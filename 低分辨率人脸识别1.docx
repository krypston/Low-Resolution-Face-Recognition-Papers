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140DB2">
      <w:pPr>
        <w:ind w:left="5"/>
      </w:pPr>
      <w:bookmarkStart w:id="0" w:name="_GoBack"/>
      <w:bookmarkEnd w:id="0"/>
      <w:r>
        <w:t>Int.J.Appl.Math.Comput.Sci</w:t>
      </w:r>
      <w:r>
        <w:t>。，</w:t>
      </w:r>
      <w:r>
        <w:t>2018</w:t>
      </w:r>
      <w:r>
        <w:t>，</w:t>
      </w:r>
      <w:r>
        <w:t>Vol.28</w:t>
      </w:r>
      <w:r>
        <w:t>，</w:t>
      </w:r>
      <w:r>
        <w:t>No.4,735–744</w:t>
      </w:r>
    </w:p>
    <w:p w:rsidR="00000000" w:rsidRDefault="00140DB2">
      <w:pPr>
        <w:spacing w:after="1212"/>
        <w:ind w:left="5"/>
      </w:pPr>
      <w:r>
        <w:t>DOI</w:t>
      </w:r>
      <w:r>
        <w:t>：</w:t>
      </w:r>
      <w:r>
        <w:t>10.2478 / amcs-2018-0056</w:t>
      </w:r>
    </w:p>
    <w:p w:rsidR="00000000" w:rsidRDefault="00140DB2">
      <w:pPr>
        <w:pStyle w:val="1"/>
        <w:numPr>
          <w:ilvl w:val="0"/>
          <w:numId w:val="0"/>
        </w:numPr>
        <w:spacing w:after="379"/>
        <w:ind w:left="1920" w:hanging="1178"/>
      </w:pPr>
      <w:r>
        <w:t>低分辨率对深层神经网络图像识别的影响：一项实验研究</w:t>
      </w:r>
    </w:p>
    <w:p w:rsidR="00000000" w:rsidRDefault="00140DB2">
      <w:pPr>
        <w:spacing w:after="528" w:line="256" w:lineRule="auto"/>
        <w:ind w:left="323" w:firstLine="0"/>
        <w:jc w:val="center"/>
      </w:pPr>
      <w:r>
        <w:t>中</w:t>
      </w:r>
      <w:r>
        <w:t>号</w:t>
      </w:r>
      <w:r>
        <w:rPr>
          <w:sz w:val="16"/>
        </w:rPr>
        <w:t>ICHAŁ</w:t>
      </w:r>
      <w:r>
        <w:rPr>
          <w:sz w:val="16"/>
        </w:rPr>
        <w:t xml:space="preserve"> </w:t>
      </w:r>
      <w:r>
        <w:t>KOZIARSKI</w:t>
      </w:r>
      <w:r>
        <w:t xml:space="preserve"> </w:t>
      </w:r>
      <w:r>
        <w:rPr>
          <w:rFonts w:ascii="Cambria" w:eastAsia="Cambria" w:hAnsi="Cambria" w:cs="Cambria"/>
          <w:i/>
          <w:vertAlign w:val="superscript"/>
        </w:rPr>
        <w:t>A</w:t>
      </w:r>
      <w:r>
        <w:rPr>
          <w:rFonts w:ascii="宋体" w:eastAsia="宋体" w:hAnsi="宋体" w:cs="宋体" w:hint="eastAsia"/>
          <w:i/>
          <w:vertAlign w:val="superscript"/>
        </w:rPr>
        <w:t>，</w:t>
      </w:r>
      <w:r>
        <w:rPr>
          <w:rFonts w:ascii="Cambria" w:eastAsia="Cambria" w:hAnsi="Cambria" w:cs="Cambria"/>
          <w:vertAlign w:val="superscript"/>
        </w:rPr>
        <w:t xml:space="preserve"> </w:t>
      </w:r>
      <w:r>
        <w:rPr>
          <w:rFonts w:ascii="Cambria" w:eastAsia="Cambria" w:hAnsi="Cambria" w:cs="Cambria"/>
          <w:vertAlign w:val="superscript"/>
        </w:rPr>
        <w:t>*</w:t>
      </w:r>
      <w:r>
        <w:t>，</w:t>
      </w:r>
      <w:r>
        <w:t>B</w:t>
      </w:r>
      <w:r>
        <w:t xml:space="preserve"> </w:t>
      </w:r>
      <w:r>
        <w:rPr>
          <w:sz w:val="16"/>
        </w:rPr>
        <w:t>OGUSŁAW</w:t>
      </w:r>
      <w:r>
        <w:rPr>
          <w:sz w:val="16"/>
        </w:rPr>
        <w:t xml:space="preserve"> </w:t>
      </w:r>
      <w:r>
        <w:t>CYGANEK</w:t>
      </w:r>
      <w:r>
        <w:t xml:space="preserve"> </w:t>
      </w:r>
      <w:r>
        <w:rPr>
          <w:rFonts w:ascii="宋体" w:eastAsia="宋体" w:hAnsi="宋体" w:cs="宋体" w:hint="eastAsia"/>
          <w:i/>
          <w:vertAlign w:val="superscript"/>
        </w:rPr>
        <w:t>一</w:t>
      </w:r>
    </w:p>
    <w:p w:rsidR="00000000" w:rsidRDefault="00140DB2">
      <w:pPr>
        <w:spacing w:after="0" w:line="256" w:lineRule="auto"/>
        <w:ind w:left="3835" w:firstLine="0"/>
        <w:jc w:val="left"/>
      </w:pPr>
      <w:r>
        <w:rPr>
          <w:rFonts w:ascii="宋体" w:eastAsia="宋体" w:hAnsi="宋体" w:cs="宋体" w:hint="eastAsia"/>
          <w:i/>
          <w:sz w:val="12"/>
        </w:rPr>
        <w:t>一种</w:t>
      </w:r>
    </w:p>
    <w:p w:rsidR="00000000" w:rsidRDefault="00140DB2">
      <w:pPr>
        <w:spacing w:after="3" w:line="256" w:lineRule="auto"/>
        <w:ind w:left="529"/>
        <w:jc w:val="center"/>
      </w:pPr>
      <w:r>
        <w:rPr>
          <w:sz w:val="18"/>
        </w:rPr>
        <w:t>电子系</w:t>
      </w:r>
    </w:p>
    <w:p w:rsidR="00000000" w:rsidRDefault="00140DB2">
      <w:pPr>
        <w:spacing w:after="39" w:line="268" w:lineRule="auto"/>
        <w:ind w:left="1594" w:right="5" w:firstLine="0"/>
      </w:pPr>
      <w:r>
        <w:rPr>
          <w:sz w:val="18"/>
        </w:rPr>
        <w:t>AGH</w:t>
      </w:r>
      <w:r>
        <w:rPr>
          <w:sz w:val="18"/>
        </w:rPr>
        <w:t>科技大学，</w:t>
      </w:r>
      <w:r>
        <w:rPr>
          <w:sz w:val="18"/>
        </w:rPr>
        <w:t>Al</w:t>
      </w:r>
      <w:r>
        <w:rPr>
          <w:sz w:val="18"/>
        </w:rPr>
        <w:t>。</w:t>
      </w:r>
      <w:r>
        <w:rPr>
          <w:sz w:val="18"/>
        </w:rPr>
        <w:t>Mickiewicza 30</w:t>
      </w:r>
      <w:r>
        <w:rPr>
          <w:sz w:val="18"/>
        </w:rPr>
        <w:t>，</w:t>
      </w:r>
      <w:r>
        <w:rPr>
          <w:sz w:val="18"/>
        </w:rPr>
        <w:t>30-059 Krako′w</w:t>
      </w:r>
      <w:r>
        <w:rPr>
          <w:sz w:val="18"/>
        </w:rPr>
        <w:t>，波兰</w:t>
      </w:r>
    </w:p>
    <w:p w:rsidR="00000000" w:rsidRDefault="00140DB2">
      <w:pPr>
        <w:spacing w:after="558" w:line="256" w:lineRule="auto"/>
        <w:ind w:left="385" w:firstLine="0"/>
        <w:jc w:val="center"/>
      </w:pPr>
      <w:r>
        <w:rPr>
          <w:sz w:val="18"/>
        </w:rPr>
        <w:t>电子邮件</w:t>
      </w:r>
      <w:r>
        <w:rPr>
          <w:sz w:val="18"/>
        </w:rPr>
        <w:t>：</w:t>
      </w:r>
      <w:r>
        <w:rPr>
          <w:rFonts w:ascii="Courier New" w:eastAsia="Courier New" w:hAnsi="Courier New" w:cs="Courier New"/>
          <w:sz w:val="18"/>
        </w:rPr>
        <w:t>{michal.koziarski</w:t>
      </w:r>
      <w:r>
        <w:rPr>
          <w:rFonts w:ascii="宋体" w:eastAsia="宋体" w:hAnsi="宋体" w:cs="宋体" w:hint="eastAsia"/>
          <w:sz w:val="18"/>
        </w:rPr>
        <w:t>，</w:t>
      </w:r>
      <w:r>
        <w:rPr>
          <w:rFonts w:ascii="Courier New" w:eastAsia="Courier New" w:hAnsi="Courier New" w:cs="Courier New"/>
          <w:sz w:val="18"/>
        </w:rPr>
        <w:t>cyganek} @ agh.edu.pl</w:t>
      </w:r>
    </w:p>
    <w:p w:rsidR="00000000" w:rsidRDefault="00140DB2">
      <w:pPr>
        <w:spacing w:after="368" w:line="268" w:lineRule="auto"/>
        <w:ind w:left="432" w:right="5" w:firstLine="0"/>
      </w:pPr>
      <w:r>
        <w:rPr>
          <w:sz w:val="18"/>
        </w:rPr>
        <w:t>由于近年来取得的进步，基于深度神经网络的方法已经能够在各种计算机视觉问题中实现最先进的性能</w:t>
      </w:r>
      <w:r>
        <w:rPr>
          <w:sz w:val="18"/>
        </w:rPr>
        <w:t>。</w:t>
      </w:r>
      <w:r>
        <w:rPr>
          <w:sz w:val="18"/>
        </w:rPr>
        <w:t>在某些任务中，例如图像识别，基于神经的方法甚至能够超越人类的表现</w:t>
      </w:r>
      <w:r>
        <w:rPr>
          <w:sz w:val="18"/>
        </w:rPr>
        <w:t>。</w:t>
      </w:r>
      <w:r>
        <w:rPr>
          <w:sz w:val="18"/>
        </w:rPr>
        <w:t>但是，神经网络获得这些令人印象深刻的结果的基准通常包括相当高质量的数据</w:t>
      </w:r>
      <w:r>
        <w:rPr>
          <w:sz w:val="18"/>
        </w:rPr>
        <w:t>。</w:t>
      </w:r>
      <w:r>
        <w:rPr>
          <w:sz w:val="18"/>
        </w:rPr>
        <w:t>另一方面，在实际应用中，我们经常会遇到质量低下的图像，这些图像受分辨率低，噪声存在或动态范围小等因素的影响</w:t>
      </w:r>
      <w:r>
        <w:rPr>
          <w:sz w:val="18"/>
        </w:rPr>
        <w:t>。</w:t>
      </w:r>
      <w:r>
        <w:rPr>
          <w:sz w:val="18"/>
        </w:rPr>
        <w:t>尚不清楚深度神经网络如何应对此类因素</w:t>
      </w:r>
      <w:r>
        <w:rPr>
          <w:sz w:val="18"/>
        </w:rPr>
        <w:t>。</w:t>
      </w:r>
      <w:r>
        <w:rPr>
          <w:sz w:val="18"/>
        </w:rPr>
        <w:t>在本文中，我们通过实验评估了低分辨率对近年来几种著名的神</w:t>
      </w:r>
      <w:r>
        <w:rPr>
          <w:sz w:val="18"/>
        </w:rPr>
        <w:t>经体系结构的分类精度的影响</w:t>
      </w:r>
      <w:r>
        <w:rPr>
          <w:sz w:val="18"/>
        </w:rPr>
        <w:t>。</w:t>
      </w:r>
      <w:r>
        <w:rPr>
          <w:sz w:val="18"/>
        </w:rPr>
        <w:t>此外</w:t>
      </w:r>
      <w:r>
        <w:rPr>
          <w:sz w:val="18"/>
        </w:rPr>
        <w:t>，</w:t>
      </w:r>
      <w:r>
        <w:rPr>
          <w:sz w:val="18"/>
        </w:rPr>
        <w:t>我们研究了通过在分类之前应用超分辨率来改善低分辨率图像识别任务中神经网络性能的可能性</w:t>
      </w:r>
      <w:r>
        <w:rPr>
          <w:sz w:val="18"/>
        </w:rPr>
        <w:t>。</w:t>
      </w:r>
      <w:r>
        <w:rPr>
          <w:sz w:val="18"/>
        </w:rPr>
        <w:t>我们的实验结果表明，当代的神经体系结构仍然受到低图像分辨率的明显影响</w:t>
      </w:r>
      <w:r>
        <w:rPr>
          <w:sz w:val="18"/>
        </w:rPr>
        <w:t>。</w:t>
      </w:r>
      <w:r>
        <w:rPr>
          <w:sz w:val="18"/>
        </w:rPr>
        <w:t>通过在分类之前应用超分辨率，只要图像的分辨率不会过分降低，我们就可以在很大程度上缓解这一问题</w:t>
      </w:r>
      <w:r>
        <w:rPr>
          <w:sz w:val="18"/>
        </w:rPr>
        <w:t>。</w:t>
      </w:r>
      <w:r>
        <w:rPr>
          <w:sz w:val="18"/>
        </w:rPr>
        <w:t>但是，在分辨率非常低的图像中，分类精度仍然受到很大影响</w:t>
      </w:r>
      <w:r>
        <w:rPr>
          <w:sz w:val="18"/>
        </w:rPr>
        <w:t>。</w:t>
      </w:r>
      <w:r>
        <w:rPr>
          <w:sz w:val="18"/>
        </w:rPr>
        <w:t>我们的实验结果表明，当代的神经体系结构仍然受到低图像分辨率的明显影响</w:t>
      </w:r>
      <w:r>
        <w:rPr>
          <w:sz w:val="18"/>
        </w:rPr>
        <w:t>。</w:t>
      </w:r>
      <w:r>
        <w:rPr>
          <w:sz w:val="18"/>
        </w:rPr>
        <w:t>通过在分类之前应用超分辨率，只要图像的分辨率不会过分降低，我们就可以在很大程度上缓解这一问题</w:t>
      </w:r>
      <w:r>
        <w:rPr>
          <w:sz w:val="18"/>
        </w:rPr>
        <w:t>。</w:t>
      </w:r>
      <w:r>
        <w:rPr>
          <w:sz w:val="18"/>
        </w:rPr>
        <w:t>但是，在</w:t>
      </w:r>
      <w:r>
        <w:rPr>
          <w:sz w:val="18"/>
        </w:rPr>
        <w:t>分辨率非常低的图像中，分类精度仍然受到很大影响</w:t>
      </w:r>
      <w:r>
        <w:rPr>
          <w:sz w:val="18"/>
        </w:rPr>
        <w:t>。</w:t>
      </w:r>
      <w:r>
        <w:rPr>
          <w:sz w:val="18"/>
        </w:rPr>
        <w:t>我们的实验结果表明，当代的神经体系结构仍然受到低图像分辨率的明显影响</w:t>
      </w:r>
      <w:r>
        <w:rPr>
          <w:sz w:val="18"/>
        </w:rPr>
        <w:t>。</w:t>
      </w:r>
      <w:r>
        <w:rPr>
          <w:sz w:val="18"/>
        </w:rPr>
        <w:t>通过在分类之前应用超分辨率，只要图像的分辨率不会过分降低，我们就可以在很大程度上缓解这一问题</w:t>
      </w:r>
      <w:r>
        <w:rPr>
          <w:sz w:val="18"/>
        </w:rPr>
        <w:t>。</w:t>
      </w:r>
      <w:r>
        <w:rPr>
          <w:sz w:val="18"/>
        </w:rPr>
        <w:t>但是，在分辨率非常低的图像中，分类精度仍然受到很大影响。</w:t>
      </w:r>
    </w:p>
    <w:p w:rsidR="00000000" w:rsidRDefault="00140DB2">
      <w:pPr>
        <w:spacing w:after="3" w:line="256" w:lineRule="auto"/>
        <w:ind w:left="128"/>
        <w:jc w:val="center"/>
      </w:pPr>
      <w:r>
        <w:rPr>
          <w:b/>
          <w:sz w:val="18"/>
        </w:rPr>
        <w:t>关键字</w:t>
      </w:r>
      <w:r>
        <w:rPr>
          <w:b/>
          <w:sz w:val="18"/>
        </w:rPr>
        <w:t>：</w:t>
      </w:r>
      <w:r>
        <w:rPr>
          <w:sz w:val="18"/>
        </w:rPr>
        <w:t>图像识别，深度神经网络，卷积神经网络，低分辨率，超分辨率。</w:t>
      </w:r>
    </w:p>
    <w:p w:rsidR="00000000" w:rsidRDefault="00140DB2">
      <w:pPr>
        <w:spacing w:after="0"/>
        <w:ind w:left="0" w:firstLine="0"/>
        <w:jc w:val="left"/>
        <w:rPr>
          <w:kern w:val="0"/>
        </w:rPr>
        <w:sectPr w:rsidR="00000000">
          <w:headerReference w:type="even" r:id="rId7"/>
          <w:headerReference w:type="default" r:id="rId8"/>
          <w:headerReference w:type="first" r:id="rId9"/>
          <w:pgSz w:w="11952" w:h="16848"/>
          <w:pgMar w:top="1455" w:right="1576" w:bottom="1511" w:left="1154" w:header="748" w:footer="720" w:gutter="0"/>
          <w:pgNumType w:start="735"/>
          <w:cols w:space="425"/>
          <w:titlePg/>
          <w:docGrid w:linePitch="312"/>
        </w:sectPr>
      </w:pPr>
    </w:p>
    <w:p w:rsidR="00000000" w:rsidRDefault="00140DB2">
      <w:pPr>
        <w:pStyle w:val="1"/>
        <w:ind w:left="367" w:hanging="372"/>
      </w:pPr>
      <w:r>
        <w:t>简介</w:t>
      </w:r>
    </w:p>
    <w:p w:rsidR="00000000" w:rsidRDefault="00140DB2">
      <w:pPr>
        <w:spacing w:after="155"/>
        <w:ind w:left="5"/>
      </w:pPr>
      <w:r>
        <w:rPr>
          <w:noProof/>
        </w:rPr>
        <w:drawing>
          <wp:anchor distT="0" distB="0" distL="114300" distR="114300" simplePos="0" relativeHeight="251658240" behindDoc="0" locked="0" layoutInCell="1" allowOverlap="0">
            <wp:simplePos x="0" y="0"/>
            <wp:positionH relativeFrom="page">
              <wp:posOffset>521335</wp:posOffset>
            </wp:positionH>
            <wp:positionV relativeFrom="page">
              <wp:posOffset>182880</wp:posOffset>
            </wp:positionV>
            <wp:extent cx="1976755" cy="652145"/>
            <wp:effectExtent l="0" t="0" r="4445" b="0"/>
            <wp:wrapTopAndBottom/>
            <wp:docPr id="31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6755" cy="652145"/>
                    </a:xfrm>
                    <a:prstGeom prst="rect">
                      <a:avLst/>
                    </a:prstGeom>
                    <a:noFill/>
                  </pic:spPr>
                </pic:pic>
              </a:graphicData>
            </a:graphic>
            <wp14:sizeRelH relativeFrom="page">
              <wp14:pctWidth>0</wp14:pctWidth>
            </wp14:sizeRelH>
            <wp14:sizeRelV relativeFrom="page">
              <wp14:pctHeight>0</wp14:pctHeight>
            </wp14:sizeRelV>
          </wp:anchor>
        </w:drawing>
      </w:r>
      <w:r>
        <w:t>近年来，作为各种计算机视觉问题中的一种选择方法，深度神经网络，尤其是卷积神经网络出现了</w:t>
      </w:r>
      <w:r>
        <w:t>。</w:t>
      </w:r>
      <w:r>
        <w:t>它们已成功用于许多任务，例如语义分割（</w:t>
      </w:r>
      <w:r>
        <w:t>Long</w:t>
      </w:r>
      <w:r>
        <w:t xml:space="preserve"> </w:t>
      </w:r>
      <w:r>
        <w:rPr>
          <w:i/>
        </w:rPr>
        <w:t>等</w:t>
      </w:r>
      <w:r>
        <w:t>，</w:t>
      </w:r>
      <w:r>
        <w:t>2015</w:t>
      </w:r>
      <w:r>
        <w:t>），面部点检测（</w:t>
      </w:r>
      <w:r>
        <w:t>Sun</w:t>
      </w:r>
      <w:r>
        <w:t xml:space="preserve"> </w:t>
      </w:r>
      <w:r>
        <w:rPr>
          <w:i/>
        </w:rPr>
        <w:t>等</w:t>
      </w:r>
      <w:r>
        <w:t>，</w:t>
      </w:r>
      <w:r>
        <w:t>2013</w:t>
      </w:r>
      <w:r>
        <w:t>），密集字幕（</w:t>
      </w:r>
      <w:r>
        <w:t>Johnson</w:t>
      </w:r>
      <w:r>
        <w:t xml:space="preserve"> </w:t>
      </w:r>
      <w:r>
        <w:rPr>
          <w:i/>
        </w:rPr>
        <w:t>等</w:t>
      </w:r>
      <w:r>
        <w:t>，</w:t>
      </w:r>
      <w:r>
        <w:t>2016</w:t>
      </w:r>
      <w:r>
        <w:t>），生物医学图像分割（</w:t>
      </w:r>
      <w:r>
        <w:t>Ronneberger</w:t>
      </w:r>
      <w:r>
        <w:t>）</w:t>
      </w:r>
      <w:r>
        <w:rPr>
          <w:i/>
        </w:rPr>
        <w:t>等</w:t>
      </w:r>
      <w:r>
        <w:t>（</w:t>
      </w:r>
      <w:r>
        <w:t>2015</w:t>
      </w:r>
      <w:r>
        <w:t>年）和图像恢复（</w:t>
      </w:r>
      <w:r>
        <w:t>毛</w:t>
      </w:r>
      <w:r>
        <w:rPr>
          <w:i/>
        </w:rPr>
        <w:t>等</w:t>
      </w:r>
      <w:r>
        <w:rPr>
          <w:i/>
        </w:rPr>
        <w:t>人</w:t>
      </w:r>
      <w:r>
        <w:t>，</w:t>
      </w:r>
      <w:r>
        <w:t>2016</w:t>
      </w:r>
      <w:r>
        <w:t>年），仅举几例</w:t>
      </w:r>
      <w:r>
        <w:t>。</w:t>
      </w:r>
      <w:r>
        <w:t>也许最重要的是，在图像识别任务中使用了深度神经网络，在许多受控比赛中实现了超人的视觉模式识别（</w:t>
      </w:r>
      <w:r>
        <w:t>Schmidhuber</w:t>
      </w:r>
      <w:r>
        <w:t>，</w:t>
      </w:r>
      <w:r>
        <w:t>2015</w:t>
      </w:r>
      <w:r>
        <w:t>年）。</w:t>
      </w:r>
    </w:p>
    <w:p w:rsidR="00000000" w:rsidRDefault="00140DB2">
      <w:pPr>
        <w:ind w:left="-5" w:firstLine="396"/>
      </w:pPr>
      <w:r>
        <w:t>此类竞赛，尤其是</w:t>
      </w:r>
      <w:r>
        <w:t>ImageNet</w:t>
      </w:r>
      <w:r>
        <w:t>挑战（</w:t>
      </w:r>
      <w:r>
        <w:t>Russ</w:t>
      </w:r>
      <w:r>
        <w:t>akovsky</w:t>
      </w:r>
      <w:r>
        <w:t xml:space="preserve"> </w:t>
      </w:r>
      <w:r>
        <w:rPr>
          <w:i/>
        </w:rPr>
        <w:t>等</w:t>
      </w:r>
      <w:r>
        <w:t>，</w:t>
      </w:r>
      <w:r>
        <w:t>2015</w:t>
      </w:r>
      <w:r>
        <w:t>），是基于神经模型的最新进展的推动力</w:t>
      </w:r>
      <w:r>
        <w:t>。</w:t>
      </w:r>
      <w:r>
        <w:t>深层神经网络的许多新颖架构（</w:t>
      </w:r>
      <w:r>
        <w:t>Krizhevsky</w:t>
      </w:r>
      <w:r>
        <w:t xml:space="preserve"> </w:t>
      </w:r>
      <w:r>
        <w:rPr>
          <w:i/>
        </w:rPr>
        <w:t>et a</w:t>
      </w:r>
      <w:r>
        <w:rPr>
          <w:i/>
        </w:rPr>
        <w:t>l</w:t>
      </w:r>
      <w:r>
        <w:t>。，</w:t>
      </w:r>
      <w:r>
        <w:t>2012; Simonyan and</w:t>
      </w:r>
    </w:p>
    <w:tbl>
      <w:tblPr>
        <w:tblStyle w:val="TableGrid"/>
        <w:tblW w:w="4510" w:type="dxa"/>
        <w:tblInd w:w="-29" w:type="dxa"/>
        <w:tblLook w:val="04A0" w:firstRow="1" w:lastRow="0" w:firstColumn="1" w:lastColumn="0" w:noHBand="0" w:noVBand="1"/>
      </w:tblPr>
      <w:tblGrid>
        <w:gridCol w:w="4510"/>
      </w:tblGrid>
      <w:tr w:rsidR="00000000">
        <w:trPr>
          <w:trHeight w:val="1314"/>
        </w:trPr>
        <w:tc>
          <w:tcPr>
            <w:tcW w:w="4510" w:type="dxa"/>
            <w:hideMark/>
          </w:tcPr>
          <w:p w:rsidR="00000000" w:rsidRDefault="00140DB2">
            <w:pPr>
              <w:spacing w:after="69" w:line="256" w:lineRule="auto"/>
              <w:ind w:left="38" w:firstLine="0"/>
              <w:jc w:val="left"/>
              <w:rPr>
                <w:rFonts w:ascii="Times New Roman" w:eastAsia="Times New Roman" w:hAnsi="Times New Roman"/>
                <w:sz w:val="20"/>
              </w:rPr>
            </w:pPr>
            <w:r>
              <w:rPr>
                <w:rFonts w:ascii="Times New Roman" w:eastAsia="Times New Roman" w:hAnsi="Times New Roman"/>
                <w:noProof/>
                <w:sz w:val="20"/>
              </w:rPr>
              <w:drawing>
                <wp:inline distT="0" distB="0" distL="0" distR="0">
                  <wp:extent cx="628650" cy="9525"/>
                  <wp:effectExtent l="0" t="0" r="0" b="0"/>
                  <wp:docPr id="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V="1">
                            <a:off x="0" y="0"/>
                            <a:ext cx="628650" cy="9525"/>
                          </a:xfrm>
                          <a:prstGeom prst="rect">
                            <a:avLst/>
                          </a:prstGeom>
                          <a:noFill/>
                          <a:ln>
                            <a:noFill/>
                          </a:ln>
                        </pic:spPr>
                      </pic:pic>
                    </a:graphicData>
                  </a:graphic>
                </wp:inline>
              </w:drawing>
            </w:r>
          </w:p>
          <w:p w:rsidR="00000000" w:rsidRDefault="00140DB2">
            <w:pPr>
              <w:spacing w:after="478" w:line="256" w:lineRule="auto"/>
              <w:ind w:left="238" w:firstLine="0"/>
              <w:jc w:val="left"/>
              <w:rPr>
                <w:rFonts w:ascii="Times New Roman" w:eastAsia="Times New Roman" w:hAnsi="Times New Roman"/>
                <w:sz w:val="20"/>
              </w:rPr>
            </w:pPr>
            <w:r>
              <w:rPr>
                <w:rFonts w:ascii="Cambria" w:eastAsia="Cambria" w:hAnsi="Cambria" w:cs="Cambria"/>
                <w:sz w:val="12"/>
              </w:rPr>
              <w:t>∗</w:t>
            </w:r>
            <w:r>
              <w:rPr>
                <w:rFonts w:ascii="Cambria" w:eastAsia="Cambria" w:hAnsi="Cambria" w:cs="Cambria"/>
                <w:sz w:val="12"/>
              </w:rPr>
              <w:t xml:space="preserve"> </w:t>
            </w:r>
            <w:r>
              <w:rPr>
                <w:sz w:val="16"/>
              </w:rPr>
              <w:t>通讯作者</w:t>
            </w:r>
          </w:p>
          <w:p w:rsidR="00000000" w:rsidRDefault="00140DB2">
            <w:pPr>
              <w:spacing w:after="0" w:line="256" w:lineRule="auto"/>
              <w:ind w:left="0" w:firstLine="0"/>
              <w:jc w:val="left"/>
              <w:rPr>
                <w:rFonts w:ascii="Times New Roman" w:eastAsia="Times New Roman" w:hAnsi="Times New Roman"/>
                <w:sz w:val="20"/>
              </w:rPr>
            </w:pPr>
            <w:r>
              <w:rPr>
                <w:rFonts w:ascii="Verdana" w:eastAsia="Verdana" w:hAnsi="Verdana" w:cs="Verdana"/>
                <w:color w:val="ABABAB"/>
                <w:sz w:val="13"/>
              </w:rPr>
              <w:t>©</w:t>
            </w:r>
            <w:r>
              <w:rPr>
                <w:rFonts w:ascii="Verdana" w:eastAsia="Verdana" w:hAnsi="Verdana" w:cs="Verdana"/>
                <w:color w:val="ABABAB"/>
                <w:sz w:val="13"/>
              </w:rPr>
              <w:t>2018 M.Koziarski</w:t>
            </w:r>
            <w:r>
              <w:rPr>
                <w:rFonts w:ascii="宋体" w:eastAsia="宋体" w:hAnsi="宋体" w:cs="宋体" w:hint="eastAsia"/>
                <w:color w:val="ABABAB"/>
                <w:sz w:val="13"/>
              </w:rPr>
              <w:t>和</w:t>
            </w:r>
            <w:r>
              <w:rPr>
                <w:rFonts w:ascii="Verdana" w:eastAsia="Verdana" w:hAnsi="Verdana" w:cs="Verdana"/>
                <w:color w:val="ABABAB"/>
                <w:sz w:val="13"/>
              </w:rPr>
              <w:t>B.Cyganek</w:t>
            </w:r>
            <w:r>
              <w:rPr>
                <w:rFonts w:ascii="宋体" w:eastAsia="宋体" w:hAnsi="宋体" w:cs="宋体" w:hint="eastAsia"/>
                <w:color w:val="ABABAB"/>
                <w:sz w:val="13"/>
              </w:rPr>
              <w:t>。</w:t>
            </w:r>
            <w:r>
              <w:rPr>
                <w:rFonts w:ascii="Verdana" w:eastAsia="Verdana" w:hAnsi="Verdana" w:cs="Verdana"/>
                <w:color w:val="ABABAB"/>
                <w:sz w:val="13"/>
              </w:rPr>
              <w:t xml:space="preserve"> </w:t>
            </w:r>
          </w:p>
          <w:p w:rsidR="00000000" w:rsidRDefault="00140DB2">
            <w:pPr>
              <w:spacing w:after="0" w:line="256" w:lineRule="auto"/>
              <w:ind w:left="0" w:right="46" w:firstLine="0"/>
              <w:jc w:val="left"/>
              <w:rPr>
                <w:rFonts w:ascii="Times New Roman" w:eastAsia="Times New Roman" w:hAnsi="Times New Roman"/>
                <w:sz w:val="20"/>
              </w:rPr>
            </w:pPr>
            <w:r>
              <w:rPr>
                <w:rFonts w:ascii="宋体" w:eastAsia="宋体" w:hAnsi="宋体" w:cs="宋体" w:hint="eastAsia"/>
                <w:color w:val="ABABAB"/>
                <w:sz w:val="13"/>
              </w:rPr>
              <w:t>这是一个开放获取的文章，已根据</w:t>
            </w:r>
            <w:r>
              <w:rPr>
                <w:rFonts w:ascii="Verdana" w:eastAsia="Verdana" w:hAnsi="Verdana" w:cs="Verdana"/>
                <w:color w:val="ABABAB"/>
                <w:sz w:val="13"/>
              </w:rPr>
              <w:t xml:space="preserve"> </w:t>
            </w:r>
            <w:r>
              <w:rPr>
                <w:rFonts w:ascii="Verdana" w:eastAsia="Verdana" w:hAnsi="Verdana" w:cs="Verdana"/>
                <w:color w:val="ABABAB"/>
                <w:sz w:val="13"/>
              </w:rPr>
              <w:t xml:space="preserve"> </w:t>
            </w:r>
            <w:r>
              <w:rPr>
                <w:rFonts w:ascii="宋体" w:eastAsia="宋体" w:hAnsi="宋体" w:cs="宋体" w:hint="eastAsia"/>
                <w:color w:val="ABABAB"/>
                <w:sz w:val="13"/>
              </w:rPr>
              <w:t>知识共享署名</w:t>
            </w:r>
            <w:r>
              <w:rPr>
                <w:rFonts w:ascii="Verdana" w:eastAsia="Verdana" w:hAnsi="Verdana" w:cs="Verdana"/>
                <w:color w:val="ABABAB"/>
                <w:sz w:val="13"/>
              </w:rPr>
              <w:t>-</w:t>
            </w:r>
            <w:r>
              <w:rPr>
                <w:rFonts w:ascii="宋体" w:eastAsia="宋体" w:hAnsi="宋体" w:cs="宋体" w:hint="eastAsia"/>
                <w:color w:val="ABABAB"/>
                <w:sz w:val="13"/>
              </w:rPr>
              <w:t>非商业性</w:t>
            </w:r>
            <w:r>
              <w:rPr>
                <w:rFonts w:ascii="Verdana" w:eastAsia="Verdana" w:hAnsi="Verdana" w:cs="Verdana"/>
                <w:color w:val="ABABAB"/>
                <w:sz w:val="13"/>
              </w:rPr>
              <w:t>-NoDerivs</w:t>
            </w:r>
            <w:r>
              <w:rPr>
                <w:rFonts w:ascii="宋体" w:eastAsia="宋体" w:hAnsi="宋体" w:cs="宋体" w:hint="eastAsia"/>
                <w:color w:val="ABABAB"/>
                <w:sz w:val="13"/>
              </w:rPr>
              <w:t>许可（</w:t>
            </w:r>
            <w:r>
              <w:rPr>
                <w:rFonts w:ascii="Verdana" w:eastAsia="Verdana" w:hAnsi="Verdana" w:cs="Verdana"/>
                <w:color w:val="ABABAB"/>
                <w:sz w:val="13"/>
              </w:rPr>
              <w:t>http://creativecommons.org/licenses/by-nc-nd/3.0/</w:t>
            </w:r>
            <w:r>
              <w:rPr>
                <w:rFonts w:ascii="宋体" w:eastAsia="宋体" w:hAnsi="宋体" w:cs="宋体" w:hint="eastAsia"/>
                <w:color w:val="ABABAB"/>
                <w:sz w:val="13"/>
              </w:rPr>
              <w:t>）分发。</w:t>
            </w:r>
          </w:p>
        </w:tc>
      </w:tr>
    </w:tbl>
    <w:p w:rsidR="00000000" w:rsidRDefault="00140DB2">
      <w:pPr>
        <w:spacing w:after="639"/>
        <w:ind w:left="5"/>
        <w:rPr>
          <w:rFonts w:eastAsia="Times New Roman"/>
        </w:rPr>
      </w:pPr>
      <w:r>
        <w:lastRenderedPageBreak/>
        <w:t>齐瑟曼（</w:t>
      </w:r>
      <w:r>
        <w:t>Zisserman</w:t>
      </w:r>
      <w:r>
        <w:t>），</w:t>
      </w:r>
      <w:r>
        <w:t>2014</w:t>
      </w:r>
      <w:r>
        <w:t>年</w:t>
      </w:r>
      <w:r>
        <w:t>；</w:t>
      </w:r>
      <w:r>
        <w:t>He</w:t>
      </w:r>
      <w:r>
        <w:t xml:space="preserve"> </w:t>
      </w:r>
      <w:r>
        <w:rPr>
          <w:i/>
        </w:rPr>
        <w:t>et a</w:t>
      </w:r>
      <w:r>
        <w:rPr>
          <w:i/>
        </w:rPr>
        <w:t>l</w:t>
      </w:r>
      <w:r>
        <w:t>。，</w:t>
      </w:r>
      <w:r>
        <w:t>2016</w:t>
      </w:r>
      <w:r>
        <w:t>）基于</w:t>
      </w:r>
      <w:r>
        <w:t>ImageNet</w:t>
      </w:r>
      <w:r>
        <w:t>基准测试获得的结果而受到欢迎</w:t>
      </w:r>
      <w:r>
        <w:t>。</w:t>
      </w:r>
      <w:r>
        <w:t>但是，</w:t>
      </w:r>
      <w:r>
        <w:t>ImageNet</w:t>
      </w:r>
      <w:r>
        <w:t>包含相当高质量的图像，而在实际应用中，我们经常会遇到图像质量低下以及诸如低分辨率，噪声，模糊，压缩伪影和低动态范围等因素的情况</w:t>
      </w:r>
      <w:r>
        <w:t>。</w:t>
      </w:r>
      <w:r>
        <w:t>尽管人类检查者在图像识别过程中在很大程度上可以抵抗这些因素，但目前尚不清楚低图像质量在多大程度上影响深度神经网络的性能。</w:t>
      </w:r>
    </w:p>
    <w:p w:rsidR="00000000" w:rsidRDefault="00140DB2">
      <w:pPr>
        <w:ind w:left="-5" w:firstLine="396"/>
      </w:pPr>
      <w:r>
        <w:t>在本文中，我们考虑了近年来几种最著名的神经体系结构，即</w:t>
      </w:r>
      <w:r>
        <w:t>AlexNet</w:t>
      </w:r>
      <w:r>
        <w:t>（</w:t>
      </w:r>
      <w:r>
        <w:t>Krizhevsky</w:t>
      </w:r>
      <w:r>
        <w:t xml:space="preserve"> </w:t>
      </w:r>
      <w:r>
        <w:rPr>
          <w:i/>
        </w:rPr>
        <w:t>等</w:t>
      </w:r>
      <w:r>
        <w:rPr>
          <w:i/>
        </w:rPr>
        <w:t>人</w:t>
      </w:r>
      <w:r>
        <w:t>，</w:t>
      </w:r>
      <w:r>
        <w:t>2012</w:t>
      </w:r>
      <w:r>
        <w:t>），</w:t>
      </w:r>
      <w:r>
        <w:t>VGGN</w:t>
      </w:r>
      <w:r>
        <w:t>et</w:t>
      </w:r>
      <w:r>
        <w:t>（</w:t>
      </w:r>
      <w:r>
        <w:t>Simonyan</w:t>
      </w:r>
      <w:r>
        <w:t>和</w:t>
      </w:r>
      <w:r>
        <w:t>Zisserman</w:t>
      </w:r>
      <w:r>
        <w:t>，</w:t>
      </w:r>
      <w:r>
        <w:t>2014</w:t>
      </w:r>
      <w:r>
        <w:t>）和</w:t>
      </w:r>
      <w:r>
        <w:t>ResNet</w:t>
      </w:r>
      <w:r>
        <w:t>（</w:t>
      </w:r>
      <w:r>
        <w:t>2014</w:t>
      </w:r>
      <w:r>
        <w:t>）</w:t>
      </w:r>
      <w:r>
        <w:t>，</w:t>
      </w:r>
      <w:r>
        <w:t>评估了低分辨率对图像识别任务的影</w:t>
      </w:r>
      <w:r>
        <w:t>响</w:t>
      </w:r>
      <w:r>
        <w:t>。</w:t>
      </w:r>
      <w:r>
        <w:t>他</w:t>
      </w:r>
      <w:r>
        <w:rPr>
          <w:i/>
        </w:rPr>
        <w:t>等</w:t>
      </w:r>
      <w:r>
        <w:t>，</w:t>
      </w:r>
      <w:r>
        <w:t>2016</w:t>
      </w:r>
      <w:r>
        <w:t>）</w:t>
      </w:r>
      <w:r>
        <w:t>。</w:t>
      </w:r>
      <w:r>
        <w:t>此外，我们研究了基于神经的超分辨率方法</w:t>
      </w:r>
      <w:r>
        <w:t>VDSR</w:t>
      </w:r>
      <w:r>
        <w:t>（</w:t>
      </w:r>
      <w:r>
        <w:t>Kim</w:t>
      </w:r>
      <w:r>
        <w:t xml:space="preserve"> </w:t>
      </w:r>
      <w:r>
        <w:rPr>
          <w:i/>
        </w:rPr>
        <w:t>等</w:t>
      </w:r>
      <w:r>
        <w:t>，</w:t>
      </w:r>
      <w:r>
        <w:t>2016</w:t>
      </w:r>
      <w:r>
        <w:t>）的应用，</w:t>
      </w:r>
    </w:p>
    <w:p w:rsidR="00000000" w:rsidRDefault="00140DB2">
      <w:pPr>
        <w:ind w:left="5"/>
      </w:pPr>
      <w:r>
        <w:t>提高低分辨率图像的分类精度。</w:t>
      </w:r>
    </w:p>
    <w:p w:rsidR="00000000" w:rsidRDefault="00140DB2">
      <w:pPr>
        <w:pStyle w:val="1"/>
        <w:spacing w:after="155"/>
        <w:ind w:left="367" w:hanging="372"/>
      </w:pPr>
      <w:r>
        <w:t>相关工作</w:t>
      </w:r>
    </w:p>
    <w:p w:rsidR="00000000" w:rsidRDefault="00140DB2">
      <w:pPr>
        <w:ind w:left="5"/>
      </w:pPr>
      <w:r>
        <w:t>不良的图像质量已被认为是影响深度神经网络在计算机视觉任务中的性能的重要方面</w:t>
      </w:r>
      <w:r>
        <w:t>。</w:t>
      </w:r>
      <w:r>
        <w:t>在深度神经网络的分类准确性的背景下，已经考虑了影响图像质量的各种因素。</w:t>
      </w:r>
    </w:p>
    <w:p w:rsidR="00000000" w:rsidRDefault="00140DB2">
      <w:pPr>
        <w:spacing w:after="31"/>
        <w:ind w:left="5"/>
      </w:pPr>
      <w:r>
        <w:t>Dodge</w:t>
      </w:r>
      <w:r>
        <w:t>和</w:t>
      </w:r>
      <w:r>
        <w:t>Karam</w:t>
      </w:r>
      <w:r>
        <w:t>（</w:t>
      </w:r>
      <w:r>
        <w:t>2016</w:t>
      </w:r>
      <w:r>
        <w:t>）评估了模糊，噪声，对比度和</w:t>
      </w:r>
      <w:r>
        <w:t>JPEG</w:t>
      </w:r>
      <w:r>
        <w:t>压缩对几种神经体系结构性能的影响</w:t>
      </w:r>
      <w:r>
        <w:t>。</w:t>
      </w:r>
      <w:r>
        <w:t>卡拉</w:t>
      </w:r>
      <w:r>
        <w:t>汉</w:t>
      </w:r>
      <w:r>
        <w:rPr>
          <w:i/>
        </w:rPr>
        <w:t>等</w:t>
      </w:r>
      <w:r>
        <w:rPr>
          <w:i/>
        </w:rPr>
        <w:t>人</w:t>
      </w:r>
      <w:r>
        <w:t>。</w:t>
      </w:r>
      <w:r>
        <w:t>（</w:t>
      </w:r>
      <w:r>
        <w:t>2016</w:t>
      </w:r>
      <w:r>
        <w:t>年）在人脸识别任务的背景下检查了模糊，噪点，压缩伪像，颜色失真和遮挡</w:t>
      </w:r>
      <w:r>
        <w:t>。</w:t>
      </w:r>
      <w:r>
        <w:t>Vasiljevic</w:t>
      </w:r>
      <w:r>
        <w:t xml:space="preserve"> </w:t>
      </w:r>
      <w:r>
        <w:rPr>
          <w:i/>
        </w:rPr>
        <w:t>等</w:t>
      </w:r>
      <w:r>
        <w:t>。</w:t>
      </w:r>
      <w:r>
        <w:t>（</w:t>
      </w:r>
      <w:r>
        <w:t>2016</w:t>
      </w:r>
      <w:r>
        <w:t>）对不同类型的模糊进行了更彻底的分析，同时考虑了处理这种类型失真的不同方法</w:t>
      </w:r>
      <w:r>
        <w:t>。</w:t>
      </w:r>
      <w:r>
        <w:t>Koziarski</w:t>
      </w:r>
      <w:r>
        <w:t>和</w:t>
      </w:r>
      <w:r>
        <w:t>Cyganek</w:t>
      </w:r>
      <w:r>
        <w:t>（</w:t>
      </w:r>
      <w:r>
        <w:t>2017</w:t>
      </w:r>
      <w:r>
        <w:t>）评估了不同类型噪声的存在的影响以及应对这些现象的不同方法的有效性</w:t>
      </w:r>
      <w:r>
        <w:t>。</w:t>
      </w:r>
      <w:r>
        <w:t>桑切</w:t>
      </w:r>
      <w:r>
        <w:t>斯</w:t>
      </w:r>
      <w:r>
        <w:rPr>
          <w:i/>
        </w:rPr>
        <w:t>等</w:t>
      </w:r>
      <w:r>
        <w:t>。</w:t>
      </w:r>
      <w:r>
        <w:t>（</w:t>
      </w:r>
      <w:r>
        <w:t>2016</w:t>
      </w:r>
      <w:r>
        <w:t>年）研究了照明质量和对比措施的影响</w:t>
      </w:r>
      <w:r>
        <w:t>。</w:t>
      </w:r>
      <w:r>
        <w:t>还可以找到几篇评估低图像质量对不同类型的分类算法的影响的论文（</w:t>
      </w:r>
      <w:r>
        <w:t>da Costa</w:t>
      </w:r>
      <w:r>
        <w:t xml:space="preserve"> </w:t>
      </w:r>
      <w:r>
        <w:rPr>
          <w:i/>
        </w:rPr>
        <w:t>等</w:t>
      </w:r>
      <w:r>
        <w:t>，</w:t>
      </w:r>
      <w:r>
        <w:t>2016</w:t>
      </w:r>
      <w:r>
        <w:t>；</w:t>
      </w:r>
      <w:r>
        <w:t xml:space="preserve"> Dutta</w:t>
      </w:r>
      <w:r>
        <w:t xml:space="preserve"> </w:t>
      </w:r>
      <w:r>
        <w:rPr>
          <w:i/>
        </w:rPr>
        <w:t>等</w:t>
      </w:r>
      <w:r>
        <w:t>，</w:t>
      </w:r>
      <w:r>
        <w:t>2012</w:t>
      </w:r>
      <w:r>
        <w:t>）</w:t>
      </w:r>
      <w:r>
        <w:t>。</w:t>
      </w:r>
      <w:r>
        <w:t>Zou</w:t>
      </w:r>
      <w:r>
        <w:t>和</w:t>
      </w:r>
      <w:r>
        <w:t>Yuen</w:t>
      </w:r>
      <w:r>
        <w:t>（</w:t>
      </w:r>
      <w:r>
        <w:t>20</w:t>
      </w:r>
      <w:r>
        <w:t>12</w:t>
      </w:r>
      <w:r>
        <w:t>）特别考虑了分辨率非常低的问题</w:t>
      </w:r>
      <w:r>
        <w:t>。</w:t>
      </w:r>
      <w:r>
        <w:t>但是，据我们所知，尚未进行关于低图像分辨率对深度神经网络分类精度的影响的研究。</w:t>
      </w:r>
    </w:p>
    <w:p w:rsidR="00000000" w:rsidRDefault="00140DB2">
      <w:pPr>
        <w:spacing w:after="57"/>
        <w:ind w:left="-5" w:firstLine="396"/>
      </w:pPr>
      <w:r>
        <w:t>在图像识别之前应用超分辨率是一种减轻低图像分辨率对分类准确性的负面影响的直观方法</w:t>
      </w:r>
      <w:r>
        <w:t>。</w:t>
      </w:r>
      <w:r>
        <w:t>图像超分辨率问题在计算机视觉界有着丰富的研究历史</w:t>
      </w:r>
      <w:r>
        <w:t>。</w:t>
      </w:r>
      <w:r>
        <w:t>当前，最主要的范例依赖于基于可用数据的模型训练，该方法可以追溯到</w:t>
      </w:r>
      <w:r>
        <w:t>Freeman</w:t>
      </w:r>
      <w:r>
        <w:t xml:space="preserve"> </w:t>
      </w:r>
      <w:r>
        <w:rPr>
          <w:i/>
        </w:rPr>
        <w:t>等</w:t>
      </w:r>
      <w:r>
        <w:rPr>
          <w:i/>
        </w:rPr>
        <w:t>人</w:t>
      </w:r>
      <w:r>
        <w:t>的工</w:t>
      </w:r>
      <w:r>
        <w:t>作</w:t>
      </w:r>
      <w:r>
        <w:t>。</w:t>
      </w:r>
      <w:r>
        <w:t>（</w:t>
      </w:r>
      <w:r>
        <w:t>2002</w:t>
      </w:r>
      <w:r>
        <w:t>）</w:t>
      </w:r>
      <w:r>
        <w:t>。</w:t>
      </w:r>
      <w:r>
        <w:t>该方法族可以基于各种机器学习算法，例如最近邻居方法（</w:t>
      </w:r>
      <w:r>
        <w:t>Freeman</w:t>
      </w:r>
      <w:r>
        <w:t xml:space="preserve"> </w:t>
      </w:r>
      <w:r>
        <w:rPr>
          <w:i/>
        </w:rPr>
        <w:t>等</w:t>
      </w:r>
      <w:r>
        <w:t>，</w:t>
      </w:r>
      <w:r>
        <w:t>2002</w:t>
      </w:r>
      <w:r>
        <w:t>），流形学习（</w:t>
      </w:r>
      <w:r>
        <w:t>Chang</w:t>
      </w:r>
      <w:r>
        <w:t xml:space="preserve"> </w:t>
      </w:r>
      <w:r>
        <w:rPr>
          <w:i/>
        </w:rPr>
        <w:t>等</w:t>
      </w:r>
      <w:r>
        <w:t>，</w:t>
      </w:r>
      <w:r>
        <w:t>2004</w:t>
      </w:r>
      <w:r>
        <w:t>），字典学习（</w:t>
      </w:r>
      <w:r>
        <w:t>Yang</w:t>
      </w:r>
      <w:r>
        <w:t xml:space="preserve"> </w:t>
      </w:r>
      <w:r>
        <w:rPr>
          <w:i/>
        </w:rPr>
        <w:t>等</w:t>
      </w:r>
      <w:r>
        <w:t>，</w:t>
      </w:r>
      <w:r>
        <w:t>2010</w:t>
      </w:r>
      <w:r>
        <w:t>），</w:t>
      </w:r>
      <w:r>
        <w:t>局部线性回归（</w:t>
      </w:r>
      <w:r>
        <w:t>Timofte</w:t>
      </w:r>
      <w:r>
        <w:t xml:space="preserve"> </w:t>
      </w:r>
      <w:r>
        <w:rPr>
          <w:i/>
        </w:rPr>
        <w:t>等</w:t>
      </w:r>
      <w:r>
        <w:t>（</w:t>
      </w:r>
      <w:r>
        <w:t>2014</w:t>
      </w:r>
      <w:r>
        <w:t>年）和随机森林（</w:t>
      </w:r>
      <w:r>
        <w:t>Schulter</w:t>
      </w:r>
      <w:r>
        <w:t xml:space="preserve"> </w:t>
      </w:r>
      <w:r>
        <w:rPr>
          <w:i/>
        </w:rPr>
        <w:t>等</w:t>
      </w:r>
      <w:r>
        <w:rPr>
          <w:i/>
        </w:rPr>
        <w:t>人</w:t>
      </w:r>
      <w:r>
        <w:t>，</w:t>
      </w:r>
      <w:r>
        <w:t>2015</w:t>
      </w:r>
      <w:r>
        <w:t>年），仅举几例</w:t>
      </w:r>
      <w:r>
        <w:t>。</w:t>
      </w:r>
      <w:r>
        <w:t>然而，随着深度学习的到来，卷积神经网络开始胜过基于其他机器学习技术的方法。</w:t>
      </w:r>
    </w:p>
    <w:p w:rsidR="00000000" w:rsidRDefault="00140DB2">
      <w:pPr>
        <w:ind w:left="-5" w:firstLine="396"/>
      </w:pPr>
      <w:r>
        <w:t>SRCNN</w:t>
      </w:r>
      <w:r>
        <w:t>（</w:t>
      </w:r>
      <w:r>
        <w:t>Dong</w:t>
      </w:r>
      <w:r>
        <w:t xml:space="preserve"> </w:t>
      </w:r>
      <w:r>
        <w:rPr>
          <w:i/>
        </w:rPr>
        <w:t>等</w:t>
      </w:r>
      <w:r>
        <w:rPr>
          <w:i/>
        </w:rPr>
        <w:t>人</w:t>
      </w:r>
      <w:r>
        <w:t>，</w:t>
      </w:r>
      <w:r>
        <w:t>2014</w:t>
      </w:r>
      <w:r>
        <w:t>）是第一个基于卷积的神经架构，在领域中达到了最新水平，随后由</w:t>
      </w:r>
      <w:r>
        <w:t>Dong</w:t>
      </w:r>
      <w:r>
        <w:t xml:space="preserve"> </w:t>
      </w:r>
      <w:r>
        <w:rPr>
          <w:i/>
        </w:rPr>
        <w:t>等人进</w:t>
      </w:r>
      <w:r>
        <w:rPr>
          <w:i/>
        </w:rPr>
        <w:t>行</w:t>
      </w:r>
      <w:r>
        <w:t>了改</w:t>
      </w:r>
      <w:r>
        <w:t>进</w:t>
      </w:r>
      <w:r>
        <w:t>。</w:t>
      </w:r>
      <w:r>
        <w:t>（</w:t>
      </w:r>
      <w:r>
        <w:t>2016</w:t>
      </w:r>
      <w:r>
        <w:t>）</w:t>
      </w:r>
      <w:r>
        <w:t>。</w:t>
      </w:r>
      <w:r>
        <w:t>从那时起，已经提出了卷积神经网络的许多变体用于图像超分辨率任务</w:t>
      </w:r>
      <w:r>
        <w:t>。</w:t>
      </w:r>
      <w:r>
        <w:t>其中最引人注目的是：</w:t>
      </w:r>
      <w:r>
        <w:t>Shi</w:t>
      </w:r>
      <w:r>
        <w:t xml:space="preserve"> </w:t>
      </w:r>
      <w:r>
        <w:rPr>
          <w:i/>
        </w:rPr>
        <w:t>等</w:t>
      </w:r>
      <w:r>
        <w:rPr>
          <w:i/>
        </w:rPr>
        <w:t>人</w:t>
      </w:r>
      <w:r>
        <w:t>提出的亚像素卷积网</w:t>
      </w:r>
      <w:r>
        <w:t>络</w:t>
      </w:r>
      <w:r>
        <w:t>。</w:t>
      </w:r>
      <w:r>
        <w:t>（</w:t>
      </w:r>
      <w:r>
        <w:t>2016</w:t>
      </w:r>
      <w:r>
        <w:t>年）设计为一种实时方法，这是</w:t>
      </w:r>
      <w:r>
        <w:t>Ledig</w:t>
      </w:r>
      <w:r>
        <w:t xml:space="preserve"> </w:t>
      </w:r>
      <w:r>
        <w:rPr>
          <w:i/>
        </w:rPr>
        <w:t>等</w:t>
      </w:r>
      <w:r>
        <w:rPr>
          <w:i/>
        </w:rPr>
        <w:t>人</w:t>
      </w:r>
      <w:r>
        <w:t>提出的生成对抗网</w:t>
      </w:r>
      <w:r>
        <w:t>络</w:t>
      </w:r>
      <w:r>
        <w:t>。</w:t>
      </w:r>
      <w:r>
        <w:t>（</w:t>
      </w:r>
      <w:r>
        <w:t>2016</w:t>
      </w:r>
      <w:r>
        <w:t>），以及利用残差连接的全卷积架构，</w:t>
      </w:r>
      <w:r>
        <w:t>Kim</w:t>
      </w:r>
      <w:r>
        <w:t xml:space="preserve"> </w:t>
      </w:r>
      <w:r>
        <w:rPr>
          <w:i/>
        </w:rPr>
        <w:t>等</w:t>
      </w:r>
      <w:r>
        <w:rPr>
          <w:i/>
        </w:rPr>
        <w:t>人</w:t>
      </w:r>
      <w:r>
        <w:t>提出的</w:t>
      </w:r>
      <w:r>
        <w:t>VDSR</w:t>
      </w:r>
      <w:r>
        <w:t>网</w:t>
      </w:r>
      <w:r>
        <w:t>络</w:t>
      </w:r>
      <w:r>
        <w:t>。</w:t>
      </w:r>
      <w:r>
        <w:t>（</w:t>
      </w:r>
      <w:r>
        <w:t>2016</w:t>
      </w:r>
      <w:r>
        <w:t>），后来由</w:t>
      </w:r>
      <w:r>
        <w:t>Tai</w:t>
      </w:r>
      <w:r>
        <w:t xml:space="preserve"> </w:t>
      </w:r>
      <w:r>
        <w:rPr>
          <w:i/>
        </w:rPr>
        <w:t>等</w:t>
      </w:r>
      <w:r>
        <w:rPr>
          <w:i/>
        </w:rPr>
        <w:t>人</w:t>
      </w:r>
      <w:r>
        <w:t>扩</w:t>
      </w:r>
      <w:r>
        <w:t>展</w:t>
      </w:r>
      <w:r>
        <w:t>。</w:t>
      </w:r>
      <w:r>
        <w:t>（</w:t>
      </w:r>
      <w:r>
        <w:t>2017</w:t>
      </w:r>
      <w:r>
        <w:t>）以启用递归连接</w:t>
      </w:r>
      <w:r>
        <w:t>。</w:t>
      </w:r>
      <w:r>
        <w:rPr>
          <w:color w:val="000000"/>
        </w:rPr>
        <w:t>Lim</w:t>
      </w:r>
      <w:r>
        <w:rPr>
          <w:color w:val="000000"/>
        </w:rPr>
        <w:t xml:space="preserve"> </w:t>
      </w:r>
      <w:r>
        <w:rPr>
          <w:i/>
          <w:color w:val="000000"/>
        </w:rPr>
        <w:t>等</w:t>
      </w:r>
      <w:r>
        <w:rPr>
          <w:i/>
          <w:color w:val="000000"/>
        </w:rPr>
        <w:t>人</w:t>
      </w:r>
      <w:r>
        <w:rPr>
          <w:color w:val="000000"/>
        </w:rPr>
        <w:t>还进一步研究了使用剩余连接的概</w:t>
      </w:r>
      <w:r>
        <w:rPr>
          <w:color w:val="000000"/>
        </w:rPr>
        <w:t>念</w:t>
      </w:r>
      <w:r>
        <w:rPr>
          <w:color w:val="000000"/>
        </w:rPr>
        <w:t>。</w:t>
      </w:r>
      <w:r>
        <w:rPr>
          <w:color w:val="000000"/>
        </w:rPr>
        <w:t>（</w:t>
      </w:r>
      <w:r>
        <w:rPr>
          <w:color w:val="000000"/>
        </w:rPr>
        <w:t>2017</w:t>
      </w:r>
      <w:r>
        <w:rPr>
          <w:color w:val="000000"/>
        </w:rPr>
        <w:t>），他提出了新颖的单尺度和多尺度体系结构</w:t>
      </w:r>
      <w:r>
        <w:rPr>
          <w:color w:val="000000"/>
        </w:rPr>
        <w:t>。</w:t>
      </w:r>
      <w:r>
        <w:t>然而，尽管有大量的超分辨率研究，但就我们所知，在深度神经网络分类任务中使用超分辨率技术作为低分辨率图像预处理形式的可能性尚未得到检验</w:t>
      </w:r>
      <w:r>
        <w:t>。</w:t>
      </w:r>
      <w:r>
        <w:t>因此，我们用本文描述的方法填补了这一空白。</w:t>
      </w:r>
    </w:p>
    <w:p w:rsidR="00000000" w:rsidRDefault="00140DB2">
      <w:pPr>
        <w:spacing w:after="444"/>
        <w:ind w:left="-5" w:firstLine="398"/>
      </w:pPr>
      <w:r>
        <w:t>最后，在图像识别的情况下，应用超分辨率并不是处理低分辨率的唯一方法</w:t>
      </w:r>
      <w:r>
        <w:t>。</w:t>
      </w:r>
      <w:r>
        <w:t>Peng</w:t>
      </w:r>
      <w:r>
        <w:t xml:space="preserve"> </w:t>
      </w:r>
      <w:r>
        <w:rPr>
          <w:i/>
        </w:rPr>
        <w:t>等</w:t>
      </w:r>
      <w:r>
        <w:rPr>
          <w:i/>
        </w:rPr>
        <w:t>人</w:t>
      </w:r>
      <w:r>
        <w:t>描述了另一种值</w:t>
      </w:r>
      <w:r>
        <w:t>得注意的方</w:t>
      </w:r>
      <w:r>
        <w:t>法</w:t>
      </w:r>
      <w:r>
        <w:t>。</w:t>
      </w:r>
      <w:r>
        <w:t>（</w:t>
      </w:r>
      <w:r>
        <w:t>2016</w:t>
      </w:r>
      <w:r>
        <w:t>年），他建议将从高分辨率数据获得的细粒度知识转移到低分辨率图像分类任务中。</w:t>
      </w:r>
    </w:p>
    <w:p w:rsidR="00000000" w:rsidRDefault="00140DB2">
      <w:pPr>
        <w:pStyle w:val="1"/>
        <w:ind w:left="369" w:hanging="374"/>
      </w:pPr>
      <w:r>
        <w:t>背景</w:t>
      </w:r>
    </w:p>
    <w:p w:rsidR="00000000" w:rsidRDefault="00140DB2">
      <w:pPr>
        <w:spacing w:after="412"/>
        <w:ind w:left="5"/>
      </w:pPr>
      <w:r>
        <w:t>在本节中，我们将在图像识别和超分辨率任务的背景下简要概述深度神经网络</w:t>
      </w:r>
      <w:r>
        <w:t>。</w:t>
      </w:r>
      <w:r>
        <w:t>我们提供问题定义，描述使用神经网络的方法并突出显示最相关的神经体系结构</w:t>
      </w:r>
      <w:r>
        <w:t>。</w:t>
      </w:r>
      <w:r>
        <w:t>在</w:t>
      </w:r>
      <w:r>
        <w:t>Goodfellow</w:t>
      </w:r>
      <w:r>
        <w:t xml:space="preserve"> </w:t>
      </w:r>
      <w:r>
        <w:rPr>
          <w:i/>
        </w:rPr>
        <w:t>等</w:t>
      </w:r>
      <w:r>
        <w:rPr>
          <w:i/>
        </w:rPr>
        <w:t>人</w:t>
      </w:r>
      <w:r>
        <w:t>的工作中可以找到有关深度神经网络的更详细描</w:t>
      </w:r>
      <w:r>
        <w:t>述</w:t>
      </w:r>
      <w:r>
        <w:t>。</w:t>
      </w:r>
      <w:r>
        <w:t>（</w:t>
      </w:r>
      <w:r>
        <w:t>2016</w:t>
      </w:r>
      <w:r>
        <w:t>）。</w:t>
      </w:r>
    </w:p>
    <w:p w:rsidR="00000000" w:rsidRDefault="00140DB2">
      <w:pPr>
        <w:spacing w:after="107"/>
        <w:ind w:left="5"/>
      </w:pPr>
      <w:r>
        <w:rPr>
          <w:b/>
        </w:rPr>
        <w:t>3.1</w:t>
      </w:r>
      <w:r>
        <w:rPr>
          <w:b/>
        </w:rPr>
        <w:t>。</w:t>
      </w:r>
      <w:r>
        <w:rPr>
          <w:b/>
        </w:rPr>
        <w:t>用深度神经网络进行图像识别</w:t>
      </w:r>
      <w:r>
        <w:rPr>
          <w:b/>
        </w:rPr>
        <w:t>。</w:t>
      </w:r>
      <w:r>
        <w:t>让我们</w:t>
      </w:r>
      <w:r>
        <w:t>用</w:t>
      </w:r>
      <w:r>
        <w:rPr>
          <w:rFonts w:ascii="Cambria" w:eastAsia="Cambria" w:hAnsi="Cambria" w:cs="Cambria"/>
          <w:i/>
        </w:rPr>
        <w:t>X</w:t>
      </w:r>
      <w:r>
        <w:t>表示输入图</w:t>
      </w:r>
      <w:r>
        <w:t>像</w:t>
      </w:r>
      <w:r>
        <w:t>，</w:t>
      </w:r>
      <w:r>
        <w:t>用</w:t>
      </w:r>
      <w:r>
        <w:rPr>
          <w:rFonts w:ascii="Cambria" w:eastAsia="Cambria" w:hAnsi="Cambria" w:cs="Cambria"/>
          <w:i/>
        </w:rPr>
        <w:t>y</w:t>
      </w:r>
      <w:r>
        <w:t>表</w:t>
      </w:r>
      <w:r>
        <w:t>示</w:t>
      </w:r>
      <w:r>
        <w:t>属于固定长度集合的相关标</w:t>
      </w:r>
      <w:r>
        <w:t>签</w:t>
      </w:r>
      <w:r>
        <w:t>。</w:t>
      </w:r>
      <w:r>
        <w:t>图像识别任务的目标是</w:t>
      </w:r>
      <w:r>
        <w:t>为</w:t>
      </w:r>
      <w:r>
        <w:t>给</w:t>
      </w:r>
      <w:r>
        <w:t>定</w:t>
      </w:r>
      <w:r>
        <w:rPr>
          <w:rFonts w:ascii="Cambria" w:eastAsia="Cambria" w:hAnsi="Cambria" w:cs="Cambria"/>
          <w:i/>
        </w:rPr>
        <w:t>X</w:t>
      </w:r>
      <w:r>
        <w:t>提</w:t>
      </w:r>
      <w:r>
        <w:t>供</w:t>
      </w:r>
      <w:r>
        <w:t>最接</w:t>
      </w:r>
      <w:r>
        <w:t>近</w:t>
      </w:r>
      <w:r>
        <w:rPr>
          <w:rFonts w:ascii="Cambria" w:eastAsia="Cambria" w:hAnsi="Cambria" w:cs="Cambria"/>
          <w:i/>
        </w:rPr>
        <w:t>y</w:t>
      </w:r>
      <w:r>
        <w:t>的映</w:t>
      </w:r>
      <w:r>
        <w:t>射</w:t>
      </w:r>
      <w:r>
        <w:rPr>
          <w:rFonts w:ascii="Cambria" w:eastAsia="Cambria" w:hAnsi="Cambria" w:cs="Cambria"/>
          <w:i/>
        </w:rPr>
        <w:t>f</w:t>
      </w:r>
      <w:r>
        <w:rPr>
          <w:rFonts w:ascii="宋体" w:eastAsia="宋体" w:hAnsi="宋体" w:cs="宋体" w:hint="eastAsia"/>
        </w:rPr>
        <w:t>（</w:t>
      </w:r>
      <w:r>
        <w:rPr>
          <w:rFonts w:ascii="Cambria" w:eastAsia="Cambria" w:hAnsi="Cambria" w:cs="Cambria"/>
          <w:i/>
        </w:rPr>
        <w:t>X</w:t>
      </w:r>
      <w:r>
        <w:rPr>
          <w:rFonts w:ascii="宋体" w:eastAsia="宋体" w:hAnsi="宋体" w:cs="宋体" w:hint="eastAsia"/>
        </w:rPr>
        <w:t>）</w:t>
      </w:r>
      <w:r>
        <w:t>。</w:t>
      </w:r>
      <w:r>
        <w:t>到目前为止，解决图像识</w:t>
      </w:r>
      <w:r>
        <w:t>别问题的最普遍方法是数据驱动范例：我们没有明确定义映射</w:t>
      </w:r>
      <w:r>
        <w:t xml:space="preserve"> </w:t>
      </w:r>
      <w:r>
        <w:rPr>
          <w:rFonts w:ascii="Cambria" w:eastAsia="Cambria" w:hAnsi="Cambria" w:cs="Cambria"/>
          <w:i/>
        </w:rPr>
        <w:t>f</w:t>
      </w:r>
      <w:r>
        <w:rPr>
          <w:rFonts w:ascii="宋体" w:eastAsia="宋体" w:hAnsi="宋体" w:cs="宋体" w:hint="eastAsia"/>
        </w:rPr>
        <w:t>（</w:t>
      </w:r>
      <w:r>
        <w:rPr>
          <w:rFonts w:ascii="Cambria" w:eastAsia="Cambria" w:hAnsi="Cambria" w:cs="Cambria"/>
          <w:i/>
        </w:rPr>
        <w:t>X</w:t>
      </w:r>
      <w:r>
        <w:rPr>
          <w:rFonts w:ascii="宋体" w:eastAsia="宋体" w:hAnsi="宋体" w:cs="宋体" w:hint="eastAsia"/>
        </w:rPr>
        <w:t>）</w:t>
      </w:r>
      <w:r>
        <w:t>，而是提出了参数化的模</w:t>
      </w:r>
      <w:r>
        <w:t>型</w:t>
      </w:r>
      <w:r>
        <w:rPr>
          <w:rFonts w:ascii="Cambria" w:eastAsia="Cambria" w:hAnsi="Cambria" w:cs="Cambria"/>
          <w:i/>
        </w:rPr>
        <w:t>f</w:t>
      </w:r>
      <w:r>
        <w:rPr>
          <w:rFonts w:ascii="宋体" w:eastAsia="宋体" w:hAnsi="宋体" w:cs="宋体" w:hint="eastAsia"/>
        </w:rPr>
        <w:t>（</w:t>
      </w:r>
      <w:r>
        <w:rPr>
          <w:rFonts w:ascii="Cambria" w:eastAsia="Cambria" w:hAnsi="Cambria" w:cs="Cambria"/>
          <w:i/>
        </w:rPr>
        <w:t>X</w:t>
      </w:r>
      <w:r>
        <w:rPr>
          <w:rFonts w:ascii="Cambria" w:eastAsia="Cambria" w:hAnsi="Cambria" w:cs="Cambria"/>
        </w:rPr>
        <w:t xml:space="preserve"> |</w:t>
      </w:r>
      <w:r>
        <w:rPr>
          <w:rFonts w:ascii="Cambria" w:eastAsia="Cambria" w:hAnsi="Cambria" w:cs="Cambria"/>
        </w:rPr>
        <w:t xml:space="preserve"> </w:t>
      </w:r>
      <w:r>
        <w:rPr>
          <w:rFonts w:ascii="Cambria" w:eastAsia="Cambria" w:hAnsi="Cambria" w:cs="Cambria"/>
          <w:i/>
        </w:rPr>
        <w:t>θ</w:t>
      </w:r>
      <w:r>
        <w:rPr>
          <w:rFonts w:ascii="宋体" w:eastAsia="宋体" w:hAnsi="宋体" w:cs="宋体" w:hint="eastAsia"/>
        </w:rPr>
        <w:t>）</w:t>
      </w:r>
      <w:r>
        <w:rPr>
          <w:rFonts w:ascii="宋体" w:eastAsia="宋体" w:hAnsi="宋体" w:cs="宋体" w:hint="eastAsia"/>
        </w:rPr>
        <w:t>族</w:t>
      </w:r>
      <w:r>
        <w:t>，其</w:t>
      </w:r>
      <w:r>
        <w:t>中</w:t>
      </w:r>
      <w:r>
        <w:rPr>
          <w:rFonts w:ascii="Cambria" w:eastAsia="Cambria" w:hAnsi="Cambria" w:cs="Cambria"/>
          <w:i/>
        </w:rPr>
        <w:t>θ</w:t>
      </w:r>
      <w:r>
        <w:t>是一组可训练的参数</w:t>
      </w:r>
      <w:r>
        <w:t>。</w:t>
      </w:r>
      <w:r>
        <w:t>根据可用数据，我们稍后优</w:t>
      </w:r>
      <w:r>
        <w:t>化</w:t>
      </w:r>
      <w:r>
        <w:rPr>
          <w:rFonts w:ascii="Cambria" w:eastAsia="Cambria" w:hAnsi="Cambria" w:cs="Cambria"/>
          <w:i/>
        </w:rPr>
        <w:t>θ</w:t>
      </w:r>
      <w:r>
        <w:t>的</w:t>
      </w:r>
      <w:r>
        <w:t>值</w:t>
      </w:r>
      <w:r>
        <w:t>。</w:t>
      </w:r>
      <w:r>
        <w:t>深度神经网络是可训练模型的一种特殊类型</w:t>
      </w:r>
      <w:r>
        <w:t>。</w:t>
      </w:r>
      <w:r>
        <w:t>它们由称为神经元的构造块组成，它们是神经网络的基本计算单位</w:t>
      </w:r>
      <w:r>
        <w:t>。</w:t>
      </w:r>
      <w:r>
        <w:t>神经元被分为连续的层，形成完整的模型</w:t>
      </w:r>
      <w:r>
        <w:t>。</w:t>
      </w:r>
      <w:r>
        <w:t>基于神经元在整个网络中各层之间的排列，我们定义了优化过程中使用的功能空间</w:t>
      </w:r>
      <w:r>
        <w:t>。</w:t>
      </w:r>
      <w:r>
        <w:t>因此，神经网络布置的选择对于在图像识别任务中实现良好性能至关重要，并且大量研究致力于评估各种体系结构</w:t>
      </w:r>
      <w:r>
        <w:t>。</w:t>
      </w:r>
      <w:r>
        <w:t>下面我们描述了三种最著名的神经</w:t>
      </w:r>
      <w:r>
        <w:t>网络模型，这些模型稍后将在实验分析中使用。</w:t>
      </w:r>
    </w:p>
    <w:p w:rsidR="00000000" w:rsidRDefault="00140DB2">
      <w:pPr>
        <w:spacing w:after="93"/>
        <w:ind w:left="5"/>
      </w:pPr>
      <w:r>
        <w:rPr>
          <w:b/>
        </w:rPr>
        <w:t>AlexNet</w:t>
      </w:r>
      <w:r>
        <w:rPr>
          <w:b/>
        </w:rPr>
        <w:t xml:space="preserve"> </w:t>
      </w:r>
      <w:r>
        <w:t>（</w:t>
      </w:r>
      <w:r>
        <w:t>Krizhevsky</w:t>
      </w:r>
      <w:r>
        <w:t xml:space="preserve"> </w:t>
      </w:r>
      <w:r>
        <w:rPr>
          <w:i/>
        </w:rPr>
        <w:t>等</w:t>
      </w:r>
      <w:r>
        <w:rPr>
          <w:i/>
        </w:rPr>
        <w:t>人</w:t>
      </w:r>
      <w:r>
        <w:t>，</w:t>
      </w:r>
      <w:r>
        <w:t>2012</w:t>
      </w:r>
      <w:r>
        <w:t>）是</w:t>
      </w:r>
      <w:r>
        <w:t>Alex Krizhevsky</w:t>
      </w:r>
      <w:r>
        <w:t>及其同事开发的架构，也是</w:t>
      </w:r>
      <w:r>
        <w:t>2012</w:t>
      </w:r>
      <w:r>
        <w:t>年</w:t>
      </w:r>
      <w:r>
        <w:t>ImageNet ILSVRC</w:t>
      </w:r>
      <w:r>
        <w:t>挑战赛的获奖者（</w:t>
      </w:r>
      <w:r>
        <w:t>Russakovsky</w:t>
      </w:r>
      <w:r>
        <w:t xml:space="preserve"> </w:t>
      </w:r>
      <w:r>
        <w:rPr>
          <w:i/>
        </w:rPr>
        <w:t>等</w:t>
      </w:r>
      <w:r>
        <w:rPr>
          <w:i/>
        </w:rPr>
        <w:t>人</w:t>
      </w:r>
      <w:r>
        <w:t>，</w:t>
      </w:r>
      <w:r>
        <w:t>2015</w:t>
      </w:r>
      <w:r>
        <w:t>）</w:t>
      </w:r>
      <w:r>
        <w:t>。</w:t>
      </w:r>
      <w:r>
        <w:t>它是一种神经体系结构，在图像识别任务中普及了卷积神经网络的使用，比当时的最新方法获得了更好的结果</w:t>
      </w:r>
      <w:r>
        <w:t>。</w:t>
      </w:r>
      <w:r>
        <w:t>它由</w:t>
      </w:r>
      <w:r>
        <w:t>6000</w:t>
      </w:r>
      <w:r>
        <w:t>万个参数组成，分为五个卷积层，其中一些紧随其后的是池化层，以及三个全连接层</w:t>
      </w:r>
      <w:r>
        <w:t>。</w:t>
      </w:r>
      <w:r>
        <w:t>当时，</w:t>
      </w:r>
      <w:r>
        <w:t>AlexNet</w:t>
      </w:r>
      <w:r>
        <w:t>是应用的最大神经网络之一</w:t>
      </w:r>
      <w:r>
        <w:t>。</w:t>
      </w:r>
      <w:r>
        <w:t>它也是最早使用整流线性单位作为非线性的网络之一。</w:t>
      </w:r>
    </w:p>
    <w:p w:rsidR="00000000" w:rsidRDefault="00140DB2">
      <w:pPr>
        <w:spacing w:after="95"/>
        <w:ind w:left="5"/>
      </w:pPr>
      <w:r>
        <w:rPr>
          <w:b/>
        </w:rPr>
        <w:t>VGGNe</w:t>
      </w:r>
      <w:r>
        <w:rPr>
          <w:b/>
        </w:rPr>
        <w:t>t</w:t>
      </w:r>
      <w:r>
        <w:t>（</w:t>
      </w:r>
      <w:r>
        <w:rPr>
          <w:b/>
        </w:rPr>
        <w:t>Simonyan</w:t>
      </w:r>
      <w:r>
        <w:rPr>
          <w:b/>
        </w:rPr>
        <w:t xml:space="preserve"> </w:t>
      </w:r>
      <w:r>
        <w:t>和</w:t>
      </w:r>
      <w:r>
        <w:t>Zisserman</w:t>
      </w:r>
      <w:r>
        <w:t>，</w:t>
      </w:r>
      <w:r>
        <w:t>2014</w:t>
      </w:r>
      <w:r>
        <w:t>年）是牛津大学视觉几何小组引入的一种神经体系结构，也是</w:t>
      </w:r>
      <w:r>
        <w:t>2014</w:t>
      </w:r>
      <w:r>
        <w:t>年</w:t>
      </w:r>
      <w:r>
        <w:t>ILSVRC</w:t>
      </w:r>
      <w:r>
        <w:t>挑战赛的竞争者</w:t>
      </w:r>
      <w:r>
        <w:t>。</w:t>
      </w:r>
      <w:r>
        <w:t>与</w:t>
      </w:r>
      <w:r>
        <w:t>AlexNet</w:t>
      </w:r>
      <w:r>
        <w:t>相比，</w:t>
      </w:r>
      <w:r>
        <w:t>VGGNet</w:t>
      </w:r>
      <w:r>
        <w:t>包含大量的参数：</w:t>
      </w:r>
      <w:r>
        <w:t>1.44</w:t>
      </w:r>
      <w:r>
        <w:t>亿个用于最大可能的变体</w:t>
      </w:r>
      <w:r>
        <w:t>。</w:t>
      </w:r>
      <w:r>
        <w:t>VGGNet</w:t>
      </w:r>
      <w:r>
        <w:t>的主要贡献表明了卷积神经网络深度的重要性</w:t>
      </w:r>
      <w:r>
        <w:t>。</w:t>
      </w:r>
      <w:r>
        <w:t>总的来说，最大版本的</w:t>
      </w:r>
      <w:r>
        <w:t>VGGNet</w:t>
      </w:r>
      <w:r>
        <w:t>由</w:t>
      </w:r>
      <w:r>
        <w:t>19</w:t>
      </w:r>
      <w:r>
        <w:t>个权重层组成</w:t>
      </w:r>
      <w:r>
        <w:t>。</w:t>
      </w:r>
      <w:r>
        <w:t>接收场很小的过滤器，尺寸</w:t>
      </w:r>
      <w:r>
        <w:t>为</w:t>
      </w:r>
      <w:r>
        <w:rPr>
          <w:rFonts w:ascii="Cambria" w:eastAsia="Cambria" w:hAnsi="Cambria" w:cs="Cambria"/>
        </w:rPr>
        <w:t>3×</w:t>
      </w:r>
      <w:r>
        <w:rPr>
          <w:rFonts w:ascii="Cambria" w:eastAsia="Cambria" w:hAnsi="Cambria" w:cs="Cambria"/>
        </w:rPr>
        <w:t>3</w:t>
      </w:r>
      <w:r>
        <w:t>被用于卷积层中以减少参数数量而不限制深度</w:t>
      </w:r>
      <w:r>
        <w:t>。</w:t>
      </w:r>
      <w:r>
        <w:t>为了使学习可行，培训分阶段进行：不是优化大型的，随机初始化的网络，而是先训练较浅的版本，然后再初始化较深的网络的权重。</w:t>
      </w:r>
    </w:p>
    <w:p w:rsidR="00000000" w:rsidRDefault="00140DB2">
      <w:pPr>
        <w:spacing w:after="296"/>
        <w:ind w:left="5"/>
      </w:pPr>
      <w:r>
        <w:rPr>
          <w:b/>
        </w:rPr>
        <w:t>ResNet</w:t>
      </w:r>
      <w:r>
        <w:rPr>
          <w:b/>
        </w:rPr>
        <w:t xml:space="preserve"> </w:t>
      </w:r>
      <w:r>
        <w:t>（</w:t>
      </w:r>
      <w:r>
        <w:t>He</w:t>
      </w:r>
      <w:r>
        <w:t xml:space="preserve"> </w:t>
      </w:r>
      <w:r>
        <w:rPr>
          <w:i/>
        </w:rPr>
        <w:t>et a</w:t>
      </w:r>
      <w:r>
        <w:rPr>
          <w:i/>
        </w:rPr>
        <w:t>l</w:t>
      </w:r>
      <w:r>
        <w:t>。，</w:t>
      </w:r>
      <w:r>
        <w:t>2016</w:t>
      </w:r>
      <w:r>
        <w:t>）是一个神经网络，赢得了</w:t>
      </w:r>
      <w:r>
        <w:t>2015</w:t>
      </w:r>
      <w:r>
        <w:t>年</w:t>
      </w:r>
      <w:r>
        <w:t>ILSVRC</w:t>
      </w:r>
      <w:r>
        <w:t>挑战赛的冠军</w:t>
      </w:r>
      <w:r>
        <w:t>。</w:t>
      </w:r>
      <w:r>
        <w:t>它引入了残差连接的概念：不是学习未引用的功能，而是在残差框架中学习有关层输入的功能</w:t>
      </w:r>
      <w:r>
        <w:t>。</w:t>
      </w:r>
      <w:r>
        <w:t>这使作者能够成功地训练多</w:t>
      </w:r>
      <w:r>
        <w:t>达</w:t>
      </w:r>
      <w:r>
        <w:t>152</w:t>
      </w:r>
      <w:r>
        <w:t>层的网络</w:t>
      </w:r>
      <w:r>
        <w:t>。</w:t>
      </w:r>
      <w:r>
        <w:t>此外，由于仅使用了一个完全连接的层，因此参数的总数大大减少到只有</w:t>
      </w:r>
      <w:r>
        <w:t>6000</w:t>
      </w:r>
      <w:r>
        <w:t>万。</w:t>
      </w:r>
    </w:p>
    <w:p w:rsidR="00000000" w:rsidRDefault="00140DB2">
      <w:pPr>
        <w:ind w:left="5"/>
      </w:pPr>
      <w:r>
        <w:rPr>
          <w:b/>
        </w:rPr>
        <w:t>3.2</w:t>
      </w:r>
      <w:r>
        <w:rPr>
          <w:b/>
        </w:rPr>
        <w:t>。</w:t>
      </w:r>
      <w:r>
        <w:rPr>
          <w:b/>
        </w:rPr>
        <w:t>图像超分辨率</w:t>
      </w:r>
      <w:r>
        <w:rPr>
          <w:b/>
        </w:rPr>
        <w:t>。</w:t>
      </w:r>
      <w:r>
        <w:t>让我们</w:t>
      </w:r>
      <w:r>
        <w:t>用</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bscript"/>
        </w:rPr>
        <w:t>H</w:t>
      </w:r>
      <w:r>
        <w:t>表示地面实况，高分辨率图像，</w:t>
      </w:r>
      <w:r>
        <w:t>用</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bscript"/>
        </w:rPr>
        <w:t>L</w:t>
      </w:r>
      <w:r>
        <w:t>表示低分辨率对应物</w:t>
      </w:r>
      <w:r>
        <w:t>。</w:t>
      </w:r>
      <w:r>
        <w:t>给</w:t>
      </w:r>
      <w:r>
        <w:t>定</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bscript"/>
        </w:rPr>
        <w:t>L</w:t>
      </w:r>
      <w:r>
        <w:t>，</w:t>
      </w:r>
      <w:r>
        <w:t>超分辨率任务的目标</w:t>
      </w:r>
      <w:r>
        <w:t>是</w:t>
      </w:r>
      <w:r>
        <w:t>估</w:t>
      </w:r>
      <w:r>
        <w:t>计</w:t>
      </w:r>
      <w:r>
        <w:rPr>
          <w:rFonts w:ascii="Cambria" w:eastAsia="Cambria" w:hAnsi="Cambria" w:cs="Cambria"/>
          <w:i/>
        </w:rPr>
        <w:t>g</w:t>
      </w:r>
      <w:r>
        <w:rPr>
          <w:rFonts w:ascii="宋体" w:eastAsia="宋体" w:hAnsi="宋体" w:cs="宋体" w:hint="eastAsia"/>
        </w:rPr>
        <w:t>（</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bscript"/>
        </w:rPr>
        <w:t>L</w:t>
      </w:r>
      <w:r>
        <w:rPr>
          <w:rFonts w:ascii="宋体" w:eastAsia="宋体" w:hAnsi="宋体" w:cs="宋体" w:hint="eastAsia"/>
        </w:rPr>
        <w:t>）</w:t>
      </w:r>
      <w:r>
        <w:rPr>
          <w:rFonts w:ascii="Cambria" w:eastAsia="Cambria" w:hAnsi="Cambria" w:cs="Cambria"/>
        </w:rPr>
        <w:t xml:space="preserve"> </w:t>
      </w:r>
      <w:r>
        <w:t>尽可能类似于地面真实图像</w:t>
      </w:r>
      <w:r>
        <w:t>。</w:t>
      </w:r>
      <w:r>
        <w:t>该问题本质上是不适的，因为对于给定的输入图像可能存在多种解决方案</w:t>
      </w:r>
      <w:r>
        <w:t>。</w:t>
      </w:r>
      <w:r>
        <w:t>对于非常低分辨率的图像，此问题尤其明显，因为对于这些图像，可能的源，高分辨率图像的空间较大。</w:t>
      </w:r>
    </w:p>
    <w:p w:rsidR="00000000" w:rsidRDefault="00140DB2">
      <w:pPr>
        <w:ind w:left="-5" w:firstLine="396"/>
      </w:pPr>
      <w:r>
        <w:t>在图像识别任务的上下文中，可以将超分辨率视为低分辨率图像的预处理技术</w:t>
      </w:r>
      <w:r>
        <w:t>。</w:t>
      </w:r>
      <w:r>
        <w:t>通常，我们关注低分</w:t>
      </w:r>
      <w:r>
        <w:t>辨率图像识别的任务，即优</w:t>
      </w:r>
      <w:r>
        <w:t>化</w:t>
      </w:r>
      <w:r>
        <w:rPr>
          <w:rFonts w:ascii="Cambria" w:eastAsia="Cambria" w:hAnsi="Cambria" w:cs="Cambria"/>
          <w:i/>
        </w:rPr>
        <w:t>f</w:t>
      </w:r>
      <w:r>
        <w:rPr>
          <w:rFonts w:ascii="宋体" w:eastAsia="宋体" w:hAnsi="宋体" w:cs="宋体" w:hint="eastAsia"/>
        </w:rPr>
        <w:t>（</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bscript"/>
        </w:rPr>
        <w:t>L</w:t>
      </w:r>
      <w:r>
        <w:rPr>
          <w:rFonts w:ascii="Cambria" w:eastAsia="Cambria" w:hAnsi="Cambria" w:cs="Cambria"/>
        </w:rPr>
        <w:t xml:space="preserve"> |</w:t>
      </w:r>
      <w:r>
        <w:rPr>
          <w:rFonts w:ascii="Cambria" w:eastAsia="Cambria" w:hAnsi="Cambria" w:cs="Cambria"/>
        </w:rPr>
        <w:t xml:space="preserve"> </w:t>
      </w:r>
      <w:r>
        <w:rPr>
          <w:rFonts w:ascii="Cambria" w:eastAsia="Cambria" w:hAnsi="Cambria" w:cs="Cambria"/>
          <w:i/>
        </w:rPr>
        <w:t>θ</w:t>
      </w:r>
      <w:r>
        <w:rPr>
          <w:rFonts w:ascii="宋体" w:eastAsia="宋体" w:hAnsi="宋体" w:cs="宋体" w:hint="eastAsia"/>
        </w:rPr>
        <w:t>）</w:t>
      </w:r>
      <w:r>
        <w:t>以找</w:t>
      </w:r>
      <w:r>
        <w:t>到</w:t>
      </w:r>
      <w:r>
        <w:rPr>
          <w:rFonts w:ascii="Cambria" w:eastAsia="Cambria" w:hAnsi="Cambria" w:cs="Cambria"/>
          <w:i/>
        </w:rPr>
        <w:t>y</w:t>
      </w:r>
      <w:r>
        <w:t>的最佳近似</w:t>
      </w:r>
      <w:r>
        <w:t>值</w:t>
      </w:r>
      <w:r>
        <w:t>。</w:t>
      </w:r>
      <w:r>
        <w:t>但是，在实际设置中，我们可能会遇到一些限制，这些限制可能会</w:t>
      </w:r>
      <w:r>
        <w:t>使</w:t>
      </w:r>
      <w:r>
        <w:rPr>
          <w:rFonts w:ascii="Cambria" w:eastAsia="Cambria" w:hAnsi="Cambria" w:cs="Cambria"/>
          <w:i/>
        </w:rPr>
        <w:t>f</w:t>
      </w:r>
      <w:r>
        <w:rPr>
          <w:rFonts w:ascii="宋体" w:eastAsia="宋体" w:hAnsi="宋体" w:cs="宋体" w:hint="eastAsia"/>
        </w:rPr>
        <w:t>（</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bscript"/>
        </w:rPr>
        <w:t>L</w:t>
      </w:r>
      <w:r>
        <w:rPr>
          <w:rFonts w:ascii="Cambria" w:eastAsia="Cambria" w:hAnsi="Cambria" w:cs="Cambria"/>
        </w:rPr>
        <w:t xml:space="preserve"> |</w:t>
      </w:r>
      <w:r>
        <w:rPr>
          <w:rFonts w:ascii="Cambria" w:eastAsia="Cambria" w:hAnsi="Cambria" w:cs="Cambria"/>
        </w:rPr>
        <w:t xml:space="preserve"> </w:t>
      </w:r>
      <w:r>
        <w:rPr>
          <w:rFonts w:ascii="Cambria" w:eastAsia="Cambria" w:hAnsi="Cambria" w:cs="Cambria"/>
          <w:i/>
        </w:rPr>
        <w:t>θ</w:t>
      </w:r>
      <w:r>
        <w:rPr>
          <w:rFonts w:ascii="宋体" w:eastAsia="宋体" w:hAnsi="宋体" w:cs="宋体" w:hint="eastAsia"/>
        </w:rPr>
        <w:t>）</w:t>
      </w:r>
      <w:r>
        <w:t>直接优化</w:t>
      </w:r>
      <w:r>
        <w:t>。</w:t>
      </w:r>
      <w:r>
        <w:t>不可能</w:t>
      </w:r>
      <w:r>
        <w:t>。</w:t>
      </w:r>
      <w:r>
        <w:t>首先，训练深度神经网络通常是计算量很大的过程</w:t>
      </w:r>
      <w:r>
        <w:t>。</w:t>
      </w:r>
      <w:r>
        <w:t>在实际应用中，我们可能无法负担训练完整模型的费用</w:t>
      </w:r>
      <w:r>
        <w:t>。</w:t>
      </w:r>
      <w:r>
        <w:t>在这种情况下可以使用预训练的模型，但是通常会在相对高质量的数据上对其进行训练，并且可能不适合识别低分辨率的图像</w:t>
      </w:r>
      <w:r>
        <w:t>。</w:t>
      </w:r>
      <w:r>
        <w:t>其次，用于图像识别的深度神经网络通常需要大量数据</w:t>
      </w:r>
      <w:r>
        <w:t>。</w:t>
      </w:r>
      <w:r>
        <w:t>我们可能不知道感兴趣图像的确切分辨率，这将使人为降低图像分辨率成为不可能，并且如果没有该</w:t>
      </w:r>
      <w:r>
        <w:t>操作，可能没有足够的实际数据来训练模型</w:t>
      </w:r>
      <w:r>
        <w:t>。</w:t>
      </w:r>
      <w:r>
        <w:t>之前分类使用超分辨率技术来近</w:t>
      </w:r>
      <w:r>
        <w:t>似</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bscript"/>
        </w:rPr>
        <w:t>ħ</w:t>
      </w:r>
      <w:r>
        <w:t>使</w:t>
      </w:r>
      <w:r>
        <w:t>用</w:t>
      </w:r>
      <w:r>
        <w:rPr>
          <w:rFonts w:ascii="宋体" w:eastAsia="宋体" w:hAnsi="宋体" w:cs="宋体" w:hint="eastAsia"/>
          <w:i/>
        </w:rPr>
        <w:t>克</w:t>
      </w:r>
      <w:r>
        <w:rPr>
          <w:rFonts w:ascii="宋体" w:eastAsia="宋体" w:hAnsi="宋体" w:cs="宋体" w:hint="eastAsia"/>
        </w:rPr>
        <w:t>（</w:t>
      </w:r>
      <w:r>
        <w:rPr>
          <w:rFonts w:ascii="Cambria" w:eastAsia="Cambria" w:hAnsi="Cambria" w:cs="Cambria"/>
          <w:i/>
        </w:rPr>
        <w:t>X</w:t>
      </w:r>
      <w:r>
        <w:rPr>
          <w:rFonts w:ascii="宋体" w:eastAsia="宋体" w:hAnsi="宋体" w:cs="宋体" w:hint="eastAsia"/>
          <w:i/>
          <w:vertAlign w:val="subscript"/>
        </w:rPr>
        <w:t>大</w:t>
      </w:r>
      <w:r>
        <w:rPr>
          <w:rFonts w:ascii="宋体" w:eastAsia="宋体" w:hAnsi="宋体" w:cs="宋体" w:hint="eastAsia"/>
          <w:i/>
          <w:vertAlign w:val="subscript"/>
        </w:rPr>
        <w:t>号</w:t>
      </w:r>
      <w:r>
        <w:rPr>
          <w:rFonts w:ascii="宋体" w:eastAsia="宋体" w:hAnsi="宋体" w:cs="宋体" w:hint="eastAsia"/>
        </w:rPr>
        <w:t>）</w:t>
      </w:r>
      <w:r>
        <w:t>和事后近</w:t>
      </w:r>
      <w:r>
        <w:t>似</w:t>
      </w:r>
      <w:r>
        <w:rPr>
          <w:rFonts w:ascii="Cambria" w:eastAsia="Cambria" w:hAnsi="Cambria" w:cs="Cambria"/>
          <w:i/>
        </w:rPr>
        <w:t xml:space="preserve"> </w:t>
      </w:r>
      <w:r>
        <w:rPr>
          <w:rFonts w:ascii="Cambria" w:eastAsia="Cambria" w:hAnsi="Cambria" w:cs="Cambria"/>
          <w:i/>
        </w:rPr>
        <w:t>ÿ</w:t>
      </w:r>
      <w:r>
        <w:t>使</w:t>
      </w:r>
      <w:r>
        <w:t>用</w:t>
      </w:r>
      <w:r>
        <w:rPr>
          <w:rFonts w:ascii="Cambria" w:eastAsia="Cambria" w:hAnsi="Cambria" w:cs="Cambria"/>
          <w:i/>
        </w:rPr>
        <w:t xml:space="preserve"> </w:t>
      </w:r>
      <w:r>
        <w:rPr>
          <w:rFonts w:ascii="Cambria" w:eastAsia="Cambria" w:hAnsi="Cambria" w:cs="Cambria"/>
          <w:i/>
        </w:rPr>
        <w:t>˚</w:t>
      </w:r>
      <w:r>
        <w:rPr>
          <w:rFonts w:ascii="Cambria" w:eastAsia="Cambria" w:hAnsi="Cambria" w:cs="Cambria"/>
          <w:i/>
        </w:rPr>
        <w:t>F</w:t>
      </w:r>
      <w:r>
        <w:rPr>
          <w:rFonts w:ascii="宋体" w:eastAsia="宋体" w:hAnsi="宋体" w:cs="宋体" w:hint="eastAsia"/>
        </w:rPr>
        <w:t>（</w:t>
      </w:r>
      <w:r>
        <w:rPr>
          <w:rFonts w:ascii="宋体" w:eastAsia="宋体" w:hAnsi="宋体" w:cs="宋体" w:hint="eastAsia"/>
          <w:i/>
        </w:rPr>
        <w:t>克</w:t>
      </w:r>
      <w:r>
        <w:rPr>
          <w:rFonts w:ascii="宋体" w:eastAsia="宋体" w:hAnsi="宋体" w:cs="宋体" w:hint="eastAsia"/>
        </w:rPr>
        <w:t>（</w:t>
      </w:r>
      <w:r>
        <w:rPr>
          <w:rFonts w:ascii="Cambria" w:eastAsia="Cambria" w:hAnsi="Cambria" w:cs="Cambria"/>
          <w:i/>
        </w:rPr>
        <w:t xml:space="preserve"> X</w:t>
      </w:r>
      <w:r>
        <w:rPr>
          <w:rFonts w:ascii="Cambria" w:eastAsia="Cambria" w:hAnsi="Cambria" w:cs="Cambria"/>
          <w:i/>
        </w:rPr>
        <w:t xml:space="preserve"> </w:t>
      </w:r>
      <w:r>
        <w:rPr>
          <w:rFonts w:ascii="宋体" w:eastAsia="宋体" w:hAnsi="宋体" w:cs="宋体" w:hint="eastAsia"/>
          <w:i/>
          <w:vertAlign w:val="subscript"/>
        </w:rPr>
        <w:t>大</w:t>
      </w:r>
      <w:r>
        <w:rPr>
          <w:rFonts w:ascii="宋体" w:eastAsia="宋体" w:hAnsi="宋体" w:cs="宋体" w:hint="eastAsia"/>
          <w:i/>
          <w:vertAlign w:val="subscript"/>
        </w:rPr>
        <w:t>号</w:t>
      </w:r>
      <w:r>
        <w:rPr>
          <w:rFonts w:ascii="宋体" w:eastAsia="宋体" w:hAnsi="宋体" w:cs="宋体" w:hint="eastAsia"/>
        </w:rPr>
        <w:t>）</w:t>
      </w:r>
      <w:r>
        <w:rPr>
          <w:rFonts w:ascii="Cambria" w:eastAsia="Cambria" w:hAnsi="Cambria" w:cs="Cambria"/>
        </w:rPr>
        <w:t>|</w:t>
      </w:r>
      <w:r>
        <w:rPr>
          <w:rFonts w:ascii="Cambria" w:eastAsia="Cambria" w:hAnsi="Cambria" w:cs="Cambria"/>
          <w:i/>
        </w:rPr>
        <w:t xml:space="preserve"> </w:t>
      </w:r>
      <w:r>
        <w:rPr>
          <w:rFonts w:ascii="Cambria" w:eastAsia="Cambria" w:hAnsi="Cambria" w:cs="Cambria"/>
          <w:i/>
        </w:rPr>
        <w:t>θ</w:t>
      </w:r>
      <w:r>
        <w:rPr>
          <w:rFonts w:ascii="宋体" w:eastAsia="宋体" w:hAnsi="宋体" w:cs="宋体" w:hint="eastAsia"/>
        </w:rPr>
        <w:t>）</w:t>
      </w:r>
      <w:r>
        <w:t>，</w:t>
      </w:r>
      <w:r>
        <w:t>与</w:t>
      </w:r>
      <w:r>
        <w:rPr>
          <w:rFonts w:ascii="Cambria" w:eastAsia="Cambria" w:hAnsi="Cambria" w:cs="Cambria"/>
          <w:i/>
        </w:rPr>
        <w:t xml:space="preserve"> </w:t>
      </w:r>
      <w:r>
        <w:rPr>
          <w:rFonts w:ascii="Cambria" w:eastAsia="Cambria" w:hAnsi="Cambria" w:cs="Cambria"/>
          <w:i/>
        </w:rPr>
        <w:t>θ</w:t>
      </w:r>
      <w:r>
        <w:t>训练有素基</w:t>
      </w:r>
      <w:r>
        <w:t>于</w:t>
      </w:r>
      <w:r>
        <w:rPr>
          <w:rFonts w:ascii="Cambria" w:eastAsia="Cambria" w:hAnsi="Cambria" w:cs="Cambria"/>
          <w:i/>
        </w:rPr>
        <w:t xml:space="preserve"> X</w:t>
      </w:r>
      <w:r>
        <w:rPr>
          <w:rFonts w:ascii="Cambria" w:eastAsia="Cambria" w:hAnsi="Cambria" w:cs="Cambria"/>
          <w:i/>
        </w:rPr>
        <w:t xml:space="preserve"> </w:t>
      </w:r>
      <w:r>
        <w:rPr>
          <w:rFonts w:ascii="Cambria" w:eastAsia="Cambria" w:hAnsi="Cambria" w:cs="Cambria"/>
          <w:i/>
          <w:vertAlign w:val="subscript"/>
        </w:rPr>
        <w:t>ħ</w:t>
      </w:r>
      <w:r>
        <w:t>，可以是在这种情况下，合适的方法。</w:t>
      </w:r>
    </w:p>
    <w:p w:rsidR="00000000" w:rsidRDefault="00140DB2">
      <w:pPr>
        <w:spacing w:after="389"/>
        <w:ind w:left="-5" w:firstLine="396"/>
      </w:pPr>
      <w:r>
        <w:t>我们为超分辨率任务选择的方法是</w:t>
      </w:r>
      <w:r>
        <w:t>VDSR</w:t>
      </w:r>
      <w:r>
        <w:t>，这是</w:t>
      </w:r>
      <w:r>
        <w:t>Kim</w:t>
      </w:r>
      <w:r>
        <w:t xml:space="preserve"> </w:t>
      </w:r>
      <w:r>
        <w:rPr>
          <w:i/>
        </w:rPr>
        <w:t>等</w:t>
      </w:r>
      <w:r>
        <w:rPr>
          <w:i/>
        </w:rPr>
        <w:t>人</w:t>
      </w:r>
      <w:r>
        <w:t>提出的神经体系结</w:t>
      </w:r>
      <w:r>
        <w:t>构</w:t>
      </w:r>
      <w:r>
        <w:t>。</w:t>
      </w:r>
      <w:r>
        <w:t>（</w:t>
      </w:r>
      <w:r>
        <w:t>2016</w:t>
      </w:r>
      <w:r>
        <w:t>）</w:t>
      </w:r>
      <w:r>
        <w:t>。</w:t>
      </w:r>
      <w:r>
        <w:t>它是一个具有概念上简单结构的全卷积模型：它由</w:t>
      </w:r>
      <w:r>
        <w:t>20</w:t>
      </w:r>
      <w:r>
        <w:t>个卷积层组成，每个包含</w:t>
      </w:r>
      <w:r>
        <w:t>64</w:t>
      </w:r>
      <w:r>
        <w:t>个大小</w:t>
      </w:r>
      <w:r>
        <w:t>为</w:t>
      </w:r>
      <w:r>
        <w:rPr>
          <w:rFonts w:ascii="Cambria" w:eastAsia="Cambria" w:hAnsi="Cambria" w:cs="Cambria"/>
        </w:rPr>
        <w:t>3×3</w:t>
      </w:r>
      <w:r>
        <w:rPr>
          <w:rFonts w:ascii="宋体" w:eastAsia="宋体" w:hAnsi="宋体" w:cs="宋体" w:hint="eastAsia"/>
        </w:rPr>
        <w:t>的</w:t>
      </w:r>
      <w:r>
        <w:t>滤波</w:t>
      </w:r>
      <w:r>
        <w:t>器</w:t>
      </w:r>
      <w:r>
        <w:t>。</w:t>
      </w:r>
      <w:r>
        <w:t>此外，</w:t>
      </w:r>
      <w:r>
        <w:t>VDSR</w:t>
      </w:r>
      <w:r>
        <w:t>利用残余学习的优势，在网络的输入和输出之间引入了跳过连接</w:t>
      </w:r>
      <w:r>
        <w:t>。</w:t>
      </w:r>
      <w:r>
        <w:t>可以看出，这些是最成功的图像识别网络的确切主要</w:t>
      </w:r>
      <w:r>
        <w:t>属性：深度大，过滤器尺寸小，依赖卷积层和跳过连接</w:t>
      </w:r>
      <w:r>
        <w:t>。</w:t>
      </w:r>
      <w:r>
        <w:t>此外，</w:t>
      </w:r>
      <w:r>
        <w:t>VDSR</w:t>
      </w:r>
      <w:r>
        <w:t>网络引入了多尺度学习的概念，即在具有不同水平的低分辨率的数据上训练单个模型</w:t>
      </w:r>
      <w:r>
        <w:t>。</w:t>
      </w:r>
      <w:r>
        <w:t>VDSR</w:t>
      </w:r>
      <w:r>
        <w:t>网络在超分辨率任务中显示出出色的性能，同时又简单又快速地训练。</w:t>
      </w:r>
    </w:p>
    <w:p w:rsidR="00000000" w:rsidRDefault="00140DB2">
      <w:pPr>
        <w:pStyle w:val="1"/>
        <w:ind w:left="369" w:hanging="374"/>
      </w:pPr>
      <w:r>
        <w:t>实验研究</w:t>
      </w:r>
    </w:p>
    <w:p w:rsidR="00000000" w:rsidRDefault="00140DB2">
      <w:pPr>
        <w:spacing w:after="288"/>
        <w:ind w:left="5"/>
      </w:pPr>
      <w:r>
        <w:t>为了评估低分辨率对具有深度神经网络的图像识别任务的影响，进行了一项实证研究</w:t>
      </w:r>
      <w:r>
        <w:t>。</w:t>
      </w:r>
      <w:r>
        <w:t>首先，我们在不同分辨率的低分辨率图像上测量了各种神经体系结构的分类精度</w:t>
      </w:r>
      <w:r>
        <w:t>。</w:t>
      </w:r>
      <w:r>
        <w:t>其次，我们评估了最先进的超分辨率方法</w:t>
      </w:r>
      <w:r>
        <w:t>VDSR</w:t>
      </w:r>
      <w:r>
        <w:t>的性能，以确立其在图像识别任务中作为预处理形式的适用性</w:t>
      </w:r>
      <w:r>
        <w:t>。</w:t>
      </w:r>
      <w:r>
        <w:t>最后，我们将超分辨率集成到图像识别管道中，</w:t>
      </w:r>
      <w:r>
        <w:t>以提高分类精度</w:t>
      </w:r>
      <w:r>
        <w:t>。</w:t>
      </w:r>
      <w:r>
        <w:t>在本节的其余部分中，我们将对所进行的实验程序进行详细描述，介绍已获得的结果并陈述我们的结论。</w:t>
      </w:r>
    </w:p>
    <w:p w:rsidR="00000000" w:rsidRDefault="00140DB2">
      <w:pPr>
        <w:ind w:left="5"/>
      </w:pPr>
      <w:r>
        <w:rPr>
          <w:b/>
        </w:rPr>
        <w:t>4.1</w:t>
      </w:r>
      <w:r>
        <w:rPr>
          <w:b/>
        </w:rPr>
        <w:t>。</w:t>
      </w:r>
      <w:r>
        <w:rPr>
          <w:b/>
        </w:rPr>
        <w:t>低分辨率对图像识别任务的影响</w:t>
      </w:r>
      <w:r>
        <w:rPr>
          <w:b/>
        </w:rPr>
        <w:t>。</w:t>
      </w:r>
      <w:r>
        <w:t>我们通过评估在不考虑低分辨率的情况下图像质量如何影响分类精度来开始评估</w:t>
      </w:r>
      <w:r>
        <w:t>。</w:t>
      </w:r>
      <w:r>
        <w:t>为此，我们研究了近年来最重要的三种神经体系结构：</w:t>
      </w:r>
      <w:r>
        <w:t>AlexNet</w:t>
      </w:r>
      <w:r>
        <w:t>（</w:t>
      </w:r>
      <w:r>
        <w:t>Krizhevsky</w:t>
      </w:r>
      <w:r>
        <w:t xml:space="preserve"> </w:t>
      </w:r>
      <w:r>
        <w:rPr>
          <w:i/>
        </w:rPr>
        <w:t>等</w:t>
      </w:r>
      <w:r>
        <w:t>，</w:t>
      </w:r>
      <w:r>
        <w:t>2012</w:t>
      </w:r>
      <w:r>
        <w:t>），</w:t>
      </w:r>
      <w:r>
        <w:t>16</w:t>
      </w:r>
      <w:r>
        <w:t>层</w:t>
      </w:r>
      <w:r>
        <w:t>VGGNet</w:t>
      </w:r>
      <w:r>
        <w:t>（</w:t>
      </w:r>
      <w:r>
        <w:t>Simonyan</w:t>
      </w:r>
      <w:r>
        <w:t>和</w:t>
      </w:r>
      <w:r>
        <w:t>Zisserman</w:t>
      </w:r>
      <w:r>
        <w:t>，</w:t>
      </w:r>
      <w:r>
        <w:t>2014</w:t>
      </w:r>
      <w:r>
        <w:t>）和</w:t>
      </w:r>
      <w:r>
        <w:t>50</w:t>
      </w:r>
      <w:r>
        <w:t>层</w:t>
      </w:r>
      <w:r>
        <w:t>ResNet</w:t>
      </w:r>
      <w:r>
        <w:t>（</w:t>
      </w:r>
      <w:r>
        <w:t>He</w:t>
      </w:r>
      <w:r>
        <w:t xml:space="preserve"> </w:t>
      </w:r>
      <w:r>
        <w:rPr>
          <w:i/>
        </w:rPr>
        <w:t>等</w:t>
      </w:r>
      <w:r>
        <w:t>，</w:t>
      </w:r>
      <w:r>
        <w:t>2016</w:t>
      </w:r>
      <w:r>
        <w:t>）</w:t>
      </w:r>
      <w:r>
        <w:t xml:space="preserve"> </w:t>
      </w:r>
      <w:r>
        <w:t>）</w:t>
      </w:r>
      <w:r>
        <w:t>。</w:t>
      </w:r>
      <w:r>
        <w:t>首先，我们的目标是评估由于低图像分辨率而导致的精度下降有多大</w:t>
      </w:r>
      <w:r>
        <w:t>。</w:t>
      </w:r>
      <w:r>
        <w:t>此外，我们旨</w:t>
      </w:r>
      <w:r>
        <w:t>在确定在不同的神经体系结构中观察到的趋势是否相似，或者某些模型是否对较差的图像质量更具弹性。</w:t>
      </w:r>
    </w:p>
    <w:p w:rsidR="00000000" w:rsidRDefault="00140DB2">
      <w:pPr>
        <w:ind w:left="-5" w:firstLine="396"/>
      </w:pPr>
      <w:r>
        <w:t>给定图像和比例因子（</w:t>
      </w:r>
      <w:r>
        <w:t>SF</w:t>
      </w:r>
      <w:r>
        <w:t>），我们人为地降低了图像亮度通道的分辨率</w:t>
      </w:r>
      <w:r>
        <w:t>。</w:t>
      </w:r>
      <w:r>
        <w:t>我们仅操纵亮度通道以确保与</w:t>
      </w:r>
      <w:r>
        <w:t>Huang</w:t>
      </w:r>
      <w:r>
        <w:t xml:space="preserve"> </w:t>
      </w:r>
      <w:r>
        <w:rPr>
          <w:i/>
        </w:rPr>
        <w:t>等</w:t>
      </w:r>
      <w:r>
        <w:rPr>
          <w:i/>
        </w:rPr>
        <w:t>人</w:t>
      </w:r>
      <w:r>
        <w:t>描述的超分辨率框架保持一</w:t>
      </w:r>
      <w:r>
        <w:t>致</w:t>
      </w:r>
      <w:r>
        <w:t>。</w:t>
      </w:r>
      <w:r>
        <w:t>（</w:t>
      </w:r>
      <w:r>
        <w:t>2015</w:t>
      </w:r>
      <w:r>
        <w:t>）</w:t>
      </w:r>
      <w:r>
        <w:t>。</w:t>
      </w:r>
      <w:r>
        <w:t>首先，我们将亮度通道的大小减小</w:t>
      </w:r>
      <w:r>
        <w:t>到</w:t>
      </w:r>
      <w:r>
        <w:t>原</w:t>
      </w:r>
      <w:r>
        <w:t>始</w:t>
      </w:r>
      <w:r>
        <w:t>大小</w:t>
      </w:r>
      <w:r>
        <w:t>的</w:t>
      </w:r>
      <w:r>
        <w:rPr>
          <w:rFonts w:ascii="Cambria" w:eastAsia="Cambria" w:hAnsi="Cambria" w:cs="Cambria"/>
        </w:rPr>
        <w:t>1</w:t>
      </w:r>
      <w:r>
        <w:rPr>
          <w:rFonts w:ascii="Cambria" w:eastAsia="Cambria" w:hAnsi="Cambria" w:cs="Cambria"/>
        </w:rPr>
        <w:t xml:space="preserve"> </w:t>
      </w:r>
      <w:r>
        <w:rPr>
          <w:rFonts w:ascii="Cambria" w:eastAsia="Cambria" w:hAnsi="Cambria" w:cs="Cambria"/>
          <w:i/>
        </w:rPr>
        <w:t>/ S</w:t>
      </w:r>
      <w:r>
        <w:rPr>
          <w:rFonts w:ascii="Cambria" w:eastAsia="Cambria" w:hAnsi="Cambria" w:cs="Cambria"/>
          <w:i/>
        </w:rPr>
        <w:t>F</w:t>
      </w:r>
      <w:r>
        <w:t>，然后使用双三次插值将其增加</w:t>
      </w:r>
      <w:r>
        <w:t>。</w:t>
      </w:r>
      <w:r>
        <w:t>分辨率降低的图像示例如图</w:t>
      </w:r>
      <w:r>
        <w:t>2</w:t>
      </w:r>
      <w:r>
        <w:t>所示。</w:t>
      </w:r>
    </w:p>
    <w:p w:rsidR="00000000" w:rsidRDefault="00140DB2">
      <w:pPr>
        <w:ind w:left="-5" w:firstLine="396"/>
      </w:pPr>
      <w:r>
        <w:t>我们在</w:t>
      </w:r>
      <w:r>
        <w:t>ImageNet</w:t>
      </w:r>
      <w:r>
        <w:t>上进行了评估（</w:t>
      </w:r>
      <w:r>
        <w:t>Russakovsky</w:t>
      </w:r>
      <w:r>
        <w:t xml:space="preserve"> </w:t>
      </w:r>
      <w:r>
        <w:rPr>
          <w:i/>
        </w:rPr>
        <w:t>等</w:t>
      </w:r>
      <w:r>
        <w:t>（</w:t>
      </w:r>
      <w:r>
        <w:t>2015</w:t>
      </w:r>
      <w:r>
        <w:t>年）</w:t>
      </w:r>
      <w:r>
        <w:t>。</w:t>
      </w:r>
      <w:r>
        <w:t>具体来说，我们使用了</w:t>
      </w:r>
      <w:r>
        <w:t>“</w:t>
      </w:r>
      <w:r>
        <w:t>大规模视觉识别挑战赛</w:t>
      </w:r>
      <w:r>
        <w:t>2012</w:t>
      </w:r>
      <w:r>
        <w:t>（</w:t>
      </w:r>
      <w:r>
        <w:t>ILSVRC2012</w:t>
      </w:r>
      <w:r>
        <w:t>）</w:t>
      </w:r>
      <w:r>
        <w:t>”</w:t>
      </w:r>
      <w:r>
        <w:t>中提供的图像子集</w:t>
      </w:r>
      <w:r>
        <w:t>。</w:t>
      </w:r>
      <w:r>
        <w:t>ImageNet</w:t>
      </w:r>
      <w:r>
        <w:t>是一个标准的公开基准，通常用于评估卷积神经网络在图像识别任务中的性能</w:t>
      </w:r>
      <w:r>
        <w:t>。</w:t>
      </w:r>
      <w:r>
        <w:t>它包括</w:t>
      </w:r>
      <w:r>
        <w:t>120</w:t>
      </w:r>
      <w:r>
        <w:t>万培训和</w:t>
      </w:r>
      <w:r>
        <w:t>5</w:t>
      </w:r>
      <w:r>
        <w:t>万张验证图像，分为</w:t>
      </w:r>
      <w:r>
        <w:t>1000</w:t>
      </w:r>
      <w:r>
        <w:t>类</w:t>
      </w:r>
      <w:r>
        <w:t>。</w:t>
      </w:r>
      <w:r>
        <w:t>在整个评估过程中，模型训练期间使用了建议的图像，而报告的结果则基于验证数据的性能</w:t>
      </w:r>
      <w:r>
        <w:t>。</w:t>
      </w:r>
      <w:r>
        <w:t>在每种情况下，都使用相应论文作者提供的权重，而不是从头开始训练模型</w:t>
      </w:r>
      <w:r>
        <w:t>。</w:t>
      </w:r>
      <w:r>
        <w:t>实验本身是使用</w:t>
      </w:r>
      <w:r>
        <w:t>TensorFlow</w:t>
      </w:r>
      <w:r>
        <w:t>以</w:t>
      </w:r>
      <w:r>
        <w:t>Python</w:t>
      </w:r>
      <w:r>
        <w:t>编程语言实现的（</w:t>
      </w:r>
      <w:r>
        <w:t>Abadi</w:t>
      </w:r>
      <w:r>
        <w:t xml:space="preserve"> </w:t>
      </w:r>
      <w:r>
        <w:rPr>
          <w:i/>
        </w:rPr>
        <w:t>等</w:t>
      </w:r>
      <w:r>
        <w:t>（</w:t>
      </w:r>
      <w:r>
        <w:t>2016</w:t>
      </w:r>
      <w:r>
        <w:t>年）机器学习库</w:t>
      </w:r>
      <w:r>
        <w:t>。</w:t>
      </w:r>
      <w:r>
        <w:t>生成的代码可从</w:t>
      </w:r>
      <w:hyperlink r:id="rId12" w:history="1">
        <w:r>
          <w:rPr>
            <w:rStyle w:val="a3"/>
            <w:rFonts w:ascii="Courier New" w:eastAsia="Courier New" w:hAnsi="Courier New" w:cs="Courier New"/>
            <w:color w:val="111111"/>
            <w:u w:val="none"/>
          </w:rPr>
          <w:t xml:space="preserve">https://github.com/michalkoziarski/LowResCNN </w:t>
        </w:r>
      </w:hyperlink>
      <w:hyperlink r:id="rId13" w:history="1">
        <w:r>
          <w:rPr>
            <w:rStyle w:val="a3"/>
            <w:rFonts w:ascii="宋体" w:eastAsia="宋体" w:hAnsi="宋体" w:cs="宋体" w:hint="eastAsia"/>
            <w:color w:val="111111"/>
            <w:u w:val="none"/>
          </w:rPr>
          <w:t>获得</w:t>
        </w:r>
      </w:hyperlink>
      <w:hyperlink r:id="rId14" w:history="1">
        <w:r>
          <w:rPr>
            <w:rStyle w:val="a3"/>
            <w:color w:val="111111"/>
            <w:u w:val="none"/>
          </w:rPr>
          <w:t>。</w:t>
        </w:r>
      </w:hyperlink>
    </w:p>
    <w:p w:rsidR="00000000" w:rsidRDefault="00140DB2">
      <w:pPr>
        <w:ind w:left="-5" w:firstLine="396"/>
      </w:pPr>
      <w:r>
        <w:t>在检查期间，我们测量了</w:t>
      </w:r>
      <w:r>
        <w:t>SF</w:t>
      </w:r>
      <w:r>
        <w:t>的在冲</w:t>
      </w:r>
      <w:r>
        <w:t>击</w:t>
      </w:r>
      <w:r>
        <w:rPr>
          <w:rFonts w:ascii="Cambria" w:eastAsia="Cambria" w:hAnsi="Cambria" w:cs="Cambria"/>
        </w:rPr>
        <w:t>{1</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2</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i/>
        </w:rPr>
        <w:t>...</w:t>
      </w:r>
      <w:r>
        <w:rPr>
          <w:rFonts w:ascii="宋体" w:eastAsia="宋体" w:hAnsi="宋体" w:cs="宋体" w:hint="eastAsia"/>
          <w:i/>
        </w:rPr>
        <w:t>，</w:t>
      </w:r>
      <w:r>
        <w:rPr>
          <w:rFonts w:ascii="Cambria" w:eastAsia="Cambria" w:hAnsi="Cambria" w:cs="Cambria"/>
        </w:rPr>
        <w:t xml:space="preserve"> </w:t>
      </w:r>
      <w:r>
        <w:rPr>
          <w:rFonts w:ascii="Cambria" w:eastAsia="Cambria" w:hAnsi="Cambria" w:cs="Cambria"/>
        </w:rPr>
        <w:t>8}</w:t>
      </w:r>
      <w:r>
        <w:rPr>
          <w:rFonts w:ascii="Cambria" w:eastAsia="Cambria" w:hAnsi="Cambria" w:cs="Cambria"/>
        </w:rPr>
        <w:t xml:space="preserve"> </w:t>
      </w:r>
      <w:r>
        <w:t>在两个顶部</w:t>
      </w:r>
      <w:r>
        <w:t>-1</w:t>
      </w:r>
      <w:r>
        <w:t>和顶部</w:t>
      </w:r>
      <w:r>
        <w:t>5</w:t>
      </w:r>
      <w:r>
        <w:t>的分类精度，与</w:t>
      </w:r>
      <w:r>
        <w:t>顶</w:t>
      </w:r>
      <w:r>
        <w:rPr>
          <w:rFonts w:ascii="Cambria" w:eastAsia="Cambria" w:hAnsi="Cambria" w:cs="Cambria"/>
          <w:i/>
        </w:rPr>
        <w:t>ķ</w:t>
      </w:r>
      <w:r>
        <w:t>精度被定义为图像的一小部分的量，地面真相图像标签包含</w:t>
      </w:r>
      <w:r>
        <w:t>在</w:t>
      </w:r>
      <w:r>
        <w:rPr>
          <w:rFonts w:ascii="Cambria" w:eastAsia="Cambria" w:hAnsi="Cambria" w:cs="Cambria"/>
          <w:i/>
        </w:rPr>
        <w:t>k</w:t>
      </w:r>
      <w:r>
        <w:rPr>
          <w:rFonts w:ascii="宋体" w:eastAsia="宋体" w:hAnsi="宋体" w:cs="宋体" w:hint="eastAsia"/>
          <w:i/>
        </w:rPr>
        <w:t>中</w:t>
      </w:r>
      <w:r>
        <w:t>分类器最可能的预测</w:t>
      </w:r>
      <w:r>
        <w:t>。</w:t>
      </w:r>
      <w:r>
        <w:t>我们在图</w:t>
      </w:r>
      <w:r>
        <w:t>2</w:t>
      </w:r>
      <w:r>
        <w:t>中显示了这一部分实验评估的结果。可以看出，图像的低分辨率会大大降低所考虑的神经网络的</w:t>
      </w:r>
      <w:r>
        <w:t>top-1</w:t>
      </w:r>
      <w:r>
        <w:t>和</w:t>
      </w:r>
      <w:r>
        <w:t>top-5</w:t>
      </w:r>
      <w:r>
        <w:t>分类精度</w:t>
      </w:r>
      <w:r>
        <w:t>。</w:t>
      </w:r>
      <w:r>
        <w:t>即使在最轻微的图像质量下降（以</w:t>
      </w:r>
      <w:r>
        <w:t>SF</w:t>
      </w:r>
      <w:r>
        <w:t>等于</w:t>
      </w:r>
      <w:r>
        <w:t>2</w:t>
      </w:r>
      <w:r>
        <w:t>表示）的情况下，精度也会明显下降</w:t>
      </w:r>
      <w:r>
        <w:t>。</w:t>
      </w:r>
      <w:r>
        <w:t>对于顶级</w:t>
      </w:r>
      <w:r>
        <w:t>-1</w:t>
      </w:r>
      <w:r>
        <w:t>精度，其范围从</w:t>
      </w:r>
      <w:r>
        <w:t>AlexNet</w:t>
      </w:r>
      <w:r>
        <w:t>的</w:t>
      </w:r>
      <w:r>
        <w:t>3.88</w:t>
      </w:r>
      <w:r>
        <w:t>个百分点到</w:t>
      </w:r>
      <w:r>
        <w:t>VGGNet</w:t>
      </w:r>
      <w:r>
        <w:t>的</w:t>
      </w:r>
      <w:r>
        <w:t>2.31</w:t>
      </w:r>
      <w:r>
        <w:t>个百分点，到</w:t>
      </w:r>
      <w:r>
        <w:t>ResNet</w:t>
      </w:r>
      <w:r>
        <w:t>的</w:t>
      </w:r>
      <w:r>
        <w:t>2.28</w:t>
      </w:r>
      <w:r>
        <w:t>个百分点</w:t>
      </w:r>
      <w:r>
        <w:t>。</w:t>
      </w:r>
      <w:r>
        <w:t>对于前五位的准确性，</w:t>
      </w:r>
      <w:r>
        <w:t>AlexNet</w:t>
      </w:r>
      <w:r>
        <w:t>，</w:t>
      </w:r>
      <w:r>
        <w:t>VGGNet</w:t>
      </w:r>
      <w:r>
        <w:t>和</w:t>
      </w:r>
      <w:r>
        <w:t>ResNet</w:t>
      </w:r>
      <w:r>
        <w:t>的观察到的下降分别为</w:t>
      </w:r>
      <w:r>
        <w:t>3.15</w:t>
      </w:r>
      <w:r>
        <w:t>、</w:t>
      </w:r>
      <w:r>
        <w:t>1.53</w:t>
      </w:r>
      <w:r>
        <w:t>和</w:t>
      </w:r>
      <w:r>
        <w:t>1.69</w:t>
      </w:r>
      <w:r>
        <w:t>个百分点</w:t>
      </w:r>
      <w:r>
        <w:t>。</w:t>
      </w:r>
      <w:r>
        <w:t>在更高的劣化水平下，观察到的</w:t>
      </w:r>
      <w:r>
        <w:t>dropin</w:t>
      </w:r>
      <w:r>
        <w:t>性能更为重要</w:t>
      </w:r>
      <w:r>
        <w:t>。</w:t>
      </w:r>
      <w:r>
        <w:t>如果</w:t>
      </w:r>
      <w:r>
        <w:t>SF</w:t>
      </w:r>
      <w:r>
        <w:t>等于</w:t>
      </w:r>
      <w:r>
        <w:t>8</w:t>
      </w:r>
      <w:r>
        <w:t>，则</w:t>
      </w:r>
      <w:r>
        <w:t>top-1</w:t>
      </w:r>
      <w:r>
        <w:t>的准确性降低了</w:t>
      </w:r>
      <w:r>
        <w:t>30.32</w:t>
      </w:r>
      <w:r>
        <w:t>，</w:t>
      </w:r>
      <w:r>
        <w:t>30</w:t>
      </w:r>
      <w:r>
        <w:t>。</w:t>
      </w:r>
    </w:p>
    <w:p w:rsidR="00000000" w:rsidRDefault="00140DB2">
      <w:pPr>
        <w:spacing w:after="295"/>
        <w:ind w:left="-5" w:firstLine="398"/>
      </w:pPr>
      <w:r>
        <w:t>可以看出，在讨论的神经网络架构之间观察到的趋势相似</w:t>
      </w:r>
      <w:r>
        <w:t>。</w:t>
      </w:r>
      <w:r>
        <w:t>在所有情况下，分类精度与低分辨率图像的</w:t>
      </w:r>
      <w:r>
        <w:t>SF</w:t>
      </w:r>
      <w:r>
        <w:t>之间的关系接近线性</w:t>
      </w:r>
      <w:r>
        <w:t>。</w:t>
      </w:r>
      <w:r>
        <w:t>对于不同的</w:t>
      </w:r>
      <w:r>
        <w:t>SF</w:t>
      </w:r>
      <w:r>
        <w:t>值，</w:t>
      </w:r>
      <w:r>
        <w:t>top-1</w:t>
      </w:r>
      <w:r>
        <w:t>和</w:t>
      </w:r>
      <w:r>
        <w:t>top-5</w:t>
      </w:r>
      <w:r>
        <w:t>精度之间的不均衡保持相对稳定</w:t>
      </w:r>
      <w:r>
        <w:t>。</w:t>
      </w:r>
      <w:r>
        <w:t>对于较低的</w:t>
      </w:r>
      <w:r>
        <w:t>SF</w:t>
      </w:r>
      <w:r>
        <w:t>值，</w:t>
      </w:r>
      <w:r>
        <w:t>VGGNet</w:t>
      </w:r>
      <w:r>
        <w:t>和</w:t>
      </w:r>
      <w:r>
        <w:t>ResNet</w:t>
      </w:r>
      <w:r>
        <w:t>都显示出类似的性能下降</w:t>
      </w:r>
      <w:r>
        <w:t>。</w:t>
      </w:r>
      <w:r>
        <w:t>但是，对于较高的</w:t>
      </w:r>
      <w:r>
        <w:t>SF</w:t>
      </w:r>
      <w:r>
        <w:t>，</w:t>
      </w:r>
      <w:r>
        <w:t>ResNet</w:t>
      </w:r>
      <w:r>
        <w:t>是最具弹性的模型，尤其是考虑到前</w:t>
      </w:r>
      <w:r>
        <w:t>5</w:t>
      </w:r>
      <w:r>
        <w:t>个分类准确性时</w:t>
      </w:r>
      <w:r>
        <w:t>。</w:t>
      </w:r>
      <w:r>
        <w:t>通</w:t>
      </w:r>
      <w:r>
        <w:t>常，即使是最先进的神经网络体系结构，其图像分辨率仍然很低</w:t>
      </w:r>
      <w:r>
        <w:t>。</w:t>
      </w:r>
      <w:r>
        <w:t>目视检查分辨率较低的图像，如图</w:t>
      </w:r>
      <w:r>
        <w:t>1</w:t>
      </w:r>
      <w:r>
        <w:t>所示。</w:t>
      </w:r>
    </w:p>
    <w:p w:rsidR="00000000" w:rsidRDefault="00140DB2">
      <w:pPr>
        <w:spacing w:after="25"/>
        <w:ind w:left="5"/>
      </w:pPr>
      <w:r>
        <w:rPr>
          <w:b/>
        </w:rPr>
        <w:t>4.2</w:t>
      </w:r>
      <w:r>
        <w:rPr>
          <w:b/>
        </w:rPr>
        <w:t>。</w:t>
      </w:r>
      <w:r>
        <w:rPr>
          <w:b/>
        </w:rPr>
        <w:t>使用</w:t>
      </w:r>
      <w:r>
        <w:rPr>
          <w:b/>
        </w:rPr>
        <w:t>VDSR</w:t>
      </w:r>
      <w:r>
        <w:rPr>
          <w:b/>
        </w:rPr>
        <w:t>网络的图像超分辨率</w:t>
      </w:r>
      <w:r>
        <w:rPr>
          <w:b/>
        </w:rPr>
        <w:t>。</w:t>
      </w:r>
      <w:r>
        <w:t>实验研究的后半部分的目标是评估在识别之前应用图像超分辨率的可能性，以期提高低分辨率图像的分类精度</w:t>
      </w:r>
      <w:r>
        <w:t>。</w:t>
      </w:r>
      <w:r>
        <w:t>如前所述，</w:t>
      </w:r>
      <w:r>
        <w:t>VDSR</w:t>
      </w:r>
      <w:r>
        <w:t>（</w:t>
      </w:r>
      <w:r>
        <w:t>Kim</w:t>
      </w:r>
      <w:r>
        <w:t xml:space="preserve"> </w:t>
      </w:r>
      <w:r>
        <w:rPr>
          <w:i/>
        </w:rPr>
        <w:t>等</w:t>
      </w:r>
      <w:r>
        <w:t>（</w:t>
      </w:r>
      <w:r>
        <w:t>2016</w:t>
      </w:r>
      <w:r>
        <w:t>年）。选择神经体系结构作为超分辨率方法，因为它在</w:t>
      </w:r>
      <w:r>
        <w:t>SR</w:t>
      </w:r>
      <w:r>
        <w:t>任务中显示了最先进的性能</w:t>
      </w:r>
      <w:r>
        <w:t>。</w:t>
      </w:r>
      <w:r>
        <w:t>此外，由于超分辨率模型和分类模型都是神经网络，因此它具有将整个系统视为单个大型网络的可能性的实际好处</w:t>
      </w:r>
      <w:r>
        <w:t>。</w:t>
      </w:r>
      <w:r>
        <w:t>反过来，这允许使用诸如微调组合网络的操作</w:t>
      </w:r>
      <w:r>
        <w:t>。</w:t>
      </w:r>
      <w:r>
        <w:t>在本节的其余部</w:t>
      </w:r>
      <w:r>
        <w:t>分中，我们将通过实验评估所考虑模型的超分辨率能力，即具有经过调整的训练程序的</w:t>
      </w:r>
      <w:r>
        <w:t>VDSR</w:t>
      </w:r>
      <w:r>
        <w:t>神经网络</w:t>
      </w:r>
      <w:r>
        <w:t>。</w:t>
      </w:r>
      <w:r>
        <w:t>我们描述了所做的调整，实验设置和取得的成果</w:t>
      </w:r>
      <w:r>
        <w:t>。</w:t>
      </w:r>
      <w:r>
        <w:t>在实验研究的这一部分中使用的</w:t>
      </w:r>
      <w:r>
        <w:t>VDSR</w:t>
      </w:r>
      <w:r>
        <w:t>模型的实现已在以下位置公开提供：</w:t>
      </w:r>
      <w:hyperlink r:id="rId15" w:history="1">
        <w:r>
          <w:rPr>
            <w:rStyle w:val="a3"/>
            <w:rFonts w:ascii="Courier New" w:eastAsia="Courier New" w:hAnsi="Courier New" w:cs="Courier New"/>
            <w:color w:val="111111"/>
            <w:u w:val="none"/>
          </w:rPr>
          <w:t xml:space="preserve">https://github.com/ </w:t>
        </w:r>
      </w:hyperlink>
      <w:hyperlink r:id="rId16" w:history="1">
        <w:r>
          <w:rPr>
            <w:rStyle w:val="a3"/>
            <w:rFonts w:ascii="Courier New" w:eastAsia="Courier New" w:hAnsi="Courier New" w:cs="Courier New"/>
            <w:color w:val="111111"/>
            <w:u w:val="none"/>
          </w:rPr>
          <w:t>michalkoziarski / VDS</w:t>
        </w:r>
        <w:r>
          <w:rPr>
            <w:rStyle w:val="a3"/>
            <w:rFonts w:ascii="Courier New" w:eastAsia="Courier New" w:hAnsi="Courier New" w:cs="Courier New"/>
            <w:color w:val="111111"/>
            <w:u w:val="none"/>
          </w:rPr>
          <w:t xml:space="preserve">R </w:t>
        </w:r>
      </w:hyperlink>
      <w:hyperlink r:id="rId17" w:history="1">
        <w:r>
          <w:rPr>
            <w:rStyle w:val="a3"/>
            <w:color w:val="111111"/>
            <w:u w:val="none"/>
          </w:rPr>
          <w:t>。</w:t>
        </w:r>
      </w:hyperlink>
    </w:p>
    <w:tbl>
      <w:tblPr>
        <w:tblStyle w:val="TableGrid"/>
        <w:tblpPr w:vertAnchor="text" w:horzAnchor="margin" w:tblpY="660"/>
        <w:tblOverlap w:val="never"/>
        <w:tblW w:w="9645" w:type="dxa"/>
        <w:tblInd w:w="0" w:type="dxa"/>
        <w:tblCellMar>
          <w:left w:w="82" w:type="dxa"/>
          <w:right w:w="102" w:type="dxa"/>
        </w:tblCellMar>
        <w:tblLook w:val="04A0" w:firstRow="1" w:lastRow="0" w:firstColumn="1" w:lastColumn="0" w:noHBand="0" w:noVBand="1"/>
      </w:tblPr>
      <w:tblGrid>
        <w:gridCol w:w="9664"/>
      </w:tblGrid>
      <w:tr w:rsidR="00000000">
        <w:trPr>
          <w:trHeight w:val="3601"/>
        </w:trPr>
        <w:tc>
          <w:tcPr>
            <w:tcW w:w="9115" w:type="dxa"/>
            <w:vAlign w:val="bottom"/>
            <w:hideMark/>
          </w:tcPr>
          <w:p w:rsidR="00000000" w:rsidRDefault="00140DB2">
            <w:pPr>
              <w:spacing w:after="408" w:line="256" w:lineRule="auto"/>
              <w:ind w:left="35" w:firstLine="0"/>
              <w:jc w:val="left"/>
              <w:rPr>
                <w:rFonts w:ascii="Times New Roman" w:eastAsia="Times New Roman" w:hAnsi="Times New Roman"/>
                <w:sz w:val="20"/>
              </w:rPr>
            </w:pPr>
            <w:r>
              <w:rPr>
                <w:rFonts w:ascii="Times New Roman" w:eastAsia="Times New Roman" w:hAnsi="Times New Roman"/>
                <w:noProof/>
                <w:sz w:val="20"/>
              </w:rPr>
              <mc:AlternateContent>
                <mc:Choice Requires="wpg">
                  <w:drawing>
                    <wp:inline distT="0" distB="0" distL="0" distR="0">
                      <wp:extent cx="5971540" cy="1374775"/>
                      <wp:effectExtent l="9525" t="0" r="10160" b="6350"/>
                      <wp:docPr id="204" name="Group 2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1540" cy="1374775"/>
                                <a:chOff x="0" y="0"/>
                                <a:chExt cx="59718" cy="13750"/>
                              </a:xfrm>
                            </wpg:grpSpPr>
                            <wps:wsp>
                              <wps:cNvPr id="205" name="Shape 31817"/>
                              <wps:cNvSpPr>
                                <a:spLocks/>
                              </wps:cNvSpPr>
                              <wps:spPr bwMode="auto">
                                <a:xfrm>
                                  <a:off x="0" y="900"/>
                                  <a:ext cx="12849" cy="12850"/>
                                </a:xfrm>
                                <a:custGeom>
                                  <a:avLst/>
                                  <a:gdLst>
                                    <a:gd name="T0" fmla="*/ 0 w 1284986"/>
                                    <a:gd name="T1" fmla="*/ 0 h 1284986"/>
                                    <a:gd name="T2" fmla="*/ 1284986 w 1284986"/>
                                    <a:gd name="T3" fmla="*/ 0 h 1284986"/>
                                    <a:gd name="T4" fmla="*/ 1284986 w 1284986"/>
                                    <a:gd name="T5" fmla="*/ 1284986 h 1284986"/>
                                    <a:gd name="T6" fmla="*/ 0 w 1284986"/>
                                    <a:gd name="T7" fmla="*/ 1284986 h 1284986"/>
                                    <a:gd name="T8" fmla="*/ 0 w 1284986"/>
                                    <a:gd name="T9" fmla="*/ 0 h 1284986"/>
                                    <a:gd name="T10" fmla="*/ 0 w 1284986"/>
                                    <a:gd name="T11" fmla="*/ 0 h 1284986"/>
                                    <a:gd name="T12" fmla="*/ 1284986 w 1284986"/>
                                    <a:gd name="T13" fmla="*/ 1284986 h 1284986"/>
                                  </a:gdLst>
                                  <a:ahLst/>
                                  <a:cxnLst>
                                    <a:cxn ang="0">
                                      <a:pos x="T0" y="T1"/>
                                    </a:cxn>
                                    <a:cxn ang="0">
                                      <a:pos x="T2" y="T3"/>
                                    </a:cxn>
                                    <a:cxn ang="0">
                                      <a:pos x="T4" y="T5"/>
                                    </a:cxn>
                                    <a:cxn ang="0">
                                      <a:pos x="T6" y="T7"/>
                                    </a:cxn>
                                    <a:cxn ang="0">
                                      <a:pos x="T8" y="T9"/>
                                    </a:cxn>
                                  </a:cxnLst>
                                  <a:rect l="T10" t="T11" r="T12" b="T13"/>
                                  <a:pathLst>
                                    <a:path w="1284986" h="1284986">
                                      <a:moveTo>
                                        <a:pt x="0" y="0"/>
                                      </a:moveTo>
                                      <a:lnTo>
                                        <a:pt x="1284986" y="0"/>
                                      </a:lnTo>
                                      <a:lnTo>
                                        <a:pt x="1284986" y="1284986"/>
                                      </a:lnTo>
                                      <a:lnTo>
                                        <a:pt x="0" y="1284986"/>
                                      </a:lnTo>
                                      <a:lnTo>
                                        <a:pt x="0" y="0"/>
                                      </a:lnTo>
                                    </a:path>
                                  </a:pathLst>
                                </a:custGeom>
                                <a:solidFill>
                                  <a:srgbClr val="D9D9D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06" name="Picture 7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900"/>
                                  <a:ext cx="12849" cy="12850"/>
                                </a:xfrm>
                                <a:prstGeom prst="rect">
                                  <a:avLst/>
                                </a:prstGeom>
                                <a:noFill/>
                                <a:extLst>
                                  <a:ext uri="{909E8E84-426E-40DD-AFC4-6F175D3DCCD1}">
                                    <a14:hiddenFill xmlns:a14="http://schemas.microsoft.com/office/drawing/2010/main">
                                      <a:solidFill>
                                        <a:srgbClr val="FFFFFF"/>
                                      </a:solidFill>
                                    </a14:hiddenFill>
                                  </a:ext>
                                </a:extLst>
                              </pic:spPr>
                            </pic:pic>
                            <wps:wsp>
                              <wps:cNvPr id="207" name="Shape 769"/>
                              <wps:cNvSpPr>
                                <a:spLocks/>
                              </wps:cNvSpPr>
                              <wps:spPr bwMode="auto">
                                <a:xfrm>
                                  <a:off x="3202" y="164"/>
                                  <a:ext cx="344" cy="472"/>
                                </a:xfrm>
                                <a:custGeom>
                                  <a:avLst/>
                                  <a:gdLst>
                                    <a:gd name="T0" fmla="*/ 17628 w 34417"/>
                                    <a:gd name="T1" fmla="*/ 0 h 47181"/>
                                    <a:gd name="T2" fmla="*/ 25362 w 34417"/>
                                    <a:gd name="T3" fmla="*/ 660 h 47181"/>
                                    <a:gd name="T4" fmla="*/ 32029 w 34417"/>
                                    <a:gd name="T5" fmla="*/ 2388 h 47181"/>
                                    <a:gd name="T6" fmla="*/ 32029 w 34417"/>
                                    <a:gd name="T7" fmla="*/ 9385 h 47181"/>
                                    <a:gd name="T8" fmla="*/ 25527 w 34417"/>
                                    <a:gd name="T9" fmla="*/ 6998 h 47181"/>
                                    <a:gd name="T10" fmla="*/ 18529 w 34417"/>
                                    <a:gd name="T11" fmla="*/ 6172 h 47181"/>
                                    <a:gd name="T12" fmla="*/ 10211 w 34417"/>
                                    <a:gd name="T13" fmla="*/ 7912 h 47181"/>
                                    <a:gd name="T14" fmla="*/ 7493 w 34417"/>
                                    <a:gd name="T15" fmla="*/ 12929 h 47181"/>
                                    <a:gd name="T16" fmla="*/ 9474 w 34417"/>
                                    <a:gd name="T17" fmla="*/ 16967 h 47181"/>
                                    <a:gd name="T18" fmla="*/ 17374 w 34417"/>
                                    <a:gd name="T19" fmla="*/ 19761 h 47181"/>
                                    <a:gd name="T20" fmla="*/ 19926 w 34417"/>
                                    <a:gd name="T21" fmla="*/ 20333 h 47181"/>
                                    <a:gd name="T22" fmla="*/ 31128 w 34417"/>
                                    <a:gd name="T23" fmla="*/ 25108 h 47181"/>
                                    <a:gd name="T24" fmla="*/ 34417 w 34417"/>
                                    <a:gd name="T25" fmla="*/ 33680 h 47181"/>
                                    <a:gd name="T26" fmla="*/ 29477 w 34417"/>
                                    <a:gd name="T27" fmla="*/ 43561 h 47181"/>
                                    <a:gd name="T28" fmla="*/ 15812 w 34417"/>
                                    <a:gd name="T29" fmla="*/ 47181 h 47181"/>
                                    <a:gd name="T30" fmla="*/ 8230 w 34417"/>
                                    <a:gd name="T31" fmla="*/ 46520 h 47181"/>
                                    <a:gd name="T32" fmla="*/ 0 w 34417"/>
                                    <a:gd name="T33" fmla="*/ 44463 h 47181"/>
                                    <a:gd name="T34" fmla="*/ 0 w 34417"/>
                                    <a:gd name="T35" fmla="*/ 36805 h 47181"/>
                                    <a:gd name="T36" fmla="*/ 8065 w 34417"/>
                                    <a:gd name="T37" fmla="*/ 40018 h 47181"/>
                                    <a:gd name="T38" fmla="*/ 15977 w 34417"/>
                                    <a:gd name="T39" fmla="*/ 41085 h 47181"/>
                                    <a:gd name="T40" fmla="*/ 24041 w 34417"/>
                                    <a:gd name="T41" fmla="*/ 39357 h 47181"/>
                                    <a:gd name="T42" fmla="*/ 26848 w 34417"/>
                                    <a:gd name="T43" fmla="*/ 34252 h 47181"/>
                                    <a:gd name="T44" fmla="*/ 24790 w 34417"/>
                                    <a:gd name="T45" fmla="*/ 29642 h 47181"/>
                                    <a:gd name="T46" fmla="*/ 15888 w 34417"/>
                                    <a:gd name="T47" fmla="*/ 26518 h 47181"/>
                                    <a:gd name="T48" fmla="*/ 13335 w 34417"/>
                                    <a:gd name="T49" fmla="*/ 25933 h 47181"/>
                                    <a:gd name="T50" fmla="*/ 3378 w 34417"/>
                                    <a:gd name="T51" fmla="*/ 21488 h 47181"/>
                                    <a:gd name="T52" fmla="*/ 330 w 34417"/>
                                    <a:gd name="T53" fmla="*/ 13259 h 47181"/>
                                    <a:gd name="T54" fmla="*/ 4775 w 34417"/>
                                    <a:gd name="T55" fmla="*/ 3454 h 47181"/>
                                    <a:gd name="T56" fmla="*/ 17628 w 34417"/>
                                    <a:gd name="T57" fmla="*/ 0 h 47181"/>
                                    <a:gd name="T58" fmla="*/ 0 w 34417"/>
                                    <a:gd name="T59" fmla="*/ 0 h 47181"/>
                                    <a:gd name="T60" fmla="*/ 34417 w 34417"/>
                                    <a:gd name="T61" fmla="*/ 47181 h 47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417" h="47181">
                                      <a:moveTo>
                                        <a:pt x="17628" y="0"/>
                                      </a:moveTo>
                                      <a:cubicBezTo>
                                        <a:pt x="20333" y="0"/>
                                        <a:pt x="22885" y="254"/>
                                        <a:pt x="25362" y="660"/>
                                      </a:cubicBezTo>
                                      <a:cubicBezTo>
                                        <a:pt x="27750" y="1067"/>
                                        <a:pt x="29972" y="1651"/>
                                        <a:pt x="32029" y="2388"/>
                                      </a:cubicBezTo>
                                      <a:lnTo>
                                        <a:pt x="32029" y="9385"/>
                                      </a:lnTo>
                                      <a:cubicBezTo>
                                        <a:pt x="29883" y="8395"/>
                                        <a:pt x="27750" y="7582"/>
                                        <a:pt x="25527" y="6998"/>
                                      </a:cubicBezTo>
                                      <a:cubicBezTo>
                                        <a:pt x="23216" y="6502"/>
                                        <a:pt x="20917" y="6172"/>
                                        <a:pt x="18529" y="6172"/>
                                      </a:cubicBezTo>
                                      <a:cubicBezTo>
                                        <a:pt x="14821" y="6172"/>
                                        <a:pt x="12027" y="6756"/>
                                        <a:pt x="10211" y="7912"/>
                                      </a:cubicBezTo>
                                      <a:cubicBezTo>
                                        <a:pt x="8395" y="9055"/>
                                        <a:pt x="7493" y="10706"/>
                                        <a:pt x="7493" y="12929"/>
                                      </a:cubicBezTo>
                                      <a:cubicBezTo>
                                        <a:pt x="7493" y="14656"/>
                                        <a:pt x="8153" y="15977"/>
                                        <a:pt x="9474" y="16967"/>
                                      </a:cubicBezTo>
                                      <a:cubicBezTo>
                                        <a:pt x="10782" y="17945"/>
                                        <a:pt x="13424" y="18936"/>
                                        <a:pt x="17374" y="19761"/>
                                      </a:cubicBezTo>
                                      <a:lnTo>
                                        <a:pt x="19926" y="20333"/>
                                      </a:lnTo>
                                      <a:cubicBezTo>
                                        <a:pt x="25197" y="21488"/>
                                        <a:pt x="28905" y="23139"/>
                                        <a:pt x="31128" y="25108"/>
                                      </a:cubicBezTo>
                                      <a:cubicBezTo>
                                        <a:pt x="33261" y="27165"/>
                                        <a:pt x="34417" y="30048"/>
                                        <a:pt x="34417" y="33680"/>
                                      </a:cubicBezTo>
                                      <a:cubicBezTo>
                                        <a:pt x="34417" y="37871"/>
                                        <a:pt x="32766" y="41173"/>
                                        <a:pt x="29477" y="43561"/>
                                      </a:cubicBezTo>
                                      <a:cubicBezTo>
                                        <a:pt x="26187" y="46025"/>
                                        <a:pt x="21577" y="47181"/>
                                        <a:pt x="15812" y="47181"/>
                                      </a:cubicBezTo>
                                      <a:cubicBezTo>
                                        <a:pt x="13335" y="47181"/>
                                        <a:pt x="10871" y="46927"/>
                                        <a:pt x="8230" y="46520"/>
                                      </a:cubicBezTo>
                                      <a:cubicBezTo>
                                        <a:pt x="5601" y="46101"/>
                                        <a:pt x="2883" y="45453"/>
                                        <a:pt x="0" y="44463"/>
                                      </a:cubicBezTo>
                                      <a:lnTo>
                                        <a:pt x="0" y="36805"/>
                                      </a:lnTo>
                                      <a:cubicBezTo>
                                        <a:pt x="2718" y="38291"/>
                                        <a:pt x="5436" y="39357"/>
                                        <a:pt x="8065" y="40018"/>
                                      </a:cubicBezTo>
                                      <a:cubicBezTo>
                                        <a:pt x="10706" y="40754"/>
                                        <a:pt x="13335" y="41085"/>
                                        <a:pt x="15977" y="41085"/>
                                      </a:cubicBezTo>
                                      <a:cubicBezTo>
                                        <a:pt x="19431" y="41085"/>
                                        <a:pt x="22149" y="40513"/>
                                        <a:pt x="24041" y="39357"/>
                                      </a:cubicBezTo>
                                      <a:cubicBezTo>
                                        <a:pt x="25857" y="38202"/>
                                        <a:pt x="26848" y="36474"/>
                                        <a:pt x="26848" y="34252"/>
                                      </a:cubicBezTo>
                                      <a:cubicBezTo>
                                        <a:pt x="26848" y="32271"/>
                                        <a:pt x="26099" y="30709"/>
                                        <a:pt x="24790" y="29642"/>
                                      </a:cubicBezTo>
                                      <a:cubicBezTo>
                                        <a:pt x="23470" y="28575"/>
                                        <a:pt x="20498" y="27496"/>
                                        <a:pt x="15888" y="26518"/>
                                      </a:cubicBezTo>
                                      <a:lnTo>
                                        <a:pt x="13335" y="25933"/>
                                      </a:lnTo>
                                      <a:cubicBezTo>
                                        <a:pt x="8725" y="24943"/>
                                        <a:pt x="5359" y="23470"/>
                                        <a:pt x="3378" y="21488"/>
                                      </a:cubicBezTo>
                                      <a:cubicBezTo>
                                        <a:pt x="1321" y="19507"/>
                                        <a:pt x="330" y="16802"/>
                                        <a:pt x="330" y="13259"/>
                                      </a:cubicBezTo>
                                      <a:cubicBezTo>
                                        <a:pt x="330" y="9055"/>
                                        <a:pt x="1816" y="5766"/>
                                        <a:pt x="4775" y="3454"/>
                                      </a:cubicBezTo>
                                      <a:cubicBezTo>
                                        <a:pt x="7747" y="1156"/>
                                        <a:pt x="12027" y="0"/>
                                        <a:pt x="17628"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8" name="Shape 770"/>
                              <wps:cNvSpPr>
                                <a:spLocks/>
                              </wps:cNvSpPr>
                              <wps:spPr bwMode="auto">
                                <a:xfrm>
                                  <a:off x="3632" y="164"/>
                                  <a:ext cx="357" cy="472"/>
                                </a:xfrm>
                                <a:custGeom>
                                  <a:avLst/>
                                  <a:gdLst>
                                    <a:gd name="T0" fmla="*/ 22644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74 w 35649"/>
                                    <a:gd name="T11" fmla="*/ 6248 h 47168"/>
                                    <a:gd name="T12" fmla="*/ 11773 w 35649"/>
                                    <a:gd name="T13" fmla="*/ 10859 h 47168"/>
                                    <a:gd name="T14" fmla="*/ 7823 w 35649"/>
                                    <a:gd name="T15" fmla="*/ 23622 h 47168"/>
                                    <a:gd name="T16" fmla="*/ 11773 w 35649"/>
                                    <a:gd name="T17" fmla="*/ 36474 h 47168"/>
                                    <a:gd name="T18" fmla="*/ 22974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44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44" y="0"/>
                                      </a:moveTo>
                                      <a:cubicBezTo>
                                        <a:pt x="24943" y="0"/>
                                        <a:pt x="27165" y="241"/>
                                        <a:pt x="29312" y="737"/>
                                      </a:cubicBezTo>
                                      <a:cubicBezTo>
                                        <a:pt x="31445" y="1232"/>
                                        <a:pt x="33591" y="1892"/>
                                        <a:pt x="35649" y="2794"/>
                                      </a:cubicBezTo>
                                      <a:lnTo>
                                        <a:pt x="35649" y="9715"/>
                                      </a:lnTo>
                                      <a:cubicBezTo>
                                        <a:pt x="33503" y="8560"/>
                                        <a:pt x="31445" y="7734"/>
                                        <a:pt x="29312" y="7163"/>
                                      </a:cubicBezTo>
                                      <a:cubicBezTo>
                                        <a:pt x="27165" y="6579"/>
                                        <a:pt x="25108" y="6248"/>
                                        <a:pt x="22974" y="6248"/>
                                      </a:cubicBezTo>
                                      <a:cubicBezTo>
                                        <a:pt x="18199" y="6248"/>
                                        <a:pt x="14402" y="7823"/>
                                        <a:pt x="11773" y="10859"/>
                                      </a:cubicBezTo>
                                      <a:cubicBezTo>
                                        <a:pt x="9131" y="13907"/>
                                        <a:pt x="7823" y="18186"/>
                                        <a:pt x="7823" y="23622"/>
                                      </a:cubicBezTo>
                                      <a:cubicBezTo>
                                        <a:pt x="7823" y="29134"/>
                                        <a:pt x="9131" y="33426"/>
                                        <a:pt x="11773" y="36474"/>
                                      </a:cubicBezTo>
                                      <a:cubicBezTo>
                                        <a:pt x="14402" y="39510"/>
                                        <a:pt x="18199" y="40996"/>
                                        <a:pt x="22974" y="40996"/>
                                      </a:cubicBezTo>
                                      <a:cubicBezTo>
                                        <a:pt x="25108" y="40996"/>
                                        <a:pt x="27165" y="40754"/>
                                        <a:pt x="29312" y="40170"/>
                                      </a:cubicBezTo>
                                      <a:cubicBezTo>
                                        <a:pt x="31445" y="39599"/>
                                        <a:pt x="33503" y="38697"/>
                                        <a:pt x="35649" y="37541"/>
                                      </a:cubicBezTo>
                                      <a:lnTo>
                                        <a:pt x="35649" y="44374"/>
                                      </a:lnTo>
                                      <a:cubicBezTo>
                                        <a:pt x="33503" y="45364"/>
                                        <a:pt x="31369" y="46101"/>
                                        <a:pt x="29223" y="46507"/>
                                      </a:cubicBezTo>
                                      <a:cubicBezTo>
                                        <a:pt x="27000" y="46926"/>
                                        <a:pt x="24613" y="47168"/>
                                        <a:pt x="22149" y="47168"/>
                                      </a:cubicBezTo>
                                      <a:cubicBezTo>
                                        <a:pt x="15392" y="47168"/>
                                        <a:pt x="9957" y="45110"/>
                                        <a:pt x="6007" y="40831"/>
                                      </a:cubicBezTo>
                                      <a:cubicBezTo>
                                        <a:pt x="1968" y="36627"/>
                                        <a:pt x="0" y="30874"/>
                                        <a:pt x="0" y="23622"/>
                                      </a:cubicBezTo>
                                      <a:cubicBezTo>
                                        <a:pt x="0" y="16294"/>
                                        <a:pt x="1968" y="10528"/>
                                        <a:pt x="6007" y="6337"/>
                                      </a:cubicBezTo>
                                      <a:cubicBezTo>
                                        <a:pt x="10046" y="2134"/>
                                        <a:pt x="15557" y="0"/>
                                        <a:pt x="22644"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 name="Shape 771"/>
                              <wps:cNvSpPr>
                                <a:spLocks/>
                              </wps:cNvSpPr>
                              <wps:spPr bwMode="auto">
                                <a:xfrm>
                                  <a:off x="4089" y="344"/>
                                  <a:ext cx="190" cy="292"/>
                                </a:xfrm>
                                <a:custGeom>
                                  <a:avLst/>
                                  <a:gdLst>
                                    <a:gd name="T0" fmla="*/ 19025 w 19025"/>
                                    <a:gd name="T1" fmla="*/ 0 h 29162"/>
                                    <a:gd name="T2" fmla="*/ 19025 w 19025"/>
                                    <a:gd name="T3" fmla="*/ 6159 h 29162"/>
                                    <a:gd name="T4" fmla="*/ 10871 w 19025"/>
                                    <a:gd name="T5" fmla="*/ 7508 h 29162"/>
                                    <a:gd name="T6" fmla="*/ 7417 w 19025"/>
                                    <a:gd name="T7" fmla="*/ 14506 h 29162"/>
                                    <a:gd name="T8" fmla="*/ 9969 w 19025"/>
                                    <a:gd name="T9" fmla="*/ 20767 h 29162"/>
                                    <a:gd name="T10" fmla="*/ 17043 w 19025"/>
                                    <a:gd name="T11" fmla="*/ 23066 h 29162"/>
                                    <a:gd name="T12" fmla="*/ 19025 w 19025"/>
                                    <a:gd name="T13" fmla="*/ 22192 h 29162"/>
                                    <a:gd name="T14" fmla="*/ 19025 w 19025"/>
                                    <a:gd name="T15" fmla="*/ 28351 h 29162"/>
                                    <a:gd name="T16" fmla="*/ 15075 w 19025"/>
                                    <a:gd name="T17" fmla="*/ 29162 h 29162"/>
                                    <a:gd name="T18" fmla="*/ 4039 w 19025"/>
                                    <a:gd name="T19" fmla="*/ 25377 h 29162"/>
                                    <a:gd name="T20" fmla="*/ 0 w 19025"/>
                                    <a:gd name="T21" fmla="*/ 15001 h 29162"/>
                                    <a:gd name="T22" fmla="*/ 5105 w 19025"/>
                                    <a:gd name="T23" fmla="*/ 3559 h 29162"/>
                                    <a:gd name="T24" fmla="*/ 19025 w 19025"/>
                                    <a:gd name="T25" fmla="*/ 0 h 29162"/>
                                    <a:gd name="T26" fmla="*/ 0 w 19025"/>
                                    <a:gd name="T27" fmla="*/ 0 h 29162"/>
                                    <a:gd name="T28" fmla="*/ 19025 w 19025"/>
                                    <a:gd name="T29" fmla="*/ 29162 h 29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25" h="29162">
                                      <a:moveTo>
                                        <a:pt x="19025" y="0"/>
                                      </a:moveTo>
                                      <a:lnTo>
                                        <a:pt x="19025" y="6159"/>
                                      </a:lnTo>
                                      <a:lnTo>
                                        <a:pt x="10871" y="7508"/>
                                      </a:lnTo>
                                      <a:cubicBezTo>
                                        <a:pt x="8560" y="8905"/>
                                        <a:pt x="7417" y="11217"/>
                                        <a:pt x="7417" y="14506"/>
                                      </a:cubicBezTo>
                                      <a:cubicBezTo>
                                        <a:pt x="7417" y="17148"/>
                                        <a:pt x="8242" y="19281"/>
                                        <a:pt x="9969" y="20767"/>
                                      </a:cubicBezTo>
                                      <a:cubicBezTo>
                                        <a:pt x="11697" y="22329"/>
                                        <a:pt x="14084" y="23066"/>
                                        <a:pt x="17043" y="23066"/>
                                      </a:cubicBezTo>
                                      <a:lnTo>
                                        <a:pt x="19025" y="22192"/>
                                      </a:lnTo>
                                      <a:lnTo>
                                        <a:pt x="19025" y="28351"/>
                                      </a:lnTo>
                                      <a:lnTo>
                                        <a:pt x="15075" y="29162"/>
                                      </a:lnTo>
                                      <a:cubicBezTo>
                                        <a:pt x="10465" y="29162"/>
                                        <a:pt x="6756" y="27930"/>
                                        <a:pt x="4039" y="25377"/>
                                      </a:cubicBezTo>
                                      <a:cubicBezTo>
                                        <a:pt x="1321" y="22824"/>
                                        <a:pt x="0" y="19370"/>
                                        <a:pt x="0" y="15001"/>
                                      </a:cubicBezTo>
                                      <a:cubicBezTo>
                                        <a:pt x="0" y="9985"/>
                                        <a:pt x="1651" y="6188"/>
                                        <a:pt x="5105" y="3559"/>
                                      </a:cubicBezTo>
                                      <a:lnTo>
                                        <a:pt x="19025"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 name="Shape 772"/>
                              <wps:cNvSpPr>
                                <a:spLocks/>
                              </wps:cNvSpPr>
                              <wps:spPr bwMode="auto">
                                <a:xfrm>
                                  <a:off x="4122" y="164"/>
                                  <a:ext cx="157" cy="100"/>
                                </a:xfrm>
                                <a:custGeom>
                                  <a:avLst/>
                                  <a:gdLst>
                                    <a:gd name="T0" fmla="*/ 15303 w 15723"/>
                                    <a:gd name="T1" fmla="*/ 0 h 9969"/>
                                    <a:gd name="T2" fmla="*/ 15723 w 15723"/>
                                    <a:gd name="T3" fmla="*/ 147 h 9969"/>
                                    <a:gd name="T4" fmla="*/ 15723 w 15723"/>
                                    <a:gd name="T5" fmla="*/ 6607 h 9969"/>
                                    <a:gd name="T6" fmla="*/ 14567 w 15723"/>
                                    <a:gd name="T7" fmla="*/ 6261 h 9969"/>
                                    <a:gd name="T8" fmla="*/ 6998 w 15723"/>
                                    <a:gd name="T9" fmla="*/ 7252 h 9969"/>
                                    <a:gd name="T10" fmla="*/ 0 w 15723"/>
                                    <a:gd name="T11" fmla="*/ 9969 h 9969"/>
                                    <a:gd name="T12" fmla="*/ 0 w 15723"/>
                                    <a:gd name="T13" fmla="*/ 3137 h 9969"/>
                                    <a:gd name="T14" fmla="*/ 7810 w 15723"/>
                                    <a:gd name="T15" fmla="*/ 826 h 9969"/>
                                    <a:gd name="T16" fmla="*/ 15303 w 15723"/>
                                    <a:gd name="T17" fmla="*/ 0 h 9969"/>
                                    <a:gd name="T18" fmla="*/ 0 w 15723"/>
                                    <a:gd name="T19" fmla="*/ 0 h 9969"/>
                                    <a:gd name="T20" fmla="*/ 15723 w 15723"/>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23" h="9969">
                                      <a:moveTo>
                                        <a:pt x="15303" y="0"/>
                                      </a:moveTo>
                                      <a:lnTo>
                                        <a:pt x="15723" y="147"/>
                                      </a:lnTo>
                                      <a:lnTo>
                                        <a:pt x="15723" y="6607"/>
                                      </a:lnTo>
                                      <a:lnTo>
                                        <a:pt x="14567" y="6261"/>
                                      </a:lnTo>
                                      <a:cubicBezTo>
                                        <a:pt x="11938" y="6261"/>
                                        <a:pt x="9461" y="6591"/>
                                        <a:pt x="6998" y="7252"/>
                                      </a:cubicBezTo>
                                      <a:cubicBezTo>
                                        <a:pt x="4521" y="7912"/>
                                        <a:pt x="2222" y="8814"/>
                                        <a:pt x="0" y="9969"/>
                                      </a:cubicBezTo>
                                      <a:lnTo>
                                        <a:pt x="0" y="3137"/>
                                      </a:lnTo>
                                      <a:cubicBezTo>
                                        <a:pt x="2629" y="2146"/>
                                        <a:pt x="5258" y="1321"/>
                                        <a:pt x="7810" y="826"/>
                                      </a:cubicBezTo>
                                      <a:cubicBezTo>
                                        <a:pt x="10363" y="330"/>
                                        <a:pt x="12840" y="0"/>
                                        <a:pt x="15303"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 name="Shape 773"/>
                              <wps:cNvSpPr>
                                <a:spLocks/>
                              </wps:cNvSpPr>
                              <wps:spPr bwMode="auto">
                                <a:xfrm>
                                  <a:off x="4279" y="166"/>
                                  <a:ext cx="190" cy="462"/>
                                </a:xfrm>
                                <a:custGeom>
                                  <a:avLst/>
                                  <a:gdLst>
                                    <a:gd name="T0" fmla="*/ 0 w 19012"/>
                                    <a:gd name="T1" fmla="*/ 0 h 46223"/>
                                    <a:gd name="T2" fmla="*/ 14160 w 19012"/>
                                    <a:gd name="T3" fmla="*/ 4971 h 46223"/>
                                    <a:gd name="T4" fmla="*/ 19012 w 19012"/>
                                    <a:gd name="T5" fmla="*/ 20274 h 46223"/>
                                    <a:gd name="T6" fmla="*/ 19012 w 19012"/>
                                    <a:gd name="T7" fmla="*/ 45966 h 46223"/>
                                    <a:gd name="T8" fmla="*/ 11608 w 19012"/>
                                    <a:gd name="T9" fmla="*/ 45966 h 46223"/>
                                    <a:gd name="T10" fmla="*/ 11608 w 19012"/>
                                    <a:gd name="T11" fmla="*/ 39134 h 46223"/>
                                    <a:gd name="T12" fmla="*/ 5271 w 19012"/>
                                    <a:gd name="T13" fmla="*/ 45141 h 46223"/>
                                    <a:gd name="T14" fmla="*/ 0 w 19012"/>
                                    <a:gd name="T15" fmla="*/ 46223 h 46223"/>
                                    <a:gd name="T16" fmla="*/ 0 w 19012"/>
                                    <a:gd name="T17" fmla="*/ 40064 h 46223"/>
                                    <a:gd name="T18" fmla="*/ 7899 w 19012"/>
                                    <a:gd name="T19" fmla="*/ 36581 h 46223"/>
                                    <a:gd name="T20" fmla="*/ 11608 w 19012"/>
                                    <a:gd name="T21" fmla="*/ 24973 h 46223"/>
                                    <a:gd name="T22" fmla="*/ 11608 w 19012"/>
                                    <a:gd name="T23" fmla="*/ 23322 h 46223"/>
                                    <a:gd name="T24" fmla="*/ 4280 w 19012"/>
                                    <a:gd name="T25" fmla="*/ 23322 h 46223"/>
                                    <a:gd name="T26" fmla="*/ 0 w 19012"/>
                                    <a:gd name="T27" fmla="*/ 24031 h 46223"/>
                                    <a:gd name="T28" fmla="*/ 0 w 19012"/>
                                    <a:gd name="T29" fmla="*/ 17871 h 46223"/>
                                    <a:gd name="T30" fmla="*/ 1232 w 19012"/>
                                    <a:gd name="T31" fmla="*/ 17557 h 46223"/>
                                    <a:gd name="T32" fmla="*/ 11608 w 19012"/>
                                    <a:gd name="T33" fmla="*/ 17557 h 46223"/>
                                    <a:gd name="T34" fmla="*/ 11608 w 19012"/>
                                    <a:gd name="T35" fmla="*/ 16820 h 46223"/>
                                    <a:gd name="T36" fmla="*/ 8230 w 19012"/>
                                    <a:gd name="T37" fmla="*/ 8921 h 46223"/>
                                    <a:gd name="T38" fmla="*/ 0 w 19012"/>
                                    <a:gd name="T39" fmla="*/ 6459 h 46223"/>
                                    <a:gd name="T40" fmla="*/ 0 w 19012"/>
                                    <a:gd name="T41" fmla="*/ 0 h 46223"/>
                                    <a:gd name="T42" fmla="*/ 0 w 19012"/>
                                    <a:gd name="T43" fmla="*/ 0 h 46223"/>
                                    <a:gd name="T44" fmla="*/ 19012 w 19012"/>
                                    <a:gd name="T45" fmla="*/ 46223 h 46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12" h="46223">
                                      <a:moveTo>
                                        <a:pt x="0" y="0"/>
                                      </a:moveTo>
                                      <a:lnTo>
                                        <a:pt x="14160" y="4971"/>
                                      </a:lnTo>
                                      <a:cubicBezTo>
                                        <a:pt x="17374" y="8336"/>
                                        <a:pt x="19012" y="13442"/>
                                        <a:pt x="19012" y="20274"/>
                                      </a:cubicBezTo>
                                      <a:lnTo>
                                        <a:pt x="19012" y="45966"/>
                                      </a:lnTo>
                                      <a:lnTo>
                                        <a:pt x="11608" y="45966"/>
                                      </a:lnTo>
                                      <a:lnTo>
                                        <a:pt x="11608" y="39134"/>
                                      </a:lnTo>
                                      <a:cubicBezTo>
                                        <a:pt x="9881" y="41928"/>
                                        <a:pt x="7734" y="43909"/>
                                        <a:pt x="5271" y="45141"/>
                                      </a:cubicBezTo>
                                      <a:lnTo>
                                        <a:pt x="0" y="46223"/>
                                      </a:lnTo>
                                      <a:lnTo>
                                        <a:pt x="0" y="40064"/>
                                      </a:lnTo>
                                      <a:lnTo>
                                        <a:pt x="7899" y="36581"/>
                                      </a:lnTo>
                                      <a:cubicBezTo>
                                        <a:pt x="10376" y="33698"/>
                                        <a:pt x="11608" y="29825"/>
                                        <a:pt x="11608" y="24973"/>
                                      </a:cubicBezTo>
                                      <a:lnTo>
                                        <a:pt x="11608" y="23322"/>
                                      </a:lnTo>
                                      <a:lnTo>
                                        <a:pt x="4280" y="23322"/>
                                      </a:lnTo>
                                      <a:lnTo>
                                        <a:pt x="0" y="24031"/>
                                      </a:lnTo>
                                      <a:lnTo>
                                        <a:pt x="0" y="17871"/>
                                      </a:lnTo>
                                      <a:lnTo>
                                        <a:pt x="1232" y="17557"/>
                                      </a:lnTo>
                                      <a:lnTo>
                                        <a:pt x="11608" y="17557"/>
                                      </a:lnTo>
                                      <a:lnTo>
                                        <a:pt x="11608" y="16820"/>
                                      </a:lnTo>
                                      <a:cubicBezTo>
                                        <a:pt x="11608" y="13442"/>
                                        <a:pt x="10452" y="10813"/>
                                        <a:pt x="8230" y="8921"/>
                                      </a:cubicBezTo>
                                      <a:lnTo>
                                        <a:pt x="0" y="6459"/>
                                      </a:lnTo>
                                      <a:lnTo>
                                        <a:pt x="0"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 name="Shape 31818"/>
                              <wps:cNvSpPr>
                                <a:spLocks/>
                              </wps:cNvSpPr>
                              <wps:spPr bwMode="auto">
                                <a:xfrm>
                                  <a:off x="4622" y="0"/>
                                  <a:ext cx="91" cy="625"/>
                                </a:xfrm>
                                <a:custGeom>
                                  <a:avLst/>
                                  <a:gdLst>
                                    <a:gd name="T0" fmla="*/ 0 w 9144"/>
                                    <a:gd name="T1" fmla="*/ 0 h 62573"/>
                                    <a:gd name="T2" fmla="*/ 9144 w 9144"/>
                                    <a:gd name="T3" fmla="*/ 0 h 62573"/>
                                    <a:gd name="T4" fmla="*/ 9144 w 9144"/>
                                    <a:gd name="T5" fmla="*/ 62573 h 62573"/>
                                    <a:gd name="T6" fmla="*/ 0 w 9144"/>
                                    <a:gd name="T7" fmla="*/ 62573 h 62573"/>
                                    <a:gd name="T8" fmla="*/ 0 w 9144"/>
                                    <a:gd name="T9" fmla="*/ 0 h 62573"/>
                                    <a:gd name="T10" fmla="*/ 0 w 9144"/>
                                    <a:gd name="T11" fmla="*/ 0 h 62573"/>
                                    <a:gd name="T12" fmla="*/ 9144 w 9144"/>
                                    <a:gd name="T13" fmla="*/ 62573 h 62573"/>
                                  </a:gdLst>
                                  <a:ahLst/>
                                  <a:cxnLst>
                                    <a:cxn ang="0">
                                      <a:pos x="T0" y="T1"/>
                                    </a:cxn>
                                    <a:cxn ang="0">
                                      <a:pos x="T2" y="T3"/>
                                    </a:cxn>
                                    <a:cxn ang="0">
                                      <a:pos x="T4" y="T5"/>
                                    </a:cxn>
                                    <a:cxn ang="0">
                                      <a:pos x="T6" y="T7"/>
                                    </a:cxn>
                                    <a:cxn ang="0">
                                      <a:pos x="T8" y="T9"/>
                                    </a:cxn>
                                  </a:cxnLst>
                                  <a:rect l="T10" t="T11" r="T12" b="T13"/>
                                  <a:pathLst>
                                    <a:path w="9144" h="62573">
                                      <a:moveTo>
                                        <a:pt x="0" y="0"/>
                                      </a:moveTo>
                                      <a:lnTo>
                                        <a:pt x="9144" y="0"/>
                                      </a:lnTo>
                                      <a:lnTo>
                                        <a:pt x="9144" y="62573"/>
                                      </a:lnTo>
                                      <a:lnTo>
                                        <a:pt x="0" y="62573"/>
                                      </a:lnTo>
                                      <a:lnTo>
                                        <a:pt x="0" y="0"/>
                                      </a:lnTo>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 name="Shape 775"/>
                              <wps:cNvSpPr>
                                <a:spLocks/>
                              </wps:cNvSpPr>
                              <wps:spPr bwMode="auto">
                                <a:xfrm>
                                  <a:off x="4819" y="168"/>
                                  <a:ext cx="211" cy="460"/>
                                </a:xfrm>
                                <a:custGeom>
                                  <a:avLst/>
                                  <a:gdLst>
                                    <a:gd name="T0" fmla="*/ 21165 w 21165"/>
                                    <a:gd name="T1" fmla="*/ 0 h 46003"/>
                                    <a:gd name="T2" fmla="*/ 21165 w 21165"/>
                                    <a:gd name="T3" fmla="*/ 6236 h 46003"/>
                                    <a:gd name="T4" fmla="*/ 12268 w 21165"/>
                                    <a:gd name="T5" fmla="*/ 9426 h 46003"/>
                                    <a:gd name="T6" fmla="*/ 7988 w 21165"/>
                                    <a:gd name="T7" fmla="*/ 19230 h 46003"/>
                                    <a:gd name="T8" fmla="*/ 21165 w 21165"/>
                                    <a:gd name="T9" fmla="*/ 19230 h 46003"/>
                                    <a:gd name="T10" fmla="*/ 21165 w 21165"/>
                                    <a:gd name="T11" fmla="*/ 24983 h 46003"/>
                                    <a:gd name="T12" fmla="*/ 7747 w 21165"/>
                                    <a:gd name="T13" fmla="*/ 24983 h 46003"/>
                                    <a:gd name="T14" fmla="*/ 12357 w 21165"/>
                                    <a:gd name="T15" fmla="*/ 36680 h 46003"/>
                                    <a:gd name="T16" fmla="*/ 21165 w 21165"/>
                                    <a:gd name="T17" fmla="*/ 39720 h 46003"/>
                                    <a:gd name="T18" fmla="*/ 21165 w 21165"/>
                                    <a:gd name="T19" fmla="*/ 46003 h 46003"/>
                                    <a:gd name="T20" fmla="*/ 6261 w 21165"/>
                                    <a:gd name="T21" fmla="*/ 40630 h 46003"/>
                                    <a:gd name="T22" fmla="*/ 0 w 21165"/>
                                    <a:gd name="T23" fmla="*/ 23675 h 46003"/>
                                    <a:gd name="T24" fmla="*/ 5931 w 21165"/>
                                    <a:gd name="T25" fmla="*/ 6137 h 46003"/>
                                    <a:gd name="T26" fmla="*/ 21165 w 21165"/>
                                    <a:gd name="T27" fmla="*/ 0 h 46003"/>
                                    <a:gd name="T28" fmla="*/ 0 w 21165"/>
                                    <a:gd name="T29" fmla="*/ 0 h 46003"/>
                                    <a:gd name="T30" fmla="*/ 21165 w 21165"/>
                                    <a:gd name="T31" fmla="*/ 46003 h 460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165" h="46003">
                                      <a:moveTo>
                                        <a:pt x="21165" y="0"/>
                                      </a:moveTo>
                                      <a:lnTo>
                                        <a:pt x="21165" y="6236"/>
                                      </a:lnTo>
                                      <a:lnTo>
                                        <a:pt x="12268" y="9426"/>
                                      </a:lnTo>
                                      <a:cubicBezTo>
                                        <a:pt x="9804" y="11725"/>
                                        <a:pt x="8319" y="15027"/>
                                        <a:pt x="7988" y="19230"/>
                                      </a:cubicBezTo>
                                      <a:lnTo>
                                        <a:pt x="21165" y="19230"/>
                                      </a:lnTo>
                                      <a:lnTo>
                                        <a:pt x="21165" y="24983"/>
                                      </a:lnTo>
                                      <a:lnTo>
                                        <a:pt x="7747" y="24983"/>
                                      </a:lnTo>
                                      <a:cubicBezTo>
                                        <a:pt x="8077" y="30089"/>
                                        <a:pt x="9550" y="34039"/>
                                        <a:pt x="12357" y="36680"/>
                                      </a:cubicBezTo>
                                      <a:lnTo>
                                        <a:pt x="21165" y="39720"/>
                                      </a:lnTo>
                                      <a:lnTo>
                                        <a:pt x="21165" y="46003"/>
                                      </a:lnTo>
                                      <a:lnTo>
                                        <a:pt x="6261" y="40630"/>
                                      </a:lnTo>
                                      <a:cubicBezTo>
                                        <a:pt x="2057" y="36515"/>
                                        <a:pt x="0" y="30838"/>
                                        <a:pt x="0" y="23675"/>
                                      </a:cubicBezTo>
                                      <a:cubicBezTo>
                                        <a:pt x="0" y="16347"/>
                                        <a:pt x="1981" y="10493"/>
                                        <a:pt x="5931" y="6137"/>
                                      </a:cubicBezTo>
                                      <a:lnTo>
                                        <a:pt x="21165"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 name="Shape 776"/>
                              <wps:cNvSpPr>
                                <a:spLocks/>
                              </wps:cNvSpPr>
                              <wps:spPr bwMode="auto">
                                <a:xfrm>
                                  <a:off x="5030" y="532"/>
                                  <a:ext cx="189" cy="104"/>
                                </a:xfrm>
                                <a:custGeom>
                                  <a:avLst/>
                                  <a:gdLst>
                                    <a:gd name="T0" fmla="*/ 18853 w 18853"/>
                                    <a:gd name="T1" fmla="*/ 0 h 10363"/>
                                    <a:gd name="T2" fmla="*/ 18853 w 18853"/>
                                    <a:gd name="T3" fmla="*/ 6985 h 10363"/>
                                    <a:gd name="T4" fmla="*/ 10700 w 18853"/>
                                    <a:gd name="T5" fmla="*/ 9550 h 10363"/>
                                    <a:gd name="T6" fmla="*/ 2216 w 18853"/>
                                    <a:gd name="T7" fmla="*/ 10363 h 10363"/>
                                    <a:gd name="T8" fmla="*/ 0 w 18853"/>
                                    <a:gd name="T9" fmla="*/ 9564 h 10363"/>
                                    <a:gd name="T10" fmla="*/ 0 w 18853"/>
                                    <a:gd name="T11" fmla="*/ 3281 h 10363"/>
                                    <a:gd name="T12" fmla="*/ 2635 w 18853"/>
                                    <a:gd name="T13" fmla="*/ 4191 h 10363"/>
                                    <a:gd name="T14" fmla="*/ 10865 w 18853"/>
                                    <a:gd name="T15" fmla="*/ 3200 h 10363"/>
                                    <a:gd name="T16" fmla="*/ 18853 w 18853"/>
                                    <a:gd name="T17" fmla="*/ 0 h 10363"/>
                                    <a:gd name="T18" fmla="*/ 0 w 18853"/>
                                    <a:gd name="T19" fmla="*/ 0 h 10363"/>
                                    <a:gd name="T20" fmla="*/ 18853 w 18853"/>
                                    <a:gd name="T21" fmla="*/ 10363 h 10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853" h="10363">
                                      <a:moveTo>
                                        <a:pt x="18853" y="0"/>
                                      </a:moveTo>
                                      <a:lnTo>
                                        <a:pt x="18853" y="6985"/>
                                      </a:lnTo>
                                      <a:cubicBezTo>
                                        <a:pt x="16212" y="8141"/>
                                        <a:pt x="13494" y="9055"/>
                                        <a:pt x="10700" y="9550"/>
                                      </a:cubicBezTo>
                                      <a:cubicBezTo>
                                        <a:pt x="7906" y="10033"/>
                                        <a:pt x="5023" y="10363"/>
                                        <a:pt x="2216" y="10363"/>
                                      </a:cubicBezTo>
                                      <a:lnTo>
                                        <a:pt x="0" y="9564"/>
                                      </a:lnTo>
                                      <a:lnTo>
                                        <a:pt x="0" y="3281"/>
                                      </a:lnTo>
                                      <a:lnTo>
                                        <a:pt x="2635" y="4191"/>
                                      </a:lnTo>
                                      <a:cubicBezTo>
                                        <a:pt x="5429" y="4191"/>
                                        <a:pt x="8236" y="3861"/>
                                        <a:pt x="10865" y="3200"/>
                                      </a:cubicBezTo>
                                      <a:cubicBezTo>
                                        <a:pt x="13506" y="2540"/>
                                        <a:pt x="16212" y="1473"/>
                                        <a:pt x="18853"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5" name="Shape 777"/>
                              <wps:cNvSpPr>
                                <a:spLocks/>
                              </wps:cNvSpPr>
                              <wps:spPr bwMode="auto">
                                <a:xfrm>
                                  <a:off x="5030" y="164"/>
                                  <a:ext cx="206" cy="254"/>
                                </a:xfrm>
                                <a:custGeom>
                                  <a:avLst/>
                                  <a:gdLst>
                                    <a:gd name="T0" fmla="*/ 908 w 20580"/>
                                    <a:gd name="T1" fmla="*/ 0 h 25349"/>
                                    <a:gd name="T2" fmla="*/ 15310 w 20580"/>
                                    <a:gd name="T3" fmla="*/ 5842 h 25349"/>
                                    <a:gd name="T4" fmla="*/ 20580 w 20580"/>
                                    <a:gd name="T5" fmla="*/ 21730 h 25349"/>
                                    <a:gd name="T6" fmla="*/ 20580 w 20580"/>
                                    <a:gd name="T7" fmla="*/ 25349 h 25349"/>
                                    <a:gd name="T8" fmla="*/ 0 w 20580"/>
                                    <a:gd name="T9" fmla="*/ 25349 h 25349"/>
                                    <a:gd name="T10" fmla="*/ 0 w 20580"/>
                                    <a:gd name="T11" fmla="*/ 19596 h 25349"/>
                                    <a:gd name="T12" fmla="*/ 13176 w 20580"/>
                                    <a:gd name="T13" fmla="*/ 19596 h 25349"/>
                                    <a:gd name="T14" fmla="*/ 9798 w 20580"/>
                                    <a:gd name="T15" fmla="*/ 9881 h 25349"/>
                                    <a:gd name="T16" fmla="*/ 984 w 20580"/>
                                    <a:gd name="T17" fmla="*/ 6248 h 25349"/>
                                    <a:gd name="T18" fmla="*/ 0 w 20580"/>
                                    <a:gd name="T19" fmla="*/ 6601 h 25349"/>
                                    <a:gd name="T20" fmla="*/ 0 w 20580"/>
                                    <a:gd name="T21" fmla="*/ 366 h 25349"/>
                                    <a:gd name="T22" fmla="*/ 908 w 20580"/>
                                    <a:gd name="T23" fmla="*/ 0 h 25349"/>
                                    <a:gd name="T24" fmla="*/ 0 w 20580"/>
                                    <a:gd name="T25" fmla="*/ 0 h 25349"/>
                                    <a:gd name="T26" fmla="*/ 20580 w 20580"/>
                                    <a:gd name="T27" fmla="*/ 25349 h 25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580" h="25349">
                                      <a:moveTo>
                                        <a:pt x="908" y="0"/>
                                      </a:moveTo>
                                      <a:cubicBezTo>
                                        <a:pt x="6991" y="0"/>
                                        <a:pt x="11767" y="1968"/>
                                        <a:pt x="15310" y="5842"/>
                                      </a:cubicBezTo>
                                      <a:cubicBezTo>
                                        <a:pt x="18764" y="9792"/>
                                        <a:pt x="20580" y="15062"/>
                                        <a:pt x="20580" y="21730"/>
                                      </a:cubicBezTo>
                                      <a:lnTo>
                                        <a:pt x="20580" y="25349"/>
                                      </a:lnTo>
                                      <a:lnTo>
                                        <a:pt x="0" y="25349"/>
                                      </a:lnTo>
                                      <a:lnTo>
                                        <a:pt x="0" y="19596"/>
                                      </a:lnTo>
                                      <a:lnTo>
                                        <a:pt x="13176" y="19596"/>
                                      </a:lnTo>
                                      <a:cubicBezTo>
                                        <a:pt x="13087" y="15557"/>
                                        <a:pt x="11932" y="12344"/>
                                        <a:pt x="9798" y="9881"/>
                                      </a:cubicBezTo>
                                      <a:cubicBezTo>
                                        <a:pt x="7576" y="7493"/>
                                        <a:pt x="4604" y="6248"/>
                                        <a:pt x="984" y="6248"/>
                                      </a:cubicBezTo>
                                      <a:lnTo>
                                        <a:pt x="0" y="6601"/>
                                      </a:lnTo>
                                      <a:lnTo>
                                        <a:pt x="0" y="366"/>
                                      </a:lnTo>
                                      <a:lnTo>
                                        <a:pt x="908"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778"/>
                              <wps:cNvSpPr>
                                <a:spLocks/>
                              </wps:cNvSpPr>
                              <wps:spPr bwMode="auto">
                                <a:xfrm>
                                  <a:off x="5560" y="0"/>
                                  <a:ext cx="287" cy="625"/>
                                </a:xfrm>
                                <a:custGeom>
                                  <a:avLst/>
                                  <a:gdLst>
                                    <a:gd name="T0" fmla="*/ 21653 w 28651"/>
                                    <a:gd name="T1" fmla="*/ 0 h 62573"/>
                                    <a:gd name="T2" fmla="*/ 28651 w 28651"/>
                                    <a:gd name="T3" fmla="*/ 0 h 62573"/>
                                    <a:gd name="T4" fmla="*/ 28651 w 28651"/>
                                    <a:gd name="T5" fmla="*/ 6172 h 62573"/>
                                    <a:gd name="T6" fmla="*/ 21565 w 28651"/>
                                    <a:gd name="T7" fmla="*/ 6172 h 62573"/>
                                    <a:gd name="T8" fmla="*/ 16053 w 28651"/>
                                    <a:gd name="T9" fmla="*/ 7823 h 62573"/>
                                    <a:gd name="T10" fmla="*/ 14491 w 28651"/>
                                    <a:gd name="T11" fmla="*/ 13589 h 62573"/>
                                    <a:gd name="T12" fmla="*/ 14491 w 28651"/>
                                    <a:gd name="T13" fmla="*/ 17539 h 62573"/>
                                    <a:gd name="T14" fmla="*/ 26670 w 28651"/>
                                    <a:gd name="T15" fmla="*/ 17539 h 62573"/>
                                    <a:gd name="T16" fmla="*/ 26670 w 28651"/>
                                    <a:gd name="T17" fmla="*/ 23304 h 62573"/>
                                    <a:gd name="T18" fmla="*/ 14491 w 28651"/>
                                    <a:gd name="T19" fmla="*/ 23304 h 62573"/>
                                    <a:gd name="T20" fmla="*/ 14491 w 28651"/>
                                    <a:gd name="T21" fmla="*/ 62573 h 62573"/>
                                    <a:gd name="T22" fmla="*/ 7074 w 28651"/>
                                    <a:gd name="T23" fmla="*/ 62573 h 62573"/>
                                    <a:gd name="T24" fmla="*/ 7074 w 28651"/>
                                    <a:gd name="T25" fmla="*/ 23304 h 62573"/>
                                    <a:gd name="T26" fmla="*/ 0 w 28651"/>
                                    <a:gd name="T27" fmla="*/ 23304 h 62573"/>
                                    <a:gd name="T28" fmla="*/ 0 w 28651"/>
                                    <a:gd name="T29" fmla="*/ 17539 h 62573"/>
                                    <a:gd name="T30" fmla="*/ 7074 w 28651"/>
                                    <a:gd name="T31" fmla="*/ 17539 h 62573"/>
                                    <a:gd name="T32" fmla="*/ 7074 w 28651"/>
                                    <a:gd name="T33" fmla="*/ 14415 h 62573"/>
                                    <a:gd name="T34" fmla="*/ 10541 w 28651"/>
                                    <a:gd name="T35" fmla="*/ 3454 h 62573"/>
                                    <a:gd name="T36" fmla="*/ 21653 w 28651"/>
                                    <a:gd name="T37" fmla="*/ 0 h 62573"/>
                                    <a:gd name="T38" fmla="*/ 0 w 28651"/>
                                    <a:gd name="T39" fmla="*/ 0 h 62573"/>
                                    <a:gd name="T40" fmla="*/ 28651 w 28651"/>
                                    <a:gd name="T41" fmla="*/ 62573 h 62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651" h="62573">
                                      <a:moveTo>
                                        <a:pt x="21653" y="0"/>
                                      </a:moveTo>
                                      <a:lnTo>
                                        <a:pt x="28651" y="0"/>
                                      </a:lnTo>
                                      <a:lnTo>
                                        <a:pt x="28651" y="6172"/>
                                      </a:lnTo>
                                      <a:lnTo>
                                        <a:pt x="21565" y="6172"/>
                                      </a:lnTo>
                                      <a:cubicBezTo>
                                        <a:pt x="18936" y="6172"/>
                                        <a:pt x="17043" y="6756"/>
                                        <a:pt x="16053" y="7823"/>
                                      </a:cubicBezTo>
                                      <a:cubicBezTo>
                                        <a:pt x="14986" y="8890"/>
                                        <a:pt x="14491" y="10782"/>
                                        <a:pt x="14491" y="13589"/>
                                      </a:cubicBezTo>
                                      <a:lnTo>
                                        <a:pt x="14491" y="17539"/>
                                      </a:lnTo>
                                      <a:lnTo>
                                        <a:pt x="26670" y="17539"/>
                                      </a:lnTo>
                                      <a:lnTo>
                                        <a:pt x="26670" y="23304"/>
                                      </a:lnTo>
                                      <a:lnTo>
                                        <a:pt x="14491" y="23304"/>
                                      </a:lnTo>
                                      <a:lnTo>
                                        <a:pt x="14491" y="62573"/>
                                      </a:lnTo>
                                      <a:lnTo>
                                        <a:pt x="7074" y="62573"/>
                                      </a:lnTo>
                                      <a:lnTo>
                                        <a:pt x="7074" y="23304"/>
                                      </a:lnTo>
                                      <a:lnTo>
                                        <a:pt x="0" y="23304"/>
                                      </a:lnTo>
                                      <a:lnTo>
                                        <a:pt x="0" y="17539"/>
                                      </a:lnTo>
                                      <a:lnTo>
                                        <a:pt x="7074" y="17539"/>
                                      </a:lnTo>
                                      <a:lnTo>
                                        <a:pt x="7074" y="14415"/>
                                      </a:lnTo>
                                      <a:cubicBezTo>
                                        <a:pt x="7074" y="9462"/>
                                        <a:pt x="8230" y="5766"/>
                                        <a:pt x="10541" y="3454"/>
                                      </a:cubicBezTo>
                                      <a:cubicBezTo>
                                        <a:pt x="12840" y="1156"/>
                                        <a:pt x="16548" y="0"/>
                                        <a:pt x="21653"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7" name="Shape 779"/>
                              <wps:cNvSpPr>
                                <a:spLocks/>
                              </wps:cNvSpPr>
                              <wps:spPr bwMode="auto">
                                <a:xfrm>
                                  <a:off x="5881" y="344"/>
                                  <a:ext cx="190" cy="292"/>
                                </a:xfrm>
                                <a:custGeom>
                                  <a:avLst/>
                                  <a:gdLst>
                                    <a:gd name="T0" fmla="*/ 19025 w 19025"/>
                                    <a:gd name="T1" fmla="*/ 0 h 29162"/>
                                    <a:gd name="T2" fmla="*/ 19025 w 19025"/>
                                    <a:gd name="T3" fmla="*/ 6159 h 29162"/>
                                    <a:gd name="T4" fmla="*/ 10871 w 19025"/>
                                    <a:gd name="T5" fmla="*/ 7508 h 29162"/>
                                    <a:gd name="T6" fmla="*/ 7417 w 19025"/>
                                    <a:gd name="T7" fmla="*/ 14506 h 29162"/>
                                    <a:gd name="T8" fmla="*/ 9969 w 19025"/>
                                    <a:gd name="T9" fmla="*/ 20767 h 29162"/>
                                    <a:gd name="T10" fmla="*/ 17043 w 19025"/>
                                    <a:gd name="T11" fmla="*/ 23066 h 29162"/>
                                    <a:gd name="T12" fmla="*/ 19025 w 19025"/>
                                    <a:gd name="T13" fmla="*/ 22192 h 29162"/>
                                    <a:gd name="T14" fmla="*/ 19025 w 19025"/>
                                    <a:gd name="T15" fmla="*/ 28351 h 29162"/>
                                    <a:gd name="T16" fmla="*/ 15075 w 19025"/>
                                    <a:gd name="T17" fmla="*/ 29162 h 29162"/>
                                    <a:gd name="T18" fmla="*/ 4039 w 19025"/>
                                    <a:gd name="T19" fmla="*/ 25377 h 29162"/>
                                    <a:gd name="T20" fmla="*/ 0 w 19025"/>
                                    <a:gd name="T21" fmla="*/ 15001 h 29162"/>
                                    <a:gd name="T22" fmla="*/ 5105 w 19025"/>
                                    <a:gd name="T23" fmla="*/ 3559 h 29162"/>
                                    <a:gd name="T24" fmla="*/ 19025 w 19025"/>
                                    <a:gd name="T25" fmla="*/ 0 h 29162"/>
                                    <a:gd name="T26" fmla="*/ 0 w 19025"/>
                                    <a:gd name="T27" fmla="*/ 0 h 29162"/>
                                    <a:gd name="T28" fmla="*/ 19025 w 19025"/>
                                    <a:gd name="T29" fmla="*/ 29162 h 29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25" h="29162">
                                      <a:moveTo>
                                        <a:pt x="19025" y="0"/>
                                      </a:moveTo>
                                      <a:lnTo>
                                        <a:pt x="19025" y="6159"/>
                                      </a:lnTo>
                                      <a:lnTo>
                                        <a:pt x="10871" y="7508"/>
                                      </a:lnTo>
                                      <a:cubicBezTo>
                                        <a:pt x="8560" y="8905"/>
                                        <a:pt x="7417" y="11217"/>
                                        <a:pt x="7417" y="14506"/>
                                      </a:cubicBezTo>
                                      <a:cubicBezTo>
                                        <a:pt x="7417" y="17148"/>
                                        <a:pt x="8230" y="19281"/>
                                        <a:pt x="9969" y="20767"/>
                                      </a:cubicBezTo>
                                      <a:cubicBezTo>
                                        <a:pt x="11697" y="22329"/>
                                        <a:pt x="14084" y="23066"/>
                                        <a:pt x="17043" y="23066"/>
                                      </a:cubicBezTo>
                                      <a:lnTo>
                                        <a:pt x="19025" y="22192"/>
                                      </a:lnTo>
                                      <a:lnTo>
                                        <a:pt x="19025" y="28351"/>
                                      </a:lnTo>
                                      <a:lnTo>
                                        <a:pt x="15075" y="29162"/>
                                      </a:lnTo>
                                      <a:cubicBezTo>
                                        <a:pt x="10465" y="29162"/>
                                        <a:pt x="6756" y="27930"/>
                                        <a:pt x="4039" y="25377"/>
                                      </a:cubicBezTo>
                                      <a:cubicBezTo>
                                        <a:pt x="1321" y="22824"/>
                                        <a:pt x="0" y="19370"/>
                                        <a:pt x="0" y="15001"/>
                                      </a:cubicBezTo>
                                      <a:cubicBezTo>
                                        <a:pt x="0" y="9985"/>
                                        <a:pt x="1651" y="6188"/>
                                        <a:pt x="5105" y="3559"/>
                                      </a:cubicBezTo>
                                      <a:lnTo>
                                        <a:pt x="19025"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8" name="Shape 780"/>
                              <wps:cNvSpPr>
                                <a:spLocks/>
                              </wps:cNvSpPr>
                              <wps:spPr bwMode="auto">
                                <a:xfrm>
                                  <a:off x="5914" y="164"/>
                                  <a:ext cx="157" cy="100"/>
                                </a:xfrm>
                                <a:custGeom>
                                  <a:avLst/>
                                  <a:gdLst>
                                    <a:gd name="T0" fmla="*/ 15316 w 15735"/>
                                    <a:gd name="T1" fmla="*/ 0 h 9969"/>
                                    <a:gd name="T2" fmla="*/ 15735 w 15735"/>
                                    <a:gd name="T3" fmla="*/ 147 h 9969"/>
                                    <a:gd name="T4" fmla="*/ 15735 w 15735"/>
                                    <a:gd name="T5" fmla="*/ 6607 h 9969"/>
                                    <a:gd name="T6" fmla="*/ 14580 w 15735"/>
                                    <a:gd name="T7" fmla="*/ 6261 h 9969"/>
                                    <a:gd name="T8" fmla="*/ 7010 w 15735"/>
                                    <a:gd name="T9" fmla="*/ 7252 h 9969"/>
                                    <a:gd name="T10" fmla="*/ 0 w 15735"/>
                                    <a:gd name="T11" fmla="*/ 9969 h 9969"/>
                                    <a:gd name="T12" fmla="*/ 13 w 15735"/>
                                    <a:gd name="T13" fmla="*/ 3137 h 9969"/>
                                    <a:gd name="T14" fmla="*/ 7823 w 15735"/>
                                    <a:gd name="T15" fmla="*/ 826 h 9969"/>
                                    <a:gd name="T16" fmla="*/ 15316 w 15735"/>
                                    <a:gd name="T17" fmla="*/ 0 h 9969"/>
                                    <a:gd name="T18" fmla="*/ 0 w 15735"/>
                                    <a:gd name="T19" fmla="*/ 0 h 9969"/>
                                    <a:gd name="T20" fmla="*/ 15735 w 15735"/>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35" h="9969">
                                      <a:moveTo>
                                        <a:pt x="15316" y="0"/>
                                      </a:moveTo>
                                      <a:lnTo>
                                        <a:pt x="15735" y="147"/>
                                      </a:lnTo>
                                      <a:lnTo>
                                        <a:pt x="15735" y="6607"/>
                                      </a:lnTo>
                                      <a:lnTo>
                                        <a:pt x="14580" y="6261"/>
                                      </a:lnTo>
                                      <a:cubicBezTo>
                                        <a:pt x="11951" y="6261"/>
                                        <a:pt x="9474" y="6591"/>
                                        <a:pt x="7010" y="7252"/>
                                      </a:cubicBezTo>
                                      <a:cubicBezTo>
                                        <a:pt x="4534" y="7912"/>
                                        <a:pt x="2235" y="8814"/>
                                        <a:pt x="0" y="9969"/>
                                      </a:cubicBezTo>
                                      <a:lnTo>
                                        <a:pt x="13" y="3137"/>
                                      </a:lnTo>
                                      <a:cubicBezTo>
                                        <a:pt x="2642" y="2146"/>
                                        <a:pt x="5270" y="1321"/>
                                        <a:pt x="7823" y="826"/>
                                      </a:cubicBezTo>
                                      <a:cubicBezTo>
                                        <a:pt x="10389" y="330"/>
                                        <a:pt x="12852" y="0"/>
                                        <a:pt x="15316"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9" name="Shape 781"/>
                              <wps:cNvSpPr>
                                <a:spLocks/>
                              </wps:cNvSpPr>
                              <wps:spPr bwMode="auto">
                                <a:xfrm>
                                  <a:off x="6071" y="166"/>
                                  <a:ext cx="190" cy="462"/>
                                </a:xfrm>
                                <a:custGeom>
                                  <a:avLst/>
                                  <a:gdLst>
                                    <a:gd name="T0" fmla="*/ 0 w 19012"/>
                                    <a:gd name="T1" fmla="*/ 0 h 46223"/>
                                    <a:gd name="T2" fmla="*/ 14160 w 19012"/>
                                    <a:gd name="T3" fmla="*/ 4971 h 46223"/>
                                    <a:gd name="T4" fmla="*/ 19012 w 19012"/>
                                    <a:gd name="T5" fmla="*/ 20274 h 46223"/>
                                    <a:gd name="T6" fmla="*/ 19012 w 19012"/>
                                    <a:gd name="T7" fmla="*/ 45966 h 46223"/>
                                    <a:gd name="T8" fmla="*/ 11608 w 19012"/>
                                    <a:gd name="T9" fmla="*/ 45966 h 46223"/>
                                    <a:gd name="T10" fmla="*/ 11608 w 19012"/>
                                    <a:gd name="T11" fmla="*/ 39134 h 46223"/>
                                    <a:gd name="T12" fmla="*/ 5271 w 19012"/>
                                    <a:gd name="T13" fmla="*/ 45141 h 46223"/>
                                    <a:gd name="T14" fmla="*/ 0 w 19012"/>
                                    <a:gd name="T15" fmla="*/ 46223 h 46223"/>
                                    <a:gd name="T16" fmla="*/ 0 w 19012"/>
                                    <a:gd name="T17" fmla="*/ 40064 h 46223"/>
                                    <a:gd name="T18" fmla="*/ 7899 w 19012"/>
                                    <a:gd name="T19" fmla="*/ 36581 h 46223"/>
                                    <a:gd name="T20" fmla="*/ 11608 w 19012"/>
                                    <a:gd name="T21" fmla="*/ 24973 h 46223"/>
                                    <a:gd name="T22" fmla="*/ 11608 w 19012"/>
                                    <a:gd name="T23" fmla="*/ 23322 h 46223"/>
                                    <a:gd name="T24" fmla="*/ 4280 w 19012"/>
                                    <a:gd name="T25" fmla="*/ 23322 h 46223"/>
                                    <a:gd name="T26" fmla="*/ 0 w 19012"/>
                                    <a:gd name="T27" fmla="*/ 24031 h 46223"/>
                                    <a:gd name="T28" fmla="*/ 0 w 19012"/>
                                    <a:gd name="T29" fmla="*/ 17871 h 46223"/>
                                    <a:gd name="T30" fmla="*/ 1232 w 19012"/>
                                    <a:gd name="T31" fmla="*/ 17557 h 46223"/>
                                    <a:gd name="T32" fmla="*/ 11608 w 19012"/>
                                    <a:gd name="T33" fmla="*/ 17557 h 46223"/>
                                    <a:gd name="T34" fmla="*/ 11608 w 19012"/>
                                    <a:gd name="T35" fmla="*/ 16820 h 46223"/>
                                    <a:gd name="T36" fmla="*/ 8230 w 19012"/>
                                    <a:gd name="T37" fmla="*/ 8921 h 46223"/>
                                    <a:gd name="T38" fmla="*/ 0 w 19012"/>
                                    <a:gd name="T39" fmla="*/ 6459 h 46223"/>
                                    <a:gd name="T40" fmla="*/ 0 w 19012"/>
                                    <a:gd name="T41" fmla="*/ 0 h 46223"/>
                                    <a:gd name="T42" fmla="*/ 0 w 19012"/>
                                    <a:gd name="T43" fmla="*/ 0 h 46223"/>
                                    <a:gd name="T44" fmla="*/ 19012 w 19012"/>
                                    <a:gd name="T45" fmla="*/ 46223 h 46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12" h="46223">
                                      <a:moveTo>
                                        <a:pt x="0" y="0"/>
                                      </a:moveTo>
                                      <a:lnTo>
                                        <a:pt x="14160" y="4971"/>
                                      </a:lnTo>
                                      <a:cubicBezTo>
                                        <a:pt x="17374" y="8336"/>
                                        <a:pt x="19012" y="13442"/>
                                        <a:pt x="19012" y="20274"/>
                                      </a:cubicBezTo>
                                      <a:lnTo>
                                        <a:pt x="19012" y="45966"/>
                                      </a:lnTo>
                                      <a:lnTo>
                                        <a:pt x="11608" y="45966"/>
                                      </a:lnTo>
                                      <a:lnTo>
                                        <a:pt x="11608" y="39134"/>
                                      </a:lnTo>
                                      <a:cubicBezTo>
                                        <a:pt x="9881" y="41928"/>
                                        <a:pt x="7734" y="43909"/>
                                        <a:pt x="5271" y="45141"/>
                                      </a:cubicBezTo>
                                      <a:lnTo>
                                        <a:pt x="0" y="46223"/>
                                      </a:lnTo>
                                      <a:lnTo>
                                        <a:pt x="0" y="40064"/>
                                      </a:lnTo>
                                      <a:lnTo>
                                        <a:pt x="7899" y="36581"/>
                                      </a:lnTo>
                                      <a:cubicBezTo>
                                        <a:pt x="10376" y="33698"/>
                                        <a:pt x="11608" y="29825"/>
                                        <a:pt x="11608" y="24973"/>
                                      </a:cubicBezTo>
                                      <a:lnTo>
                                        <a:pt x="11608" y="23322"/>
                                      </a:lnTo>
                                      <a:lnTo>
                                        <a:pt x="4280" y="23322"/>
                                      </a:lnTo>
                                      <a:lnTo>
                                        <a:pt x="0" y="24031"/>
                                      </a:lnTo>
                                      <a:lnTo>
                                        <a:pt x="0" y="17871"/>
                                      </a:lnTo>
                                      <a:lnTo>
                                        <a:pt x="1232" y="17557"/>
                                      </a:lnTo>
                                      <a:lnTo>
                                        <a:pt x="11608" y="17557"/>
                                      </a:lnTo>
                                      <a:lnTo>
                                        <a:pt x="11608" y="16820"/>
                                      </a:lnTo>
                                      <a:cubicBezTo>
                                        <a:pt x="11608" y="13442"/>
                                        <a:pt x="10452" y="10813"/>
                                        <a:pt x="8230" y="8921"/>
                                      </a:cubicBezTo>
                                      <a:lnTo>
                                        <a:pt x="0" y="6459"/>
                                      </a:lnTo>
                                      <a:lnTo>
                                        <a:pt x="0"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 name="Shape 782"/>
                              <wps:cNvSpPr>
                                <a:spLocks/>
                              </wps:cNvSpPr>
                              <wps:spPr bwMode="auto">
                                <a:xfrm>
                                  <a:off x="6381" y="164"/>
                                  <a:ext cx="357" cy="472"/>
                                </a:xfrm>
                                <a:custGeom>
                                  <a:avLst/>
                                  <a:gdLst>
                                    <a:gd name="T0" fmla="*/ 22644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74 w 35649"/>
                                    <a:gd name="T11" fmla="*/ 6248 h 47168"/>
                                    <a:gd name="T12" fmla="*/ 11773 w 35649"/>
                                    <a:gd name="T13" fmla="*/ 10859 h 47168"/>
                                    <a:gd name="T14" fmla="*/ 7823 w 35649"/>
                                    <a:gd name="T15" fmla="*/ 23622 h 47168"/>
                                    <a:gd name="T16" fmla="*/ 11773 w 35649"/>
                                    <a:gd name="T17" fmla="*/ 36474 h 47168"/>
                                    <a:gd name="T18" fmla="*/ 22974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44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44" y="0"/>
                                      </a:moveTo>
                                      <a:cubicBezTo>
                                        <a:pt x="24943" y="0"/>
                                        <a:pt x="27165" y="241"/>
                                        <a:pt x="29312" y="737"/>
                                      </a:cubicBezTo>
                                      <a:cubicBezTo>
                                        <a:pt x="31445" y="1232"/>
                                        <a:pt x="33591" y="1892"/>
                                        <a:pt x="35649" y="2794"/>
                                      </a:cubicBezTo>
                                      <a:lnTo>
                                        <a:pt x="35649" y="9715"/>
                                      </a:lnTo>
                                      <a:cubicBezTo>
                                        <a:pt x="33503" y="8560"/>
                                        <a:pt x="31445" y="7734"/>
                                        <a:pt x="29312" y="7163"/>
                                      </a:cubicBezTo>
                                      <a:cubicBezTo>
                                        <a:pt x="27165" y="6579"/>
                                        <a:pt x="25108" y="6248"/>
                                        <a:pt x="22974" y="6248"/>
                                      </a:cubicBezTo>
                                      <a:cubicBezTo>
                                        <a:pt x="18199" y="6248"/>
                                        <a:pt x="14402" y="7823"/>
                                        <a:pt x="11773" y="10859"/>
                                      </a:cubicBezTo>
                                      <a:cubicBezTo>
                                        <a:pt x="9144" y="13907"/>
                                        <a:pt x="7823" y="18186"/>
                                        <a:pt x="7823" y="23622"/>
                                      </a:cubicBezTo>
                                      <a:cubicBezTo>
                                        <a:pt x="7823" y="29134"/>
                                        <a:pt x="9131" y="33426"/>
                                        <a:pt x="11773" y="36474"/>
                                      </a:cubicBezTo>
                                      <a:cubicBezTo>
                                        <a:pt x="14402" y="39510"/>
                                        <a:pt x="18199" y="40996"/>
                                        <a:pt x="22974" y="40996"/>
                                      </a:cubicBezTo>
                                      <a:cubicBezTo>
                                        <a:pt x="25108" y="40996"/>
                                        <a:pt x="27165" y="40754"/>
                                        <a:pt x="29312" y="40170"/>
                                      </a:cubicBezTo>
                                      <a:cubicBezTo>
                                        <a:pt x="31445" y="39599"/>
                                        <a:pt x="33503" y="38697"/>
                                        <a:pt x="35649" y="37541"/>
                                      </a:cubicBezTo>
                                      <a:lnTo>
                                        <a:pt x="35649" y="44374"/>
                                      </a:lnTo>
                                      <a:cubicBezTo>
                                        <a:pt x="33503" y="45364"/>
                                        <a:pt x="31369" y="46101"/>
                                        <a:pt x="29223" y="46507"/>
                                      </a:cubicBezTo>
                                      <a:cubicBezTo>
                                        <a:pt x="27000" y="46926"/>
                                        <a:pt x="24613" y="47168"/>
                                        <a:pt x="22149" y="47168"/>
                                      </a:cubicBezTo>
                                      <a:cubicBezTo>
                                        <a:pt x="15392" y="47168"/>
                                        <a:pt x="9957" y="45110"/>
                                        <a:pt x="6007" y="40831"/>
                                      </a:cubicBezTo>
                                      <a:cubicBezTo>
                                        <a:pt x="1981" y="36627"/>
                                        <a:pt x="0" y="30874"/>
                                        <a:pt x="0" y="23622"/>
                                      </a:cubicBezTo>
                                      <a:cubicBezTo>
                                        <a:pt x="0" y="16294"/>
                                        <a:pt x="1968" y="10528"/>
                                        <a:pt x="6007" y="6337"/>
                                      </a:cubicBezTo>
                                      <a:cubicBezTo>
                                        <a:pt x="10046" y="2134"/>
                                        <a:pt x="15557" y="0"/>
                                        <a:pt x="22644"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1" name="Shape 783"/>
                              <wps:cNvSpPr>
                                <a:spLocks/>
                              </wps:cNvSpPr>
                              <wps:spPr bwMode="auto">
                                <a:xfrm>
                                  <a:off x="6811" y="47"/>
                                  <a:ext cx="281" cy="578"/>
                                </a:xfrm>
                                <a:custGeom>
                                  <a:avLst/>
                                  <a:gdLst>
                                    <a:gd name="T0" fmla="*/ 5436 w 28067"/>
                                    <a:gd name="T1" fmla="*/ 0 h 57798"/>
                                    <a:gd name="T2" fmla="*/ 12840 w 28067"/>
                                    <a:gd name="T3" fmla="*/ 0 h 57798"/>
                                    <a:gd name="T4" fmla="*/ 12840 w 28067"/>
                                    <a:gd name="T5" fmla="*/ 12763 h 57798"/>
                                    <a:gd name="T6" fmla="*/ 28067 w 28067"/>
                                    <a:gd name="T7" fmla="*/ 12763 h 57798"/>
                                    <a:gd name="T8" fmla="*/ 28067 w 28067"/>
                                    <a:gd name="T9" fmla="*/ 18529 h 57798"/>
                                    <a:gd name="T10" fmla="*/ 12840 w 28067"/>
                                    <a:gd name="T11" fmla="*/ 18529 h 57798"/>
                                    <a:gd name="T12" fmla="*/ 12840 w 28067"/>
                                    <a:gd name="T13" fmla="*/ 42977 h 57798"/>
                                    <a:gd name="T14" fmla="*/ 14326 w 28067"/>
                                    <a:gd name="T15" fmla="*/ 50063 h 57798"/>
                                    <a:gd name="T16" fmla="*/ 20498 w 28067"/>
                                    <a:gd name="T17" fmla="*/ 51626 h 57798"/>
                                    <a:gd name="T18" fmla="*/ 28067 w 28067"/>
                                    <a:gd name="T19" fmla="*/ 51626 h 57798"/>
                                    <a:gd name="T20" fmla="*/ 28067 w 28067"/>
                                    <a:gd name="T21" fmla="*/ 57798 h 57798"/>
                                    <a:gd name="T22" fmla="*/ 20498 w 28067"/>
                                    <a:gd name="T23" fmla="*/ 57798 h 57798"/>
                                    <a:gd name="T24" fmla="*/ 8636 w 28067"/>
                                    <a:gd name="T25" fmla="*/ 54585 h 57798"/>
                                    <a:gd name="T26" fmla="*/ 5423 w 28067"/>
                                    <a:gd name="T27" fmla="*/ 42977 h 57798"/>
                                    <a:gd name="T28" fmla="*/ 5436 w 28067"/>
                                    <a:gd name="T29" fmla="*/ 18529 h 57798"/>
                                    <a:gd name="T30" fmla="*/ 0 w 28067"/>
                                    <a:gd name="T31" fmla="*/ 18529 h 57798"/>
                                    <a:gd name="T32" fmla="*/ 0 w 28067"/>
                                    <a:gd name="T33" fmla="*/ 12763 h 57798"/>
                                    <a:gd name="T34" fmla="*/ 5436 w 28067"/>
                                    <a:gd name="T35" fmla="*/ 12763 h 57798"/>
                                    <a:gd name="T36" fmla="*/ 5436 w 28067"/>
                                    <a:gd name="T37" fmla="*/ 0 h 57798"/>
                                    <a:gd name="T38" fmla="*/ 0 w 28067"/>
                                    <a:gd name="T39" fmla="*/ 0 h 57798"/>
                                    <a:gd name="T40" fmla="*/ 28067 w 28067"/>
                                    <a:gd name="T41" fmla="*/ 57798 h 57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067" h="57798">
                                      <a:moveTo>
                                        <a:pt x="5436" y="0"/>
                                      </a:moveTo>
                                      <a:lnTo>
                                        <a:pt x="12840" y="0"/>
                                      </a:lnTo>
                                      <a:lnTo>
                                        <a:pt x="12840" y="12763"/>
                                      </a:lnTo>
                                      <a:lnTo>
                                        <a:pt x="28067" y="12763"/>
                                      </a:lnTo>
                                      <a:lnTo>
                                        <a:pt x="28067" y="18529"/>
                                      </a:lnTo>
                                      <a:lnTo>
                                        <a:pt x="12840" y="18529"/>
                                      </a:lnTo>
                                      <a:lnTo>
                                        <a:pt x="12840" y="42977"/>
                                      </a:lnTo>
                                      <a:cubicBezTo>
                                        <a:pt x="12840" y="46685"/>
                                        <a:pt x="13335" y="49073"/>
                                        <a:pt x="14326" y="50063"/>
                                      </a:cubicBezTo>
                                      <a:cubicBezTo>
                                        <a:pt x="15304" y="51130"/>
                                        <a:pt x="17374" y="51626"/>
                                        <a:pt x="20498" y="51626"/>
                                      </a:cubicBezTo>
                                      <a:lnTo>
                                        <a:pt x="28067" y="51626"/>
                                      </a:lnTo>
                                      <a:lnTo>
                                        <a:pt x="28067" y="57798"/>
                                      </a:lnTo>
                                      <a:lnTo>
                                        <a:pt x="20498" y="57798"/>
                                      </a:lnTo>
                                      <a:cubicBezTo>
                                        <a:pt x="14732" y="57798"/>
                                        <a:pt x="10782" y="56731"/>
                                        <a:pt x="8636" y="54585"/>
                                      </a:cubicBezTo>
                                      <a:cubicBezTo>
                                        <a:pt x="6502" y="52451"/>
                                        <a:pt x="5423" y="48577"/>
                                        <a:pt x="5423" y="42977"/>
                                      </a:cubicBezTo>
                                      <a:lnTo>
                                        <a:pt x="5436" y="18529"/>
                                      </a:lnTo>
                                      <a:lnTo>
                                        <a:pt x="0" y="18529"/>
                                      </a:lnTo>
                                      <a:lnTo>
                                        <a:pt x="0" y="12763"/>
                                      </a:lnTo>
                                      <a:lnTo>
                                        <a:pt x="5436" y="12763"/>
                                      </a:lnTo>
                                      <a:lnTo>
                                        <a:pt x="5436"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 name="Shape 784"/>
                              <wps:cNvSpPr>
                                <a:spLocks/>
                              </wps:cNvSpPr>
                              <wps:spPr bwMode="auto">
                                <a:xfrm>
                                  <a:off x="7157" y="164"/>
                                  <a:ext cx="206" cy="472"/>
                                </a:xfrm>
                                <a:custGeom>
                                  <a:avLst/>
                                  <a:gdLst>
                                    <a:gd name="T0" fmla="*/ 20663 w 20663"/>
                                    <a:gd name="T1" fmla="*/ 0 h 47180"/>
                                    <a:gd name="T2" fmla="*/ 20663 w 20663"/>
                                    <a:gd name="T3" fmla="*/ 6261 h 47180"/>
                                    <a:gd name="T4" fmla="*/ 11278 w 20663"/>
                                    <a:gd name="T5" fmla="*/ 10960 h 47180"/>
                                    <a:gd name="T6" fmla="*/ 7823 w 20663"/>
                                    <a:gd name="T7" fmla="*/ 23635 h 47180"/>
                                    <a:gd name="T8" fmla="*/ 11201 w 20663"/>
                                    <a:gd name="T9" fmla="*/ 36398 h 47180"/>
                                    <a:gd name="T10" fmla="*/ 20663 w 20663"/>
                                    <a:gd name="T11" fmla="*/ 41008 h 47180"/>
                                    <a:gd name="T12" fmla="*/ 20663 w 20663"/>
                                    <a:gd name="T13" fmla="*/ 47180 h 47180"/>
                                    <a:gd name="T14" fmla="*/ 5436 w 20663"/>
                                    <a:gd name="T15" fmla="*/ 40919 h 47180"/>
                                    <a:gd name="T16" fmla="*/ 0 w 20663"/>
                                    <a:gd name="T17" fmla="*/ 23635 h 47180"/>
                                    <a:gd name="T18" fmla="*/ 5436 w 20663"/>
                                    <a:gd name="T19" fmla="*/ 6261 h 47180"/>
                                    <a:gd name="T20" fmla="*/ 20663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20663" y="0"/>
                                      </a:moveTo>
                                      <a:lnTo>
                                        <a:pt x="20663" y="6261"/>
                                      </a:lnTo>
                                      <a:cubicBezTo>
                                        <a:pt x="16713" y="6261"/>
                                        <a:pt x="13576" y="7823"/>
                                        <a:pt x="11278" y="10960"/>
                                      </a:cubicBezTo>
                                      <a:cubicBezTo>
                                        <a:pt x="8966" y="14084"/>
                                        <a:pt x="7823" y="18288"/>
                                        <a:pt x="7823" y="23635"/>
                                      </a:cubicBezTo>
                                      <a:cubicBezTo>
                                        <a:pt x="7823" y="29070"/>
                                        <a:pt x="8890" y="33274"/>
                                        <a:pt x="11201" y="36398"/>
                                      </a:cubicBezTo>
                                      <a:cubicBezTo>
                                        <a:pt x="13500" y="39522"/>
                                        <a:pt x="16624" y="41008"/>
                                        <a:pt x="20663" y="41008"/>
                                      </a:cubicBezTo>
                                      <a:lnTo>
                                        <a:pt x="20663" y="47180"/>
                                      </a:lnTo>
                                      <a:cubicBezTo>
                                        <a:pt x="14160" y="47180"/>
                                        <a:pt x="9055" y="45123"/>
                                        <a:pt x="5436" y="40919"/>
                                      </a:cubicBezTo>
                                      <a:cubicBezTo>
                                        <a:pt x="1803" y="36805"/>
                                        <a:pt x="0" y="31051"/>
                                        <a:pt x="0" y="23635"/>
                                      </a:cubicBezTo>
                                      <a:cubicBezTo>
                                        <a:pt x="0" y="16218"/>
                                        <a:pt x="1803" y="10465"/>
                                        <a:pt x="5436" y="6261"/>
                                      </a:cubicBezTo>
                                      <a:cubicBezTo>
                                        <a:pt x="9055" y="2146"/>
                                        <a:pt x="14160" y="0"/>
                                        <a:pt x="20663"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3" name="Shape 785"/>
                              <wps:cNvSpPr>
                                <a:spLocks/>
                              </wps:cNvSpPr>
                              <wps:spPr bwMode="auto">
                                <a:xfrm>
                                  <a:off x="7363" y="164"/>
                                  <a:ext cx="207" cy="472"/>
                                </a:xfrm>
                                <a:custGeom>
                                  <a:avLst/>
                                  <a:gdLst>
                                    <a:gd name="T0" fmla="*/ 0 w 20663"/>
                                    <a:gd name="T1" fmla="*/ 0 h 47180"/>
                                    <a:gd name="T2" fmla="*/ 15151 w 20663"/>
                                    <a:gd name="T3" fmla="*/ 6261 h 47180"/>
                                    <a:gd name="T4" fmla="*/ 20663 w 20663"/>
                                    <a:gd name="T5" fmla="*/ 23635 h 47180"/>
                                    <a:gd name="T6" fmla="*/ 15151 w 20663"/>
                                    <a:gd name="T7" fmla="*/ 40919 h 47180"/>
                                    <a:gd name="T8" fmla="*/ 0 w 20663"/>
                                    <a:gd name="T9" fmla="*/ 47180 h 47180"/>
                                    <a:gd name="T10" fmla="*/ 0 w 20663"/>
                                    <a:gd name="T11" fmla="*/ 41008 h 47180"/>
                                    <a:gd name="T12" fmla="*/ 9385 w 20663"/>
                                    <a:gd name="T13" fmla="*/ 36398 h 47180"/>
                                    <a:gd name="T14" fmla="*/ 12840 w 20663"/>
                                    <a:gd name="T15" fmla="*/ 23635 h 47180"/>
                                    <a:gd name="T16" fmla="*/ 9385 w 20663"/>
                                    <a:gd name="T17" fmla="*/ 10960 h 47180"/>
                                    <a:gd name="T18" fmla="*/ 0 w 20663"/>
                                    <a:gd name="T19" fmla="*/ 6261 h 47180"/>
                                    <a:gd name="T20" fmla="*/ 0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0" y="0"/>
                                      </a:moveTo>
                                      <a:cubicBezTo>
                                        <a:pt x="6426" y="0"/>
                                        <a:pt x="11443" y="2146"/>
                                        <a:pt x="15151" y="6261"/>
                                      </a:cubicBezTo>
                                      <a:cubicBezTo>
                                        <a:pt x="18771" y="10465"/>
                                        <a:pt x="20663" y="16231"/>
                                        <a:pt x="20663" y="23635"/>
                                      </a:cubicBezTo>
                                      <a:cubicBezTo>
                                        <a:pt x="20663" y="31039"/>
                                        <a:pt x="18771" y="36805"/>
                                        <a:pt x="15151" y="40919"/>
                                      </a:cubicBezTo>
                                      <a:cubicBezTo>
                                        <a:pt x="11443" y="45123"/>
                                        <a:pt x="6426" y="47180"/>
                                        <a:pt x="0" y="47180"/>
                                      </a:cubicBezTo>
                                      <a:lnTo>
                                        <a:pt x="0" y="41008"/>
                                      </a:lnTo>
                                      <a:cubicBezTo>
                                        <a:pt x="3950" y="41008"/>
                                        <a:pt x="7087" y="39522"/>
                                        <a:pt x="9385" y="36398"/>
                                      </a:cubicBezTo>
                                      <a:cubicBezTo>
                                        <a:pt x="11697" y="33261"/>
                                        <a:pt x="12840" y="29070"/>
                                        <a:pt x="12840" y="23635"/>
                                      </a:cubicBezTo>
                                      <a:cubicBezTo>
                                        <a:pt x="12840" y="18364"/>
                                        <a:pt x="11697" y="14084"/>
                                        <a:pt x="9385" y="10960"/>
                                      </a:cubicBezTo>
                                      <a:cubicBezTo>
                                        <a:pt x="7087" y="7823"/>
                                        <a:pt x="3950" y="6261"/>
                                        <a:pt x="0" y="6261"/>
                                      </a:cubicBezTo>
                                      <a:lnTo>
                                        <a:pt x="0"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4" name="Shape 786"/>
                              <wps:cNvSpPr>
                                <a:spLocks/>
                              </wps:cNvSpPr>
                              <wps:spPr bwMode="auto">
                                <a:xfrm>
                                  <a:off x="7690" y="164"/>
                                  <a:ext cx="264" cy="461"/>
                                </a:xfrm>
                                <a:custGeom>
                                  <a:avLst/>
                                  <a:gdLst>
                                    <a:gd name="T0" fmla="*/ 22555 w 26340"/>
                                    <a:gd name="T1" fmla="*/ 0 h 46114"/>
                                    <a:gd name="T2" fmla="*/ 24282 w 26340"/>
                                    <a:gd name="T3" fmla="*/ 89 h 46114"/>
                                    <a:gd name="T4" fmla="*/ 26340 w 26340"/>
                                    <a:gd name="T5" fmla="*/ 419 h 46114"/>
                                    <a:gd name="T6" fmla="*/ 26340 w 26340"/>
                                    <a:gd name="T7" fmla="*/ 7988 h 46114"/>
                                    <a:gd name="T8" fmla="*/ 23622 w 26340"/>
                                    <a:gd name="T9" fmla="*/ 6921 h 46114"/>
                                    <a:gd name="T10" fmla="*/ 20409 w 26340"/>
                                    <a:gd name="T11" fmla="*/ 6591 h 46114"/>
                                    <a:gd name="T12" fmla="*/ 10782 w 26340"/>
                                    <a:gd name="T13" fmla="*/ 10706 h 46114"/>
                                    <a:gd name="T14" fmla="*/ 7404 w 26340"/>
                                    <a:gd name="T15" fmla="*/ 22390 h 46114"/>
                                    <a:gd name="T16" fmla="*/ 7404 w 26340"/>
                                    <a:gd name="T17" fmla="*/ 46114 h 46114"/>
                                    <a:gd name="T18" fmla="*/ 0 w 26340"/>
                                    <a:gd name="T19" fmla="*/ 46114 h 46114"/>
                                    <a:gd name="T20" fmla="*/ 0 w 26340"/>
                                    <a:gd name="T21" fmla="*/ 1067 h 46114"/>
                                    <a:gd name="T22" fmla="*/ 7404 w 26340"/>
                                    <a:gd name="T23" fmla="*/ 1067 h 46114"/>
                                    <a:gd name="T24" fmla="*/ 7404 w 26340"/>
                                    <a:gd name="T25" fmla="*/ 8064 h 46114"/>
                                    <a:gd name="T26" fmla="*/ 13411 w 26340"/>
                                    <a:gd name="T27" fmla="*/ 1981 h 46114"/>
                                    <a:gd name="T28" fmla="*/ 22555 w 26340"/>
                                    <a:gd name="T29" fmla="*/ 0 h 46114"/>
                                    <a:gd name="T30" fmla="*/ 0 w 26340"/>
                                    <a:gd name="T31" fmla="*/ 0 h 46114"/>
                                    <a:gd name="T32" fmla="*/ 26340 w 26340"/>
                                    <a:gd name="T33" fmla="*/ 46114 h 46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340" h="46114">
                                      <a:moveTo>
                                        <a:pt x="22555" y="0"/>
                                      </a:moveTo>
                                      <a:cubicBezTo>
                                        <a:pt x="23050" y="0"/>
                                        <a:pt x="23622" y="89"/>
                                        <a:pt x="24282" y="89"/>
                                      </a:cubicBezTo>
                                      <a:cubicBezTo>
                                        <a:pt x="24854" y="165"/>
                                        <a:pt x="25514" y="254"/>
                                        <a:pt x="26340" y="419"/>
                                      </a:cubicBezTo>
                                      <a:lnTo>
                                        <a:pt x="26340" y="7988"/>
                                      </a:lnTo>
                                      <a:cubicBezTo>
                                        <a:pt x="25514" y="7493"/>
                                        <a:pt x="24613" y="7163"/>
                                        <a:pt x="23622" y="6921"/>
                                      </a:cubicBezTo>
                                      <a:cubicBezTo>
                                        <a:pt x="22631" y="6756"/>
                                        <a:pt x="21565" y="6591"/>
                                        <a:pt x="20409" y="6591"/>
                                      </a:cubicBezTo>
                                      <a:cubicBezTo>
                                        <a:pt x="16218" y="6591"/>
                                        <a:pt x="13005" y="7988"/>
                                        <a:pt x="10782" y="10706"/>
                                      </a:cubicBezTo>
                                      <a:cubicBezTo>
                                        <a:pt x="8471" y="13424"/>
                                        <a:pt x="7404" y="17297"/>
                                        <a:pt x="7404" y="22390"/>
                                      </a:cubicBezTo>
                                      <a:lnTo>
                                        <a:pt x="7404" y="46114"/>
                                      </a:lnTo>
                                      <a:lnTo>
                                        <a:pt x="0" y="46114"/>
                                      </a:lnTo>
                                      <a:lnTo>
                                        <a:pt x="0" y="1067"/>
                                      </a:lnTo>
                                      <a:lnTo>
                                        <a:pt x="7404" y="1067"/>
                                      </a:lnTo>
                                      <a:lnTo>
                                        <a:pt x="7404" y="8064"/>
                                      </a:lnTo>
                                      <a:cubicBezTo>
                                        <a:pt x="8890" y="5359"/>
                                        <a:pt x="10947" y="3289"/>
                                        <a:pt x="13411" y="1981"/>
                                      </a:cubicBezTo>
                                      <a:cubicBezTo>
                                        <a:pt x="15888" y="660"/>
                                        <a:pt x="18936" y="0"/>
                                        <a:pt x="22555"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 name="Shape 31819"/>
                              <wps:cNvSpPr>
                                <a:spLocks/>
                              </wps:cNvSpPr>
                              <wps:spPr bwMode="auto">
                                <a:xfrm>
                                  <a:off x="8303" y="415"/>
                                  <a:ext cx="515" cy="92"/>
                                </a:xfrm>
                                <a:custGeom>
                                  <a:avLst/>
                                  <a:gdLst>
                                    <a:gd name="T0" fmla="*/ 0 w 51539"/>
                                    <a:gd name="T1" fmla="*/ 0 h 9144"/>
                                    <a:gd name="T2" fmla="*/ 51539 w 51539"/>
                                    <a:gd name="T3" fmla="*/ 0 h 9144"/>
                                    <a:gd name="T4" fmla="*/ 51539 w 51539"/>
                                    <a:gd name="T5" fmla="*/ 9144 h 9144"/>
                                    <a:gd name="T6" fmla="*/ 0 w 51539"/>
                                    <a:gd name="T7" fmla="*/ 9144 h 9144"/>
                                    <a:gd name="T8" fmla="*/ 0 w 51539"/>
                                    <a:gd name="T9" fmla="*/ 0 h 9144"/>
                                    <a:gd name="T10" fmla="*/ 0 w 51539"/>
                                    <a:gd name="T11" fmla="*/ 0 h 9144"/>
                                    <a:gd name="T12" fmla="*/ 51539 w 51539"/>
                                    <a:gd name="T13" fmla="*/ 9144 h 9144"/>
                                  </a:gdLst>
                                  <a:ahLst/>
                                  <a:cxnLst>
                                    <a:cxn ang="0">
                                      <a:pos x="T0" y="T1"/>
                                    </a:cxn>
                                    <a:cxn ang="0">
                                      <a:pos x="T2" y="T3"/>
                                    </a:cxn>
                                    <a:cxn ang="0">
                                      <a:pos x="T4" y="T5"/>
                                    </a:cxn>
                                    <a:cxn ang="0">
                                      <a:pos x="T6" y="T7"/>
                                    </a:cxn>
                                    <a:cxn ang="0">
                                      <a:pos x="T8" y="T9"/>
                                    </a:cxn>
                                  </a:cxnLst>
                                  <a:rect l="T10" t="T11" r="T12" b="T13"/>
                                  <a:pathLst>
                                    <a:path w="51539" h="9144">
                                      <a:moveTo>
                                        <a:pt x="0" y="0"/>
                                      </a:moveTo>
                                      <a:lnTo>
                                        <a:pt x="51539" y="0"/>
                                      </a:lnTo>
                                      <a:lnTo>
                                        <a:pt x="51539" y="9144"/>
                                      </a:lnTo>
                                      <a:lnTo>
                                        <a:pt x="0" y="9144"/>
                                      </a:lnTo>
                                      <a:lnTo>
                                        <a:pt x="0" y="0"/>
                                      </a:lnTo>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6" name="Shape 31820"/>
                              <wps:cNvSpPr>
                                <a:spLocks/>
                              </wps:cNvSpPr>
                              <wps:spPr bwMode="auto">
                                <a:xfrm>
                                  <a:off x="8303" y="251"/>
                                  <a:ext cx="515" cy="92"/>
                                </a:xfrm>
                                <a:custGeom>
                                  <a:avLst/>
                                  <a:gdLst>
                                    <a:gd name="T0" fmla="*/ 0 w 51539"/>
                                    <a:gd name="T1" fmla="*/ 0 h 9144"/>
                                    <a:gd name="T2" fmla="*/ 51539 w 51539"/>
                                    <a:gd name="T3" fmla="*/ 0 h 9144"/>
                                    <a:gd name="T4" fmla="*/ 51539 w 51539"/>
                                    <a:gd name="T5" fmla="*/ 9144 h 9144"/>
                                    <a:gd name="T6" fmla="*/ 0 w 51539"/>
                                    <a:gd name="T7" fmla="*/ 9144 h 9144"/>
                                    <a:gd name="T8" fmla="*/ 0 w 51539"/>
                                    <a:gd name="T9" fmla="*/ 0 h 9144"/>
                                    <a:gd name="T10" fmla="*/ 0 w 51539"/>
                                    <a:gd name="T11" fmla="*/ 0 h 9144"/>
                                    <a:gd name="T12" fmla="*/ 51539 w 51539"/>
                                    <a:gd name="T13" fmla="*/ 9144 h 9144"/>
                                  </a:gdLst>
                                  <a:ahLst/>
                                  <a:cxnLst>
                                    <a:cxn ang="0">
                                      <a:pos x="T0" y="T1"/>
                                    </a:cxn>
                                    <a:cxn ang="0">
                                      <a:pos x="T2" y="T3"/>
                                    </a:cxn>
                                    <a:cxn ang="0">
                                      <a:pos x="T4" y="T5"/>
                                    </a:cxn>
                                    <a:cxn ang="0">
                                      <a:pos x="T6" y="T7"/>
                                    </a:cxn>
                                    <a:cxn ang="0">
                                      <a:pos x="T8" y="T9"/>
                                    </a:cxn>
                                  </a:cxnLst>
                                  <a:rect l="T10" t="T11" r="T12" b="T13"/>
                                  <a:pathLst>
                                    <a:path w="51539" h="9144">
                                      <a:moveTo>
                                        <a:pt x="0" y="0"/>
                                      </a:moveTo>
                                      <a:lnTo>
                                        <a:pt x="51539" y="0"/>
                                      </a:lnTo>
                                      <a:lnTo>
                                        <a:pt x="51539" y="9144"/>
                                      </a:lnTo>
                                      <a:lnTo>
                                        <a:pt x="0" y="9144"/>
                                      </a:lnTo>
                                      <a:lnTo>
                                        <a:pt x="0" y="0"/>
                                      </a:lnTo>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7" name="Shape 789"/>
                              <wps:cNvSpPr>
                                <a:spLocks/>
                              </wps:cNvSpPr>
                              <wps:spPr bwMode="auto">
                                <a:xfrm>
                                  <a:off x="9258" y="25"/>
                                  <a:ext cx="357" cy="600"/>
                                </a:xfrm>
                                <a:custGeom>
                                  <a:avLst/>
                                  <a:gdLst>
                                    <a:gd name="T0" fmla="*/ 14326 w 35738"/>
                                    <a:gd name="T1" fmla="*/ 0 h 60020"/>
                                    <a:gd name="T2" fmla="*/ 22479 w 35738"/>
                                    <a:gd name="T3" fmla="*/ 0 h 60020"/>
                                    <a:gd name="T4" fmla="*/ 22479 w 35738"/>
                                    <a:gd name="T5" fmla="*/ 53188 h 60020"/>
                                    <a:gd name="T6" fmla="*/ 35738 w 35738"/>
                                    <a:gd name="T7" fmla="*/ 53188 h 60020"/>
                                    <a:gd name="T8" fmla="*/ 35738 w 35738"/>
                                    <a:gd name="T9" fmla="*/ 60020 h 60020"/>
                                    <a:gd name="T10" fmla="*/ 1156 w 35738"/>
                                    <a:gd name="T11" fmla="*/ 60020 h 60020"/>
                                    <a:gd name="T12" fmla="*/ 1156 w 35738"/>
                                    <a:gd name="T13" fmla="*/ 53188 h 60020"/>
                                    <a:gd name="T14" fmla="*/ 14415 w 35738"/>
                                    <a:gd name="T15" fmla="*/ 53188 h 60020"/>
                                    <a:gd name="T16" fmla="*/ 14415 w 35738"/>
                                    <a:gd name="T17" fmla="*/ 7417 h 60020"/>
                                    <a:gd name="T18" fmla="*/ 0 w 35738"/>
                                    <a:gd name="T19" fmla="*/ 10287 h 60020"/>
                                    <a:gd name="T20" fmla="*/ 0 w 35738"/>
                                    <a:gd name="T21" fmla="*/ 2883 h 60020"/>
                                    <a:gd name="T22" fmla="*/ 14326 w 35738"/>
                                    <a:gd name="T23" fmla="*/ 0 h 60020"/>
                                    <a:gd name="T24" fmla="*/ 0 w 35738"/>
                                    <a:gd name="T25" fmla="*/ 0 h 60020"/>
                                    <a:gd name="T26" fmla="*/ 35738 w 35738"/>
                                    <a:gd name="T27" fmla="*/ 60020 h 60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5738" h="60020">
                                      <a:moveTo>
                                        <a:pt x="14326" y="0"/>
                                      </a:moveTo>
                                      <a:lnTo>
                                        <a:pt x="22479" y="0"/>
                                      </a:lnTo>
                                      <a:lnTo>
                                        <a:pt x="22479" y="53188"/>
                                      </a:lnTo>
                                      <a:lnTo>
                                        <a:pt x="35738" y="53188"/>
                                      </a:lnTo>
                                      <a:lnTo>
                                        <a:pt x="35738" y="60020"/>
                                      </a:lnTo>
                                      <a:lnTo>
                                        <a:pt x="1156" y="60020"/>
                                      </a:lnTo>
                                      <a:lnTo>
                                        <a:pt x="1156" y="53188"/>
                                      </a:lnTo>
                                      <a:lnTo>
                                        <a:pt x="14415" y="53188"/>
                                      </a:lnTo>
                                      <a:lnTo>
                                        <a:pt x="14415" y="7417"/>
                                      </a:lnTo>
                                      <a:lnTo>
                                        <a:pt x="0" y="10287"/>
                                      </a:lnTo>
                                      <a:lnTo>
                                        <a:pt x="0" y="2883"/>
                                      </a:lnTo>
                                      <a:lnTo>
                                        <a:pt x="14326"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 name="Shape 790"/>
                              <wps:cNvSpPr>
                                <a:spLocks/>
                              </wps:cNvSpPr>
                              <wps:spPr bwMode="auto">
                                <a:xfrm>
                                  <a:off x="0"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791"/>
                              <wps:cNvSpPr>
                                <a:spLocks/>
                              </wps:cNvSpPr>
                              <wps:spPr bwMode="auto">
                                <a:xfrm>
                                  <a:off x="12849"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Shape 792"/>
                              <wps:cNvSpPr>
                                <a:spLocks/>
                              </wps:cNvSpPr>
                              <wps:spPr bwMode="auto">
                                <a:xfrm>
                                  <a:off x="0" y="13750"/>
                                  <a:ext cx="12849"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793"/>
                              <wps:cNvSpPr>
                                <a:spLocks/>
                              </wps:cNvSpPr>
                              <wps:spPr bwMode="auto">
                                <a:xfrm>
                                  <a:off x="0" y="900"/>
                                  <a:ext cx="12849"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Shape 31821"/>
                              <wps:cNvSpPr>
                                <a:spLocks/>
                              </wps:cNvSpPr>
                              <wps:spPr bwMode="auto">
                                <a:xfrm>
                                  <a:off x="15622" y="900"/>
                                  <a:ext cx="12850" cy="12850"/>
                                </a:xfrm>
                                <a:custGeom>
                                  <a:avLst/>
                                  <a:gdLst>
                                    <a:gd name="T0" fmla="*/ 0 w 1284986"/>
                                    <a:gd name="T1" fmla="*/ 0 h 1284986"/>
                                    <a:gd name="T2" fmla="*/ 1284986 w 1284986"/>
                                    <a:gd name="T3" fmla="*/ 0 h 1284986"/>
                                    <a:gd name="T4" fmla="*/ 1284986 w 1284986"/>
                                    <a:gd name="T5" fmla="*/ 1284986 h 1284986"/>
                                    <a:gd name="T6" fmla="*/ 0 w 1284986"/>
                                    <a:gd name="T7" fmla="*/ 1284986 h 1284986"/>
                                    <a:gd name="T8" fmla="*/ 0 w 1284986"/>
                                    <a:gd name="T9" fmla="*/ 0 h 1284986"/>
                                    <a:gd name="T10" fmla="*/ 0 w 1284986"/>
                                    <a:gd name="T11" fmla="*/ 0 h 1284986"/>
                                    <a:gd name="T12" fmla="*/ 1284986 w 1284986"/>
                                    <a:gd name="T13" fmla="*/ 1284986 h 1284986"/>
                                  </a:gdLst>
                                  <a:ahLst/>
                                  <a:cxnLst>
                                    <a:cxn ang="0">
                                      <a:pos x="T0" y="T1"/>
                                    </a:cxn>
                                    <a:cxn ang="0">
                                      <a:pos x="T2" y="T3"/>
                                    </a:cxn>
                                    <a:cxn ang="0">
                                      <a:pos x="T4" y="T5"/>
                                    </a:cxn>
                                    <a:cxn ang="0">
                                      <a:pos x="T6" y="T7"/>
                                    </a:cxn>
                                    <a:cxn ang="0">
                                      <a:pos x="T8" y="T9"/>
                                    </a:cxn>
                                  </a:cxnLst>
                                  <a:rect l="T10" t="T11" r="T12" b="T13"/>
                                  <a:pathLst>
                                    <a:path w="1284986" h="1284986">
                                      <a:moveTo>
                                        <a:pt x="0" y="0"/>
                                      </a:moveTo>
                                      <a:lnTo>
                                        <a:pt x="1284986" y="0"/>
                                      </a:lnTo>
                                      <a:lnTo>
                                        <a:pt x="1284986" y="1284986"/>
                                      </a:lnTo>
                                      <a:lnTo>
                                        <a:pt x="0" y="1284986"/>
                                      </a:lnTo>
                                      <a:lnTo>
                                        <a:pt x="0" y="0"/>
                                      </a:lnTo>
                                    </a:path>
                                  </a:pathLst>
                                </a:custGeom>
                                <a:solidFill>
                                  <a:srgbClr val="D9D9D9"/>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33" name="Picture 7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622" y="900"/>
                                  <a:ext cx="12850" cy="12850"/>
                                </a:xfrm>
                                <a:prstGeom prst="rect">
                                  <a:avLst/>
                                </a:prstGeom>
                                <a:noFill/>
                                <a:extLst>
                                  <a:ext uri="{909E8E84-426E-40DD-AFC4-6F175D3DCCD1}">
                                    <a14:hiddenFill xmlns:a14="http://schemas.microsoft.com/office/drawing/2010/main">
                                      <a:solidFill>
                                        <a:srgbClr val="FFFFFF"/>
                                      </a:solidFill>
                                    </a14:hiddenFill>
                                  </a:ext>
                                </a:extLst>
                              </pic:spPr>
                            </pic:pic>
                            <wps:wsp>
                              <wps:cNvPr id="234" name="Shape 797"/>
                              <wps:cNvSpPr>
                                <a:spLocks/>
                              </wps:cNvSpPr>
                              <wps:spPr bwMode="auto">
                                <a:xfrm>
                                  <a:off x="18825" y="164"/>
                                  <a:ext cx="344" cy="472"/>
                                </a:xfrm>
                                <a:custGeom>
                                  <a:avLst/>
                                  <a:gdLst>
                                    <a:gd name="T0" fmla="*/ 17628 w 34417"/>
                                    <a:gd name="T1" fmla="*/ 0 h 47181"/>
                                    <a:gd name="T2" fmla="*/ 25362 w 34417"/>
                                    <a:gd name="T3" fmla="*/ 660 h 47181"/>
                                    <a:gd name="T4" fmla="*/ 32029 w 34417"/>
                                    <a:gd name="T5" fmla="*/ 2388 h 47181"/>
                                    <a:gd name="T6" fmla="*/ 32029 w 34417"/>
                                    <a:gd name="T7" fmla="*/ 9385 h 47181"/>
                                    <a:gd name="T8" fmla="*/ 25527 w 34417"/>
                                    <a:gd name="T9" fmla="*/ 6998 h 47181"/>
                                    <a:gd name="T10" fmla="*/ 18529 w 34417"/>
                                    <a:gd name="T11" fmla="*/ 6172 h 47181"/>
                                    <a:gd name="T12" fmla="*/ 10211 w 34417"/>
                                    <a:gd name="T13" fmla="*/ 7912 h 47181"/>
                                    <a:gd name="T14" fmla="*/ 7493 w 34417"/>
                                    <a:gd name="T15" fmla="*/ 12929 h 47181"/>
                                    <a:gd name="T16" fmla="*/ 9474 w 34417"/>
                                    <a:gd name="T17" fmla="*/ 16967 h 47181"/>
                                    <a:gd name="T18" fmla="*/ 17374 w 34417"/>
                                    <a:gd name="T19" fmla="*/ 19761 h 47181"/>
                                    <a:gd name="T20" fmla="*/ 19926 w 34417"/>
                                    <a:gd name="T21" fmla="*/ 20333 h 47181"/>
                                    <a:gd name="T22" fmla="*/ 31128 w 34417"/>
                                    <a:gd name="T23" fmla="*/ 25108 h 47181"/>
                                    <a:gd name="T24" fmla="*/ 34417 w 34417"/>
                                    <a:gd name="T25" fmla="*/ 33680 h 47181"/>
                                    <a:gd name="T26" fmla="*/ 29477 w 34417"/>
                                    <a:gd name="T27" fmla="*/ 43561 h 47181"/>
                                    <a:gd name="T28" fmla="*/ 15812 w 34417"/>
                                    <a:gd name="T29" fmla="*/ 47181 h 47181"/>
                                    <a:gd name="T30" fmla="*/ 8230 w 34417"/>
                                    <a:gd name="T31" fmla="*/ 46520 h 47181"/>
                                    <a:gd name="T32" fmla="*/ 0 w 34417"/>
                                    <a:gd name="T33" fmla="*/ 44463 h 47181"/>
                                    <a:gd name="T34" fmla="*/ 0 w 34417"/>
                                    <a:gd name="T35" fmla="*/ 36805 h 47181"/>
                                    <a:gd name="T36" fmla="*/ 8065 w 34417"/>
                                    <a:gd name="T37" fmla="*/ 40018 h 47181"/>
                                    <a:gd name="T38" fmla="*/ 15977 w 34417"/>
                                    <a:gd name="T39" fmla="*/ 41085 h 47181"/>
                                    <a:gd name="T40" fmla="*/ 24041 w 34417"/>
                                    <a:gd name="T41" fmla="*/ 39357 h 47181"/>
                                    <a:gd name="T42" fmla="*/ 26848 w 34417"/>
                                    <a:gd name="T43" fmla="*/ 34252 h 47181"/>
                                    <a:gd name="T44" fmla="*/ 24790 w 34417"/>
                                    <a:gd name="T45" fmla="*/ 29642 h 47181"/>
                                    <a:gd name="T46" fmla="*/ 15888 w 34417"/>
                                    <a:gd name="T47" fmla="*/ 26518 h 47181"/>
                                    <a:gd name="T48" fmla="*/ 13348 w 34417"/>
                                    <a:gd name="T49" fmla="*/ 25933 h 47181"/>
                                    <a:gd name="T50" fmla="*/ 3378 w 34417"/>
                                    <a:gd name="T51" fmla="*/ 21488 h 47181"/>
                                    <a:gd name="T52" fmla="*/ 330 w 34417"/>
                                    <a:gd name="T53" fmla="*/ 13259 h 47181"/>
                                    <a:gd name="T54" fmla="*/ 4775 w 34417"/>
                                    <a:gd name="T55" fmla="*/ 3454 h 47181"/>
                                    <a:gd name="T56" fmla="*/ 17628 w 34417"/>
                                    <a:gd name="T57" fmla="*/ 0 h 47181"/>
                                    <a:gd name="T58" fmla="*/ 0 w 34417"/>
                                    <a:gd name="T59" fmla="*/ 0 h 47181"/>
                                    <a:gd name="T60" fmla="*/ 34417 w 34417"/>
                                    <a:gd name="T61" fmla="*/ 47181 h 47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417" h="47181">
                                      <a:moveTo>
                                        <a:pt x="17628" y="0"/>
                                      </a:moveTo>
                                      <a:cubicBezTo>
                                        <a:pt x="20333" y="0"/>
                                        <a:pt x="22885" y="254"/>
                                        <a:pt x="25362" y="660"/>
                                      </a:cubicBezTo>
                                      <a:cubicBezTo>
                                        <a:pt x="27749" y="1067"/>
                                        <a:pt x="29972" y="1651"/>
                                        <a:pt x="32029" y="2388"/>
                                      </a:cubicBezTo>
                                      <a:lnTo>
                                        <a:pt x="32029" y="9385"/>
                                      </a:lnTo>
                                      <a:cubicBezTo>
                                        <a:pt x="29896" y="8395"/>
                                        <a:pt x="27749" y="7582"/>
                                        <a:pt x="25527" y="6998"/>
                                      </a:cubicBezTo>
                                      <a:cubicBezTo>
                                        <a:pt x="23216" y="6502"/>
                                        <a:pt x="20917" y="6172"/>
                                        <a:pt x="18529" y="6172"/>
                                      </a:cubicBezTo>
                                      <a:cubicBezTo>
                                        <a:pt x="14821" y="6172"/>
                                        <a:pt x="12027" y="6756"/>
                                        <a:pt x="10211" y="7912"/>
                                      </a:cubicBezTo>
                                      <a:cubicBezTo>
                                        <a:pt x="8407" y="9055"/>
                                        <a:pt x="7493" y="10706"/>
                                        <a:pt x="7493" y="12929"/>
                                      </a:cubicBezTo>
                                      <a:cubicBezTo>
                                        <a:pt x="7493" y="14656"/>
                                        <a:pt x="8153" y="15977"/>
                                        <a:pt x="9474" y="16967"/>
                                      </a:cubicBezTo>
                                      <a:cubicBezTo>
                                        <a:pt x="10782" y="17945"/>
                                        <a:pt x="13424" y="18936"/>
                                        <a:pt x="17374" y="19761"/>
                                      </a:cubicBezTo>
                                      <a:lnTo>
                                        <a:pt x="19926" y="20333"/>
                                      </a:lnTo>
                                      <a:cubicBezTo>
                                        <a:pt x="25197" y="21488"/>
                                        <a:pt x="28905" y="23139"/>
                                        <a:pt x="31128" y="25108"/>
                                      </a:cubicBezTo>
                                      <a:cubicBezTo>
                                        <a:pt x="33261" y="27165"/>
                                        <a:pt x="34417" y="30048"/>
                                        <a:pt x="34417" y="33680"/>
                                      </a:cubicBezTo>
                                      <a:cubicBezTo>
                                        <a:pt x="34417" y="37871"/>
                                        <a:pt x="32766" y="41173"/>
                                        <a:pt x="29477" y="43561"/>
                                      </a:cubicBezTo>
                                      <a:cubicBezTo>
                                        <a:pt x="26187" y="46025"/>
                                        <a:pt x="21577" y="47181"/>
                                        <a:pt x="15812" y="47181"/>
                                      </a:cubicBezTo>
                                      <a:cubicBezTo>
                                        <a:pt x="13348" y="47181"/>
                                        <a:pt x="10871" y="46927"/>
                                        <a:pt x="8230" y="46520"/>
                                      </a:cubicBezTo>
                                      <a:cubicBezTo>
                                        <a:pt x="5601" y="46101"/>
                                        <a:pt x="2883" y="45453"/>
                                        <a:pt x="0" y="44463"/>
                                      </a:cubicBezTo>
                                      <a:lnTo>
                                        <a:pt x="0" y="36805"/>
                                      </a:lnTo>
                                      <a:cubicBezTo>
                                        <a:pt x="2718" y="38291"/>
                                        <a:pt x="5436" y="39357"/>
                                        <a:pt x="8065" y="40018"/>
                                      </a:cubicBezTo>
                                      <a:cubicBezTo>
                                        <a:pt x="10706" y="40754"/>
                                        <a:pt x="13335" y="41085"/>
                                        <a:pt x="15977" y="41085"/>
                                      </a:cubicBezTo>
                                      <a:cubicBezTo>
                                        <a:pt x="19431" y="41085"/>
                                        <a:pt x="22149" y="40513"/>
                                        <a:pt x="24041" y="39357"/>
                                      </a:cubicBezTo>
                                      <a:cubicBezTo>
                                        <a:pt x="25857" y="38202"/>
                                        <a:pt x="26848" y="36474"/>
                                        <a:pt x="26848" y="34252"/>
                                      </a:cubicBezTo>
                                      <a:cubicBezTo>
                                        <a:pt x="26848" y="32271"/>
                                        <a:pt x="26099" y="30709"/>
                                        <a:pt x="24790" y="29642"/>
                                      </a:cubicBezTo>
                                      <a:cubicBezTo>
                                        <a:pt x="23470" y="28575"/>
                                        <a:pt x="20498" y="27496"/>
                                        <a:pt x="15888" y="26518"/>
                                      </a:cubicBezTo>
                                      <a:lnTo>
                                        <a:pt x="13348" y="25933"/>
                                      </a:lnTo>
                                      <a:cubicBezTo>
                                        <a:pt x="8725" y="24943"/>
                                        <a:pt x="5359" y="23470"/>
                                        <a:pt x="3378" y="21488"/>
                                      </a:cubicBezTo>
                                      <a:cubicBezTo>
                                        <a:pt x="1321" y="19507"/>
                                        <a:pt x="330" y="16802"/>
                                        <a:pt x="330" y="13259"/>
                                      </a:cubicBezTo>
                                      <a:cubicBezTo>
                                        <a:pt x="330" y="9055"/>
                                        <a:pt x="1816" y="5766"/>
                                        <a:pt x="4775" y="3454"/>
                                      </a:cubicBezTo>
                                      <a:cubicBezTo>
                                        <a:pt x="7747" y="1156"/>
                                        <a:pt x="12027" y="0"/>
                                        <a:pt x="17628"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35" name="Shape 798"/>
                              <wps:cNvSpPr>
                                <a:spLocks/>
                              </wps:cNvSpPr>
                              <wps:spPr bwMode="auto">
                                <a:xfrm>
                                  <a:off x="19255" y="164"/>
                                  <a:ext cx="356" cy="472"/>
                                </a:xfrm>
                                <a:custGeom>
                                  <a:avLst/>
                                  <a:gdLst>
                                    <a:gd name="T0" fmla="*/ 22644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62 w 35649"/>
                                    <a:gd name="T11" fmla="*/ 6248 h 47168"/>
                                    <a:gd name="T12" fmla="*/ 11773 w 35649"/>
                                    <a:gd name="T13" fmla="*/ 10859 h 47168"/>
                                    <a:gd name="T14" fmla="*/ 7823 w 35649"/>
                                    <a:gd name="T15" fmla="*/ 23622 h 47168"/>
                                    <a:gd name="T16" fmla="*/ 11773 w 35649"/>
                                    <a:gd name="T17" fmla="*/ 36474 h 47168"/>
                                    <a:gd name="T18" fmla="*/ 22962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44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44" y="0"/>
                                      </a:moveTo>
                                      <a:cubicBezTo>
                                        <a:pt x="24943" y="0"/>
                                        <a:pt x="27165" y="241"/>
                                        <a:pt x="29312" y="737"/>
                                      </a:cubicBezTo>
                                      <a:cubicBezTo>
                                        <a:pt x="31445" y="1232"/>
                                        <a:pt x="33592" y="1892"/>
                                        <a:pt x="35649" y="2794"/>
                                      </a:cubicBezTo>
                                      <a:lnTo>
                                        <a:pt x="35649" y="9715"/>
                                      </a:lnTo>
                                      <a:cubicBezTo>
                                        <a:pt x="33503" y="8560"/>
                                        <a:pt x="31445" y="7734"/>
                                        <a:pt x="29312" y="7163"/>
                                      </a:cubicBezTo>
                                      <a:cubicBezTo>
                                        <a:pt x="27165" y="6579"/>
                                        <a:pt x="25108" y="6248"/>
                                        <a:pt x="22962" y="6248"/>
                                      </a:cubicBezTo>
                                      <a:cubicBezTo>
                                        <a:pt x="18199" y="6248"/>
                                        <a:pt x="14402" y="7823"/>
                                        <a:pt x="11773" y="10859"/>
                                      </a:cubicBezTo>
                                      <a:cubicBezTo>
                                        <a:pt x="9144" y="13907"/>
                                        <a:pt x="7823" y="18186"/>
                                        <a:pt x="7823" y="23622"/>
                                      </a:cubicBezTo>
                                      <a:cubicBezTo>
                                        <a:pt x="7823" y="29134"/>
                                        <a:pt x="9131" y="33426"/>
                                        <a:pt x="11773" y="36474"/>
                                      </a:cubicBezTo>
                                      <a:cubicBezTo>
                                        <a:pt x="14402" y="39510"/>
                                        <a:pt x="18199" y="40996"/>
                                        <a:pt x="22962" y="40996"/>
                                      </a:cubicBezTo>
                                      <a:cubicBezTo>
                                        <a:pt x="25108" y="40996"/>
                                        <a:pt x="27165" y="40754"/>
                                        <a:pt x="29312" y="40170"/>
                                      </a:cubicBezTo>
                                      <a:cubicBezTo>
                                        <a:pt x="31445" y="39599"/>
                                        <a:pt x="33503" y="38697"/>
                                        <a:pt x="35649" y="37541"/>
                                      </a:cubicBezTo>
                                      <a:lnTo>
                                        <a:pt x="35649" y="44374"/>
                                      </a:lnTo>
                                      <a:cubicBezTo>
                                        <a:pt x="33503" y="45364"/>
                                        <a:pt x="31369" y="46101"/>
                                        <a:pt x="29223" y="46507"/>
                                      </a:cubicBezTo>
                                      <a:cubicBezTo>
                                        <a:pt x="27000" y="46926"/>
                                        <a:pt x="24613" y="47168"/>
                                        <a:pt x="22149" y="47168"/>
                                      </a:cubicBezTo>
                                      <a:cubicBezTo>
                                        <a:pt x="15392" y="47168"/>
                                        <a:pt x="9957" y="45110"/>
                                        <a:pt x="6007" y="40831"/>
                                      </a:cubicBezTo>
                                      <a:cubicBezTo>
                                        <a:pt x="1969" y="36627"/>
                                        <a:pt x="0" y="30874"/>
                                        <a:pt x="0" y="23622"/>
                                      </a:cubicBezTo>
                                      <a:cubicBezTo>
                                        <a:pt x="0" y="16294"/>
                                        <a:pt x="1969" y="10528"/>
                                        <a:pt x="6007" y="6337"/>
                                      </a:cubicBezTo>
                                      <a:cubicBezTo>
                                        <a:pt x="10046" y="2134"/>
                                        <a:pt x="15558" y="0"/>
                                        <a:pt x="2264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36" name="Shape 799"/>
                              <wps:cNvSpPr>
                                <a:spLocks/>
                              </wps:cNvSpPr>
                              <wps:spPr bwMode="auto">
                                <a:xfrm>
                                  <a:off x="19712" y="344"/>
                                  <a:ext cx="190" cy="292"/>
                                </a:xfrm>
                                <a:custGeom>
                                  <a:avLst/>
                                  <a:gdLst>
                                    <a:gd name="T0" fmla="*/ 19025 w 19025"/>
                                    <a:gd name="T1" fmla="*/ 0 h 29162"/>
                                    <a:gd name="T2" fmla="*/ 19025 w 19025"/>
                                    <a:gd name="T3" fmla="*/ 6159 h 29162"/>
                                    <a:gd name="T4" fmla="*/ 10871 w 19025"/>
                                    <a:gd name="T5" fmla="*/ 7508 h 29162"/>
                                    <a:gd name="T6" fmla="*/ 7417 w 19025"/>
                                    <a:gd name="T7" fmla="*/ 14506 h 29162"/>
                                    <a:gd name="T8" fmla="*/ 9970 w 19025"/>
                                    <a:gd name="T9" fmla="*/ 20767 h 29162"/>
                                    <a:gd name="T10" fmla="*/ 17044 w 19025"/>
                                    <a:gd name="T11" fmla="*/ 23066 h 29162"/>
                                    <a:gd name="T12" fmla="*/ 19025 w 19025"/>
                                    <a:gd name="T13" fmla="*/ 22192 h 29162"/>
                                    <a:gd name="T14" fmla="*/ 19025 w 19025"/>
                                    <a:gd name="T15" fmla="*/ 28351 h 29162"/>
                                    <a:gd name="T16" fmla="*/ 15075 w 19025"/>
                                    <a:gd name="T17" fmla="*/ 29162 h 29162"/>
                                    <a:gd name="T18" fmla="*/ 4039 w 19025"/>
                                    <a:gd name="T19" fmla="*/ 25377 h 29162"/>
                                    <a:gd name="T20" fmla="*/ 0 w 19025"/>
                                    <a:gd name="T21" fmla="*/ 15001 h 29162"/>
                                    <a:gd name="T22" fmla="*/ 5106 w 19025"/>
                                    <a:gd name="T23" fmla="*/ 3559 h 29162"/>
                                    <a:gd name="T24" fmla="*/ 19025 w 19025"/>
                                    <a:gd name="T25" fmla="*/ 0 h 29162"/>
                                    <a:gd name="T26" fmla="*/ 0 w 19025"/>
                                    <a:gd name="T27" fmla="*/ 0 h 29162"/>
                                    <a:gd name="T28" fmla="*/ 19025 w 19025"/>
                                    <a:gd name="T29" fmla="*/ 29162 h 29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25" h="29162">
                                      <a:moveTo>
                                        <a:pt x="19025" y="0"/>
                                      </a:moveTo>
                                      <a:lnTo>
                                        <a:pt x="19025" y="6159"/>
                                      </a:lnTo>
                                      <a:lnTo>
                                        <a:pt x="10871" y="7508"/>
                                      </a:lnTo>
                                      <a:cubicBezTo>
                                        <a:pt x="8560" y="8905"/>
                                        <a:pt x="7417" y="11217"/>
                                        <a:pt x="7417" y="14506"/>
                                      </a:cubicBezTo>
                                      <a:cubicBezTo>
                                        <a:pt x="7417" y="17148"/>
                                        <a:pt x="8242" y="19281"/>
                                        <a:pt x="9970" y="20767"/>
                                      </a:cubicBezTo>
                                      <a:cubicBezTo>
                                        <a:pt x="11697" y="22329"/>
                                        <a:pt x="14084" y="23066"/>
                                        <a:pt x="17044" y="23066"/>
                                      </a:cubicBezTo>
                                      <a:lnTo>
                                        <a:pt x="19025" y="22192"/>
                                      </a:lnTo>
                                      <a:lnTo>
                                        <a:pt x="19025" y="28351"/>
                                      </a:lnTo>
                                      <a:lnTo>
                                        <a:pt x="15075" y="29162"/>
                                      </a:lnTo>
                                      <a:cubicBezTo>
                                        <a:pt x="10465" y="29162"/>
                                        <a:pt x="6757" y="27930"/>
                                        <a:pt x="4039" y="25377"/>
                                      </a:cubicBezTo>
                                      <a:cubicBezTo>
                                        <a:pt x="1321" y="22824"/>
                                        <a:pt x="0" y="19370"/>
                                        <a:pt x="0" y="15001"/>
                                      </a:cubicBezTo>
                                      <a:cubicBezTo>
                                        <a:pt x="0" y="9985"/>
                                        <a:pt x="1651" y="6188"/>
                                        <a:pt x="5106" y="3559"/>
                                      </a:cubicBezTo>
                                      <a:lnTo>
                                        <a:pt x="19025"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37" name="Shape 800"/>
                              <wps:cNvSpPr>
                                <a:spLocks/>
                              </wps:cNvSpPr>
                              <wps:spPr bwMode="auto">
                                <a:xfrm>
                                  <a:off x="19745" y="164"/>
                                  <a:ext cx="157" cy="100"/>
                                </a:xfrm>
                                <a:custGeom>
                                  <a:avLst/>
                                  <a:gdLst>
                                    <a:gd name="T0" fmla="*/ 15304 w 15722"/>
                                    <a:gd name="T1" fmla="*/ 0 h 9969"/>
                                    <a:gd name="T2" fmla="*/ 15722 w 15722"/>
                                    <a:gd name="T3" fmla="*/ 147 h 9969"/>
                                    <a:gd name="T4" fmla="*/ 15722 w 15722"/>
                                    <a:gd name="T5" fmla="*/ 6607 h 9969"/>
                                    <a:gd name="T6" fmla="*/ 14567 w 15722"/>
                                    <a:gd name="T7" fmla="*/ 6261 h 9969"/>
                                    <a:gd name="T8" fmla="*/ 6998 w 15722"/>
                                    <a:gd name="T9" fmla="*/ 7252 h 9969"/>
                                    <a:gd name="T10" fmla="*/ 0 w 15722"/>
                                    <a:gd name="T11" fmla="*/ 9969 h 9969"/>
                                    <a:gd name="T12" fmla="*/ 0 w 15722"/>
                                    <a:gd name="T13" fmla="*/ 3137 h 9969"/>
                                    <a:gd name="T14" fmla="*/ 7810 w 15722"/>
                                    <a:gd name="T15" fmla="*/ 826 h 9969"/>
                                    <a:gd name="T16" fmla="*/ 15304 w 15722"/>
                                    <a:gd name="T17" fmla="*/ 0 h 9969"/>
                                    <a:gd name="T18" fmla="*/ 0 w 15722"/>
                                    <a:gd name="T19" fmla="*/ 0 h 9969"/>
                                    <a:gd name="T20" fmla="*/ 15722 w 15722"/>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22" h="9969">
                                      <a:moveTo>
                                        <a:pt x="15304" y="0"/>
                                      </a:moveTo>
                                      <a:lnTo>
                                        <a:pt x="15722" y="147"/>
                                      </a:lnTo>
                                      <a:lnTo>
                                        <a:pt x="15722" y="6607"/>
                                      </a:lnTo>
                                      <a:lnTo>
                                        <a:pt x="14567" y="6261"/>
                                      </a:lnTo>
                                      <a:cubicBezTo>
                                        <a:pt x="11938" y="6261"/>
                                        <a:pt x="9461" y="6591"/>
                                        <a:pt x="6998" y="7252"/>
                                      </a:cubicBezTo>
                                      <a:cubicBezTo>
                                        <a:pt x="4521" y="7912"/>
                                        <a:pt x="2223" y="8814"/>
                                        <a:pt x="0" y="9969"/>
                                      </a:cubicBezTo>
                                      <a:lnTo>
                                        <a:pt x="0" y="3137"/>
                                      </a:lnTo>
                                      <a:cubicBezTo>
                                        <a:pt x="2629" y="2146"/>
                                        <a:pt x="5258" y="1321"/>
                                        <a:pt x="7810" y="826"/>
                                      </a:cubicBezTo>
                                      <a:cubicBezTo>
                                        <a:pt x="10376" y="330"/>
                                        <a:pt x="12840" y="0"/>
                                        <a:pt x="1530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38" name="Shape 801"/>
                              <wps:cNvSpPr>
                                <a:spLocks/>
                              </wps:cNvSpPr>
                              <wps:spPr bwMode="auto">
                                <a:xfrm>
                                  <a:off x="19902" y="166"/>
                                  <a:ext cx="190" cy="462"/>
                                </a:xfrm>
                                <a:custGeom>
                                  <a:avLst/>
                                  <a:gdLst>
                                    <a:gd name="T0" fmla="*/ 0 w 19025"/>
                                    <a:gd name="T1" fmla="*/ 0 h 46223"/>
                                    <a:gd name="T2" fmla="*/ 14161 w 19025"/>
                                    <a:gd name="T3" fmla="*/ 4971 h 46223"/>
                                    <a:gd name="T4" fmla="*/ 19025 w 19025"/>
                                    <a:gd name="T5" fmla="*/ 20275 h 46223"/>
                                    <a:gd name="T6" fmla="*/ 19025 w 19025"/>
                                    <a:gd name="T7" fmla="*/ 45967 h 46223"/>
                                    <a:gd name="T8" fmla="*/ 11608 w 19025"/>
                                    <a:gd name="T9" fmla="*/ 45967 h 46223"/>
                                    <a:gd name="T10" fmla="*/ 11608 w 19025"/>
                                    <a:gd name="T11" fmla="*/ 39134 h 46223"/>
                                    <a:gd name="T12" fmla="*/ 5271 w 19025"/>
                                    <a:gd name="T13" fmla="*/ 45141 h 46223"/>
                                    <a:gd name="T14" fmla="*/ 0 w 19025"/>
                                    <a:gd name="T15" fmla="*/ 46223 h 46223"/>
                                    <a:gd name="T16" fmla="*/ 0 w 19025"/>
                                    <a:gd name="T17" fmla="*/ 40064 h 46223"/>
                                    <a:gd name="T18" fmla="*/ 7900 w 19025"/>
                                    <a:gd name="T19" fmla="*/ 36581 h 46223"/>
                                    <a:gd name="T20" fmla="*/ 11608 w 19025"/>
                                    <a:gd name="T21" fmla="*/ 24973 h 46223"/>
                                    <a:gd name="T22" fmla="*/ 11608 w 19025"/>
                                    <a:gd name="T23" fmla="*/ 23323 h 46223"/>
                                    <a:gd name="T24" fmla="*/ 4280 w 19025"/>
                                    <a:gd name="T25" fmla="*/ 23323 h 46223"/>
                                    <a:gd name="T26" fmla="*/ 0 w 19025"/>
                                    <a:gd name="T27" fmla="*/ 24031 h 46223"/>
                                    <a:gd name="T28" fmla="*/ 0 w 19025"/>
                                    <a:gd name="T29" fmla="*/ 17872 h 46223"/>
                                    <a:gd name="T30" fmla="*/ 1232 w 19025"/>
                                    <a:gd name="T31" fmla="*/ 17557 h 46223"/>
                                    <a:gd name="T32" fmla="*/ 11608 w 19025"/>
                                    <a:gd name="T33" fmla="*/ 17557 h 46223"/>
                                    <a:gd name="T34" fmla="*/ 11608 w 19025"/>
                                    <a:gd name="T35" fmla="*/ 16820 h 46223"/>
                                    <a:gd name="T36" fmla="*/ 8230 w 19025"/>
                                    <a:gd name="T37" fmla="*/ 8921 h 46223"/>
                                    <a:gd name="T38" fmla="*/ 0 w 19025"/>
                                    <a:gd name="T39" fmla="*/ 6460 h 46223"/>
                                    <a:gd name="T40" fmla="*/ 0 w 19025"/>
                                    <a:gd name="T41" fmla="*/ 0 h 46223"/>
                                    <a:gd name="T42" fmla="*/ 0 w 19025"/>
                                    <a:gd name="T43" fmla="*/ 0 h 46223"/>
                                    <a:gd name="T44" fmla="*/ 19025 w 19025"/>
                                    <a:gd name="T45" fmla="*/ 46223 h 46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25" h="46223">
                                      <a:moveTo>
                                        <a:pt x="0" y="0"/>
                                      </a:moveTo>
                                      <a:lnTo>
                                        <a:pt x="14161" y="4971"/>
                                      </a:lnTo>
                                      <a:cubicBezTo>
                                        <a:pt x="17374" y="8337"/>
                                        <a:pt x="19012" y="13442"/>
                                        <a:pt x="19025" y="20275"/>
                                      </a:cubicBezTo>
                                      <a:lnTo>
                                        <a:pt x="19025" y="45967"/>
                                      </a:lnTo>
                                      <a:lnTo>
                                        <a:pt x="11608" y="45967"/>
                                      </a:lnTo>
                                      <a:lnTo>
                                        <a:pt x="11608" y="39134"/>
                                      </a:lnTo>
                                      <a:cubicBezTo>
                                        <a:pt x="9881" y="41928"/>
                                        <a:pt x="7734" y="43909"/>
                                        <a:pt x="5271" y="45141"/>
                                      </a:cubicBezTo>
                                      <a:lnTo>
                                        <a:pt x="0" y="46223"/>
                                      </a:lnTo>
                                      <a:lnTo>
                                        <a:pt x="0" y="40064"/>
                                      </a:lnTo>
                                      <a:lnTo>
                                        <a:pt x="7900" y="36581"/>
                                      </a:lnTo>
                                      <a:cubicBezTo>
                                        <a:pt x="10376" y="33698"/>
                                        <a:pt x="11608" y="29825"/>
                                        <a:pt x="11608" y="24973"/>
                                      </a:cubicBezTo>
                                      <a:lnTo>
                                        <a:pt x="11608" y="23323"/>
                                      </a:lnTo>
                                      <a:lnTo>
                                        <a:pt x="4280" y="23323"/>
                                      </a:lnTo>
                                      <a:lnTo>
                                        <a:pt x="0" y="24031"/>
                                      </a:lnTo>
                                      <a:lnTo>
                                        <a:pt x="0" y="17872"/>
                                      </a:lnTo>
                                      <a:lnTo>
                                        <a:pt x="1232" y="17557"/>
                                      </a:lnTo>
                                      <a:lnTo>
                                        <a:pt x="11608" y="17557"/>
                                      </a:lnTo>
                                      <a:lnTo>
                                        <a:pt x="11608" y="16820"/>
                                      </a:lnTo>
                                      <a:cubicBezTo>
                                        <a:pt x="11608" y="13442"/>
                                        <a:pt x="10452" y="10813"/>
                                        <a:pt x="8230" y="8921"/>
                                      </a:cubicBezTo>
                                      <a:lnTo>
                                        <a:pt x="0" y="64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39" name="Shape 31822"/>
                              <wps:cNvSpPr>
                                <a:spLocks/>
                              </wps:cNvSpPr>
                              <wps:spPr bwMode="auto">
                                <a:xfrm>
                                  <a:off x="20245" y="0"/>
                                  <a:ext cx="91" cy="625"/>
                                </a:xfrm>
                                <a:custGeom>
                                  <a:avLst/>
                                  <a:gdLst>
                                    <a:gd name="T0" fmla="*/ 0 w 9144"/>
                                    <a:gd name="T1" fmla="*/ 0 h 62573"/>
                                    <a:gd name="T2" fmla="*/ 9144 w 9144"/>
                                    <a:gd name="T3" fmla="*/ 0 h 62573"/>
                                    <a:gd name="T4" fmla="*/ 9144 w 9144"/>
                                    <a:gd name="T5" fmla="*/ 62573 h 62573"/>
                                    <a:gd name="T6" fmla="*/ 0 w 9144"/>
                                    <a:gd name="T7" fmla="*/ 62573 h 62573"/>
                                    <a:gd name="T8" fmla="*/ 0 w 9144"/>
                                    <a:gd name="T9" fmla="*/ 0 h 62573"/>
                                    <a:gd name="T10" fmla="*/ 0 w 9144"/>
                                    <a:gd name="T11" fmla="*/ 0 h 62573"/>
                                    <a:gd name="T12" fmla="*/ 9144 w 9144"/>
                                    <a:gd name="T13" fmla="*/ 62573 h 62573"/>
                                  </a:gdLst>
                                  <a:ahLst/>
                                  <a:cxnLst>
                                    <a:cxn ang="0">
                                      <a:pos x="T0" y="T1"/>
                                    </a:cxn>
                                    <a:cxn ang="0">
                                      <a:pos x="T2" y="T3"/>
                                    </a:cxn>
                                    <a:cxn ang="0">
                                      <a:pos x="T4" y="T5"/>
                                    </a:cxn>
                                    <a:cxn ang="0">
                                      <a:pos x="T6" y="T7"/>
                                    </a:cxn>
                                    <a:cxn ang="0">
                                      <a:pos x="T8" y="T9"/>
                                    </a:cxn>
                                  </a:cxnLst>
                                  <a:rect l="T10" t="T11" r="T12" b="T13"/>
                                  <a:pathLst>
                                    <a:path w="9144" h="62573">
                                      <a:moveTo>
                                        <a:pt x="0" y="0"/>
                                      </a:moveTo>
                                      <a:lnTo>
                                        <a:pt x="9144" y="0"/>
                                      </a:lnTo>
                                      <a:lnTo>
                                        <a:pt x="9144" y="62573"/>
                                      </a:lnTo>
                                      <a:lnTo>
                                        <a:pt x="0" y="62573"/>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0" name="Shape 803"/>
                              <wps:cNvSpPr>
                                <a:spLocks/>
                              </wps:cNvSpPr>
                              <wps:spPr bwMode="auto">
                                <a:xfrm>
                                  <a:off x="20441" y="168"/>
                                  <a:ext cx="212" cy="460"/>
                                </a:xfrm>
                                <a:custGeom>
                                  <a:avLst/>
                                  <a:gdLst>
                                    <a:gd name="T0" fmla="*/ 21158 w 21158"/>
                                    <a:gd name="T1" fmla="*/ 0 h 46003"/>
                                    <a:gd name="T2" fmla="*/ 21158 w 21158"/>
                                    <a:gd name="T3" fmla="*/ 6240 h 46003"/>
                                    <a:gd name="T4" fmla="*/ 12268 w 21158"/>
                                    <a:gd name="T5" fmla="*/ 9428 h 46003"/>
                                    <a:gd name="T6" fmla="*/ 7988 w 21158"/>
                                    <a:gd name="T7" fmla="*/ 19233 h 46003"/>
                                    <a:gd name="T8" fmla="*/ 21158 w 21158"/>
                                    <a:gd name="T9" fmla="*/ 19233 h 46003"/>
                                    <a:gd name="T10" fmla="*/ 21158 w 21158"/>
                                    <a:gd name="T11" fmla="*/ 24986 h 46003"/>
                                    <a:gd name="T12" fmla="*/ 7734 w 21158"/>
                                    <a:gd name="T13" fmla="*/ 24986 h 46003"/>
                                    <a:gd name="T14" fmla="*/ 12344 w 21158"/>
                                    <a:gd name="T15" fmla="*/ 36682 h 46003"/>
                                    <a:gd name="T16" fmla="*/ 21158 w 21158"/>
                                    <a:gd name="T17" fmla="*/ 39721 h 46003"/>
                                    <a:gd name="T18" fmla="*/ 21158 w 21158"/>
                                    <a:gd name="T19" fmla="*/ 46003 h 46003"/>
                                    <a:gd name="T20" fmla="*/ 6261 w 21158"/>
                                    <a:gd name="T21" fmla="*/ 40632 h 46003"/>
                                    <a:gd name="T22" fmla="*/ 0 w 21158"/>
                                    <a:gd name="T23" fmla="*/ 23678 h 46003"/>
                                    <a:gd name="T24" fmla="*/ 5931 w 21158"/>
                                    <a:gd name="T25" fmla="*/ 6139 h 46003"/>
                                    <a:gd name="T26" fmla="*/ 21158 w 21158"/>
                                    <a:gd name="T27" fmla="*/ 0 h 46003"/>
                                    <a:gd name="T28" fmla="*/ 0 w 21158"/>
                                    <a:gd name="T29" fmla="*/ 0 h 46003"/>
                                    <a:gd name="T30" fmla="*/ 21158 w 21158"/>
                                    <a:gd name="T31" fmla="*/ 46003 h 460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158" h="46003">
                                      <a:moveTo>
                                        <a:pt x="21158" y="0"/>
                                      </a:moveTo>
                                      <a:lnTo>
                                        <a:pt x="21158" y="6240"/>
                                      </a:lnTo>
                                      <a:lnTo>
                                        <a:pt x="12268" y="9428"/>
                                      </a:lnTo>
                                      <a:cubicBezTo>
                                        <a:pt x="9804" y="11727"/>
                                        <a:pt x="8318" y="15029"/>
                                        <a:pt x="7988" y="19233"/>
                                      </a:cubicBezTo>
                                      <a:lnTo>
                                        <a:pt x="21158" y="19233"/>
                                      </a:lnTo>
                                      <a:lnTo>
                                        <a:pt x="21158" y="24986"/>
                                      </a:lnTo>
                                      <a:lnTo>
                                        <a:pt x="7734" y="24986"/>
                                      </a:lnTo>
                                      <a:cubicBezTo>
                                        <a:pt x="8065" y="30091"/>
                                        <a:pt x="9550" y="34041"/>
                                        <a:pt x="12344" y="36682"/>
                                      </a:cubicBezTo>
                                      <a:lnTo>
                                        <a:pt x="21158" y="39721"/>
                                      </a:lnTo>
                                      <a:lnTo>
                                        <a:pt x="21158" y="46003"/>
                                      </a:lnTo>
                                      <a:lnTo>
                                        <a:pt x="6261" y="40632"/>
                                      </a:lnTo>
                                      <a:cubicBezTo>
                                        <a:pt x="2057" y="36517"/>
                                        <a:pt x="0" y="30840"/>
                                        <a:pt x="0" y="23678"/>
                                      </a:cubicBezTo>
                                      <a:cubicBezTo>
                                        <a:pt x="0" y="16350"/>
                                        <a:pt x="1981" y="10495"/>
                                        <a:pt x="5931" y="6139"/>
                                      </a:cubicBezTo>
                                      <a:lnTo>
                                        <a:pt x="21158"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1" name="Shape 804"/>
                              <wps:cNvSpPr>
                                <a:spLocks/>
                              </wps:cNvSpPr>
                              <wps:spPr bwMode="auto">
                                <a:xfrm>
                                  <a:off x="20653" y="532"/>
                                  <a:ext cx="189" cy="104"/>
                                </a:xfrm>
                                <a:custGeom>
                                  <a:avLst/>
                                  <a:gdLst>
                                    <a:gd name="T0" fmla="*/ 18860 w 18860"/>
                                    <a:gd name="T1" fmla="*/ 0 h 10363"/>
                                    <a:gd name="T2" fmla="*/ 18860 w 18860"/>
                                    <a:gd name="T3" fmla="*/ 6985 h 10363"/>
                                    <a:gd name="T4" fmla="*/ 10706 w 18860"/>
                                    <a:gd name="T5" fmla="*/ 9550 h 10363"/>
                                    <a:gd name="T6" fmla="*/ 2223 w 18860"/>
                                    <a:gd name="T7" fmla="*/ 10363 h 10363"/>
                                    <a:gd name="T8" fmla="*/ 0 w 18860"/>
                                    <a:gd name="T9" fmla="*/ 9562 h 10363"/>
                                    <a:gd name="T10" fmla="*/ 0 w 18860"/>
                                    <a:gd name="T11" fmla="*/ 3280 h 10363"/>
                                    <a:gd name="T12" fmla="*/ 2642 w 18860"/>
                                    <a:gd name="T13" fmla="*/ 4191 h 10363"/>
                                    <a:gd name="T14" fmla="*/ 10871 w 18860"/>
                                    <a:gd name="T15" fmla="*/ 3200 h 10363"/>
                                    <a:gd name="T16" fmla="*/ 18860 w 18860"/>
                                    <a:gd name="T17" fmla="*/ 0 h 10363"/>
                                    <a:gd name="T18" fmla="*/ 0 w 18860"/>
                                    <a:gd name="T19" fmla="*/ 0 h 10363"/>
                                    <a:gd name="T20" fmla="*/ 18860 w 18860"/>
                                    <a:gd name="T21" fmla="*/ 10363 h 10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860" h="10363">
                                      <a:moveTo>
                                        <a:pt x="18860" y="0"/>
                                      </a:moveTo>
                                      <a:lnTo>
                                        <a:pt x="18860" y="6985"/>
                                      </a:lnTo>
                                      <a:cubicBezTo>
                                        <a:pt x="16218" y="8141"/>
                                        <a:pt x="13500" y="9055"/>
                                        <a:pt x="10706" y="9550"/>
                                      </a:cubicBezTo>
                                      <a:cubicBezTo>
                                        <a:pt x="7912" y="10033"/>
                                        <a:pt x="5029" y="10363"/>
                                        <a:pt x="2223" y="10363"/>
                                      </a:cubicBezTo>
                                      <a:lnTo>
                                        <a:pt x="0" y="9562"/>
                                      </a:lnTo>
                                      <a:lnTo>
                                        <a:pt x="0" y="3280"/>
                                      </a:lnTo>
                                      <a:lnTo>
                                        <a:pt x="2642" y="4191"/>
                                      </a:lnTo>
                                      <a:cubicBezTo>
                                        <a:pt x="5436" y="4191"/>
                                        <a:pt x="8230" y="3861"/>
                                        <a:pt x="10871" y="3200"/>
                                      </a:cubicBezTo>
                                      <a:cubicBezTo>
                                        <a:pt x="13500" y="2540"/>
                                        <a:pt x="16218" y="1473"/>
                                        <a:pt x="1886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2" name="Shape 805"/>
                              <wps:cNvSpPr>
                                <a:spLocks/>
                              </wps:cNvSpPr>
                              <wps:spPr bwMode="auto">
                                <a:xfrm>
                                  <a:off x="20653" y="164"/>
                                  <a:ext cx="206" cy="254"/>
                                </a:xfrm>
                                <a:custGeom>
                                  <a:avLst/>
                                  <a:gdLst>
                                    <a:gd name="T0" fmla="*/ 902 w 20587"/>
                                    <a:gd name="T1" fmla="*/ 0 h 25349"/>
                                    <a:gd name="T2" fmla="*/ 15316 w 20587"/>
                                    <a:gd name="T3" fmla="*/ 5842 h 25349"/>
                                    <a:gd name="T4" fmla="*/ 20587 w 20587"/>
                                    <a:gd name="T5" fmla="*/ 21730 h 25349"/>
                                    <a:gd name="T6" fmla="*/ 20587 w 20587"/>
                                    <a:gd name="T7" fmla="*/ 25349 h 25349"/>
                                    <a:gd name="T8" fmla="*/ 0 w 20587"/>
                                    <a:gd name="T9" fmla="*/ 25349 h 25349"/>
                                    <a:gd name="T10" fmla="*/ 0 w 20587"/>
                                    <a:gd name="T11" fmla="*/ 19596 h 25349"/>
                                    <a:gd name="T12" fmla="*/ 13170 w 20587"/>
                                    <a:gd name="T13" fmla="*/ 19596 h 25349"/>
                                    <a:gd name="T14" fmla="*/ 9804 w 20587"/>
                                    <a:gd name="T15" fmla="*/ 9881 h 25349"/>
                                    <a:gd name="T16" fmla="*/ 991 w 20587"/>
                                    <a:gd name="T17" fmla="*/ 6248 h 25349"/>
                                    <a:gd name="T18" fmla="*/ 0 w 20587"/>
                                    <a:gd name="T19" fmla="*/ 6604 h 25349"/>
                                    <a:gd name="T20" fmla="*/ 0 w 20587"/>
                                    <a:gd name="T21" fmla="*/ 364 h 25349"/>
                                    <a:gd name="T22" fmla="*/ 902 w 20587"/>
                                    <a:gd name="T23" fmla="*/ 0 h 25349"/>
                                    <a:gd name="T24" fmla="*/ 0 w 20587"/>
                                    <a:gd name="T25" fmla="*/ 0 h 25349"/>
                                    <a:gd name="T26" fmla="*/ 20587 w 20587"/>
                                    <a:gd name="T27" fmla="*/ 25349 h 25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587" h="25349">
                                      <a:moveTo>
                                        <a:pt x="902" y="0"/>
                                      </a:moveTo>
                                      <a:cubicBezTo>
                                        <a:pt x="6998" y="0"/>
                                        <a:pt x="11773" y="1968"/>
                                        <a:pt x="15316" y="5842"/>
                                      </a:cubicBezTo>
                                      <a:cubicBezTo>
                                        <a:pt x="18771" y="9792"/>
                                        <a:pt x="20587" y="15062"/>
                                        <a:pt x="20587" y="21730"/>
                                      </a:cubicBezTo>
                                      <a:lnTo>
                                        <a:pt x="20587" y="25349"/>
                                      </a:lnTo>
                                      <a:lnTo>
                                        <a:pt x="0" y="25349"/>
                                      </a:lnTo>
                                      <a:lnTo>
                                        <a:pt x="0" y="19596"/>
                                      </a:lnTo>
                                      <a:lnTo>
                                        <a:pt x="13170" y="19596"/>
                                      </a:lnTo>
                                      <a:cubicBezTo>
                                        <a:pt x="13094" y="15557"/>
                                        <a:pt x="11938" y="12344"/>
                                        <a:pt x="9804" y="9881"/>
                                      </a:cubicBezTo>
                                      <a:cubicBezTo>
                                        <a:pt x="7582" y="7493"/>
                                        <a:pt x="4610" y="6248"/>
                                        <a:pt x="991" y="6248"/>
                                      </a:cubicBezTo>
                                      <a:lnTo>
                                        <a:pt x="0" y="6604"/>
                                      </a:lnTo>
                                      <a:lnTo>
                                        <a:pt x="0" y="364"/>
                                      </a:lnTo>
                                      <a:lnTo>
                                        <a:pt x="902"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3" name="Shape 806"/>
                              <wps:cNvSpPr>
                                <a:spLocks/>
                              </wps:cNvSpPr>
                              <wps:spPr bwMode="auto">
                                <a:xfrm>
                                  <a:off x="21183" y="0"/>
                                  <a:ext cx="287" cy="625"/>
                                </a:xfrm>
                                <a:custGeom>
                                  <a:avLst/>
                                  <a:gdLst>
                                    <a:gd name="T0" fmla="*/ 21654 w 28651"/>
                                    <a:gd name="T1" fmla="*/ 0 h 62573"/>
                                    <a:gd name="T2" fmla="*/ 28651 w 28651"/>
                                    <a:gd name="T3" fmla="*/ 0 h 62573"/>
                                    <a:gd name="T4" fmla="*/ 28651 w 28651"/>
                                    <a:gd name="T5" fmla="*/ 6172 h 62573"/>
                                    <a:gd name="T6" fmla="*/ 21577 w 28651"/>
                                    <a:gd name="T7" fmla="*/ 6172 h 62573"/>
                                    <a:gd name="T8" fmla="*/ 16053 w 28651"/>
                                    <a:gd name="T9" fmla="*/ 7823 h 62573"/>
                                    <a:gd name="T10" fmla="*/ 14491 w 28651"/>
                                    <a:gd name="T11" fmla="*/ 13589 h 62573"/>
                                    <a:gd name="T12" fmla="*/ 14491 w 28651"/>
                                    <a:gd name="T13" fmla="*/ 17539 h 62573"/>
                                    <a:gd name="T14" fmla="*/ 26670 w 28651"/>
                                    <a:gd name="T15" fmla="*/ 17539 h 62573"/>
                                    <a:gd name="T16" fmla="*/ 26670 w 28651"/>
                                    <a:gd name="T17" fmla="*/ 23304 h 62573"/>
                                    <a:gd name="T18" fmla="*/ 14491 w 28651"/>
                                    <a:gd name="T19" fmla="*/ 23304 h 62573"/>
                                    <a:gd name="T20" fmla="*/ 14491 w 28651"/>
                                    <a:gd name="T21" fmla="*/ 62573 h 62573"/>
                                    <a:gd name="T22" fmla="*/ 7087 w 28651"/>
                                    <a:gd name="T23" fmla="*/ 62573 h 62573"/>
                                    <a:gd name="T24" fmla="*/ 7087 w 28651"/>
                                    <a:gd name="T25" fmla="*/ 23304 h 62573"/>
                                    <a:gd name="T26" fmla="*/ 0 w 28651"/>
                                    <a:gd name="T27" fmla="*/ 23304 h 62573"/>
                                    <a:gd name="T28" fmla="*/ 0 w 28651"/>
                                    <a:gd name="T29" fmla="*/ 17539 h 62573"/>
                                    <a:gd name="T30" fmla="*/ 7087 w 28651"/>
                                    <a:gd name="T31" fmla="*/ 17539 h 62573"/>
                                    <a:gd name="T32" fmla="*/ 7087 w 28651"/>
                                    <a:gd name="T33" fmla="*/ 14415 h 62573"/>
                                    <a:gd name="T34" fmla="*/ 10541 w 28651"/>
                                    <a:gd name="T35" fmla="*/ 3454 h 62573"/>
                                    <a:gd name="T36" fmla="*/ 21654 w 28651"/>
                                    <a:gd name="T37" fmla="*/ 0 h 62573"/>
                                    <a:gd name="T38" fmla="*/ 0 w 28651"/>
                                    <a:gd name="T39" fmla="*/ 0 h 62573"/>
                                    <a:gd name="T40" fmla="*/ 28651 w 28651"/>
                                    <a:gd name="T41" fmla="*/ 62573 h 62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651" h="62573">
                                      <a:moveTo>
                                        <a:pt x="21654" y="0"/>
                                      </a:moveTo>
                                      <a:lnTo>
                                        <a:pt x="28651" y="0"/>
                                      </a:lnTo>
                                      <a:lnTo>
                                        <a:pt x="28651" y="6172"/>
                                      </a:lnTo>
                                      <a:lnTo>
                                        <a:pt x="21577" y="6172"/>
                                      </a:lnTo>
                                      <a:cubicBezTo>
                                        <a:pt x="18936" y="6172"/>
                                        <a:pt x="17043" y="6756"/>
                                        <a:pt x="16053" y="7823"/>
                                      </a:cubicBezTo>
                                      <a:cubicBezTo>
                                        <a:pt x="14986" y="8890"/>
                                        <a:pt x="14491" y="10782"/>
                                        <a:pt x="14491" y="13589"/>
                                      </a:cubicBezTo>
                                      <a:lnTo>
                                        <a:pt x="14491" y="17539"/>
                                      </a:lnTo>
                                      <a:lnTo>
                                        <a:pt x="26670" y="17539"/>
                                      </a:lnTo>
                                      <a:lnTo>
                                        <a:pt x="26670" y="23304"/>
                                      </a:lnTo>
                                      <a:lnTo>
                                        <a:pt x="14491" y="23304"/>
                                      </a:lnTo>
                                      <a:lnTo>
                                        <a:pt x="14491" y="62573"/>
                                      </a:lnTo>
                                      <a:lnTo>
                                        <a:pt x="7087" y="62573"/>
                                      </a:lnTo>
                                      <a:lnTo>
                                        <a:pt x="7087" y="23304"/>
                                      </a:lnTo>
                                      <a:lnTo>
                                        <a:pt x="0" y="23304"/>
                                      </a:lnTo>
                                      <a:lnTo>
                                        <a:pt x="0" y="17539"/>
                                      </a:lnTo>
                                      <a:lnTo>
                                        <a:pt x="7087" y="17539"/>
                                      </a:lnTo>
                                      <a:lnTo>
                                        <a:pt x="7087" y="14415"/>
                                      </a:lnTo>
                                      <a:cubicBezTo>
                                        <a:pt x="7087" y="9462"/>
                                        <a:pt x="8230" y="5766"/>
                                        <a:pt x="10541" y="3454"/>
                                      </a:cubicBezTo>
                                      <a:cubicBezTo>
                                        <a:pt x="12840" y="1156"/>
                                        <a:pt x="16548" y="0"/>
                                        <a:pt x="2165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4" name="Shape 807"/>
                              <wps:cNvSpPr>
                                <a:spLocks/>
                              </wps:cNvSpPr>
                              <wps:spPr bwMode="auto">
                                <a:xfrm>
                                  <a:off x="21503" y="344"/>
                                  <a:ext cx="191" cy="292"/>
                                </a:xfrm>
                                <a:custGeom>
                                  <a:avLst/>
                                  <a:gdLst>
                                    <a:gd name="T0" fmla="*/ 19025 w 19025"/>
                                    <a:gd name="T1" fmla="*/ 0 h 29162"/>
                                    <a:gd name="T2" fmla="*/ 19025 w 19025"/>
                                    <a:gd name="T3" fmla="*/ 6159 h 29162"/>
                                    <a:gd name="T4" fmla="*/ 10871 w 19025"/>
                                    <a:gd name="T5" fmla="*/ 7508 h 29162"/>
                                    <a:gd name="T6" fmla="*/ 7417 w 19025"/>
                                    <a:gd name="T7" fmla="*/ 14506 h 29162"/>
                                    <a:gd name="T8" fmla="*/ 9970 w 19025"/>
                                    <a:gd name="T9" fmla="*/ 20767 h 29162"/>
                                    <a:gd name="T10" fmla="*/ 17044 w 19025"/>
                                    <a:gd name="T11" fmla="*/ 23066 h 29162"/>
                                    <a:gd name="T12" fmla="*/ 19025 w 19025"/>
                                    <a:gd name="T13" fmla="*/ 22192 h 29162"/>
                                    <a:gd name="T14" fmla="*/ 19025 w 19025"/>
                                    <a:gd name="T15" fmla="*/ 28351 h 29162"/>
                                    <a:gd name="T16" fmla="*/ 15075 w 19025"/>
                                    <a:gd name="T17" fmla="*/ 29162 h 29162"/>
                                    <a:gd name="T18" fmla="*/ 4039 w 19025"/>
                                    <a:gd name="T19" fmla="*/ 25377 h 29162"/>
                                    <a:gd name="T20" fmla="*/ 0 w 19025"/>
                                    <a:gd name="T21" fmla="*/ 15001 h 29162"/>
                                    <a:gd name="T22" fmla="*/ 5106 w 19025"/>
                                    <a:gd name="T23" fmla="*/ 3559 h 29162"/>
                                    <a:gd name="T24" fmla="*/ 19025 w 19025"/>
                                    <a:gd name="T25" fmla="*/ 0 h 29162"/>
                                    <a:gd name="T26" fmla="*/ 0 w 19025"/>
                                    <a:gd name="T27" fmla="*/ 0 h 29162"/>
                                    <a:gd name="T28" fmla="*/ 19025 w 19025"/>
                                    <a:gd name="T29" fmla="*/ 29162 h 29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25" h="29162">
                                      <a:moveTo>
                                        <a:pt x="19025" y="0"/>
                                      </a:moveTo>
                                      <a:lnTo>
                                        <a:pt x="19025" y="6159"/>
                                      </a:lnTo>
                                      <a:lnTo>
                                        <a:pt x="10871" y="7508"/>
                                      </a:lnTo>
                                      <a:cubicBezTo>
                                        <a:pt x="8573" y="8905"/>
                                        <a:pt x="7417" y="11217"/>
                                        <a:pt x="7417" y="14506"/>
                                      </a:cubicBezTo>
                                      <a:cubicBezTo>
                                        <a:pt x="7417" y="17148"/>
                                        <a:pt x="8242" y="19281"/>
                                        <a:pt x="9970" y="20767"/>
                                      </a:cubicBezTo>
                                      <a:cubicBezTo>
                                        <a:pt x="11697" y="22329"/>
                                        <a:pt x="14084" y="23066"/>
                                        <a:pt x="17044" y="23066"/>
                                      </a:cubicBezTo>
                                      <a:lnTo>
                                        <a:pt x="19025" y="22192"/>
                                      </a:lnTo>
                                      <a:lnTo>
                                        <a:pt x="19025" y="28351"/>
                                      </a:lnTo>
                                      <a:lnTo>
                                        <a:pt x="15075" y="29162"/>
                                      </a:lnTo>
                                      <a:cubicBezTo>
                                        <a:pt x="10465" y="29162"/>
                                        <a:pt x="6757" y="27930"/>
                                        <a:pt x="4039" y="25377"/>
                                      </a:cubicBezTo>
                                      <a:cubicBezTo>
                                        <a:pt x="1321" y="22824"/>
                                        <a:pt x="0" y="19370"/>
                                        <a:pt x="0" y="15001"/>
                                      </a:cubicBezTo>
                                      <a:cubicBezTo>
                                        <a:pt x="0" y="9985"/>
                                        <a:pt x="1651" y="6188"/>
                                        <a:pt x="5106" y="3559"/>
                                      </a:cubicBezTo>
                                      <a:lnTo>
                                        <a:pt x="19025"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5" name="Shape 808"/>
                              <wps:cNvSpPr>
                                <a:spLocks/>
                              </wps:cNvSpPr>
                              <wps:spPr bwMode="auto">
                                <a:xfrm>
                                  <a:off x="21536" y="164"/>
                                  <a:ext cx="158" cy="100"/>
                                </a:xfrm>
                                <a:custGeom>
                                  <a:avLst/>
                                  <a:gdLst>
                                    <a:gd name="T0" fmla="*/ 15304 w 15722"/>
                                    <a:gd name="T1" fmla="*/ 0 h 9969"/>
                                    <a:gd name="T2" fmla="*/ 15722 w 15722"/>
                                    <a:gd name="T3" fmla="*/ 147 h 9969"/>
                                    <a:gd name="T4" fmla="*/ 15722 w 15722"/>
                                    <a:gd name="T5" fmla="*/ 6607 h 9969"/>
                                    <a:gd name="T6" fmla="*/ 14567 w 15722"/>
                                    <a:gd name="T7" fmla="*/ 6261 h 9969"/>
                                    <a:gd name="T8" fmla="*/ 6998 w 15722"/>
                                    <a:gd name="T9" fmla="*/ 7252 h 9969"/>
                                    <a:gd name="T10" fmla="*/ 0 w 15722"/>
                                    <a:gd name="T11" fmla="*/ 9969 h 9969"/>
                                    <a:gd name="T12" fmla="*/ 0 w 15722"/>
                                    <a:gd name="T13" fmla="*/ 3137 h 9969"/>
                                    <a:gd name="T14" fmla="*/ 7823 w 15722"/>
                                    <a:gd name="T15" fmla="*/ 826 h 9969"/>
                                    <a:gd name="T16" fmla="*/ 15304 w 15722"/>
                                    <a:gd name="T17" fmla="*/ 0 h 9969"/>
                                    <a:gd name="T18" fmla="*/ 0 w 15722"/>
                                    <a:gd name="T19" fmla="*/ 0 h 9969"/>
                                    <a:gd name="T20" fmla="*/ 15722 w 15722"/>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22" h="9969">
                                      <a:moveTo>
                                        <a:pt x="15304" y="0"/>
                                      </a:moveTo>
                                      <a:lnTo>
                                        <a:pt x="15722" y="147"/>
                                      </a:lnTo>
                                      <a:lnTo>
                                        <a:pt x="15722" y="6607"/>
                                      </a:lnTo>
                                      <a:lnTo>
                                        <a:pt x="14567" y="6261"/>
                                      </a:lnTo>
                                      <a:cubicBezTo>
                                        <a:pt x="11938" y="6261"/>
                                        <a:pt x="9461" y="6591"/>
                                        <a:pt x="6998" y="7252"/>
                                      </a:cubicBezTo>
                                      <a:cubicBezTo>
                                        <a:pt x="4521" y="7912"/>
                                        <a:pt x="2223" y="8814"/>
                                        <a:pt x="0" y="9969"/>
                                      </a:cubicBezTo>
                                      <a:lnTo>
                                        <a:pt x="0" y="3137"/>
                                      </a:lnTo>
                                      <a:cubicBezTo>
                                        <a:pt x="2629" y="2146"/>
                                        <a:pt x="5258" y="1321"/>
                                        <a:pt x="7823" y="826"/>
                                      </a:cubicBezTo>
                                      <a:cubicBezTo>
                                        <a:pt x="10376" y="330"/>
                                        <a:pt x="12840" y="0"/>
                                        <a:pt x="1530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6" name="Shape 809"/>
                              <wps:cNvSpPr>
                                <a:spLocks/>
                              </wps:cNvSpPr>
                              <wps:spPr bwMode="auto">
                                <a:xfrm>
                                  <a:off x="21694" y="166"/>
                                  <a:ext cx="190" cy="462"/>
                                </a:xfrm>
                                <a:custGeom>
                                  <a:avLst/>
                                  <a:gdLst>
                                    <a:gd name="T0" fmla="*/ 0 w 19025"/>
                                    <a:gd name="T1" fmla="*/ 0 h 46223"/>
                                    <a:gd name="T2" fmla="*/ 14161 w 19025"/>
                                    <a:gd name="T3" fmla="*/ 4971 h 46223"/>
                                    <a:gd name="T4" fmla="*/ 19025 w 19025"/>
                                    <a:gd name="T5" fmla="*/ 20275 h 46223"/>
                                    <a:gd name="T6" fmla="*/ 19025 w 19025"/>
                                    <a:gd name="T7" fmla="*/ 45967 h 46223"/>
                                    <a:gd name="T8" fmla="*/ 11608 w 19025"/>
                                    <a:gd name="T9" fmla="*/ 45967 h 46223"/>
                                    <a:gd name="T10" fmla="*/ 11608 w 19025"/>
                                    <a:gd name="T11" fmla="*/ 39134 h 46223"/>
                                    <a:gd name="T12" fmla="*/ 5271 w 19025"/>
                                    <a:gd name="T13" fmla="*/ 45141 h 46223"/>
                                    <a:gd name="T14" fmla="*/ 0 w 19025"/>
                                    <a:gd name="T15" fmla="*/ 46223 h 46223"/>
                                    <a:gd name="T16" fmla="*/ 0 w 19025"/>
                                    <a:gd name="T17" fmla="*/ 40064 h 46223"/>
                                    <a:gd name="T18" fmla="*/ 7900 w 19025"/>
                                    <a:gd name="T19" fmla="*/ 36581 h 46223"/>
                                    <a:gd name="T20" fmla="*/ 11608 w 19025"/>
                                    <a:gd name="T21" fmla="*/ 24973 h 46223"/>
                                    <a:gd name="T22" fmla="*/ 11608 w 19025"/>
                                    <a:gd name="T23" fmla="*/ 23323 h 46223"/>
                                    <a:gd name="T24" fmla="*/ 4280 w 19025"/>
                                    <a:gd name="T25" fmla="*/ 23323 h 46223"/>
                                    <a:gd name="T26" fmla="*/ 0 w 19025"/>
                                    <a:gd name="T27" fmla="*/ 24031 h 46223"/>
                                    <a:gd name="T28" fmla="*/ 0 w 19025"/>
                                    <a:gd name="T29" fmla="*/ 17872 h 46223"/>
                                    <a:gd name="T30" fmla="*/ 1232 w 19025"/>
                                    <a:gd name="T31" fmla="*/ 17557 h 46223"/>
                                    <a:gd name="T32" fmla="*/ 11608 w 19025"/>
                                    <a:gd name="T33" fmla="*/ 17557 h 46223"/>
                                    <a:gd name="T34" fmla="*/ 11608 w 19025"/>
                                    <a:gd name="T35" fmla="*/ 16820 h 46223"/>
                                    <a:gd name="T36" fmla="*/ 8230 w 19025"/>
                                    <a:gd name="T37" fmla="*/ 8921 h 46223"/>
                                    <a:gd name="T38" fmla="*/ 0 w 19025"/>
                                    <a:gd name="T39" fmla="*/ 6460 h 46223"/>
                                    <a:gd name="T40" fmla="*/ 0 w 19025"/>
                                    <a:gd name="T41" fmla="*/ 0 h 46223"/>
                                    <a:gd name="T42" fmla="*/ 0 w 19025"/>
                                    <a:gd name="T43" fmla="*/ 0 h 46223"/>
                                    <a:gd name="T44" fmla="*/ 19025 w 19025"/>
                                    <a:gd name="T45" fmla="*/ 46223 h 46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25" h="46223">
                                      <a:moveTo>
                                        <a:pt x="0" y="0"/>
                                      </a:moveTo>
                                      <a:lnTo>
                                        <a:pt x="14161" y="4971"/>
                                      </a:lnTo>
                                      <a:cubicBezTo>
                                        <a:pt x="17374" y="8337"/>
                                        <a:pt x="19025" y="13442"/>
                                        <a:pt x="19025" y="20275"/>
                                      </a:cubicBezTo>
                                      <a:lnTo>
                                        <a:pt x="19025" y="45967"/>
                                      </a:lnTo>
                                      <a:lnTo>
                                        <a:pt x="11608" y="45967"/>
                                      </a:lnTo>
                                      <a:lnTo>
                                        <a:pt x="11608" y="39134"/>
                                      </a:lnTo>
                                      <a:cubicBezTo>
                                        <a:pt x="9881" y="41928"/>
                                        <a:pt x="7734" y="43909"/>
                                        <a:pt x="5271" y="45141"/>
                                      </a:cubicBezTo>
                                      <a:lnTo>
                                        <a:pt x="0" y="46223"/>
                                      </a:lnTo>
                                      <a:lnTo>
                                        <a:pt x="0" y="40064"/>
                                      </a:lnTo>
                                      <a:lnTo>
                                        <a:pt x="7900" y="36581"/>
                                      </a:lnTo>
                                      <a:cubicBezTo>
                                        <a:pt x="10376" y="33698"/>
                                        <a:pt x="11608" y="29825"/>
                                        <a:pt x="11608" y="24973"/>
                                      </a:cubicBezTo>
                                      <a:lnTo>
                                        <a:pt x="11608" y="23323"/>
                                      </a:lnTo>
                                      <a:lnTo>
                                        <a:pt x="4280" y="23323"/>
                                      </a:lnTo>
                                      <a:lnTo>
                                        <a:pt x="0" y="24031"/>
                                      </a:lnTo>
                                      <a:lnTo>
                                        <a:pt x="0" y="17872"/>
                                      </a:lnTo>
                                      <a:lnTo>
                                        <a:pt x="1232" y="17557"/>
                                      </a:lnTo>
                                      <a:lnTo>
                                        <a:pt x="11608" y="17557"/>
                                      </a:lnTo>
                                      <a:lnTo>
                                        <a:pt x="11608" y="16820"/>
                                      </a:lnTo>
                                      <a:cubicBezTo>
                                        <a:pt x="11608" y="13442"/>
                                        <a:pt x="10452" y="10813"/>
                                        <a:pt x="8230" y="8921"/>
                                      </a:cubicBezTo>
                                      <a:lnTo>
                                        <a:pt x="0" y="64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7" name="Shape 810"/>
                              <wps:cNvSpPr>
                                <a:spLocks/>
                              </wps:cNvSpPr>
                              <wps:spPr bwMode="auto">
                                <a:xfrm>
                                  <a:off x="22004" y="164"/>
                                  <a:ext cx="357" cy="472"/>
                                </a:xfrm>
                                <a:custGeom>
                                  <a:avLst/>
                                  <a:gdLst>
                                    <a:gd name="T0" fmla="*/ 22632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62 w 35649"/>
                                    <a:gd name="T11" fmla="*/ 6248 h 47168"/>
                                    <a:gd name="T12" fmla="*/ 11773 w 35649"/>
                                    <a:gd name="T13" fmla="*/ 10859 h 47168"/>
                                    <a:gd name="T14" fmla="*/ 7823 w 35649"/>
                                    <a:gd name="T15" fmla="*/ 23622 h 47168"/>
                                    <a:gd name="T16" fmla="*/ 11773 w 35649"/>
                                    <a:gd name="T17" fmla="*/ 36474 h 47168"/>
                                    <a:gd name="T18" fmla="*/ 22962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32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32" y="0"/>
                                      </a:moveTo>
                                      <a:cubicBezTo>
                                        <a:pt x="24943" y="0"/>
                                        <a:pt x="27165" y="241"/>
                                        <a:pt x="29312" y="737"/>
                                      </a:cubicBezTo>
                                      <a:cubicBezTo>
                                        <a:pt x="31445" y="1232"/>
                                        <a:pt x="33592" y="1892"/>
                                        <a:pt x="35649" y="2794"/>
                                      </a:cubicBezTo>
                                      <a:lnTo>
                                        <a:pt x="35649" y="9715"/>
                                      </a:lnTo>
                                      <a:cubicBezTo>
                                        <a:pt x="33503" y="8560"/>
                                        <a:pt x="31445" y="7734"/>
                                        <a:pt x="29312" y="7163"/>
                                      </a:cubicBezTo>
                                      <a:cubicBezTo>
                                        <a:pt x="27165" y="6579"/>
                                        <a:pt x="25108" y="6248"/>
                                        <a:pt x="22962" y="6248"/>
                                      </a:cubicBezTo>
                                      <a:cubicBezTo>
                                        <a:pt x="18186" y="6248"/>
                                        <a:pt x="14402" y="7823"/>
                                        <a:pt x="11773" y="10859"/>
                                      </a:cubicBezTo>
                                      <a:cubicBezTo>
                                        <a:pt x="9131" y="13907"/>
                                        <a:pt x="7823" y="18186"/>
                                        <a:pt x="7823" y="23622"/>
                                      </a:cubicBezTo>
                                      <a:cubicBezTo>
                                        <a:pt x="7823" y="29134"/>
                                        <a:pt x="9131" y="33426"/>
                                        <a:pt x="11773" y="36474"/>
                                      </a:cubicBezTo>
                                      <a:cubicBezTo>
                                        <a:pt x="14402" y="39510"/>
                                        <a:pt x="18186" y="40996"/>
                                        <a:pt x="22962" y="40996"/>
                                      </a:cubicBezTo>
                                      <a:cubicBezTo>
                                        <a:pt x="25108" y="40996"/>
                                        <a:pt x="27165" y="40754"/>
                                        <a:pt x="29312" y="40170"/>
                                      </a:cubicBezTo>
                                      <a:cubicBezTo>
                                        <a:pt x="31445" y="39599"/>
                                        <a:pt x="33503" y="38697"/>
                                        <a:pt x="35649" y="37541"/>
                                      </a:cubicBezTo>
                                      <a:lnTo>
                                        <a:pt x="35649" y="44374"/>
                                      </a:lnTo>
                                      <a:cubicBezTo>
                                        <a:pt x="33503" y="45364"/>
                                        <a:pt x="31369" y="46101"/>
                                        <a:pt x="29223" y="46507"/>
                                      </a:cubicBezTo>
                                      <a:cubicBezTo>
                                        <a:pt x="27000" y="46926"/>
                                        <a:pt x="24613" y="47168"/>
                                        <a:pt x="22149" y="47168"/>
                                      </a:cubicBezTo>
                                      <a:cubicBezTo>
                                        <a:pt x="15392" y="47168"/>
                                        <a:pt x="9957" y="45110"/>
                                        <a:pt x="6007" y="40831"/>
                                      </a:cubicBezTo>
                                      <a:cubicBezTo>
                                        <a:pt x="1969" y="36627"/>
                                        <a:pt x="0" y="30874"/>
                                        <a:pt x="0" y="23622"/>
                                      </a:cubicBezTo>
                                      <a:cubicBezTo>
                                        <a:pt x="0" y="16294"/>
                                        <a:pt x="1969" y="10528"/>
                                        <a:pt x="6007" y="6337"/>
                                      </a:cubicBezTo>
                                      <a:cubicBezTo>
                                        <a:pt x="10046" y="2134"/>
                                        <a:pt x="15558" y="0"/>
                                        <a:pt x="22632"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8" name="Shape 811"/>
                              <wps:cNvSpPr>
                                <a:spLocks/>
                              </wps:cNvSpPr>
                              <wps:spPr bwMode="auto">
                                <a:xfrm>
                                  <a:off x="22434" y="47"/>
                                  <a:ext cx="281" cy="578"/>
                                </a:xfrm>
                                <a:custGeom>
                                  <a:avLst/>
                                  <a:gdLst>
                                    <a:gd name="T0" fmla="*/ 5436 w 28067"/>
                                    <a:gd name="T1" fmla="*/ 0 h 57798"/>
                                    <a:gd name="T2" fmla="*/ 12840 w 28067"/>
                                    <a:gd name="T3" fmla="*/ 0 h 57798"/>
                                    <a:gd name="T4" fmla="*/ 12840 w 28067"/>
                                    <a:gd name="T5" fmla="*/ 12763 h 57798"/>
                                    <a:gd name="T6" fmla="*/ 28067 w 28067"/>
                                    <a:gd name="T7" fmla="*/ 12763 h 57798"/>
                                    <a:gd name="T8" fmla="*/ 28067 w 28067"/>
                                    <a:gd name="T9" fmla="*/ 18529 h 57798"/>
                                    <a:gd name="T10" fmla="*/ 12840 w 28067"/>
                                    <a:gd name="T11" fmla="*/ 18529 h 57798"/>
                                    <a:gd name="T12" fmla="*/ 12840 w 28067"/>
                                    <a:gd name="T13" fmla="*/ 42977 h 57798"/>
                                    <a:gd name="T14" fmla="*/ 14326 w 28067"/>
                                    <a:gd name="T15" fmla="*/ 50063 h 57798"/>
                                    <a:gd name="T16" fmla="*/ 20498 w 28067"/>
                                    <a:gd name="T17" fmla="*/ 51626 h 57798"/>
                                    <a:gd name="T18" fmla="*/ 28067 w 28067"/>
                                    <a:gd name="T19" fmla="*/ 51626 h 57798"/>
                                    <a:gd name="T20" fmla="*/ 28067 w 28067"/>
                                    <a:gd name="T21" fmla="*/ 57798 h 57798"/>
                                    <a:gd name="T22" fmla="*/ 20498 w 28067"/>
                                    <a:gd name="T23" fmla="*/ 57798 h 57798"/>
                                    <a:gd name="T24" fmla="*/ 8636 w 28067"/>
                                    <a:gd name="T25" fmla="*/ 54585 h 57798"/>
                                    <a:gd name="T26" fmla="*/ 5423 w 28067"/>
                                    <a:gd name="T27" fmla="*/ 42977 h 57798"/>
                                    <a:gd name="T28" fmla="*/ 5436 w 28067"/>
                                    <a:gd name="T29" fmla="*/ 18529 h 57798"/>
                                    <a:gd name="T30" fmla="*/ 0 w 28067"/>
                                    <a:gd name="T31" fmla="*/ 18529 h 57798"/>
                                    <a:gd name="T32" fmla="*/ 0 w 28067"/>
                                    <a:gd name="T33" fmla="*/ 12763 h 57798"/>
                                    <a:gd name="T34" fmla="*/ 5436 w 28067"/>
                                    <a:gd name="T35" fmla="*/ 12763 h 57798"/>
                                    <a:gd name="T36" fmla="*/ 5436 w 28067"/>
                                    <a:gd name="T37" fmla="*/ 0 h 57798"/>
                                    <a:gd name="T38" fmla="*/ 0 w 28067"/>
                                    <a:gd name="T39" fmla="*/ 0 h 57798"/>
                                    <a:gd name="T40" fmla="*/ 28067 w 28067"/>
                                    <a:gd name="T41" fmla="*/ 57798 h 57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067" h="57798">
                                      <a:moveTo>
                                        <a:pt x="5436" y="0"/>
                                      </a:moveTo>
                                      <a:lnTo>
                                        <a:pt x="12840" y="0"/>
                                      </a:lnTo>
                                      <a:lnTo>
                                        <a:pt x="12840" y="12763"/>
                                      </a:lnTo>
                                      <a:lnTo>
                                        <a:pt x="28067" y="12763"/>
                                      </a:lnTo>
                                      <a:lnTo>
                                        <a:pt x="28067" y="18529"/>
                                      </a:lnTo>
                                      <a:lnTo>
                                        <a:pt x="12840" y="18529"/>
                                      </a:lnTo>
                                      <a:lnTo>
                                        <a:pt x="12840" y="42977"/>
                                      </a:lnTo>
                                      <a:cubicBezTo>
                                        <a:pt x="12840" y="46685"/>
                                        <a:pt x="13335" y="49073"/>
                                        <a:pt x="14326" y="50063"/>
                                      </a:cubicBezTo>
                                      <a:cubicBezTo>
                                        <a:pt x="15304" y="51130"/>
                                        <a:pt x="17374" y="51626"/>
                                        <a:pt x="20498" y="51626"/>
                                      </a:cubicBezTo>
                                      <a:lnTo>
                                        <a:pt x="28067" y="51626"/>
                                      </a:lnTo>
                                      <a:lnTo>
                                        <a:pt x="28067" y="57798"/>
                                      </a:lnTo>
                                      <a:lnTo>
                                        <a:pt x="20498" y="57798"/>
                                      </a:lnTo>
                                      <a:cubicBezTo>
                                        <a:pt x="14732" y="57798"/>
                                        <a:pt x="10782" y="56731"/>
                                        <a:pt x="8636" y="54585"/>
                                      </a:cubicBezTo>
                                      <a:cubicBezTo>
                                        <a:pt x="6503" y="52451"/>
                                        <a:pt x="5423" y="48577"/>
                                        <a:pt x="5423" y="42977"/>
                                      </a:cubicBezTo>
                                      <a:lnTo>
                                        <a:pt x="5436" y="18529"/>
                                      </a:lnTo>
                                      <a:lnTo>
                                        <a:pt x="0" y="18529"/>
                                      </a:lnTo>
                                      <a:lnTo>
                                        <a:pt x="0" y="12763"/>
                                      </a:lnTo>
                                      <a:lnTo>
                                        <a:pt x="5436" y="12763"/>
                                      </a:lnTo>
                                      <a:lnTo>
                                        <a:pt x="5436"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49" name="Shape 812"/>
                              <wps:cNvSpPr>
                                <a:spLocks/>
                              </wps:cNvSpPr>
                              <wps:spPr bwMode="auto">
                                <a:xfrm>
                                  <a:off x="22780" y="164"/>
                                  <a:ext cx="206" cy="472"/>
                                </a:xfrm>
                                <a:custGeom>
                                  <a:avLst/>
                                  <a:gdLst>
                                    <a:gd name="T0" fmla="*/ 20663 w 20663"/>
                                    <a:gd name="T1" fmla="*/ 0 h 47180"/>
                                    <a:gd name="T2" fmla="*/ 20663 w 20663"/>
                                    <a:gd name="T3" fmla="*/ 6261 h 47180"/>
                                    <a:gd name="T4" fmla="*/ 11278 w 20663"/>
                                    <a:gd name="T5" fmla="*/ 10960 h 47180"/>
                                    <a:gd name="T6" fmla="*/ 7823 w 20663"/>
                                    <a:gd name="T7" fmla="*/ 23635 h 47180"/>
                                    <a:gd name="T8" fmla="*/ 11201 w 20663"/>
                                    <a:gd name="T9" fmla="*/ 36398 h 47180"/>
                                    <a:gd name="T10" fmla="*/ 20663 w 20663"/>
                                    <a:gd name="T11" fmla="*/ 41008 h 47180"/>
                                    <a:gd name="T12" fmla="*/ 20663 w 20663"/>
                                    <a:gd name="T13" fmla="*/ 47180 h 47180"/>
                                    <a:gd name="T14" fmla="*/ 5436 w 20663"/>
                                    <a:gd name="T15" fmla="*/ 40919 h 47180"/>
                                    <a:gd name="T16" fmla="*/ 0 w 20663"/>
                                    <a:gd name="T17" fmla="*/ 23635 h 47180"/>
                                    <a:gd name="T18" fmla="*/ 5436 w 20663"/>
                                    <a:gd name="T19" fmla="*/ 6261 h 47180"/>
                                    <a:gd name="T20" fmla="*/ 20663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20663" y="0"/>
                                      </a:moveTo>
                                      <a:lnTo>
                                        <a:pt x="20663" y="6261"/>
                                      </a:lnTo>
                                      <a:cubicBezTo>
                                        <a:pt x="16713" y="6261"/>
                                        <a:pt x="13576" y="7823"/>
                                        <a:pt x="11278" y="10960"/>
                                      </a:cubicBezTo>
                                      <a:cubicBezTo>
                                        <a:pt x="8966" y="14084"/>
                                        <a:pt x="7823" y="18288"/>
                                        <a:pt x="7823" y="23635"/>
                                      </a:cubicBezTo>
                                      <a:cubicBezTo>
                                        <a:pt x="7823" y="29070"/>
                                        <a:pt x="8890" y="33274"/>
                                        <a:pt x="11201" y="36398"/>
                                      </a:cubicBezTo>
                                      <a:cubicBezTo>
                                        <a:pt x="13500" y="39522"/>
                                        <a:pt x="16624" y="41008"/>
                                        <a:pt x="20663" y="41008"/>
                                      </a:cubicBezTo>
                                      <a:lnTo>
                                        <a:pt x="20663" y="47180"/>
                                      </a:lnTo>
                                      <a:cubicBezTo>
                                        <a:pt x="14161" y="47180"/>
                                        <a:pt x="9055" y="45123"/>
                                        <a:pt x="5436" y="40919"/>
                                      </a:cubicBezTo>
                                      <a:cubicBezTo>
                                        <a:pt x="1803" y="36805"/>
                                        <a:pt x="0" y="31051"/>
                                        <a:pt x="0" y="23635"/>
                                      </a:cubicBezTo>
                                      <a:cubicBezTo>
                                        <a:pt x="0" y="16218"/>
                                        <a:pt x="1803" y="10465"/>
                                        <a:pt x="5436" y="6261"/>
                                      </a:cubicBezTo>
                                      <a:cubicBezTo>
                                        <a:pt x="9055" y="2146"/>
                                        <a:pt x="14161" y="0"/>
                                        <a:pt x="2066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50" name="Shape 813"/>
                              <wps:cNvSpPr>
                                <a:spLocks/>
                              </wps:cNvSpPr>
                              <wps:spPr bwMode="auto">
                                <a:xfrm>
                                  <a:off x="22986" y="164"/>
                                  <a:ext cx="207" cy="472"/>
                                </a:xfrm>
                                <a:custGeom>
                                  <a:avLst/>
                                  <a:gdLst>
                                    <a:gd name="T0" fmla="*/ 0 w 20663"/>
                                    <a:gd name="T1" fmla="*/ 0 h 47180"/>
                                    <a:gd name="T2" fmla="*/ 15151 w 20663"/>
                                    <a:gd name="T3" fmla="*/ 6261 h 47180"/>
                                    <a:gd name="T4" fmla="*/ 20663 w 20663"/>
                                    <a:gd name="T5" fmla="*/ 23635 h 47180"/>
                                    <a:gd name="T6" fmla="*/ 15151 w 20663"/>
                                    <a:gd name="T7" fmla="*/ 40919 h 47180"/>
                                    <a:gd name="T8" fmla="*/ 0 w 20663"/>
                                    <a:gd name="T9" fmla="*/ 47180 h 47180"/>
                                    <a:gd name="T10" fmla="*/ 0 w 20663"/>
                                    <a:gd name="T11" fmla="*/ 41008 h 47180"/>
                                    <a:gd name="T12" fmla="*/ 9385 w 20663"/>
                                    <a:gd name="T13" fmla="*/ 36398 h 47180"/>
                                    <a:gd name="T14" fmla="*/ 12840 w 20663"/>
                                    <a:gd name="T15" fmla="*/ 23635 h 47180"/>
                                    <a:gd name="T16" fmla="*/ 9385 w 20663"/>
                                    <a:gd name="T17" fmla="*/ 10960 h 47180"/>
                                    <a:gd name="T18" fmla="*/ 0 w 20663"/>
                                    <a:gd name="T19" fmla="*/ 6261 h 47180"/>
                                    <a:gd name="T20" fmla="*/ 0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0" y="0"/>
                                      </a:moveTo>
                                      <a:cubicBezTo>
                                        <a:pt x="6426" y="0"/>
                                        <a:pt x="11443" y="2146"/>
                                        <a:pt x="15151" y="6261"/>
                                      </a:cubicBezTo>
                                      <a:cubicBezTo>
                                        <a:pt x="18771" y="10465"/>
                                        <a:pt x="20663" y="16231"/>
                                        <a:pt x="20663" y="23635"/>
                                      </a:cubicBezTo>
                                      <a:cubicBezTo>
                                        <a:pt x="20663" y="31039"/>
                                        <a:pt x="18771" y="36805"/>
                                        <a:pt x="15151" y="40919"/>
                                      </a:cubicBezTo>
                                      <a:cubicBezTo>
                                        <a:pt x="11443" y="45123"/>
                                        <a:pt x="6426" y="47180"/>
                                        <a:pt x="0" y="47180"/>
                                      </a:cubicBezTo>
                                      <a:lnTo>
                                        <a:pt x="0" y="41008"/>
                                      </a:lnTo>
                                      <a:cubicBezTo>
                                        <a:pt x="3950" y="41008"/>
                                        <a:pt x="7087" y="39522"/>
                                        <a:pt x="9385" y="36398"/>
                                      </a:cubicBezTo>
                                      <a:cubicBezTo>
                                        <a:pt x="11697" y="33261"/>
                                        <a:pt x="12840" y="29070"/>
                                        <a:pt x="12840" y="23635"/>
                                      </a:cubicBezTo>
                                      <a:cubicBezTo>
                                        <a:pt x="12840" y="18364"/>
                                        <a:pt x="11697" y="14084"/>
                                        <a:pt x="9385" y="10960"/>
                                      </a:cubicBezTo>
                                      <a:cubicBezTo>
                                        <a:pt x="7087" y="7823"/>
                                        <a:pt x="3950" y="6261"/>
                                        <a:pt x="0" y="6261"/>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51" name="Shape 814"/>
                              <wps:cNvSpPr>
                                <a:spLocks/>
                              </wps:cNvSpPr>
                              <wps:spPr bwMode="auto">
                                <a:xfrm>
                                  <a:off x="23313" y="164"/>
                                  <a:ext cx="264" cy="461"/>
                                </a:xfrm>
                                <a:custGeom>
                                  <a:avLst/>
                                  <a:gdLst>
                                    <a:gd name="T0" fmla="*/ 22555 w 26340"/>
                                    <a:gd name="T1" fmla="*/ 0 h 46114"/>
                                    <a:gd name="T2" fmla="*/ 24282 w 26340"/>
                                    <a:gd name="T3" fmla="*/ 89 h 46114"/>
                                    <a:gd name="T4" fmla="*/ 26340 w 26340"/>
                                    <a:gd name="T5" fmla="*/ 419 h 46114"/>
                                    <a:gd name="T6" fmla="*/ 26340 w 26340"/>
                                    <a:gd name="T7" fmla="*/ 7988 h 46114"/>
                                    <a:gd name="T8" fmla="*/ 23622 w 26340"/>
                                    <a:gd name="T9" fmla="*/ 6921 h 46114"/>
                                    <a:gd name="T10" fmla="*/ 20409 w 26340"/>
                                    <a:gd name="T11" fmla="*/ 6591 h 46114"/>
                                    <a:gd name="T12" fmla="*/ 10782 w 26340"/>
                                    <a:gd name="T13" fmla="*/ 10706 h 46114"/>
                                    <a:gd name="T14" fmla="*/ 7404 w 26340"/>
                                    <a:gd name="T15" fmla="*/ 22390 h 46114"/>
                                    <a:gd name="T16" fmla="*/ 7404 w 26340"/>
                                    <a:gd name="T17" fmla="*/ 46114 h 46114"/>
                                    <a:gd name="T18" fmla="*/ 0 w 26340"/>
                                    <a:gd name="T19" fmla="*/ 46114 h 46114"/>
                                    <a:gd name="T20" fmla="*/ 0 w 26340"/>
                                    <a:gd name="T21" fmla="*/ 1067 h 46114"/>
                                    <a:gd name="T22" fmla="*/ 7404 w 26340"/>
                                    <a:gd name="T23" fmla="*/ 1067 h 46114"/>
                                    <a:gd name="T24" fmla="*/ 7404 w 26340"/>
                                    <a:gd name="T25" fmla="*/ 8064 h 46114"/>
                                    <a:gd name="T26" fmla="*/ 13411 w 26340"/>
                                    <a:gd name="T27" fmla="*/ 1981 h 46114"/>
                                    <a:gd name="T28" fmla="*/ 22555 w 26340"/>
                                    <a:gd name="T29" fmla="*/ 0 h 46114"/>
                                    <a:gd name="T30" fmla="*/ 0 w 26340"/>
                                    <a:gd name="T31" fmla="*/ 0 h 46114"/>
                                    <a:gd name="T32" fmla="*/ 26340 w 26340"/>
                                    <a:gd name="T33" fmla="*/ 46114 h 46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340" h="46114">
                                      <a:moveTo>
                                        <a:pt x="22555" y="0"/>
                                      </a:moveTo>
                                      <a:cubicBezTo>
                                        <a:pt x="23051" y="0"/>
                                        <a:pt x="23622" y="89"/>
                                        <a:pt x="24282" y="89"/>
                                      </a:cubicBezTo>
                                      <a:cubicBezTo>
                                        <a:pt x="24854" y="165"/>
                                        <a:pt x="25514" y="254"/>
                                        <a:pt x="26340" y="419"/>
                                      </a:cubicBezTo>
                                      <a:lnTo>
                                        <a:pt x="26340" y="7988"/>
                                      </a:lnTo>
                                      <a:cubicBezTo>
                                        <a:pt x="25514" y="7493"/>
                                        <a:pt x="24613" y="7163"/>
                                        <a:pt x="23622" y="6921"/>
                                      </a:cubicBezTo>
                                      <a:cubicBezTo>
                                        <a:pt x="22631" y="6756"/>
                                        <a:pt x="21565" y="6591"/>
                                        <a:pt x="20409" y="6591"/>
                                      </a:cubicBezTo>
                                      <a:cubicBezTo>
                                        <a:pt x="16218" y="6591"/>
                                        <a:pt x="13005" y="7988"/>
                                        <a:pt x="10782" y="10706"/>
                                      </a:cubicBezTo>
                                      <a:cubicBezTo>
                                        <a:pt x="8471" y="13424"/>
                                        <a:pt x="7404" y="17297"/>
                                        <a:pt x="7404" y="22390"/>
                                      </a:cubicBezTo>
                                      <a:lnTo>
                                        <a:pt x="7404" y="46114"/>
                                      </a:lnTo>
                                      <a:lnTo>
                                        <a:pt x="0" y="46114"/>
                                      </a:lnTo>
                                      <a:lnTo>
                                        <a:pt x="0" y="1067"/>
                                      </a:lnTo>
                                      <a:lnTo>
                                        <a:pt x="7404" y="1067"/>
                                      </a:lnTo>
                                      <a:lnTo>
                                        <a:pt x="7404" y="8064"/>
                                      </a:lnTo>
                                      <a:cubicBezTo>
                                        <a:pt x="8890" y="5359"/>
                                        <a:pt x="10947" y="3289"/>
                                        <a:pt x="13411" y="1981"/>
                                      </a:cubicBezTo>
                                      <a:cubicBezTo>
                                        <a:pt x="15888" y="660"/>
                                        <a:pt x="18936" y="0"/>
                                        <a:pt x="22555"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52" name="Shape 31823"/>
                              <wps:cNvSpPr>
                                <a:spLocks/>
                              </wps:cNvSpPr>
                              <wps:spPr bwMode="auto">
                                <a:xfrm>
                                  <a:off x="23926" y="415"/>
                                  <a:ext cx="515" cy="92"/>
                                </a:xfrm>
                                <a:custGeom>
                                  <a:avLst/>
                                  <a:gdLst>
                                    <a:gd name="T0" fmla="*/ 0 w 51539"/>
                                    <a:gd name="T1" fmla="*/ 0 h 9144"/>
                                    <a:gd name="T2" fmla="*/ 51539 w 51539"/>
                                    <a:gd name="T3" fmla="*/ 0 h 9144"/>
                                    <a:gd name="T4" fmla="*/ 51539 w 51539"/>
                                    <a:gd name="T5" fmla="*/ 9144 h 9144"/>
                                    <a:gd name="T6" fmla="*/ 0 w 51539"/>
                                    <a:gd name="T7" fmla="*/ 9144 h 9144"/>
                                    <a:gd name="T8" fmla="*/ 0 w 51539"/>
                                    <a:gd name="T9" fmla="*/ 0 h 9144"/>
                                    <a:gd name="T10" fmla="*/ 0 w 51539"/>
                                    <a:gd name="T11" fmla="*/ 0 h 9144"/>
                                    <a:gd name="T12" fmla="*/ 51539 w 51539"/>
                                    <a:gd name="T13" fmla="*/ 9144 h 9144"/>
                                  </a:gdLst>
                                  <a:ahLst/>
                                  <a:cxnLst>
                                    <a:cxn ang="0">
                                      <a:pos x="T0" y="T1"/>
                                    </a:cxn>
                                    <a:cxn ang="0">
                                      <a:pos x="T2" y="T3"/>
                                    </a:cxn>
                                    <a:cxn ang="0">
                                      <a:pos x="T4" y="T5"/>
                                    </a:cxn>
                                    <a:cxn ang="0">
                                      <a:pos x="T6" y="T7"/>
                                    </a:cxn>
                                    <a:cxn ang="0">
                                      <a:pos x="T8" y="T9"/>
                                    </a:cxn>
                                  </a:cxnLst>
                                  <a:rect l="T10" t="T11" r="T12" b="T13"/>
                                  <a:pathLst>
                                    <a:path w="51539" h="9144">
                                      <a:moveTo>
                                        <a:pt x="0" y="0"/>
                                      </a:moveTo>
                                      <a:lnTo>
                                        <a:pt x="51539" y="0"/>
                                      </a:lnTo>
                                      <a:lnTo>
                                        <a:pt x="51539"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53" name="Shape 31824"/>
                              <wps:cNvSpPr>
                                <a:spLocks/>
                              </wps:cNvSpPr>
                              <wps:spPr bwMode="auto">
                                <a:xfrm>
                                  <a:off x="23926" y="251"/>
                                  <a:ext cx="515" cy="92"/>
                                </a:xfrm>
                                <a:custGeom>
                                  <a:avLst/>
                                  <a:gdLst>
                                    <a:gd name="T0" fmla="*/ 0 w 51539"/>
                                    <a:gd name="T1" fmla="*/ 0 h 9144"/>
                                    <a:gd name="T2" fmla="*/ 51539 w 51539"/>
                                    <a:gd name="T3" fmla="*/ 0 h 9144"/>
                                    <a:gd name="T4" fmla="*/ 51539 w 51539"/>
                                    <a:gd name="T5" fmla="*/ 9144 h 9144"/>
                                    <a:gd name="T6" fmla="*/ 0 w 51539"/>
                                    <a:gd name="T7" fmla="*/ 9144 h 9144"/>
                                    <a:gd name="T8" fmla="*/ 0 w 51539"/>
                                    <a:gd name="T9" fmla="*/ 0 h 9144"/>
                                    <a:gd name="T10" fmla="*/ 0 w 51539"/>
                                    <a:gd name="T11" fmla="*/ 0 h 9144"/>
                                    <a:gd name="T12" fmla="*/ 51539 w 51539"/>
                                    <a:gd name="T13" fmla="*/ 9144 h 9144"/>
                                  </a:gdLst>
                                  <a:ahLst/>
                                  <a:cxnLst>
                                    <a:cxn ang="0">
                                      <a:pos x="T0" y="T1"/>
                                    </a:cxn>
                                    <a:cxn ang="0">
                                      <a:pos x="T2" y="T3"/>
                                    </a:cxn>
                                    <a:cxn ang="0">
                                      <a:pos x="T4" y="T5"/>
                                    </a:cxn>
                                    <a:cxn ang="0">
                                      <a:pos x="T6" y="T7"/>
                                    </a:cxn>
                                    <a:cxn ang="0">
                                      <a:pos x="T8" y="T9"/>
                                    </a:cxn>
                                  </a:cxnLst>
                                  <a:rect l="T10" t="T11" r="T12" b="T13"/>
                                  <a:pathLst>
                                    <a:path w="51539" h="9144">
                                      <a:moveTo>
                                        <a:pt x="0" y="0"/>
                                      </a:moveTo>
                                      <a:lnTo>
                                        <a:pt x="51539" y="0"/>
                                      </a:lnTo>
                                      <a:lnTo>
                                        <a:pt x="51539"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54" name="Shape 817"/>
                              <wps:cNvSpPr>
                                <a:spLocks/>
                              </wps:cNvSpPr>
                              <wps:spPr bwMode="auto">
                                <a:xfrm>
                                  <a:off x="24850" y="14"/>
                                  <a:ext cx="381" cy="611"/>
                                </a:xfrm>
                                <a:custGeom>
                                  <a:avLst/>
                                  <a:gdLst>
                                    <a:gd name="T0" fmla="*/ 17374 w 38126"/>
                                    <a:gd name="T1" fmla="*/ 0 h 61087"/>
                                    <a:gd name="T2" fmla="*/ 32195 w 38126"/>
                                    <a:gd name="T3" fmla="*/ 4686 h 61087"/>
                                    <a:gd name="T4" fmla="*/ 37795 w 38126"/>
                                    <a:gd name="T5" fmla="*/ 17120 h 61087"/>
                                    <a:gd name="T6" fmla="*/ 36398 w 38126"/>
                                    <a:gd name="T7" fmla="*/ 24117 h 61087"/>
                                    <a:gd name="T8" fmla="*/ 31369 w 38126"/>
                                    <a:gd name="T9" fmla="*/ 31940 h 61087"/>
                                    <a:gd name="T10" fmla="*/ 24955 w 38126"/>
                                    <a:gd name="T11" fmla="*/ 38697 h 61087"/>
                                    <a:gd name="T12" fmla="*/ 9804 w 38126"/>
                                    <a:gd name="T13" fmla="*/ 54254 h 61087"/>
                                    <a:gd name="T14" fmla="*/ 38126 w 38126"/>
                                    <a:gd name="T15" fmla="*/ 54254 h 61087"/>
                                    <a:gd name="T16" fmla="*/ 38126 w 38126"/>
                                    <a:gd name="T17" fmla="*/ 61087 h 61087"/>
                                    <a:gd name="T18" fmla="*/ 0 w 38126"/>
                                    <a:gd name="T19" fmla="*/ 61087 h 61087"/>
                                    <a:gd name="T20" fmla="*/ 0 w 38126"/>
                                    <a:gd name="T21" fmla="*/ 54254 h 61087"/>
                                    <a:gd name="T22" fmla="*/ 12598 w 38126"/>
                                    <a:gd name="T23" fmla="*/ 41415 h 61087"/>
                                    <a:gd name="T24" fmla="*/ 22644 w 38126"/>
                                    <a:gd name="T25" fmla="*/ 31039 h 61087"/>
                                    <a:gd name="T26" fmla="*/ 28080 w 38126"/>
                                    <a:gd name="T27" fmla="*/ 23635 h 61087"/>
                                    <a:gd name="T28" fmla="*/ 29642 w 38126"/>
                                    <a:gd name="T29" fmla="*/ 17615 h 61087"/>
                                    <a:gd name="T30" fmla="*/ 26264 w 38126"/>
                                    <a:gd name="T31" fmla="*/ 9881 h 61087"/>
                                    <a:gd name="T32" fmla="*/ 17539 w 38126"/>
                                    <a:gd name="T33" fmla="*/ 6833 h 61087"/>
                                    <a:gd name="T34" fmla="*/ 9474 w 38126"/>
                                    <a:gd name="T35" fmla="*/ 8153 h 61087"/>
                                    <a:gd name="T36" fmla="*/ 419 w 38126"/>
                                    <a:gd name="T37" fmla="*/ 12179 h 61087"/>
                                    <a:gd name="T38" fmla="*/ 419 w 38126"/>
                                    <a:gd name="T39" fmla="*/ 3950 h 61087"/>
                                    <a:gd name="T40" fmla="*/ 9551 w 38126"/>
                                    <a:gd name="T41" fmla="*/ 991 h 61087"/>
                                    <a:gd name="T42" fmla="*/ 17374 w 38126"/>
                                    <a:gd name="T43" fmla="*/ 0 h 61087"/>
                                    <a:gd name="T44" fmla="*/ 0 w 38126"/>
                                    <a:gd name="T45" fmla="*/ 0 h 61087"/>
                                    <a:gd name="T46" fmla="*/ 38126 w 38126"/>
                                    <a:gd name="T47" fmla="*/ 61087 h 61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8126" h="61087">
                                      <a:moveTo>
                                        <a:pt x="17374" y="0"/>
                                      </a:moveTo>
                                      <a:cubicBezTo>
                                        <a:pt x="23559" y="0"/>
                                        <a:pt x="28499" y="1562"/>
                                        <a:pt x="32195" y="4686"/>
                                      </a:cubicBezTo>
                                      <a:cubicBezTo>
                                        <a:pt x="35903" y="7823"/>
                                        <a:pt x="37795" y="11938"/>
                                        <a:pt x="37795" y="17120"/>
                                      </a:cubicBezTo>
                                      <a:cubicBezTo>
                                        <a:pt x="37795" y="19596"/>
                                        <a:pt x="37300" y="21984"/>
                                        <a:pt x="36398" y="24117"/>
                                      </a:cubicBezTo>
                                      <a:cubicBezTo>
                                        <a:pt x="35497" y="26340"/>
                                        <a:pt x="33846" y="28981"/>
                                        <a:pt x="31369" y="31940"/>
                                      </a:cubicBezTo>
                                      <a:cubicBezTo>
                                        <a:pt x="30721" y="32766"/>
                                        <a:pt x="28575" y="34989"/>
                                        <a:pt x="24955" y="38697"/>
                                      </a:cubicBezTo>
                                      <a:cubicBezTo>
                                        <a:pt x="21336" y="42393"/>
                                        <a:pt x="16307" y="47587"/>
                                        <a:pt x="9804" y="54254"/>
                                      </a:cubicBezTo>
                                      <a:lnTo>
                                        <a:pt x="38126" y="54254"/>
                                      </a:lnTo>
                                      <a:lnTo>
                                        <a:pt x="38126" y="61087"/>
                                      </a:lnTo>
                                      <a:lnTo>
                                        <a:pt x="0" y="61087"/>
                                      </a:lnTo>
                                      <a:lnTo>
                                        <a:pt x="0" y="54254"/>
                                      </a:lnTo>
                                      <a:cubicBezTo>
                                        <a:pt x="3048" y="51130"/>
                                        <a:pt x="7252" y="46850"/>
                                        <a:pt x="12598" y="41415"/>
                                      </a:cubicBezTo>
                                      <a:cubicBezTo>
                                        <a:pt x="17869" y="36055"/>
                                        <a:pt x="21247" y="32601"/>
                                        <a:pt x="22644" y="31039"/>
                                      </a:cubicBezTo>
                                      <a:cubicBezTo>
                                        <a:pt x="25286" y="28156"/>
                                        <a:pt x="27089" y="25679"/>
                                        <a:pt x="28080" y="23635"/>
                                      </a:cubicBezTo>
                                      <a:cubicBezTo>
                                        <a:pt x="29070" y="21654"/>
                                        <a:pt x="29642" y="19596"/>
                                        <a:pt x="29642" y="17615"/>
                                      </a:cubicBezTo>
                                      <a:cubicBezTo>
                                        <a:pt x="29654" y="14491"/>
                                        <a:pt x="28499" y="11849"/>
                                        <a:pt x="26264" y="9881"/>
                                      </a:cubicBezTo>
                                      <a:cubicBezTo>
                                        <a:pt x="24041" y="7899"/>
                                        <a:pt x="21171" y="6833"/>
                                        <a:pt x="17539" y="6833"/>
                                      </a:cubicBezTo>
                                      <a:cubicBezTo>
                                        <a:pt x="14986" y="6833"/>
                                        <a:pt x="12268" y="7328"/>
                                        <a:pt x="9474" y="8153"/>
                                      </a:cubicBezTo>
                                      <a:cubicBezTo>
                                        <a:pt x="6680" y="9055"/>
                                        <a:pt x="3632" y="10376"/>
                                        <a:pt x="419" y="12179"/>
                                      </a:cubicBezTo>
                                      <a:lnTo>
                                        <a:pt x="419" y="3950"/>
                                      </a:lnTo>
                                      <a:cubicBezTo>
                                        <a:pt x="3708" y="2629"/>
                                        <a:pt x="6757" y="1651"/>
                                        <a:pt x="9551" y="991"/>
                                      </a:cubicBezTo>
                                      <a:cubicBezTo>
                                        <a:pt x="12357" y="330"/>
                                        <a:pt x="14986" y="0"/>
                                        <a:pt x="1737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55" name="Shape 818"/>
                              <wps:cNvSpPr>
                                <a:spLocks/>
                              </wps:cNvSpPr>
                              <wps:spPr bwMode="auto">
                                <a:xfrm>
                                  <a:off x="15622"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Shape 819"/>
                              <wps:cNvSpPr>
                                <a:spLocks/>
                              </wps:cNvSpPr>
                              <wps:spPr bwMode="auto">
                                <a:xfrm>
                                  <a:off x="28472"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Shape 820"/>
                              <wps:cNvSpPr>
                                <a:spLocks/>
                              </wps:cNvSpPr>
                              <wps:spPr bwMode="auto">
                                <a:xfrm>
                                  <a:off x="15622" y="13750"/>
                                  <a:ext cx="12850"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Shape 821"/>
                              <wps:cNvSpPr>
                                <a:spLocks/>
                              </wps:cNvSpPr>
                              <wps:spPr bwMode="auto">
                                <a:xfrm>
                                  <a:off x="15622" y="900"/>
                                  <a:ext cx="12850"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Shape 31825"/>
                              <wps:cNvSpPr>
                                <a:spLocks/>
                              </wps:cNvSpPr>
                              <wps:spPr bwMode="auto">
                                <a:xfrm>
                                  <a:off x="31245" y="900"/>
                                  <a:ext cx="12850" cy="12850"/>
                                </a:xfrm>
                                <a:custGeom>
                                  <a:avLst/>
                                  <a:gdLst>
                                    <a:gd name="T0" fmla="*/ 0 w 1284986"/>
                                    <a:gd name="T1" fmla="*/ 0 h 1284986"/>
                                    <a:gd name="T2" fmla="*/ 1284986 w 1284986"/>
                                    <a:gd name="T3" fmla="*/ 0 h 1284986"/>
                                    <a:gd name="T4" fmla="*/ 1284986 w 1284986"/>
                                    <a:gd name="T5" fmla="*/ 1284986 h 1284986"/>
                                    <a:gd name="T6" fmla="*/ 0 w 1284986"/>
                                    <a:gd name="T7" fmla="*/ 1284986 h 1284986"/>
                                    <a:gd name="T8" fmla="*/ 0 w 1284986"/>
                                    <a:gd name="T9" fmla="*/ 0 h 1284986"/>
                                    <a:gd name="T10" fmla="*/ 0 w 1284986"/>
                                    <a:gd name="T11" fmla="*/ 0 h 1284986"/>
                                    <a:gd name="T12" fmla="*/ 1284986 w 1284986"/>
                                    <a:gd name="T13" fmla="*/ 1284986 h 1284986"/>
                                  </a:gdLst>
                                  <a:ahLst/>
                                  <a:cxnLst>
                                    <a:cxn ang="0">
                                      <a:pos x="T0" y="T1"/>
                                    </a:cxn>
                                    <a:cxn ang="0">
                                      <a:pos x="T2" y="T3"/>
                                    </a:cxn>
                                    <a:cxn ang="0">
                                      <a:pos x="T4" y="T5"/>
                                    </a:cxn>
                                    <a:cxn ang="0">
                                      <a:pos x="T6" y="T7"/>
                                    </a:cxn>
                                    <a:cxn ang="0">
                                      <a:pos x="T8" y="T9"/>
                                    </a:cxn>
                                  </a:cxnLst>
                                  <a:rect l="T10" t="T11" r="T12" b="T13"/>
                                  <a:pathLst>
                                    <a:path w="1284986" h="1284986">
                                      <a:moveTo>
                                        <a:pt x="0" y="0"/>
                                      </a:moveTo>
                                      <a:lnTo>
                                        <a:pt x="1284986" y="0"/>
                                      </a:lnTo>
                                      <a:lnTo>
                                        <a:pt x="1284986" y="1284986"/>
                                      </a:lnTo>
                                      <a:lnTo>
                                        <a:pt x="0" y="1284986"/>
                                      </a:lnTo>
                                      <a:lnTo>
                                        <a:pt x="0" y="0"/>
                                      </a:lnTo>
                                    </a:path>
                                  </a:pathLst>
                                </a:custGeom>
                                <a:solidFill>
                                  <a:srgbClr val="D9D9D9"/>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8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245" y="900"/>
                                  <a:ext cx="12850" cy="12850"/>
                                </a:xfrm>
                                <a:prstGeom prst="rect">
                                  <a:avLst/>
                                </a:prstGeom>
                                <a:noFill/>
                                <a:extLst>
                                  <a:ext uri="{909E8E84-426E-40DD-AFC4-6F175D3DCCD1}">
                                    <a14:hiddenFill xmlns:a14="http://schemas.microsoft.com/office/drawing/2010/main">
                                      <a:solidFill>
                                        <a:srgbClr val="FFFFFF"/>
                                      </a:solidFill>
                                    </a14:hiddenFill>
                                  </a:ext>
                                </a:extLst>
                              </pic:spPr>
                            </pic:pic>
                            <wps:wsp>
                              <wps:cNvPr id="261" name="Shape 825"/>
                              <wps:cNvSpPr>
                                <a:spLocks/>
                              </wps:cNvSpPr>
                              <wps:spPr bwMode="auto">
                                <a:xfrm>
                                  <a:off x="34448" y="164"/>
                                  <a:ext cx="344" cy="472"/>
                                </a:xfrm>
                                <a:custGeom>
                                  <a:avLst/>
                                  <a:gdLst>
                                    <a:gd name="T0" fmla="*/ 17628 w 34417"/>
                                    <a:gd name="T1" fmla="*/ 0 h 47181"/>
                                    <a:gd name="T2" fmla="*/ 25362 w 34417"/>
                                    <a:gd name="T3" fmla="*/ 660 h 47181"/>
                                    <a:gd name="T4" fmla="*/ 32029 w 34417"/>
                                    <a:gd name="T5" fmla="*/ 2388 h 47181"/>
                                    <a:gd name="T6" fmla="*/ 32029 w 34417"/>
                                    <a:gd name="T7" fmla="*/ 9385 h 47181"/>
                                    <a:gd name="T8" fmla="*/ 25527 w 34417"/>
                                    <a:gd name="T9" fmla="*/ 6998 h 47181"/>
                                    <a:gd name="T10" fmla="*/ 18529 w 34417"/>
                                    <a:gd name="T11" fmla="*/ 6172 h 47181"/>
                                    <a:gd name="T12" fmla="*/ 10211 w 34417"/>
                                    <a:gd name="T13" fmla="*/ 7912 h 47181"/>
                                    <a:gd name="T14" fmla="*/ 7493 w 34417"/>
                                    <a:gd name="T15" fmla="*/ 12929 h 47181"/>
                                    <a:gd name="T16" fmla="*/ 9474 w 34417"/>
                                    <a:gd name="T17" fmla="*/ 16967 h 47181"/>
                                    <a:gd name="T18" fmla="*/ 17374 w 34417"/>
                                    <a:gd name="T19" fmla="*/ 19761 h 47181"/>
                                    <a:gd name="T20" fmla="*/ 19926 w 34417"/>
                                    <a:gd name="T21" fmla="*/ 20333 h 47181"/>
                                    <a:gd name="T22" fmla="*/ 31128 w 34417"/>
                                    <a:gd name="T23" fmla="*/ 25108 h 47181"/>
                                    <a:gd name="T24" fmla="*/ 34417 w 34417"/>
                                    <a:gd name="T25" fmla="*/ 33680 h 47181"/>
                                    <a:gd name="T26" fmla="*/ 29477 w 34417"/>
                                    <a:gd name="T27" fmla="*/ 43561 h 47181"/>
                                    <a:gd name="T28" fmla="*/ 15811 w 34417"/>
                                    <a:gd name="T29" fmla="*/ 47181 h 47181"/>
                                    <a:gd name="T30" fmla="*/ 8230 w 34417"/>
                                    <a:gd name="T31" fmla="*/ 46520 h 47181"/>
                                    <a:gd name="T32" fmla="*/ 0 w 34417"/>
                                    <a:gd name="T33" fmla="*/ 44463 h 47181"/>
                                    <a:gd name="T34" fmla="*/ 0 w 34417"/>
                                    <a:gd name="T35" fmla="*/ 36805 h 47181"/>
                                    <a:gd name="T36" fmla="*/ 8065 w 34417"/>
                                    <a:gd name="T37" fmla="*/ 40018 h 47181"/>
                                    <a:gd name="T38" fmla="*/ 15977 w 34417"/>
                                    <a:gd name="T39" fmla="*/ 41085 h 47181"/>
                                    <a:gd name="T40" fmla="*/ 24041 w 34417"/>
                                    <a:gd name="T41" fmla="*/ 39357 h 47181"/>
                                    <a:gd name="T42" fmla="*/ 26848 w 34417"/>
                                    <a:gd name="T43" fmla="*/ 34252 h 47181"/>
                                    <a:gd name="T44" fmla="*/ 24790 w 34417"/>
                                    <a:gd name="T45" fmla="*/ 29642 h 47181"/>
                                    <a:gd name="T46" fmla="*/ 15888 w 34417"/>
                                    <a:gd name="T47" fmla="*/ 26518 h 47181"/>
                                    <a:gd name="T48" fmla="*/ 13348 w 34417"/>
                                    <a:gd name="T49" fmla="*/ 25933 h 47181"/>
                                    <a:gd name="T50" fmla="*/ 3378 w 34417"/>
                                    <a:gd name="T51" fmla="*/ 21488 h 47181"/>
                                    <a:gd name="T52" fmla="*/ 330 w 34417"/>
                                    <a:gd name="T53" fmla="*/ 13259 h 47181"/>
                                    <a:gd name="T54" fmla="*/ 4775 w 34417"/>
                                    <a:gd name="T55" fmla="*/ 3454 h 47181"/>
                                    <a:gd name="T56" fmla="*/ 17628 w 34417"/>
                                    <a:gd name="T57" fmla="*/ 0 h 47181"/>
                                    <a:gd name="T58" fmla="*/ 0 w 34417"/>
                                    <a:gd name="T59" fmla="*/ 0 h 47181"/>
                                    <a:gd name="T60" fmla="*/ 34417 w 34417"/>
                                    <a:gd name="T61" fmla="*/ 47181 h 47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417" h="47181">
                                      <a:moveTo>
                                        <a:pt x="17628" y="0"/>
                                      </a:moveTo>
                                      <a:cubicBezTo>
                                        <a:pt x="20345" y="0"/>
                                        <a:pt x="22885" y="254"/>
                                        <a:pt x="25362" y="660"/>
                                      </a:cubicBezTo>
                                      <a:cubicBezTo>
                                        <a:pt x="27749" y="1067"/>
                                        <a:pt x="29972" y="1651"/>
                                        <a:pt x="32029" y="2388"/>
                                      </a:cubicBezTo>
                                      <a:lnTo>
                                        <a:pt x="32029" y="9385"/>
                                      </a:lnTo>
                                      <a:cubicBezTo>
                                        <a:pt x="29896" y="8395"/>
                                        <a:pt x="27749" y="7582"/>
                                        <a:pt x="25527" y="6998"/>
                                      </a:cubicBezTo>
                                      <a:cubicBezTo>
                                        <a:pt x="23216" y="6502"/>
                                        <a:pt x="20917" y="6172"/>
                                        <a:pt x="18529" y="6172"/>
                                      </a:cubicBezTo>
                                      <a:cubicBezTo>
                                        <a:pt x="14821" y="6172"/>
                                        <a:pt x="12027" y="6756"/>
                                        <a:pt x="10211" y="7912"/>
                                      </a:cubicBezTo>
                                      <a:cubicBezTo>
                                        <a:pt x="8408" y="9055"/>
                                        <a:pt x="7493" y="10706"/>
                                        <a:pt x="7493" y="12929"/>
                                      </a:cubicBezTo>
                                      <a:cubicBezTo>
                                        <a:pt x="7493" y="14656"/>
                                        <a:pt x="8153" y="15977"/>
                                        <a:pt x="9474" y="16967"/>
                                      </a:cubicBezTo>
                                      <a:cubicBezTo>
                                        <a:pt x="10782" y="17945"/>
                                        <a:pt x="13424" y="18936"/>
                                        <a:pt x="17374" y="19761"/>
                                      </a:cubicBezTo>
                                      <a:lnTo>
                                        <a:pt x="19926" y="20333"/>
                                      </a:lnTo>
                                      <a:cubicBezTo>
                                        <a:pt x="25197" y="21488"/>
                                        <a:pt x="28905" y="23139"/>
                                        <a:pt x="31128" y="25108"/>
                                      </a:cubicBezTo>
                                      <a:cubicBezTo>
                                        <a:pt x="33261" y="27165"/>
                                        <a:pt x="34417" y="30048"/>
                                        <a:pt x="34417" y="33680"/>
                                      </a:cubicBezTo>
                                      <a:cubicBezTo>
                                        <a:pt x="34417" y="37871"/>
                                        <a:pt x="32766" y="41173"/>
                                        <a:pt x="29477" y="43561"/>
                                      </a:cubicBezTo>
                                      <a:cubicBezTo>
                                        <a:pt x="26188" y="46025"/>
                                        <a:pt x="21577" y="47181"/>
                                        <a:pt x="15811" y="47181"/>
                                      </a:cubicBezTo>
                                      <a:cubicBezTo>
                                        <a:pt x="13348" y="47181"/>
                                        <a:pt x="10871" y="46927"/>
                                        <a:pt x="8230" y="46520"/>
                                      </a:cubicBezTo>
                                      <a:cubicBezTo>
                                        <a:pt x="5601" y="46101"/>
                                        <a:pt x="2883" y="45453"/>
                                        <a:pt x="0" y="44463"/>
                                      </a:cubicBezTo>
                                      <a:lnTo>
                                        <a:pt x="0" y="36805"/>
                                      </a:lnTo>
                                      <a:cubicBezTo>
                                        <a:pt x="2718" y="38291"/>
                                        <a:pt x="5436" y="39357"/>
                                        <a:pt x="8065" y="40018"/>
                                      </a:cubicBezTo>
                                      <a:cubicBezTo>
                                        <a:pt x="10706" y="40754"/>
                                        <a:pt x="13335" y="41085"/>
                                        <a:pt x="15977" y="41085"/>
                                      </a:cubicBezTo>
                                      <a:cubicBezTo>
                                        <a:pt x="19431" y="41085"/>
                                        <a:pt x="22149" y="40513"/>
                                        <a:pt x="24041" y="39357"/>
                                      </a:cubicBezTo>
                                      <a:cubicBezTo>
                                        <a:pt x="25857" y="38202"/>
                                        <a:pt x="26848" y="36474"/>
                                        <a:pt x="26848" y="34252"/>
                                      </a:cubicBezTo>
                                      <a:cubicBezTo>
                                        <a:pt x="26848" y="32271"/>
                                        <a:pt x="26098" y="30709"/>
                                        <a:pt x="24790" y="29642"/>
                                      </a:cubicBezTo>
                                      <a:cubicBezTo>
                                        <a:pt x="23469" y="28575"/>
                                        <a:pt x="20498" y="27496"/>
                                        <a:pt x="15888" y="26518"/>
                                      </a:cubicBezTo>
                                      <a:lnTo>
                                        <a:pt x="13348" y="25933"/>
                                      </a:lnTo>
                                      <a:cubicBezTo>
                                        <a:pt x="8725" y="24943"/>
                                        <a:pt x="5359" y="23470"/>
                                        <a:pt x="3378" y="21488"/>
                                      </a:cubicBezTo>
                                      <a:cubicBezTo>
                                        <a:pt x="1321" y="19507"/>
                                        <a:pt x="330" y="16802"/>
                                        <a:pt x="330" y="13259"/>
                                      </a:cubicBezTo>
                                      <a:cubicBezTo>
                                        <a:pt x="330" y="9055"/>
                                        <a:pt x="1816" y="5766"/>
                                        <a:pt x="4775" y="3454"/>
                                      </a:cubicBezTo>
                                      <a:cubicBezTo>
                                        <a:pt x="7747" y="1156"/>
                                        <a:pt x="12027" y="0"/>
                                        <a:pt x="17628"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2" name="Shape 826"/>
                              <wps:cNvSpPr>
                                <a:spLocks/>
                              </wps:cNvSpPr>
                              <wps:spPr bwMode="auto">
                                <a:xfrm>
                                  <a:off x="34878" y="164"/>
                                  <a:ext cx="356" cy="472"/>
                                </a:xfrm>
                                <a:custGeom>
                                  <a:avLst/>
                                  <a:gdLst>
                                    <a:gd name="T0" fmla="*/ 22644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62 w 35649"/>
                                    <a:gd name="T11" fmla="*/ 6248 h 47168"/>
                                    <a:gd name="T12" fmla="*/ 11773 w 35649"/>
                                    <a:gd name="T13" fmla="*/ 10859 h 47168"/>
                                    <a:gd name="T14" fmla="*/ 7823 w 35649"/>
                                    <a:gd name="T15" fmla="*/ 23622 h 47168"/>
                                    <a:gd name="T16" fmla="*/ 11773 w 35649"/>
                                    <a:gd name="T17" fmla="*/ 36474 h 47168"/>
                                    <a:gd name="T18" fmla="*/ 22962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44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44" y="0"/>
                                      </a:moveTo>
                                      <a:cubicBezTo>
                                        <a:pt x="24943" y="0"/>
                                        <a:pt x="27165" y="241"/>
                                        <a:pt x="29312" y="737"/>
                                      </a:cubicBezTo>
                                      <a:cubicBezTo>
                                        <a:pt x="31445" y="1232"/>
                                        <a:pt x="33592" y="1892"/>
                                        <a:pt x="35649" y="2794"/>
                                      </a:cubicBezTo>
                                      <a:lnTo>
                                        <a:pt x="35649" y="9715"/>
                                      </a:lnTo>
                                      <a:cubicBezTo>
                                        <a:pt x="33503" y="8560"/>
                                        <a:pt x="31445" y="7734"/>
                                        <a:pt x="29312" y="7163"/>
                                      </a:cubicBezTo>
                                      <a:cubicBezTo>
                                        <a:pt x="27165" y="6579"/>
                                        <a:pt x="25108" y="6248"/>
                                        <a:pt x="22962" y="6248"/>
                                      </a:cubicBezTo>
                                      <a:cubicBezTo>
                                        <a:pt x="18186" y="6248"/>
                                        <a:pt x="14402" y="7823"/>
                                        <a:pt x="11773" y="10859"/>
                                      </a:cubicBezTo>
                                      <a:cubicBezTo>
                                        <a:pt x="9131" y="13907"/>
                                        <a:pt x="7823" y="18186"/>
                                        <a:pt x="7823" y="23622"/>
                                      </a:cubicBezTo>
                                      <a:cubicBezTo>
                                        <a:pt x="7823" y="29134"/>
                                        <a:pt x="9131" y="33426"/>
                                        <a:pt x="11773" y="36474"/>
                                      </a:cubicBezTo>
                                      <a:cubicBezTo>
                                        <a:pt x="14402" y="39510"/>
                                        <a:pt x="18186" y="40996"/>
                                        <a:pt x="22962" y="40996"/>
                                      </a:cubicBezTo>
                                      <a:cubicBezTo>
                                        <a:pt x="25108" y="40996"/>
                                        <a:pt x="27165" y="40754"/>
                                        <a:pt x="29312" y="40170"/>
                                      </a:cubicBezTo>
                                      <a:cubicBezTo>
                                        <a:pt x="31445" y="39599"/>
                                        <a:pt x="33503" y="38697"/>
                                        <a:pt x="35649" y="37541"/>
                                      </a:cubicBezTo>
                                      <a:lnTo>
                                        <a:pt x="35649" y="44374"/>
                                      </a:lnTo>
                                      <a:cubicBezTo>
                                        <a:pt x="33503" y="45364"/>
                                        <a:pt x="31369" y="46101"/>
                                        <a:pt x="29223" y="46507"/>
                                      </a:cubicBezTo>
                                      <a:cubicBezTo>
                                        <a:pt x="27000" y="46926"/>
                                        <a:pt x="24613" y="47168"/>
                                        <a:pt x="22149" y="47168"/>
                                      </a:cubicBezTo>
                                      <a:cubicBezTo>
                                        <a:pt x="15392" y="47168"/>
                                        <a:pt x="9957" y="45110"/>
                                        <a:pt x="6007" y="40831"/>
                                      </a:cubicBezTo>
                                      <a:cubicBezTo>
                                        <a:pt x="1968" y="36627"/>
                                        <a:pt x="0" y="30874"/>
                                        <a:pt x="0" y="23622"/>
                                      </a:cubicBezTo>
                                      <a:cubicBezTo>
                                        <a:pt x="0" y="16294"/>
                                        <a:pt x="1968" y="10528"/>
                                        <a:pt x="6007" y="6337"/>
                                      </a:cubicBezTo>
                                      <a:cubicBezTo>
                                        <a:pt x="10046" y="2134"/>
                                        <a:pt x="15558" y="0"/>
                                        <a:pt x="2264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3" name="Shape 827"/>
                              <wps:cNvSpPr>
                                <a:spLocks/>
                              </wps:cNvSpPr>
                              <wps:spPr bwMode="auto">
                                <a:xfrm>
                                  <a:off x="35335" y="344"/>
                                  <a:ext cx="190" cy="292"/>
                                </a:xfrm>
                                <a:custGeom>
                                  <a:avLst/>
                                  <a:gdLst>
                                    <a:gd name="T0" fmla="*/ 19024 w 19024"/>
                                    <a:gd name="T1" fmla="*/ 0 h 29162"/>
                                    <a:gd name="T2" fmla="*/ 19024 w 19024"/>
                                    <a:gd name="T3" fmla="*/ 6159 h 29162"/>
                                    <a:gd name="T4" fmla="*/ 10871 w 19024"/>
                                    <a:gd name="T5" fmla="*/ 7508 h 29162"/>
                                    <a:gd name="T6" fmla="*/ 7417 w 19024"/>
                                    <a:gd name="T7" fmla="*/ 14506 h 29162"/>
                                    <a:gd name="T8" fmla="*/ 9970 w 19024"/>
                                    <a:gd name="T9" fmla="*/ 20767 h 29162"/>
                                    <a:gd name="T10" fmla="*/ 17043 w 19024"/>
                                    <a:gd name="T11" fmla="*/ 23066 h 29162"/>
                                    <a:gd name="T12" fmla="*/ 19024 w 19024"/>
                                    <a:gd name="T13" fmla="*/ 22192 h 29162"/>
                                    <a:gd name="T14" fmla="*/ 19024 w 19024"/>
                                    <a:gd name="T15" fmla="*/ 28350 h 29162"/>
                                    <a:gd name="T16" fmla="*/ 15062 w 19024"/>
                                    <a:gd name="T17" fmla="*/ 29162 h 29162"/>
                                    <a:gd name="T18" fmla="*/ 4039 w 19024"/>
                                    <a:gd name="T19" fmla="*/ 25377 h 29162"/>
                                    <a:gd name="T20" fmla="*/ 0 w 19024"/>
                                    <a:gd name="T21" fmla="*/ 15001 h 29162"/>
                                    <a:gd name="T22" fmla="*/ 5105 w 19024"/>
                                    <a:gd name="T23" fmla="*/ 3559 h 29162"/>
                                    <a:gd name="T24" fmla="*/ 19024 w 19024"/>
                                    <a:gd name="T25" fmla="*/ 0 h 29162"/>
                                    <a:gd name="T26" fmla="*/ 0 w 19024"/>
                                    <a:gd name="T27" fmla="*/ 0 h 29162"/>
                                    <a:gd name="T28" fmla="*/ 19024 w 19024"/>
                                    <a:gd name="T29" fmla="*/ 29162 h 29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24" h="29162">
                                      <a:moveTo>
                                        <a:pt x="19024" y="0"/>
                                      </a:moveTo>
                                      <a:lnTo>
                                        <a:pt x="19024" y="6159"/>
                                      </a:lnTo>
                                      <a:lnTo>
                                        <a:pt x="10871" y="7508"/>
                                      </a:lnTo>
                                      <a:cubicBezTo>
                                        <a:pt x="8560" y="8905"/>
                                        <a:pt x="7417" y="11217"/>
                                        <a:pt x="7417" y="14506"/>
                                      </a:cubicBezTo>
                                      <a:cubicBezTo>
                                        <a:pt x="7417" y="17148"/>
                                        <a:pt x="8229" y="19281"/>
                                        <a:pt x="9970" y="20767"/>
                                      </a:cubicBezTo>
                                      <a:cubicBezTo>
                                        <a:pt x="11697" y="22329"/>
                                        <a:pt x="14084" y="23066"/>
                                        <a:pt x="17043" y="23066"/>
                                      </a:cubicBezTo>
                                      <a:lnTo>
                                        <a:pt x="19024" y="22192"/>
                                      </a:lnTo>
                                      <a:lnTo>
                                        <a:pt x="19024" y="28350"/>
                                      </a:lnTo>
                                      <a:lnTo>
                                        <a:pt x="15062" y="29162"/>
                                      </a:lnTo>
                                      <a:cubicBezTo>
                                        <a:pt x="10465" y="29162"/>
                                        <a:pt x="6756" y="27930"/>
                                        <a:pt x="4039" y="25377"/>
                                      </a:cubicBezTo>
                                      <a:cubicBezTo>
                                        <a:pt x="1321" y="22824"/>
                                        <a:pt x="0" y="19370"/>
                                        <a:pt x="0" y="15001"/>
                                      </a:cubicBezTo>
                                      <a:cubicBezTo>
                                        <a:pt x="0" y="9985"/>
                                        <a:pt x="1651" y="6187"/>
                                        <a:pt x="5105" y="3559"/>
                                      </a:cubicBezTo>
                                      <a:lnTo>
                                        <a:pt x="19024"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4" name="Shape 828"/>
                              <wps:cNvSpPr>
                                <a:spLocks/>
                              </wps:cNvSpPr>
                              <wps:spPr bwMode="auto">
                                <a:xfrm>
                                  <a:off x="35368" y="164"/>
                                  <a:ext cx="157" cy="100"/>
                                </a:xfrm>
                                <a:custGeom>
                                  <a:avLst/>
                                  <a:gdLst>
                                    <a:gd name="T0" fmla="*/ 15316 w 15735"/>
                                    <a:gd name="T1" fmla="*/ 0 h 9969"/>
                                    <a:gd name="T2" fmla="*/ 15735 w 15735"/>
                                    <a:gd name="T3" fmla="*/ 147 h 9969"/>
                                    <a:gd name="T4" fmla="*/ 15735 w 15735"/>
                                    <a:gd name="T5" fmla="*/ 6607 h 9969"/>
                                    <a:gd name="T6" fmla="*/ 14579 w 15735"/>
                                    <a:gd name="T7" fmla="*/ 6261 h 9969"/>
                                    <a:gd name="T8" fmla="*/ 6998 w 15735"/>
                                    <a:gd name="T9" fmla="*/ 7252 h 9969"/>
                                    <a:gd name="T10" fmla="*/ 0 w 15735"/>
                                    <a:gd name="T11" fmla="*/ 9969 h 9969"/>
                                    <a:gd name="T12" fmla="*/ 0 w 15735"/>
                                    <a:gd name="T13" fmla="*/ 3137 h 9969"/>
                                    <a:gd name="T14" fmla="*/ 7823 w 15735"/>
                                    <a:gd name="T15" fmla="*/ 826 h 9969"/>
                                    <a:gd name="T16" fmla="*/ 15316 w 15735"/>
                                    <a:gd name="T17" fmla="*/ 0 h 9969"/>
                                    <a:gd name="T18" fmla="*/ 0 w 15735"/>
                                    <a:gd name="T19" fmla="*/ 0 h 9969"/>
                                    <a:gd name="T20" fmla="*/ 15735 w 15735"/>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35" h="9969">
                                      <a:moveTo>
                                        <a:pt x="15316" y="0"/>
                                      </a:moveTo>
                                      <a:lnTo>
                                        <a:pt x="15735" y="147"/>
                                      </a:lnTo>
                                      <a:lnTo>
                                        <a:pt x="15735" y="6607"/>
                                      </a:lnTo>
                                      <a:lnTo>
                                        <a:pt x="14579" y="6261"/>
                                      </a:lnTo>
                                      <a:cubicBezTo>
                                        <a:pt x="11938" y="6261"/>
                                        <a:pt x="9474" y="6591"/>
                                        <a:pt x="6998" y="7252"/>
                                      </a:cubicBezTo>
                                      <a:cubicBezTo>
                                        <a:pt x="4534" y="7912"/>
                                        <a:pt x="2235" y="8814"/>
                                        <a:pt x="0" y="9969"/>
                                      </a:cubicBezTo>
                                      <a:lnTo>
                                        <a:pt x="0" y="3137"/>
                                      </a:lnTo>
                                      <a:cubicBezTo>
                                        <a:pt x="2641" y="2146"/>
                                        <a:pt x="5270" y="1321"/>
                                        <a:pt x="7823" y="826"/>
                                      </a:cubicBezTo>
                                      <a:cubicBezTo>
                                        <a:pt x="10376" y="330"/>
                                        <a:pt x="12852" y="0"/>
                                        <a:pt x="15316"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5" name="Shape 829"/>
                              <wps:cNvSpPr>
                                <a:spLocks/>
                              </wps:cNvSpPr>
                              <wps:spPr bwMode="auto">
                                <a:xfrm>
                                  <a:off x="35525" y="166"/>
                                  <a:ext cx="190" cy="462"/>
                                </a:xfrm>
                                <a:custGeom>
                                  <a:avLst/>
                                  <a:gdLst>
                                    <a:gd name="T0" fmla="*/ 0 w 19012"/>
                                    <a:gd name="T1" fmla="*/ 0 h 46221"/>
                                    <a:gd name="T2" fmla="*/ 14161 w 19012"/>
                                    <a:gd name="T3" fmla="*/ 4971 h 46221"/>
                                    <a:gd name="T4" fmla="*/ 19012 w 19012"/>
                                    <a:gd name="T5" fmla="*/ 20275 h 46221"/>
                                    <a:gd name="T6" fmla="*/ 19012 w 19012"/>
                                    <a:gd name="T7" fmla="*/ 45967 h 46221"/>
                                    <a:gd name="T8" fmla="*/ 11608 w 19012"/>
                                    <a:gd name="T9" fmla="*/ 45967 h 46221"/>
                                    <a:gd name="T10" fmla="*/ 11608 w 19012"/>
                                    <a:gd name="T11" fmla="*/ 39134 h 46221"/>
                                    <a:gd name="T12" fmla="*/ 5271 w 19012"/>
                                    <a:gd name="T13" fmla="*/ 45141 h 46221"/>
                                    <a:gd name="T14" fmla="*/ 0 w 19012"/>
                                    <a:gd name="T15" fmla="*/ 46221 h 46221"/>
                                    <a:gd name="T16" fmla="*/ 0 w 19012"/>
                                    <a:gd name="T17" fmla="*/ 40064 h 46221"/>
                                    <a:gd name="T18" fmla="*/ 7900 w 19012"/>
                                    <a:gd name="T19" fmla="*/ 36581 h 46221"/>
                                    <a:gd name="T20" fmla="*/ 11608 w 19012"/>
                                    <a:gd name="T21" fmla="*/ 24973 h 46221"/>
                                    <a:gd name="T22" fmla="*/ 11608 w 19012"/>
                                    <a:gd name="T23" fmla="*/ 23323 h 46221"/>
                                    <a:gd name="T24" fmla="*/ 4280 w 19012"/>
                                    <a:gd name="T25" fmla="*/ 23323 h 46221"/>
                                    <a:gd name="T26" fmla="*/ 0 w 19012"/>
                                    <a:gd name="T27" fmla="*/ 24031 h 46221"/>
                                    <a:gd name="T28" fmla="*/ 0 w 19012"/>
                                    <a:gd name="T29" fmla="*/ 17872 h 46221"/>
                                    <a:gd name="T30" fmla="*/ 1232 w 19012"/>
                                    <a:gd name="T31" fmla="*/ 17557 h 46221"/>
                                    <a:gd name="T32" fmla="*/ 11608 w 19012"/>
                                    <a:gd name="T33" fmla="*/ 17557 h 46221"/>
                                    <a:gd name="T34" fmla="*/ 11608 w 19012"/>
                                    <a:gd name="T35" fmla="*/ 16820 h 46221"/>
                                    <a:gd name="T36" fmla="*/ 8230 w 19012"/>
                                    <a:gd name="T37" fmla="*/ 8921 h 46221"/>
                                    <a:gd name="T38" fmla="*/ 0 w 19012"/>
                                    <a:gd name="T39" fmla="*/ 6460 h 46221"/>
                                    <a:gd name="T40" fmla="*/ 0 w 19012"/>
                                    <a:gd name="T41" fmla="*/ 0 h 46221"/>
                                    <a:gd name="T42" fmla="*/ 0 w 19012"/>
                                    <a:gd name="T43" fmla="*/ 0 h 46221"/>
                                    <a:gd name="T44" fmla="*/ 19012 w 19012"/>
                                    <a:gd name="T45" fmla="*/ 46221 h 46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12" h="46221">
                                      <a:moveTo>
                                        <a:pt x="0" y="0"/>
                                      </a:moveTo>
                                      <a:lnTo>
                                        <a:pt x="14161" y="4971"/>
                                      </a:lnTo>
                                      <a:cubicBezTo>
                                        <a:pt x="17374" y="8337"/>
                                        <a:pt x="19012" y="13442"/>
                                        <a:pt x="19012" y="20275"/>
                                      </a:cubicBezTo>
                                      <a:lnTo>
                                        <a:pt x="19012" y="45967"/>
                                      </a:lnTo>
                                      <a:lnTo>
                                        <a:pt x="11608" y="45967"/>
                                      </a:lnTo>
                                      <a:lnTo>
                                        <a:pt x="11608" y="39134"/>
                                      </a:lnTo>
                                      <a:cubicBezTo>
                                        <a:pt x="9881" y="41928"/>
                                        <a:pt x="7734" y="43909"/>
                                        <a:pt x="5271" y="45141"/>
                                      </a:cubicBezTo>
                                      <a:lnTo>
                                        <a:pt x="0" y="46221"/>
                                      </a:lnTo>
                                      <a:lnTo>
                                        <a:pt x="0" y="40064"/>
                                      </a:lnTo>
                                      <a:lnTo>
                                        <a:pt x="7900" y="36581"/>
                                      </a:lnTo>
                                      <a:cubicBezTo>
                                        <a:pt x="10376" y="33698"/>
                                        <a:pt x="11608" y="29825"/>
                                        <a:pt x="11608" y="24973"/>
                                      </a:cubicBezTo>
                                      <a:lnTo>
                                        <a:pt x="11608" y="23323"/>
                                      </a:lnTo>
                                      <a:lnTo>
                                        <a:pt x="4280" y="23323"/>
                                      </a:lnTo>
                                      <a:lnTo>
                                        <a:pt x="0" y="24031"/>
                                      </a:lnTo>
                                      <a:lnTo>
                                        <a:pt x="0" y="17872"/>
                                      </a:lnTo>
                                      <a:lnTo>
                                        <a:pt x="1232" y="17557"/>
                                      </a:lnTo>
                                      <a:lnTo>
                                        <a:pt x="11608" y="17557"/>
                                      </a:lnTo>
                                      <a:lnTo>
                                        <a:pt x="11608" y="16820"/>
                                      </a:lnTo>
                                      <a:cubicBezTo>
                                        <a:pt x="11608" y="13442"/>
                                        <a:pt x="10452" y="10813"/>
                                        <a:pt x="8230" y="8921"/>
                                      </a:cubicBezTo>
                                      <a:lnTo>
                                        <a:pt x="0" y="64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6" name="Shape 31826"/>
                              <wps:cNvSpPr>
                                <a:spLocks/>
                              </wps:cNvSpPr>
                              <wps:spPr bwMode="auto">
                                <a:xfrm>
                                  <a:off x="35867" y="0"/>
                                  <a:ext cx="92" cy="625"/>
                                </a:xfrm>
                                <a:custGeom>
                                  <a:avLst/>
                                  <a:gdLst>
                                    <a:gd name="T0" fmla="*/ 0 w 9144"/>
                                    <a:gd name="T1" fmla="*/ 0 h 62573"/>
                                    <a:gd name="T2" fmla="*/ 9144 w 9144"/>
                                    <a:gd name="T3" fmla="*/ 0 h 62573"/>
                                    <a:gd name="T4" fmla="*/ 9144 w 9144"/>
                                    <a:gd name="T5" fmla="*/ 62573 h 62573"/>
                                    <a:gd name="T6" fmla="*/ 0 w 9144"/>
                                    <a:gd name="T7" fmla="*/ 62573 h 62573"/>
                                    <a:gd name="T8" fmla="*/ 0 w 9144"/>
                                    <a:gd name="T9" fmla="*/ 0 h 62573"/>
                                    <a:gd name="T10" fmla="*/ 0 w 9144"/>
                                    <a:gd name="T11" fmla="*/ 0 h 62573"/>
                                    <a:gd name="T12" fmla="*/ 9144 w 9144"/>
                                    <a:gd name="T13" fmla="*/ 62573 h 62573"/>
                                  </a:gdLst>
                                  <a:ahLst/>
                                  <a:cxnLst>
                                    <a:cxn ang="0">
                                      <a:pos x="T0" y="T1"/>
                                    </a:cxn>
                                    <a:cxn ang="0">
                                      <a:pos x="T2" y="T3"/>
                                    </a:cxn>
                                    <a:cxn ang="0">
                                      <a:pos x="T4" y="T5"/>
                                    </a:cxn>
                                    <a:cxn ang="0">
                                      <a:pos x="T6" y="T7"/>
                                    </a:cxn>
                                    <a:cxn ang="0">
                                      <a:pos x="T8" y="T9"/>
                                    </a:cxn>
                                  </a:cxnLst>
                                  <a:rect l="T10" t="T11" r="T12" b="T13"/>
                                  <a:pathLst>
                                    <a:path w="9144" h="62573">
                                      <a:moveTo>
                                        <a:pt x="0" y="0"/>
                                      </a:moveTo>
                                      <a:lnTo>
                                        <a:pt x="9144" y="0"/>
                                      </a:lnTo>
                                      <a:lnTo>
                                        <a:pt x="9144" y="62573"/>
                                      </a:lnTo>
                                      <a:lnTo>
                                        <a:pt x="0" y="62573"/>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7" name="Shape 831"/>
                              <wps:cNvSpPr>
                                <a:spLocks/>
                              </wps:cNvSpPr>
                              <wps:spPr bwMode="auto">
                                <a:xfrm>
                                  <a:off x="36064" y="168"/>
                                  <a:ext cx="212" cy="460"/>
                                </a:xfrm>
                                <a:custGeom>
                                  <a:avLst/>
                                  <a:gdLst>
                                    <a:gd name="T0" fmla="*/ 21164 w 21164"/>
                                    <a:gd name="T1" fmla="*/ 0 h 46008"/>
                                    <a:gd name="T2" fmla="*/ 21164 w 21164"/>
                                    <a:gd name="T3" fmla="*/ 6240 h 46008"/>
                                    <a:gd name="T4" fmla="*/ 12268 w 21164"/>
                                    <a:gd name="T5" fmla="*/ 9431 h 46008"/>
                                    <a:gd name="T6" fmla="*/ 7988 w 21164"/>
                                    <a:gd name="T7" fmla="*/ 19235 h 46008"/>
                                    <a:gd name="T8" fmla="*/ 21164 w 21164"/>
                                    <a:gd name="T9" fmla="*/ 19235 h 46008"/>
                                    <a:gd name="T10" fmla="*/ 21164 w 21164"/>
                                    <a:gd name="T11" fmla="*/ 24988 h 46008"/>
                                    <a:gd name="T12" fmla="*/ 7734 w 21164"/>
                                    <a:gd name="T13" fmla="*/ 24988 h 46008"/>
                                    <a:gd name="T14" fmla="*/ 12344 w 21164"/>
                                    <a:gd name="T15" fmla="*/ 36685 h 46008"/>
                                    <a:gd name="T16" fmla="*/ 21164 w 21164"/>
                                    <a:gd name="T17" fmla="*/ 39726 h 46008"/>
                                    <a:gd name="T18" fmla="*/ 21164 w 21164"/>
                                    <a:gd name="T19" fmla="*/ 46008 h 46008"/>
                                    <a:gd name="T20" fmla="*/ 6261 w 21164"/>
                                    <a:gd name="T21" fmla="*/ 40634 h 46008"/>
                                    <a:gd name="T22" fmla="*/ 0 w 21164"/>
                                    <a:gd name="T23" fmla="*/ 23680 h 46008"/>
                                    <a:gd name="T24" fmla="*/ 5931 w 21164"/>
                                    <a:gd name="T25" fmla="*/ 6141 h 46008"/>
                                    <a:gd name="T26" fmla="*/ 21164 w 21164"/>
                                    <a:gd name="T27" fmla="*/ 0 h 46008"/>
                                    <a:gd name="T28" fmla="*/ 0 w 21164"/>
                                    <a:gd name="T29" fmla="*/ 0 h 46008"/>
                                    <a:gd name="T30" fmla="*/ 21164 w 21164"/>
                                    <a:gd name="T31" fmla="*/ 46008 h 46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164" h="46008">
                                      <a:moveTo>
                                        <a:pt x="21164" y="0"/>
                                      </a:moveTo>
                                      <a:lnTo>
                                        <a:pt x="21164" y="6240"/>
                                      </a:lnTo>
                                      <a:lnTo>
                                        <a:pt x="12268" y="9431"/>
                                      </a:lnTo>
                                      <a:cubicBezTo>
                                        <a:pt x="9792" y="11729"/>
                                        <a:pt x="8318" y="15031"/>
                                        <a:pt x="7988" y="19235"/>
                                      </a:cubicBezTo>
                                      <a:lnTo>
                                        <a:pt x="21164" y="19235"/>
                                      </a:lnTo>
                                      <a:lnTo>
                                        <a:pt x="21164" y="24988"/>
                                      </a:lnTo>
                                      <a:lnTo>
                                        <a:pt x="7734" y="24988"/>
                                      </a:lnTo>
                                      <a:cubicBezTo>
                                        <a:pt x="8064" y="30093"/>
                                        <a:pt x="9550" y="34043"/>
                                        <a:pt x="12344" y="36685"/>
                                      </a:cubicBezTo>
                                      <a:lnTo>
                                        <a:pt x="21164" y="39726"/>
                                      </a:lnTo>
                                      <a:lnTo>
                                        <a:pt x="21164" y="46008"/>
                                      </a:lnTo>
                                      <a:lnTo>
                                        <a:pt x="6261" y="40634"/>
                                      </a:lnTo>
                                      <a:cubicBezTo>
                                        <a:pt x="2057" y="36520"/>
                                        <a:pt x="0" y="30843"/>
                                        <a:pt x="0" y="23680"/>
                                      </a:cubicBezTo>
                                      <a:cubicBezTo>
                                        <a:pt x="0" y="16352"/>
                                        <a:pt x="1981" y="10497"/>
                                        <a:pt x="5931" y="6141"/>
                                      </a:cubicBezTo>
                                      <a:lnTo>
                                        <a:pt x="21164"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8" name="Shape 832"/>
                              <wps:cNvSpPr>
                                <a:spLocks/>
                              </wps:cNvSpPr>
                              <wps:spPr bwMode="auto">
                                <a:xfrm>
                                  <a:off x="36276" y="532"/>
                                  <a:ext cx="188" cy="104"/>
                                </a:xfrm>
                                <a:custGeom>
                                  <a:avLst/>
                                  <a:gdLst>
                                    <a:gd name="T0" fmla="*/ 18854 w 18854"/>
                                    <a:gd name="T1" fmla="*/ 0 h 10363"/>
                                    <a:gd name="T2" fmla="*/ 18854 w 18854"/>
                                    <a:gd name="T3" fmla="*/ 6985 h 10363"/>
                                    <a:gd name="T4" fmla="*/ 10700 w 18854"/>
                                    <a:gd name="T5" fmla="*/ 9550 h 10363"/>
                                    <a:gd name="T6" fmla="*/ 2216 w 18854"/>
                                    <a:gd name="T7" fmla="*/ 10363 h 10363"/>
                                    <a:gd name="T8" fmla="*/ 0 w 18854"/>
                                    <a:gd name="T9" fmla="*/ 9564 h 10363"/>
                                    <a:gd name="T10" fmla="*/ 0 w 18854"/>
                                    <a:gd name="T11" fmla="*/ 3282 h 10363"/>
                                    <a:gd name="T12" fmla="*/ 2635 w 18854"/>
                                    <a:gd name="T13" fmla="*/ 4191 h 10363"/>
                                    <a:gd name="T14" fmla="*/ 10865 w 18854"/>
                                    <a:gd name="T15" fmla="*/ 3200 h 10363"/>
                                    <a:gd name="T16" fmla="*/ 18854 w 18854"/>
                                    <a:gd name="T17" fmla="*/ 0 h 10363"/>
                                    <a:gd name="T18" fmla="*/ 0 w 18854"/>
                                    <a:gd name="T19" fmla="*/ 0 h 10363"/>
                                    <a:gd name="T20" fmla="*/ 18854 w 18854"/>
                                    <a:gd name="T21" fmla="*/ 10363 h 10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854" h="10363">
                                      <a:moveTo>
                                        <a:pt x="18854" y="0"/>
                                      </a:moveTo>
                                      <a:lnTo>
                                        <a:pt x="18854" y="6985"/>
                                      </a:lnTo>
                                      <a:cubicBezTo>
                                        <a:pt x="16212" y="8141"/>
                                        <a:pt x="13494" y="9055"/>
                                        <a:pt x="10700" y="9550"/>
                                      </a:cubicBezTo>
                                      <a:cubicBezTo>
                                        <a:pt x="7893" y="10033"/>
                                        <a:pt x="5023" y="10363"/>
                                        <a:pt x="2216" y="10363"/>
                                      </a:cubicBezTo>
                                      <a:lnTo>
                                        <a:pt x="0" y="9564"/>
                                      </a:lnTo>
                                      <a:lnTo>
                                        <a:pt x="0" y="3282"/>
                                      </a:lnTo>
                                      <a:lnTo>
                                        <a:pt x="2635" y="4191"/>
                                      </a:lnTo>
                                      <a:cubicBezTo>
                                        <a:pt x="5430" y="4191"/>
                                        <a:pt x="8224" y="3861"/>
                                        <a:pt x="10865" y="3200"/>
                                      </a:cubicBezTo>
                                      <a:cubicBezTo>
                                        <a:pt x="13494" y="2540"/>
                                        <a:pt x="16212" y="1473"/>
                                        <a:pt x="1885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69" name="Shape 833"/>
                              <wps:cNvSpPr>
                                <a:spLocks/>
                              </wps:cNvSpPr>
                              <wps:spPr bwMode="auto">
                                <a:xfrm>
                                  <a:off x="36276" y="164"/>
                                  <a:ext cx="206" cy="254"/>
                                </a:xfrm>
                                <a:custGeom>
                                  <a:avLst/>
                                  <a:gdLst>
                                    <a:gd name="T0" fmla="*/ 896 w 20581"/>
                                    <a:gd name="T1" fmla="*/ 0 h 25349"/>
                                    <a:gd name="T2" fmla="*/ 15310 w 20581"/>
                                    <a:gd name="T3" fmla="*/ 5842 h 25349"/>
                                    <a:gd name="T4" fmla="*/ 20581 w 20581"/>
                                    <a:gd name="T5" fmla="*/ 21730 h 25349"/>
                                    <a:gd name="T6" fmla="*/ 20581 w 20581"/>
                                    <a:gd name="T7" fmla="*/ 25349 h 25349"/>
                                    <a:gd name="T8" fmla="*/ 0 w 20581"/>
                                    <a:gd name="T9" fmla="*/ 25349 h 25349"/>
                                    <a:gd name="T10" fmla="*/ 0 w 20581"/>
                                    <a:gd name="T11" fmla="*/ 19596 h 25349"/>
                                    <a:gd name="T12" fmla="*/ 13176 w 20581"/>
                                    <a:gd name="T13" fmla="*/ 19596 h 25349"/>
                                    <a:gd name="T14" fmla="*/ 9798 w 20581"/>
                                    <a:gd name="T15" fmla="*/ 9881 h 25349"/>
                                    <a:gd name="T16" fmla="*/ 984 w 20581"/>
                                    <a:gd name="T17" fmla="*/ 6248 h 25349"/>
                                    <a:gd name="T18" fmla="*/ 0 w 20581"/>
                                    <a:gd name="T19" fmla="*/ 6601 h 25349"/>
                                    <a:gd name="T20" fmla="*/ 0 w 20581"/>
                                    <a:gd name="T21" fmla="*/ 361 h 25349"/>
                                    <a:gd name="T22" fmla="*/ 896 w 20581"/>
                                    <a:gd name="T23" fmla="*/ 0 h 25349"/>
                                    <a:gd name="T24" fmla="*/ 0 w 20581"/>
                                    <a:gd name="T25" fmla="*/ 0 h 25349"/>
                                    <a:gd name="T26" fmla="*/ 20581 w 20581"/>
                                    <a:gd name="T27" fmla="*/ 25349 h 25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581" h="25349">
                                      <a:moveTo>
                                        <a:pt x="896" y="0"/>
                                      </a:moveTo>
                                      <a:cubicBezTo>
                                        <a:pt x="6991" y="0"/>
                                        <a:pt x="11767" y="1968"/>
                                        <a:pt x="15310" y="5842"/>
                                      </a:cubicBezTo>
                                      <a:cubicBezTo>
                                        <a:pt x="18764" y="9792"/>
                                        <a:pt x="20581" y="15062"/>
                                        <a:pt x="20581" y="21730"/>
                                      </a:cubicBezTo>
                                      <a:lnTo>
                                        <a:pt x="20581" y="25349"/>
                                      </a:lnTo>
                                      <a:lnTo>
                                        <a:pt x="0" y="25349"/>
                                      </a:lnTo>
                                      <a:lnTo>
                                        <a:pt x="0" y="19596"/>
                                      </a:lnTo>
                                      <a:lnTo>
                                        <a:pt x="13176" y="19596"/>
                                      </a:lnTo>
                                      <a:cubicBezTo>
                                        <a:pt x="13088" y="15557"/>
                                        <a:pt x="11932" y="12344"/>
                                        <a:pt x="9798" y="9881"/>
                                      </a:cubicBezTo>
                                      <a:cubicBezTo>
                                        <a:pt x="7563" y="7493"/>
                                        <a:pt x="4604" y="6248"/>
                                        <a:pt x="984" y="6248"/>
                                      </a:cubicBezTo>
                                      <a:lnTo>
                                        <a:pt x="0" y="6601"/>
                                      </a:lnTo>
                                      <a:lnTo>
                                        <a:pt x="0" y="361"/>
                                      </a:lnTo>
                                      <a:lnTo>
                                        <a:pt x="896"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0" name="Shape 834"/>
                              <wps:cNvSpPr>
                                <a:spLocks/>
                              </wps:cNvSpPr>
                              <wps:spPr bwMode="auto">
                                <a:xfrm>
                                  <a:off x="36806" y="0"/>
                                  <a:ext cx="287" cy="625"/>
                                </a:xfrm>
                                <a:custGeom>
                                  <a:avLst/>
                                  <a:gdLst>
                                    <a:gd name="T0" fmla="*/ 21654 w 28651"/>
                                    <a:gd name="T1" fmla="*/ 0 h 62573"/>
                                    <a:gd name="T2" fmla="*/ 28651 w 28651"/>
                                    <a:gd name="T3" fmla="*/ 0 h 62573"/>
                                    <a:gd name="T4" fmla="*/ 28651 w 28651"/>
                                    <a:gd name="T5" fmla="*/ 6172 h 62573"/>
                                    <a:gd name="T6" fmla="*/ 21577 w 28651"/>
                                    <a:gd name="T7" fmla="*/ 6172 h 62573"/>
                                    <a:gd name="T8" fmla="*/ 16053 w 28651"/>
                                    <a:gd name="T9" fmla="*/ 7823 h 62573"/>
                                    <a:gd name="T10" fmla="*/ 14491 w 28651"/>
                                    <a:gd name="T11" fmla="*/ 13589 h 62573"/>
                                    <a:gd name="T12" fmla="*/ 14491 w 28651"/>
                                    <a:gd name="T13" fmla="*/ 17539 h 62573"/>
                                    <a:gd name="T14" fmla="*/ 26670 w 28651"/>
                                    <a:gd name="T15" fmla="*/ 17539 h 62573"/>
                                    <a:gd name="T16" fmla="*/ 26670 w 28651"/>
                                    <a:gd name="T17" fmla="*/ 23304 h 62573"/>
                                    <a:gd name="T18" fmla="*/ 14491 w 28651"/>
                                    <a:gd name="T19" fmla="*/ 23304 h 62573"/>
                                    <a:gd name="T20" fmla="*/ 14491 w 28651"/>
                                    <a:gd name="T21" fmla="*/ 62573 h 62573"/>
                                    <a:gd name="T22" fmla="*/ 7087 w 28651"/>
                                    <a:gd name="T23" fmla="*/ 62573 h 62573"/>
                                    <a:gd name="T24" fmla="*/ 7087 w 28651"/>
                                    <a:gd name="T25" fmla="*/ 23304 h 62573"/>
                                    <a:gd name="T26" fmla="*/ 0 w 28651"/>
                                    <a:gd name="T27" fmla="*/ 23304 h 62573"/>
                                    <a:gd name="T28" fmla="*/ 0 w 28651"/>
                                    <a:gd name="T29" fmla="*/ 17539 h 62573"/>
                                    <a:gd name="T30" fmla="*/ 7087 w 28651"/>
                                    <a:gd name="T31" fmla="*/ 17539 h 62573"/>
                                    <a:gd name="T32" fmla="*/ 7087 w 28651"/>
                                    <a:gd name="T33" fmla="*/ 14415 h 62573"/>
                                    <a:gd name="T34" fmla="*/ 10541 w 28651"/>
                                    <a:gd name="T35" fmla="*/ 3454 h 62573"/>
                                    <a:gd name="T36" fmla="*/ 21654 w 28651"/>
                                    <a:gd name="T37" fmla="*/ 0 h 62573"/>
                                    <a:gd name="T38" fmla="*/ 0 w 28651"/>
                                    <a:gd name="T39" fmla="*/ 0 h 62573"/>
                                    <a:gd name="T40" fmla="*/ 28651 w 28651"/>
                                    <a:gd name="T41" fmla="*/ 62573 h 62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651" h="62573">
                                      <a:moveTo>
                                        <a:pt x="21654" y="0"/>
                                      </a:moveTo>
                                      <a:lnTo>
                                        <a:pt x="28651" y="0"/>
                                      </a:lnTo>
                                      <a:lnTo>
                                        <a:pt x="28651" y="6172"/>
                                      </a:lnTo>
                                      <a:lnTo>
                                        <a:pt x="21577" y="6172"/>
                                      </a:lnTo>
                                      <a:cubicBezTo>
                                        <a:pt x="18936" y="6172"/>
                                        <a:pt x="17044" y="6756"/>
                                        <a:pt x="16053" y="7823"/>
                                      </a:cubicBezTo>
                                      <a:cubicBezTo>
                                        <a:pt x="14986" y="8890"/>
                                        <a:pt x="14491" y="10782"/>
                                        <a:pt x="14491" y="13589"/>
                                      </a:cubicBezTo>
                                      <a:lnTo>
                                        <a:pt x="14491" y="17539"/>
                                      </a:lnTo>
                                      <a:lnTo>
                                        <a:pt x="26670" y="17539"/>
                                      </a:lnTo>
                                      <a:lnTo>
                                        <a:pt x="26670" y="23304"/>
                                      </a:lnTo>
                                      <a:lnTo>
                                        <a:pt x="14491" y="23304"/>
                                      </a:lnTo>
                                      <a:lnTo>
                                        <a:pt x="14491" y="62573"/>
                                      </a:lnTo>
                                      <a:lnTo>
                                        <a:pt x="7087" y="62573"/>
                                      </a:lnTo>
                                      <a:lnTo>
                                        <a:pt x="7087" y="23304"/>
                                      </a:lnTo>
                                      <a:lnTo>
                                        <a:pt x="0" y="23304"/>
                                      </a:lnTo>
                                      <a:lnTo>
                                        <a:pt x="0" y="17539"/>
                                      </a:lnTo>
                                      <a:lnTo>
                                        <a:pt x="7087" y="17539"/>
                                      </a:lnTo>
                                      <a:lnTo>
                                        <a:pt x="7087" y="14415"/>
                                      </a:lnTo>
                                      <a:cubicBezTo>
                                        <a:pt x="7087" y="9462"/>
                                        <a:pt x="8230" y="5766"/>
                                        <a:pt x="10541" y="3454"/>
                                      </a:cubicBezTo>
                                      <a:cubicBezTo>
                                        <a:pt x="12840" y="1156"/>
                                        <a:pt x="16548" y="0"/>
                                        <a:pt x="2165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1" name="Shape 835"/>
                              <wps:cNvSpPr>
                                <a:spLocks/>
                              </wps:cNvSpPr>
                              <wps:spPr bwMode="auto">
                                <a:xfrm>
                                  <a:off x="37126" y="344"/>
                                  <a:ext cx="190" cy="292"/>
                                </a:xfrm>
                                <a:custGeom>
                                  <a:avLst/>
                                  <a:gdLst>
                                    <a:gd name="T0" fmla="*/ 19024 w 19024"/>
                                    <a:gd name="T1" fmla="*/ 0 h 29162"/>
                                    <a:gd name="T2" fmla="*/ 19024 w 19024"/>
                                    <a:gd name="T3" fmla="*/ 6159 h 29162"/>
                                    <a:gd name="T4" fmla="*/ 10871 w 19024"/>
                                    <a:gd name="T5" fmla="*/ 7508 h 29162"/>
                                    <a:gd name="T6" fmla="*/ 7417 w 19024"/>
                                    <a:gd name="T7" fmla="*/ 14506 h 29162"/>
                                    <a:gd name="T8" fmla="*/ 9970 w 19024"/>
                                    <a:gd name="T9" fmla="*/ 20767 h 29162"/>
                                    <a:gd name="T10" fmla="*/ 17043 w 19024"/>
                                    <a:gd name="T11" fmla="*/ 23066 h 29162"/>
                                    <a:gd name="T12" fmla="*/ 19024 w 19024"/>
                                    <a:gd name="T13" fmla="*/ 22192 h 29162"/>
                                    <a:gd name="T14" fmla="*/ 19024 w 19024"/>
                                    <a:gd name="T15" fmla="*/ 28351 h 29162"/>
                                    <a:gd name="T16" fmla="*/ 15075 w 19024"/>
                                    <a:gd name="T17" fmla="*/ 29162 h 29162"/>
                                    <a:gd name="T18" fmla="*/ 4039 w 19024"/>
                                    <a:gd name="T19" fmla="*/ 25377 h 29162"/>
                                    <a:gd name="T20" fmla="*/ 0 w 19024"/>
                                    <a:gd name="T21" fmla="*/ 15001 h 29162"/>
                                    <a:gd name="T22" fmla="*/ 5105 w 19024"/>
                                    <a:gd name="T23" fmla="*/ 3559 h 29162"/>
                                    <a:gd name="T24" fmla="*/ 19024 w 19024"/>
                                    <a:gd name="T25" fmla="*/ 0 h 29162"/>
                                    <a:gd name="T26" fmla="*/ 0 w 19024"/>
                                    <a:gd name="T27" fmla="*/ 0 h 29162"/>
                                    <a:gd name="T28" fmla="*/ 19024 w 19024"/>
                                    <a:gd name="T29" fmla="*/ 29162 h 29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24" h="29162">
                                      <a:moveTo>
                                        <a:pt x="19024" y="0"/>
                                      </a:moveTo>
                                      <a:lnTo>
                                        <a:pt x="19024" y="6159"/>
                                      </a:lnTo>
                                      <a:lnTo>
                                        <a:pt x="10871" y="7508"/>
                                      </a:lnTo>
                                      <a:cubicBezTo>
                                        <a:pt x="8572" y="8905"/>
                                        <a:pt x="7417" y="11217"/>
                                        <a:pt x="7417" y="14506"/>
                                      </a:cubicBezTo>
                                      <a:cubicBezTo>
                                        <a:pt x="7417" y="17148"/>
                                        <a:pt x="8242" y="19281"/>
                                        <a:pt x="9970" y="20767"/>
                                      </a:cubicBezTo>
                                      <a:cubicBezTo>
                                        <a:pt x="11697" y="22329"/>
                                        <a:pt x="14084" y="23066"/>
                                        <a:pt x="17043" y="23066"/>
                                      </a:cubicBezTo>
                                      <a:lnTo>
                                        <a:pt x="19024" y="22192"/>
                                      </a:lnTo>
                                      <a:lnTo>
                                        <a:pt x="19024" y="28351"/>
                                      </a:lnTo>
                                      <a:lnTo>
                                        <a:pt x="15075" y="29162"/>
                                      </a:lnTo>
                                      <a:cubicBezTo>
                                        <a:pt x="10465" y="29162"/>
                                        <a:pt x="6756" y="27930"/>
                                        <a:pt x="4039" y="25377"/>
                                      </a:cubicBezTo>
                                      <a:cubicBezTo>
                                        <a:pt x="1321" y="22824"/>
                                        <a:pt x="0" y="19370"/>
                                        <a:pt x="0" y="15001"/>
                                      </a:cubicBezTo>
                                      <a:cubicBezTo>
                                        <a:pt x="0" y="9985"/>
                                        <a:pt x="1651" y="6187"/>
                                        <a:pt x="5105" y="3559"/>
                                      </a:cubicBezTo>
                                      <a:lnTo>
                                        <a:pt x="19024"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2" name="Shape 836"/>
                              <wps:cNvSpPr>
                                <a:spLocks/>
                              </wps:cNvSpPr>
                              <wps:spPr bwMode="auto">
                                <a:xfrm>
                                  <a:off x="37159" y="164"/>
                                  <a:ext cx="157" cy="100"/>
                                </a:xfrm>
                                <a:custGeom>
                                  <a:avLst/>
                                  <a:gdLst>
                                    <a:gd name="T0" fmla="*/ 15304 w 15723"/>
                                    <a:gd name="T1" fmla="*/ 0 h 9969"/>
                                    <a:gd name="T2" fmla="*/ 15723 w 15723"/>
                                    <a:gd name="T3" fmla="*/ 147 h 9969"/>
                                    <a:gd name="T4" fmla="*/ 15723 w 15723"/>
                                    <a:gd name="T5" fmla="*/ 6607 h 9969"/>
                                    <a:gd name="T6" fmla="*/ 14567 w 15723"/>
                                    <a:gd name="T7" fmla="*/ 6261 h 9969"/>
                                    <a:gd name="T8" fmla="*/ 6998 w 15723"/>
                                    <a:gd name="T9" fmla="*/ 7252 h 9969"/>
                                    <a:gd name="T10" fmla="*/ 0 w 15723"/>
                                    <a:gd name="T11" fmla="*/ 9969 h 9969"/>
                                    <a:gd name="T12" fmla="*/ 0 w 15723"/>
                                    <a:gd name="T13" fmla="*/ 3137 h 9969"/>
                                    <a:gd name="T14" fmla="*/ 7823 w 15723"/>
                                    <a:gd name="T15" fmla="*/ 826 h 9969"/>
                                    <a:gd name="T16" fmla="*/ 15304 w 15723"/>
                                    <a:gd name="T17" fmla="*/ 0 h 9969"/>
                                    <a:gd name="T18" fmla="*/ 0 w 15723"/>
                                    <a:gd name="T19" fmla="*/ 0 h 9969"/>
                                    <a:gd name="T20" fmla="*/ 15723 w 15723"/>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23" h="9969">
                                      <a:moveTo>
                                        <a:pt x="15304" y="0"/>
                                      </a:moveTo>
                                      <a:lnTo>
                                        <a:pt x="15723" y="147"/>
                                      </a:lnTo>
                                      <a:lnTo>
                                        <a:pt x="15723" y="6607"/>
                                      </a:lnTo>
                                      <a:lnTo>
                                        <a:pt x="14567" y="6261"/>
                                      </a:lnTo>
                                      <a:cubicBezTo>
                                        <a:pt x="11938" y="6261"/>
                                        <a:pt x="9462" y="6591"/>
                                        <a:pt x="6998" y="7252"/>
                                      </a:cubicBezTo>
                                      <a:cubicBezTo>
                                        <a:pt x="4521" y="7912"/>
                                        <a:pt x="2223" y="8814"/>
                                        <a:pt x="0" y="9969"/>
                                      </a:cubicBezTo>
                                      <a:lnTo>
                                        <a:pt x="0" y="3137"/>
                                      </a:lnTo>
                                      <a:cubicBezTo>
                                        <a:pt x="2629" y="2146"/>
                                        <a:pt x="5271" y="1321"/>
                                        <a:pt x="7823" y="826"/>
                                      </a:cubicBezTo>
                                      <a:cubicBezTo>
                                        <a:pt x="10363" y="330"/>
                                        <a:pt x="12840" y="0"/>
                                        <a:pt x="1530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3" name="Shape 837"/>
                              <wps:cNvSpPr>
                                <a:spLocks/>
                              </wps:cNvSpPr>
                              <wps:spPr bwMode="auto">
                                <a:xfrm>
                                  <a:off x="37316" y="166"/>
                                  <a:ext cx="191" cy="462"/>
                                </a:xfrm>
                                <a:custGeom>
                                  <a:avLst/>
                                  <a:gdLst>
                                    <a:gd name="T0" fmla="*/ 0 w 19025"/>
                                    <a:gd name="T1" fmla="*/ 0 h 46223"/>
                                    <a:gd name="T2" fmla="*/ 14161 w 19025"/>
                                    <a:gd name="T3" fmla="*/ 4971 h 46223"/>
                                    <a:gd name="T4" fmla="*/ 19025 w 19025"/>
                                    <a:gd name="T5" fmla="*/ 20275 h 46223"/>
                                    <a:gd name="T6" fmla="*/ 19025 w 19025"/>
                                    <a:gd name="T7" fmla="*/ 45967 h 46223"/>
                                    <a:gd name="T8" fmla="*/ 11608 w 19025"/>
                                    <a:gd name="T9" fmla="*/ 45967 h 46223"/>
                                    <a:gd name="T10" fmla="*/ 11608 w 19025"/>
                                    <a:gd name="T11" fmla="*/ 39134 h 46223"/>
                                    <a:gd name="T12" fmla="*/ 5271 w 19025"/>
                                    <a:gd name="T13" fmla="*/ 45141 h 46223"/>
                                    <a:gd name="T14" fmla="*/ 0 w 19025"/>
                                    <a:gd name="T15" fmla="*/ 46223 h 46223"/>
                                    <a:gd name="T16" fmla="*/ 0 w 19025"/>
                                    <a:gd name="T17" fmla="*/ 40064 h 46223"/>
                                    <a:gd name="T18" fmla="*/ 7900 w 19025"/>
                                    <a:gd name="T19" fmla="*/ 36581 h 46223"/>
                                    <a:gd name="T20" fmla="*/ 11608 w 19025"/>
                                    <a:gd name="T21" fmla="*/ 24973 h 46223"/>
                                    <a:gd name="T22" fmla="*/ 11608 w 19025"/>
                                    <a:gd name="T23" fmla="*/ 23323 h 46223"/>
                                    <a:gd name="T24" fmla="*/ 4280 w 19025"/>
                                    <a:gd name="T25" fmla="*/ 23323 h 46223"/>
                                    <a:gd name="T26" fmla="*/ 0 w 19025"/>
                                    <a:gd name="T27" fmla="*/ 24031 h 46223"/>
                                    <a:gd name="T28" fmla="*/ 0 w 19025"/>
                                    <a:gd name="T29" fmla="*/ 17872 h 46223"/>
                                    <a:gd name="T30" fmla="*/ 1232 w 19025"/>
                                    <a:gd name="T31" fmla="*/ 17557 h 46223"/>
                                    <a:gd name="T32" fmla="*/ 11608 w 19025"/>
                                    <a:gd name="T33" fmla="*/ 17557 h 46223"/>
                                    <a:gd name="T34" fmla="*/ 11608 w 19025"/>
                                    <a:gd name="T35" fmla="*/ 16820 h 46223"/>
                                    <a:gd name="T36" fmla="*/ 8230 w 19025"/>
                                    <a:gd name="T37" fmla="*/ 8921 h 46223"/>
                                    <a:gd name="T38" fmla="*/ 0 w 19025"/>
                                    <a:gd name="T39" fmla="*/ 6460 h 46223"/>
                                    <a:gd name="T40" fmla="*/ 0 w 19025"/>
                                    <a:gd name="T41" fmla="*/ 0 h 46223"/>
                                    <a:gd name="T42" fmla="*/ 0 w 19025"/>
                                    <a:gd name="T43" fmla="*/ 0 h 46223"/>
                                    <a:gd name="T44" fmla="*/ 19025 w 19025"/>
                                    <a:gd name="T45" fmla="*/ 46223 h 46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25" h="46223">
                                      <a:moveTo>
                                        <a:pt x="0" y="0"/>
                                      </a:moveTo>
                                      <a:lnTo>
                                        <a:pt x="14161" y="4971"/>
                                      </a:lnTo>
                                      <a:cubicBezTo>
                                        <a:pt x="17374" y="8337"/>
                                        <a:pt x="19012" y="13442"/>
                                        <a:pt x="19025" y="20275"/>
                                      </a:cubicBezTo>
                                      <a:lnTo>
                                        <a:pt x="19025" y="45967"/>
                                      </a:lnTo>
                                      <a:lnTo>
                                        <a:pt x="11608" y="45967"/>
                                      </a:lnTo>
                                      <a:lnTo>
                                        <a:pt x="11608" y="39134"/>
                                      </a:lnTo>
                                      <a:cubicBezTo>
                                        <a:pt x="9881" y="41928"/>
                                        <a:pt x="7734" y="43909"/>
                                        <a:pt x="5271" y="45141"/>
                                      </a:cubicBezTo>
                                      <a:lnTo>
                                        <a:pt x="0" y="46223"/>
                                      </a:lnTo>
                                      <a:lnTo>
                                        <a:pt x="0" y="40064"/>
                                      </a:lnTo>
                                      <a:lnTo>
                                        <a:pt x="7900" y="36581"/>
                                      </a:lnTo>
                                      <a:cubicBezTo>
                                        <a:pt x="10376" y="33698"/>
                                        <a:pt x="11608" y="29825"/>
                                        <a:pt x="11608" y="24973"/>
                                      </a:cubicBezTo>
                                      <a:lnTo>
                                        <a:pt x="11608" y="23323"/>
                                      </a:lnTo>
                                      <a:lnTo>
                                        <a:pt x="4280" y="23323"/>
                                      </a:lnTo>
                                      <a:lnTo>
                                        <a:pt x="0" y="24031"/>
                                      </a:lnTo>
                                      <a:lnTo>
                                        <a:pt x="0" y="17872"/>
                                      </a:lnTo>
                                      <a:lnTo>
                                        <a:pt x="1232" y="17557"/>
                                      </a:lnTo>
                                      <a:lnTo>
                                        <a:pt x="11608" y="17557"/>
                                      </a:lnTo>
                                      <a:lnTo>
                                        <a:pt x="11608" y="16820"/>
                                      </a:lnTo>
                                      <a:cubicBezTo>
                                        <a:pt x="11608" y="13442"/>
                                        <a:pt x="10452" y="10813"/>
                                        <a:pt x="8230" y="8921"/>
                                      </a:cubicBezTo>
                                      <a:lnTo>
                                        <a:pt x="0" y="64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4" name="Shape 838"/>
                              <wps:cNvSpPr>
                                <a:spLocks/>
                              </wps:cNvSpPr>
                              <wps:spPr bwMode="auto">
                                <a:xfrm>
                                  <a:off x="37627" y="164"/>
                                  <a:ext cx="356" cy="472"/>
                                </a:xfrm>
                                <a:custGeom>
                                  <a:avLst/>
                                  <a:gdLst>
                                    <a:gd name="T0" fmla="*/ 22632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62 w 35649"/>
                                    <a:gd name="T11" fmla="*/ 6248 h 47168"/>
                                    <a:gd name="T12" fmla="*/ 11773 w 35649"/>
                                    <a:gd name="T13" fmla="*/ 10859 h 47168"/>
                                    <a:gd name="T14" fmla="*/ 7823 w 35649"/>
                                    <a:gd name="T15" fmla="*/ 23622 h 47168"/>
                                    <a:gd name="T16" fmla="*/ 11773 w 35649"/>
                                    <a:gd name="T17" fmla="*/ 36474 h 47168"/>
                                    <a:gd name="T18" fmla="*/ 22962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32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32" y="0"/>
                                      </a:moveTo>
                                      <a:cubicBezTo>
                                        <a:pt x="24943" y="0"/>
                                        <a:pt x="27165" y="241"/>
                                        <a:pt x="29312" y="737"/>
                                      </a:cubicBezTo>
                                      <a:cubicBezTo>
                                        <a:pt x="31445" y="1232"/>
                                        <a:pt x="33592" y="1892"/>
                                        <a:pt x="35649" y="2794"/>
                                      </a:cubicBezTo>
                                      <a:lnTo>
                                        <a:pt x="35649" y="9715"/>
                                      </a:lnTo>
                                      <a:cubicBezTo>
                                        <a:pt x="33503" y="8560"/>
                                        <a:pt x="31445" y="7734"/>
                                        <a:pt x="29312" y="7163"/>
                                      </a:cubicBezTo>
                                      <a:cubicBezTo>
                                        <a:pt x="27165" y="6579"/>
                                        <a:pt x="25108" y="6248"/>
                                        <a:pt x="22962" y="6248"/>
                                      </a:cubicBezTo>
                                      <a:cubicBezTo>
                                        <a:pt x="18186" y="6248"/>
                                        <a:pt x="14402" y="7823"/>
                                        <a:pt x="11773" y="10859"/>
                                      </a:cubicBezTo>
                                      <a:cubicBezTo>
                                        <a:pt x="9131" y="13907"/>
                                        <a:pt x="7823" y="18186"/>
                                        <a:pt x="7823" y="23622"/>
                                      </a:cubicBezTo>
                                      <a:cubicBezTo>
                                        <a:pt x="7823" y="29134"/>
                                        <a:pt x="9131" y="33426"/>
                                        <a:pt x="11773" y="36474"/>
                                      </a:cubicBezTo>
                                      <a:cubicBezTo>
                                        <a:pt x="14402" y="39510"/>
                                        <a:pt x="18186" y="40996"/>
                                        <a:pt x="22962" y="40996"/>
                                      </a:cubicBezTo>
                                      <a:cubicBezTo>
                                        <a:pt x="25108" y="40996"/>
                                        <a:pt x="27165" y="40754"/>
                                        <a:pt x="29312" y="40170"/>
                                      </a:cubicBezTo>
                                      <a:cubicBezTo>
                                        <a:pt x="31445" y="39599"/>
                                        <a:pt x="33503" y="38697"/>
                                        <a:pt x="35649" y="37541"/>
                                      </a:cubicBezTo>
                                      <a:lnTo>
                                        <a:pt x="35649" y="44374"/>
                                      </a:lnTo>
                                      <a:cubicBezTo>
                                        <a:pt x="33503" y="45364"/>
                                        <a:pt x="31369" y="46101"/>
                                        <a:pt x="29223" y="46507"/>
                                      </a:cubicBezTo>
                                      <a:cubicBezTo>
                                        <a:pt x="27000" y="46926"/>
                                        <a:pt x="24613" y="47168"/>
                                        <a:pt x="22149" y="47168"/>
                                      </a:cubicBezTo>
                                      <a:cubicBezTo>
                                        <a:pt x="15392" y="47168"/>
                                        <a:pt x="9957" y="45110"/>
                                        <a:pt x="6007" y="40831"/>
                                      </a:cubicBezTo>
                                      <a:cubicBezTo>
                                        <a:pt x="1968" y="36627"/>
                                        <a:pt x="0" y="30874"/>
                                        <a:pt x="0" y="23622"/>
                                      </a:cubicBezTo>
                                      <a:cubicBezTo>
                                        <a:pt x="0" y="16294"/>
                                        <a:pt x="1968" y="10528"/>
                                        <a:pt x="6007" y="6337"/>
                                      </a:cubicBezTo>
                                      <a:cubicBezTo>
                                        <a:pt x="10046" y="2134"/>
                                        <a:pt x="15558" y="0"/>
                                        <a:pt x="22632"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5" name="Shape 839"/>
                              <wps:cNvSpPr>
                                <a:spLocks/>
                              </wps:cNvSpPr>
                              <wps:spPr bwMode="auto">
                                <a:xfrm>
                                  <a:off x="38057" y="47"/>
                                  <a:ext cx="280" cy="578"/>
                                </a:xfrm>
                                <a:custGeom>
                                  <a:avLst/>
                                  <a:gdLst>
                                    <a:gd name="T0" fmla="*/ 5435 w 28067"/>
                                    <a:gd name="T1" fmla="*/ 0 h 57798"/>
                                    <a:gd name="T2" fmla="*/ 12840 w 28067"/>
                                    <a:gd name="T3" fmla="*/ 0 h 57798"/>
                                    <a:gd name="T4" fmla="*/ 12840 w 28067"/>
                                    <a:gd name="T5" fmla="*/ 12763 h 57798"/>
                                    <a:gd name="T6" fmla="*/ 28067 w 28067"/>
                                    <a:gd name="T7" fmla="*/ 12763 h 57798"/>
                                    <a:gd name="T8" fmla="*/ 28067 w 28067"/>
                                    <a:gd name="T9" fmla="*/ 18529 h 57798"/>
                                    <a:gd name="T10" fmla="*/ 12840 w 28067"/>
                                    <a:gd name="T11" fmla="*/ 18529 h 57798"/>
                                    <a:gd name="T12" fmla="*/ 12840 w 28067"/>
                                    <a:gd name="T13" fmla="*/ 42977 h 57798"/>
                                    <a:gd name="T14" fmla="*/ 14325 w 28067"/>
                                    <a:gd name="T15" fmla="*/ 50063 h 57798"/>
                                    <a:gd name="T16" fmla="*/ 20498 w 28067"/>
                                    <a:gd name="T17" fmla="*/ 51626 h 57798"/>
                                    <a:gd name="T18" fmla="*/ 28067 w 28067"/>
                                    <a:gd name="T19" fmla="*/ 51626 h 57798"/>
                                    <a:gd name="T20" fmla="*/ 28067 w 28067"/>
                                    <a:gd name="T21" fmla="*/ 57798 h 57798"/>
                                    <a:gd name="T22" fmla="*/ 20498 w 28067"/>
                                    <a:gd name="T23" fmla="*/ 57798 h 57798"/>
                                    <a:gd name="T24" fmla="*/ 8636 w 28067"/>
                                    <a:gd name="T25" fmla="*/ 54585 h 57798"/>
                                    <a:gd name="T26" fmla="*/ 5423 w 28067"/>
                                    <a:gd name="T27" fmla="*/ 42977 h 57798"/>
                                    <a:gd name="T28" fmla="*/ 5435 w 28067"/>
                                    <a:gd name="T29" fmla="*/ 18529 h 57798"/>
                                    <a:gd name="T30" fmla="*/ 0 w 28067"/>
                                    <a:gd name="T31" fmla="*/ 18529 h 57798"/>
                                    <a:gd name="T32" fmla="*/ 0 w 28067"/>
                                    <a:gd name="T33" fmla="*/ 12763 h 57798"/>
                                    <a:gd name="T34" fmla="*/ 5435 w 28067"/>
                                    <a:gd name="T35" fmla="*/ 12763 h 57798"/>
                                    <a:gd name="T36" fmla="*/ 5435 w 28067"/>
                                    <a:gd name="T37" fmla="*/ 0 h 57798"/>
                                    <a:gd name="T38" fmla="*/ 0 w 28067"/>
                                    <a:gd name="T39" fmla="*/ 0 h 57798"/>
                                    <a:gd name="T40" fmla="*/ 28067 w 28067"/>
                                    <a:gd name="T41" fmla="*/ 57798 h 57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067" h="57798">
                                      <a:moveTo>
                                        <a:pt x="5435" y="0"/>
                                      </a:moveTo>
                                      <a:lnTo>
                                        <a:pt x="12840" y="0"/>
                                      </a:lnTo>
                                      <a:lnTo>
                                        <a:pt x="12840" y="12763"/>
                                      </a:lnTo>
                                      <a:lnTo>
                                        <a:pt x="28067" y="12763"/>
                                      </a:lnTo>
                                      <a:lnTo>
                                        <a:pt x="28067" y="18529"/>
                                      </a:lnTo>
                                      <a:lnTo>
                                        <a:pt x="12840" y="18529"/>
                                      </a:lnTo>
                                      <a:lnTo>
                                        <a:pt x="12840" y="42977"/>
                                      </a:lnTo>
                                      <a:cubicBezTo>
                                        <a:pt x="12840" y="46685"/>
                                        <a:pt x="13335" y="49073"/>
                                        <a:pt x="14325" y="50063"/>
                                      </a:cubicBezTo>
                                      <a:cubicBezTo>
                                        <a:pt x="15303" y="51130"/>
                                        <a:pt x="17373" y="51626"/>
                                        <a:pt x="20498" y="51626"/>
                                      </a:cubicBezTo>
                                      <a:lnTo>
                                        <a:pt x="28067" y="51626"/>
                                      </a:lnTo>
                                      <a:lnTo>
                                        <a:pt x="28067" y="57798"/>
                                      </a:lnTo>
                                      <a:lnTo>
                                        <a:pt x="20498" y="57798"/>
                                      </a:lnTo>
                                      <a:cubicBezTo>
                                        <a:pt x="14732" y="57798"/>
                                        <a:pt x="10782" y="56731"/>
                                        <a:pt x="8636" y="54585"/>
                                      </a:cubicBezTo>
                                      <a:cubicBezTo>
                                        <a:pt x="6502" y="52451"/>
                                        <a:pt x="5423" y="48577"/>
                                        <a:pt x="5423" y="42977"/>
                                      </a:cubicBezTo>
                                      <a:lnTo>
                                        <a:pt x="5435" y="18529"/>
                                      </a:lnTo>
                                      <a:lnTo>
                                        <a:pt x="0" y="18529"/>
                                      </a:lnTo>
                                      <a:lnTo>
                                        <a:pt x="0" y="12763"/>
                                      </a:lnTo>
                                      <a:lnTo>
                                        <a:pt x="5435" y="12763"/>
                                      </a:lnTo>
                                      <a:lnTo>
                                        <a:pt x="5435"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6" name="Shape 840"/>
                              <wps:cNvSpPr>
                                <a:spLocks/>
                              </wps:cNvSpPr>
                              <wps:spPr bwMode="auto">
                                <a:xfrm>
                                  <a:off x="38402" y="164"/>
                                  <a:ext cx="207" cy="472"/>
                                </a:xfrm>
                                <a:custGeom>
                                  <a:avLst/>
                                  <a:gdLst>
                                    <a:gd name="T0" fmla="*/ 20663 w 20663"/>
                                    <a:gd name="T1" fmla="*/ 0 h 47180"/>
                                    <a:gd name="T2" fmla="*/ 20663 w 20663"/>
                                    <a:gd name="T3" fmla="*/ 6261 h 47180"/>
                                    <a:gd name="T4" fmla="*/ 11278 w 20663"/>
                                    <a:gd name="T5" fmla="*/ 10960 h 47180"/>
                                    <a:gd name="T6" fmla="*/ 7824 w 20663"/>
                                    <a:gd name="T7" fmla="*/ 23635 h 47180"/>
                                    <a:gd name="T8" fmla="*/ 11189 w 20663"/>
                                    <a:gd name="T9" fmla="*/ 36398 h 47180"/>
                                    <a:gd name="T10" fmla="*/ 20663 w 20663"/>
                                    <a:gd name="T11" fmla="*/ 41008 h 47180"/>
                                    <a:gd name="T12" fmla="*/ 20663 w 20663"/>
                                    <a:gd name="T13" fmla="*/ 47180 h 47180"/>
                                    <a:gd name="T14" fmla="*/ 5436 w 20663"/>
                                    <a:gd name="T15" fmla="*/ 40919 h 47180"/>
                                    <a:gd name="T16" fmla="*/ 0 w 20663"/>
                                    <a:gd name="T17" fmla="*/ 23635 h 47180"/>
                                    <a:gd name="T18" fmla="*/ 5436 w 20663"/>
                                    <a:gd name="T19" fmla="*/ 6261 h 47180"/>
                                    <a:gd name="T20" fmla="*/ 20663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20663" y="0"/>
                                      </a:moveTo>
                                      <a:lnTo>
                                        <a:pt x="20663" y="6261"/>
                                      </a:lnTo>
                                      <a:cubicBezTo>
                                        <a:pt x="16713" y="6261"/>
                                        <a:pt x="13576" y="7823"/>
                                        <a:pt x="11278" y="10960"/>
                                      </a:cubicBezTo>
                                      <a:cubicBezTo>
                                        <a:pt x="8967" y="14084"/>
                                        <a:pt x="7824" y="18288"/>
                                        <a:pt x="7824" y="23635"/>
                                      </a:cubicBezTo>
                                      <a:cubicBezTo>
                                        <a:pt x="7824" y="29070"/>
                                        <a:pt x="8890" y="33274"/>
                                        <a:pt x="11189" y="36398"/>
                                      </a:cubicBezTo>
                                      <a:cubicBezTo>
                                        <a:pt x="13500" y="39522"/>
                                        <a:pt x="16625" y="41008"/>
                                        <a:pt x="20663" y="41008"/>
                                      </a:cubicBezTo>
                                      <a:lnTo>
                                        <a:pt x="20663" y="47180"/>
                                      </a:lnTo>
                                      <a:cubicBezTo>
                                        <a:pt x="14161" y="47180"/>
                                        <a:pt x="9055" y="45123"/>
                                        <a:pt x="5436" y="40919"/>
                                      </a:cubicBezTo>
                                      <a:cubicBezTo>
                                        <a:pt x="1816" y="36805"/>
                                        <a:pt x="0" y="31051"/>
                                        <a:pt x="0" y="23635"/>
                                      </a:cubicBezTo>
                                      <a:cubicBezTo>
                                        <a:pt x="0" y="16218"/>
                                        <a:pt x="1804" y="10465"/>
                                        <a:pt x="5436" y="6261"/>
                                      </a:cubicBezTo>
                                      <a:cubicBezTo>
                                        <a:pt x="9055" y="2146"/>
                                        <a:pt x="14161" y="0"/>
                                        <a:pt x="2066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7" name="Shape 841"/>
                              <wps:cNvSpPr>
                                <a:spLocks/>
                              </wps:cNvSpPr>
                              <wps:spPr bwMode="auto">
                                <a:xfrm>
                                  <a:off x="38609" y="164"/>
                                  <a:ext cx="207" cy="472"/>
                                </a:xfrm>
                                <a:custGeom>
                                  <a:avLst/>
                                  <a:gdLst>
                                    <a:gd name="T0" fmla="*/ 0 w 20663"/>
                                    <a:gd name="T1" fmla="*/ 0 h 47180"/>
                                    <a:gd name="T2" fmla="*/ 15151 w 20663"/>
                                    <a:gd name="T3" fmla="*/ 6261 h 47180"/>
                                    <a:gd name="T4" fmla="*/ 20663 w 20663"/>
                                    <a:gd name="T5" fmla="*/ 23635 h 47180"/>
                                    <a:gd name="T6" fmla="*/ 15151 w 20663"/>
                                    <a:gd name="T7" fmla="*/ 40919 h 47180"/>
                                    <a:gd name="T8" fmla="*/ 0 w 20663"/>
                                    <a:gd name="T9" fmla="*/ 47180 h 47180"/>
                                    <a:gd name="T10" fmla="*/ 0 w 20663"/>
                                    <a:gd name="T11" fmla="*/ 41008 h 47180"/>
                                    <a:gd name="T12" fmla="*/ 9385 w 20663"/>
                                    <a:gd name="T13" fmla="*/ 36398 h 47180"/>
                                    <a:gd name="T14" fmla="*/ 12840 w 20663"/>
                                    <a:gd name="T15" fmla="*/ 23635 h 47180"/>
                                    <a:gd name="T16" fmla="*/ 9385 w 20663"/>
                                    <a:gd name="T17" fmla="*/ 10960 h 47180"/>
                                    <a:gd name="T18" fmla="*/ 0 w 20663"/>
                                    <a:gd name="T19" fmla="*/ 6261 h 47180"/>
                                    <a:gd name="T20" fmla="*/ 0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0" y="0"/>
                                      </a:moveTo>
                                      <a:cubicBezTo>
                                        <a:pt x="6426" y="0"/>
                                        <a:pt x="11443" y="2146"/>
                                        <a:pt x="15151" y="6261"/>
                                      </a:cubicBezTo>
                                      <a:cubicBezTo>
                                        <a:pt x="18771" y="10465"/>
                                        <a:pt x="20663" y="16231"/>
                                        <a:pt x="20663" y="23635"/>
                                      </a:cubicBezTo>
                                      <a:cubicBezTo>
                                        <a:pt x="20663" y="31039"/>
                                        <a:pt x="18771" y="36805"/>
                                        <a:pt x="15151" y="40919"/>
                                      </a:cubicBezTo>
                                      <a:cubicBezTo>
                                        <a:pt x="11443" y="45123"/>
                                        <a:pt x="6426" y="47180"/>
                                        <a:pt x="0" y="47180"/>
                                      </a:cubicBezTo>
                                      <a:lnTo>
                                        <a:pt x="0" y="41008"/>
                                      </a:lnTo>
                                      <a:cubicBezTo>
                                        <a:pt x="3950" y="41008"/>
                                        <a:pt x="7087" y="39522"/>
                                        <a:pt x="9385" y="36398"/>
                                      </a:cubicBezTo>
                                      <a:cubicBezTo>
                                        <a:pt x="11697" y="33261"/>
                                        <a:pt x="12840" y="29070"/>
                                        <a:pt x="12840" y="23635"/>
                                      </a:cubicBezTo>
                                      <a:cubicBezTo>
                                        <a:pt x="12840" y="18364"/>
                                        <a:pt x="11697" y="14084"/>
                                        <a:pt x="9385" y="10960"/>
                                      </a:cubicBezTo>
                                      <a:cubicBezTo>
                                        <a:pt x="7087" y="7823"/>
                                        <a:pt x="3950" y="6261"/>
                                        <a:pt x="0" y="6261"/>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8" name="Shape 842"/>
                              <wps:cNvSpPr>
                                <a:spLocks/>
                              </wps:cNvSpPr>
                              <wps:spPr bwMode="auto">
                                <a:xfrm>
                                  <a:off x="38936" y="164"/>
                                  <a:ext cx="263" cy="461"/>
                                </a:xfrm>
                                <a:custGeom>
                                  <a:avLst/>
                                  <a:gdLst>
                                    <a:gd name="T0" fmla="*/ 22555 w 26340"/>
                                    <a:gd name="T1" fmla="*/ 0 h 46114"/>
                                    <a:gd name="T2" fmla="*/ 24283 w 26340"/>
                                    <a:gd name="T3" fmla="*/ 89 h 46114"/>
                                    <a:gd name="T4" fmla="*/ 26340 w 26340"/>
                                    <a:gd name="T5" fmla="*/ 419 h 46114"/>
                                    <a:gd name="T6" fmla="*/ 26340 w 26340"/>
                                    <a:gd name="T7" fmla="*/ 7988 h 46114"/>
                                    <a:gd name="T8" fmla="*/ 23622 w 26340"/>
                                    <a:gd name="T9" fmla="*/ 6921 h 46114"/>
                                    <a:gd name="T10" fmla="*/ 20409 w 26340"/>
                                    <a:gd name="T11" fmla="*/ 6591 h 46114"/>
                                    <a:gd name="T12" fmla="*/ 10782 w 26340"/>
                                    <a:gd name="T13" fmla="*/ 10706 h 46114"/>
                                    <a:gd name="T14" fmla="*/ 7404 w 26340"/>
                                    <a:gd name="T15" fmla="*/ 22390 h 46114"/>
                                    <a:gd name="T16" fmla="*/ 7404 w 26340"/>
                                    <a:gd name="T17" fmla="*/ 46114 h 46114"/>
                                    <a:gd name="T18" fmla="*/ 0 w 26340"/>
                                    <a:gd name="T19" fmla="*/ 46114 h 46114"/>
                                    <a:gd name="T20" fmla="*/ 0 w 26340"/>
                                    <a:gd name="T21" fmla="*/ 1067 h 46114"/>
                                    <a:gd name="T22" fmla="*/ 7404 w 26340"/>
                                    <a:gd name="T23" fmla="*/ 1067 h 46114"/>
                                    <a:gd name="T24" fmla="*/ 7404 w 26340"/>
                                    <a:gd name="T25" fmla="*/ 8064 h 46114"/>
                                    <a:gd name="T26" fmla="*/ 13411 w 26340"/>
                                    <a:gd name="T27" fmla="*/ 1981 h 46114"/>
                                    <a:gd name="T28" fmla="*/ 22555 w 26340"/>
                                    <a:gd name="T29" fmla="*/ 0 h 46114"/>
                                    <a:gd name="T30" fmla="*/ 0 w 26340"/>
                                    <a:gd name="T31" fmla="*/ 0 h 46114"/>
                                    <a:gd name="T32" fmla="*/ 26340 w 26340"/>
                                    <a:gd name="T33" fmla="*/ 46114 h 46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340" h="46114">
                                      <a:moveTo>
                                        <a:pt x="22555" y="0"/>
                                      </a:moveTo>
                                      <a:cubicBezTo>
                                        <a:pt x="23051" y="0"/>
                                        <a:pt x="23622" y="89"/>
                                        <a:pt x="24283" y="89"/>
                                      </a:cubicBezTo>
                                      <a:cubicBezTo>
                                        <a:pt x="24854" y="165"/>
                                        <a:pt x="25514" y="254"/>
                                        <a:pt x="26340" y="419"/>
                                      </a:cubicBezTo>
                                      <a:lnTo>
                                        <a:pt x="26340" y="7988"/>
                                      </a:lnTo>
                                      <a:cubicBezTo>
                                        <a:pt x="25514" y="7493"/>
                                        <a:pt x="24613" y="7163"/>
                                        <a:pt x="23622" y="6921"/>
                                      </a:cubicBezTo>
                                      <a:cubicBezTo>
                                        <a:pt x="22632" y="6756"/>
                                        <a:pt x="21565" y="6591"/>
                                        <a:pt x="20409" y="6591"/>
                                      </a:cubicBezTo>
                                      <a:cubicBezTo>
                                        <a:pt x="16218" y="6591"/>
                                        <a:pt x="13005" y="7988"/>
                                        <a:pt x="10782" y="10706"/>
                                      </a:cubicBezTo>
                                      <a:cubicBezTo>
                                        <a:pt x="8471" y="13424"/>
                                        <a:pt x="7404" y="17297"/>
                                        <a:pt x="7404" y="22390"/>
                                      </a:cubicBezTo>
                                      <a:lnTo>
                                        <a:pt x="7404" y="46114"/>
                                      </a:lnTo>
                                      <a:lnTo>
                                        <a:pt x="0" y="46114"/>
                                      </a:lnTo>
                                      <a:lnTo>
                                        <a:pt x="0" y="1067"/>
                                      </a:lnTo>
                                      <a:lnTo>
                                        <a:pt x="7404" y="1067"/>
                                      </a:lnTo>
                                      <a:lnTo>
                                        <a:pt x="7404" y="8064"/>
                                      </a:lnTo>
                                      <a:cubicBezTo>
                                        <a:pt x="8890" y="5359"/>
                                        <a:pt x="10947" y="3289"/>
                                        <a:pt x="13411" y="1981"/>
                                      </a:cubicBezTo>
                                      <a:cubicBezTo>
                                        <a:pt x="15888" y="660"/>
                                        <a:pt x="18936" y="0"/>
                                        <a:pt x="22555"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79" name="Shape 31827"/>
                              <wps:cNvSpPr>
                                <a:spLocks/>
                              </wps:cNvSpPr>
                              <wps:spPr bwMode="auto">
                                <a:xfrm>
                                  <a:off x="39549" y="415"/>
                                  <a:ext cx="515" cy="92"/>
                                </a:xfrm>
                                <a:custGeom>
                                  <a:avLst/>
                                  <a:gdLst>
                                    <a:gd name="T0" fmla="*/ 0 w 51542"/>
                                    <a:gd name="T1" fmla="*/ 0 h 9144"/>
                                    <a:gd name="T2" fmla="*/ 51542 w 51542"/>
                                    <a:gd name="T3" fmla="*/ 0 h 9144"/>
                                    <a:gd name="T4" fmla="*/ 51542 w 51542"/>
                                    <a:gd name="T5" fmla="*/ 9144 h 9144"/>
                                    <a:gd name="T6" fmla="*/ 0 w 51542"/>
                                    <a:gd name="T7" fmla="*/ 9144 h 9144"/>
                                    <a:gd name="T8" fmla="*/ 0 w 51542"/>
                                    <a:gd name="T9" fmla="*/ 0 h 9144"/>
                                    <a:gd name="T10" fmla="*/ 0 w 51542"/>
                                    <a:gd name="T11" fmla="*/ 0 h 9144"/>
                                    <a:gd name="T12" fmla="*/ 51542 w 51542"/>
                                    <a:gd name="T13" fmla="*/ 9144 h 9144"/>
                                  </a:gdLst>
                                  <a:ahLst/>
                                  <a:cxnLst>
                                    <a:cxn ang="0">
                                      <a:pos x="T0" y="T1"/>
                                    </a:cxn>
                                    <a:cxn ang="0">
                                      <a:pos x="T2" y="T3"/>
                                    </a:cxn>
                                    <a:cxn ang="0">
                                      <a:pos x="T4" y="T5"/>
                                    </a:cxn>
                                    <a:cxn ang="0">
                                      <a:pos x="T6" y="T7"/>
                                    </a:cxn>
                                    <a:cxn ang="0">
                                      <a:pos x="T8" y="T9"/>
                                    </a:cxn>
                                  </a:cxnLst>
                                  <a:rect l="T10" t="T11" r="T12" b="T13"/>
                                  <a:pathLst>
                                    <a:path w="51542" h="9144">
                                      <a:moveTo>
                                        <a:pt x="0" y="0"/>
                                      </a:moveTo>
                                      <a:lnTo>
                                        <a:pt x="51542" y="0"/>
                                      </a:lnTo>
                                      <a:lnTo>
                                        <a:pt x="51542"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80" name="Shape 31828"/>
                              <wps:cNvSpPr>
                                <a:spLocks/>
                              </wps:cNvSpPr>
                              <wps:spPr bwMode="auto">
                                <a:xfrm>
                                  <a:off x="39549" y="251"/>
                                  <a:ext cx="515" cy="92"/>
                                </a:xfrm>
                                <a:custGeom>
                                  <a:avLst/>
                                  <a:gdLst>
                                    <a:gd name="T0" fmla="*/ 0 w 51542"/>
                                    <a:gd name="T1" fmla="*/ 0 h 9144"/>
                                    <a:gd name="T2" fmla="*/ 51542 w 51542"/>
                                    <a:gd name="T3" fmla="*/ 0 h 9144"/>
                                    <a:gd name="T4" fmla="*/ 51542 w 51542"/>
                                    <a:gd name="T5" fmla="*/ 9144 h 9144"/>
                                    <a:gd name="T6" fmla="*/ 0 w 51542"/>
                                    <a:gd name="T7" fmla="*/ 9144 h 9144"/>
                                    <a:gd name="T8" fmla="*/ 0 w 51542"/>
                                    <a:gd name="T9" fmla="*/ 0 h 9144"/>
                                    <a:gd name="T10" fmla="*/ 0 w 51542"/>
                                    <a:gd name="T11" fmla="*/ 0 h 9144"/>
                                    <a:gd name="T12" fmla="*/ 51542 w 51542"/>
                                    <a:gd name="T13" fmla="*/ 9144 h 9144"/>
                                  </a:gdLst>
                                  <a:ahLst/>
                                  <a:cxnLst>
                                    <a:cxn ang="0">
                                      <a:pos x="T0" y="T1"/>
                                    </a:cxn>
                                    <a:cxn ang="0">
                                      <a:pos x="T2" y="T3"/>
                                    </a:cxn>
                                    <a:cxn ang="0">
                                      <a:pos x="T4" y="T5"/>
                                    </a:cxn>
                                    <a:cxn ang="0">
                                      <a:pos x="T6" y="T7"/>
                                    </a:cxn>
                                    <a:cxn ang="0">
                                      <a:pos x="T8" y="T9"/>
                                    </a:cxn>
                                  </a:cxnLst>
                                  <a:rect l="T10" t="T11" r="T12" b="T13"/>
                                  <a:pathLst>
                                    <a:path w="51542" h="9144">
                                      <a:moveTo>
                                        <a:pt x="0" y="0"/>
                                      </a:moveTo>
                                      <a:lnTo>
                                        <a:pt x="51542" y="0"/>
                                      </a:lnTo>
                                      <a:lnTo>
                                        <a:pt x="51542"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81" name="Shape 845"/>
                              <wps:cNvSpPr>
                                <a:spLocks/>
                              </wps:cNvSpPr>
                              <wps:spPr bwMode="auto">
                                <a:xfrm>
                                  <a:off x="40453" y="149"/>
                                  <a:ext cx="169" cy="335"/>
                                </a:xfrm>
                                <a:custGeom>
                                  <a:avLst/>
                                  <a:gdLst>
                                    <a:gd name="T0" fmla="*/ 16840 w 16840"/>
                                    <a:gd name="T1" fmla="*/ 0 h 33499"/>
                                    <a:gd name="T2" fmla="*/ 16840 w 16840"/>
                                    <a:gd name="T3" fmla="*/ 10741 h 33499"/>
                                    <a:gd name="T4" fmla="*/ 6591 w 16840"/>
                                    <a:gd name="T5" fmla="*/ 26756 h 33499"/>
                                    <a:gd name="T6" fmla="*/ 16840 w 16840"/>
                                    <a:gd name="T7" fmla="*/ 26756 h 33499"/>
                                    <a:gd name="T8" fmla="*/ 16840 w 16840"/>
                                    <a:gd name="T9" fmla="*/ 33499 h 33499"/>
                                    <a:gd name="T10" fmla="*/ 0 w 16840"/>
                                    <a:gd name="T11" fmla="*/ 33499 h 33499"/>
                                    <a:gd name="T12" fmla="*/ 0 w 16840"/>
                                    <a:gd name="T13" fmla="*/ 25689 h 33499"/>
                                    <a:gd name="T14" fmla="*/ 16840 w 16840"/>
                                    <a:gd name="T15" fmla="*/ 0 h 33499"/>
                                    <a:gd name="T16" fmla="*/ 0 w 16840"/>
                                    <a:gd name="T17" fmla="*/ 0 h 33499"/>
                                    <a:gd name="T18" fmla="*/ 16840 w 16840"/>
                                    <a:gd name="T19" fmla="*/ 33499 h 3349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6840" h="33499">
                                      <a:moveTo>
                                        <a:pt x="16840" y="0"/>
                                      </a:moveTo>
                                      <a:lnTo>
                                        <a:pt x="16840" y="10741"/>
                                      </a:lnTo>
                                      <a:lnTo>
                                        <a:pt x="6591" y="26756"/>
                                      </a:lnTo>
                                      <a:lnTo>
                                        <a:pt x="16840" y="26756"/>
                                      </a:lnTo>
                                      <a:lnTo>
                                        <a:pt x="16840" y="33499"/>
                                      </a:lnTo>
                                      <a:lnTo>
                                        <a:pt x="0" y="33499"/>
                                      </a:lnTo>
                                      <a:lnTo>
                                        <a:pt x="0" y="25689"/>
                                      </a:lnTo>
                                      <a:lnTo>
                                        <a:pt x="1684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82" name="Shape 846"/>
                              <wps:cNvSpPr>
                                <a:spLocks/>
                              </wps:cNvSpPr>
                              <wps:spPr bwMode="auto">
                                <a:xfrm>
                                  <a:off x="40622" y="25"/>
                                  <a:ext cx="269" cy="600"/>
                                </a:xfrm>
                                <a:custGeom>
                                  <a:avLst/>
                                  <a:gdLst>
                                    <a:gd name="T0" fmla="*/ 8103 w 26886"/>
                                    <a:gd name="T1" fmla="*/ 0 h 60020"/>
                                    <a:gd name="T2" fmla="*/ 18314 w 26886"/>
                                    <a:gd name="T3" fmla="*/ 0 h 60020"/>
                                    <a:gd name="T4" fmla="*/ 18314 w 26886"/>
                                    <a:gd name="T5" fmla="*/ 39116 h 60020"/>
                                    <a:gd name="T6" fmla="*/ 26886 w 26886"/>
                                    <a:gd name="T7" fmla="*/ 39116 h 60020"/>
                                    <a:gd name="T8" fmla="*/ 26886 w 26886"/>
                                    <a:gd name="T9" fmla="*/ 45860 h 60020"/>
                                    <a:gd name="T10" fmla="*/ 18314 w 26886"/>
                                    <a:gd name="T11" fmla="*/ 45860 h 60020"/>
                                    <a:gd name="T12" fmla="*/ 18314 w 26886"/>
                                    <a:gd name="T13" fmla="*/ 60020 h 60020"/>
                                    <a:gd name="T14" fmla="*/ 10249 w 26886"/>
                                    <a:gd name="T15" fmla="*/ 60020 h 60020"/>
                                    <a:gd name="T16" fmla="*/ 10249 w 26886"/>
                                    <a:gd name="T17" fmla="*/ 45860 h 60020"/>
                                    <a:gd name="T18" fmla="*/ 0 w 26886"/>
                                    <a:gd name="T19" fmla="*/ 45860 h 60020"/>
                                    <a:gd name="T20" fmla="*/ 0 w 26886"/>
                                    <a:gd name="T21" fmla="*/ 39116 h 60020"/>
                                    <a:gd name="T22" fmla="*/ 10249 w 26886"/>
                                    <a:gd name="T23" fmla="*/ 39116 h 60020"/>
                                    <a:gd name="T24" fmla="*/ 10249 w 26886"/>
                                    <a:gd name="T25" fmla="*/ 7087 h 60020"/>
                                    <a:gd name="T26" fmla="*/ 0 w 26886"/>
                                    <a:gd name="T27" fmla="*/ 23101 h 60020"/>
                                    <a:gd name="T28" fmla="*/ 0 w 26886"/>
                                    <a:gd name="T29" fmla="*/ 12360 h 60020"/>
                                    <a:gd name="T30" fmla="*/ 8103 w 26886"/>
                                    <a:gd name="T31" fmla="*/ 0 h 60020"/>
                                    <a:gd name="T32" fmla="*/ 0 w 26886"/>
                                    <a:gd name="T33" fmla="*/ 0 h 60020"/>
                                    <a:gd name="T34" fmla="*/ 26886 w 26886"/>
                                    <a:gd name="T35" fmla="*/ 60020 h 60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886" h="60020">
                                      <a:moveTo>
                                        <a:pt x="8103" y="0"/>
                                      </a:moveTo>
                                      <a:lnTo>
                                        <a:pt x="18314" y="0"/>
                                      </a:lnTo>
                                      <a:lnTo>
                                        <a:pt x="18314" y="39116"/>
                                      </a:lnTo>
                                      <a:lnTo>
                                        <a:pt x="26886" y="39116"/>
                                      </a:lnTo>
                                      <a:lnTo>
                                        <a:pt x="26886" y="45860"/>
                                      </a:lnTo>
                                      <a:lnTo>
                                        <a:pt x="18314" y="45860"/>
                                      </a:lnTo>
                                      <a:lnTo>
                                        <a:pt x="18314" y="60020"/>
                                      </a:lnTo>
                                      <a:lnTo>
                                        <a:pt x="10249" y="60020"/>
                                      </a:lnTo>
                                      <a:lnTo>
                                        <a:pt x="10249" y="45860"/>
                                      </a:lnTo>
                                      <a:lnTo>
                                        <a:pt x="0" y="45860"/>
                                      </a:lnTo>
                                      <a:lnTo>
                                        <a:pt x="0" y="39116"/>
                                      </a:lnTo>
                                      <a:lnTo>
                                        <a:pt x="10249" y="39116"/>
                                      </a:lnTo>
                                      <a:lnTo>
                                        <a:pt x="10249" y="7087"/>
                                      </a:lnTo>
                                      <a:lnTo>
                                        <a:pt x="0" y="23101"/>
                                      </a:lnTo>
                                      <a:lnTo>
                                        <a:pt x="0" y="12360"/>
                                      </a:lnTo>
                                      <a:lnTo>
                                        <a:pt x="8103"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83" name="Shape 847"/>
                              <wps:cNvSpPr>
                                <a:spLocks/>
                              </wps:cNvSpPr>
                              <wps:spPr bwMode="auto">
                                <a:xfrm>
                                  <a:off x="31245"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Shape 848"/>
                              <wps:cNvSpPr>
                                <a:spLocks/>
                              </wps:cNvSpPr>
                              <wps:spPr bwMode="auto">
                                <a:xfrm>
                                  <a:off x="44095"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Shape 849"/>
                              <wps:cNvSpPr>
                                <a:spLocks/>
                              </wps:cNvSpPr>
                              <wps:spPr bwMode="auto">
                                <a:xfrm>
                                  <a:off x="31245" y="13750"/>
                                  <a:ext cx="12850"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Shape 850"/>
                              <wps:cNvSpPr>
                                <a:spLocks/>
                              </wps:cNvSpPr>
                              <wps:spPr bwMode="auto">
                                <a:xfrm>
                                  <a:off x="31245" y="900"/>
                                  <a:ext cx="12850"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Shape 31829"/>
                              <wps:cNvSpPr>
                                <a:spLocks/>
                              </wps:cNvSpPr>
                              <wps:spPr bwMode="auto">
                                <a:xfrm>
                                  <a:off x="46868" y="900"/>
                                  <a:ext cx="12850" cy="12850"/>
                                </a:xfrm>
                                <a:custGeom>
                                  <a:avLst/>
                                  <a:gdLst>
                                    <a:gd name="T0" fmla="*/ 0 w 1284986"/>
                                    <a:gd name="T1" fmla="*/ 0 h 1284986"/>
                                    <a:gd name="T2" fmla="*/ 1284986 w 1284986"/>
                                    <a:gd name="T3" fmla="*/ 0 h 1284986"/>
                                    <a:gd name="T4" fmla="*/ 1284986 w 1284986"/>
                                    <a:gd name="T5" fmla="*/ 1284986 h 1284986"/>
                                    <a:gd name="T6" fmla="*/ 0 w 1284986"/>
                                    <a:gd name="T7" fmla="*/ 1284986 h 1284986"/>
                                    <a:gd name="T8" fmla="*/ 0 w 1284986"/>
                                    <a:gd name="T9" fmla="*/ 0 h 1284986"/>
                                    <a:gd name="T10" fmla="*/ 0 w 1284986"/>
                                    <a:gd name="T11" fmla="*/ 0 h 1284986"/>
                                    <a:gd name="T12" fmla="*/ 1284986 w 1284986"/>
                                    <a:gd name="T13" fmla="*/ 1284986 h 1284986"/>
                                  </a:gdLst>
                                  <a:ahLst/>
                                  <a:cxnLst>
                                    <a:cxn ang="0">
                                      <a:pos x="T0" y="T1"/>
                                    </a:cxn>
                                    <a:cxn ang="0">
                                      <a:pos x="T2" y="T3"/>
                                    </a:cxn>
                                    <a:cxn ang="0">
                                      <a:pos x="T4" y="T5"/>
                                    </a:cxn>
                                    <a:cxn ang="0">
                                      <a:pos x="T6" y="T7"/>
                                    </a:cxn>
                                    <a:cxn ang="0">
                                      <a:pos x="T8" y="T9"/>
                                    </a:cxn>
                                  </a:cxnLst>
                                  <a:rect l="T10" t="T11" r="T12" b="T13"/>
                                  <a:pathLst>
                                    <a:path w="1284986" h="1284986">
                                      <a:moveTo>
                                        <a:pt x="0" y="0"/>
                                      </a:moveTo>
                                      <a:lnTo>
                                        <a:pt x="1284986" y="0"/>
                                      </a:lnTo>
                                      <a:lnTo>
                                        <a:pt x="1284986" y="1284986"/>
                                      </a:lnTo>
                                      <a:lnTo>
                                        <a:pt x="0" y="1284986"/>
                                      </a:lnTo>
                                      <a:lnTo>
                                        <a:pt x="0" y="0"/>
                                      </a:lnTo>
                                    </a:path>
                                  </a:pathLst>
                                </a:custGeom>
                                <a:solidFill>
                                  <a:srgbClr val="D9D9D9"/>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8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6868" y="900"/>
                                  <a:ext cx="12850" cy="12850"/>
                                </a:xfrm>
                                <a:prstGeom prst="rect">
                                  <a:avLst/>
                                </a:prstGeom>
                                <a:noFill/>
                                <a:extLst>
                                  <a:ext uri="{909E8E84-426E-40DD-AFC4-6F175D3DCCD1}">
                                    <a14:hiddenFill xmlns:a14="http://schemas.microsoft.com/office/drawing/2010/main">
                                      <a:solidFill>
                                        <a:srgbClr val="FFFFFF"/>
                                      </a:solidFill>
                                    </a14:hiddenFill>
                                  </a:ext>
                                </a:extLst>
                              </pic:spPr>
                            </pic:pic>
                            <wps:wsp>
                              <wps:cNvPr id="289" name="Shape 854"/>
                              <wps:cNvSpPr>
                                <a:spLocks/>
                              </wps:cNvSpPr>
                              <wps:spPr bwMode="auto">
                                <a:xfrm>
                                  <a:off x="50071" y="164"/>
                                  <a:ext cx="344" cy="472"/>
                                </a:xfrm>
                                <a:custGeom>
                                  <a:avLst/>
                                  <a:gdLst>
                                    <a:gd name="T0" fmla="*/ 17615 w 34417"/>
                                    <a:gd name="T1" fmla="*/ 0 h 47181"/>
                                    <a:gd name="T2" fmla="*/ 25362 w 34417"/>
                                    <a:gd name="T3" fmla="*/ 660 h 47181"/>
                                    <a:gd name="T4" fmla="*/ 32029 w 34417"/>
                                    <a:gd name="T5" fmla="*/ 2388 h 47181"/>
                                    <a:gd name="T6" fmla="*/ 32029 w 34417"/>
                                    <a:gd name="T7" fmla="*/ 9385 h 47181"/>
                                    <a:gd name="T8" fmla="*/ 25527 w 34417"/>
                                    <a:gd name="T9" fmla="*/ 6998 h 47181"/>
                                    <a:gd name="T10" fmla="*/ 18529 w 34417"/>
                                    <a:gd name="T11" fmla="*/ 6172 h 47181"/>
                                    <a:gd name="T12" fmla="*/ 10211 w 34417"/>
                                    <a:gd name="T13" fmla="*/ 7912 h 47181"/>
                                    <a:gd name="T14" fmla="*/ 7493 w 34417"/>
                                    <a:gd name="T15" fmla="*/ 12929 h 47181"/>
                                    <a:gd name="T16" fmla="*/ 9474 w 34417"/>
                                    <a:gd name="T17" fmla="*/ 16967 h 47181"/>
                                    <a:gd name="T18" fmla="*/ 17374 w 34417"/>
                                    <a:gd name="T19" fmla="*/ 19761 h 47181"/>
                                    <a:gd name="T20" fmla="*/ 19926 w 34417"/>
                                    <a:gd name="T21" fmla="*/ 20333 h 47181"/>
                                    <a:gd name="T22" fmla="*/ 31128 w 34417"/>
                                    <a:gd name="T23" fmla="*/ 25108 h 47181"/>
                                    <a:gd name="T24" fmla="*/ 34417 w 34417"/>
                                    <a:gd name="T25" fmla="*/ 33680 h 47181"/>
                                    <a:gd name="T26" fmla="*/ 29477 w 34417"/>
                                    <a:gd name="T27" fmla="*/ 43561 h 47181"/>
                                    <a:gd name="T28" fmla="*/ 15811 w 34417"/>
                                    <a:gd name="T29" fmla="*/ 47181 h 47181"/>
                                    <a:gd name="T30" fmla="*/ 8230 w 34417"/>
                                    <a:gd name="T31" fmla="*/ 46520 h 47181"/>
                                    <a:gd name="T32" fmla="*/ 0 w 34417"/>
                                    <a:gd name="T33" fmla="*/ 44463 h 47181"/>
                                    <a:gd name="T34" fmla="*/ 0 w 34417"/>
                                    <a:gd name="T35" fmla="*/ 36805 h 47181"/>
                                    <a:gd name="T36" fmla="*/ 8065 w 34417"/>
                                    <a:gd name="T37" fmla="*/ 40018 h 47181"/>
                                    <a:gd name="T38" fmla="*/ 15977 w 34417"/>
                                    <a:gd name="T39" fmla="*/ 41085 h 47181"/>
                                    <a:gd name="T40" fmla="*/ 24041 w 34417"/>
                                    <a:gd name="T41" fmla="*/ 39357 h 47181"/>
                                    <a:gd name="T42" fmla="*/ 26835 w 34417"/>
                                    <a:gd name="T43" fmla="*/ 34252 h 47181"/>
                                    <a:gd name="T44" fmla="*/ 24778 w 34417"/>
                                    <a:gd name="T45" fmla="*/ 29642 h 47181"/>
                                    <a:gd name="T46" fmla="*/ 15888 w 34417"/>
                                    <a:gd name="T47" fmla="*/ 26518 h 47181"/>
                                    <a:gd name="T48" fmla="*/ 13335 w 34417"/>
                                    <a:gd name="T49" fmla="*/ 25933 h 47181"/>
                                    <a:gd name="T50" fmla="*/ 3378 w 34417"/>
                                    <a:gd name="T51" fmla="*/ 21488 h 47181"/>
                                    <a:gd name="T52" fmla="*/ 330 w 34417"/>
                                    <a:gd name="T53" fmla="*/ 13259 h 47181"/>
                                    <a:gd name="T54" fmla="*/ 4775 w 34417"/>
                                    <a:gd name="T55" fmla="*/ 3454 h 47181"/>
                                    <a:gd name="T56" fmla="*/ 17615 w 34417"/>
                                    <a:gd name="T57" fmla="*/ 0 h 47181"/>
                                    <a:gd name="T58" fmla="*/ 0 w 34417"/>
                                    <a:gd name="T59" fmla="*/ 0 h 47181"/>
                                    <a:gd name="T60" fmla="*/ 34417 w 34417"/>
                                    <a:gd name="T61" fmla="*/ 47181 h 47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417" h="47181">
                                      <a:moveTo>
                                        <a:pt x="17615" y="0"/>
                                      </a:moveTo>
                                      <a:cubicBezTo>
                                        <a:pt x="20333" y="0"/>
                                        <a:pt x="22885" y="254"/>
                                        <a:pt x="25362" y="660"/>
                                      </a:cubicBezTo>
                                      <a:cubicBezTo>
                                        <a:pt x="27749" y="1067"/>
                                        <a:pt x="29972" y="1651"/>
                                        <a:pt x="32029" y="2388"/>
                                      </a:cubicBezTo>
                                      <a:lnTo>
                                        <a:pt x="32029" y="9385"/>
                                      </a:lnTo>
                                      <a:cubicBezTo>
                                        <a:pt x="29883" y="8395"/>
                                        <a:pt x="27749" y="7582"/>
                                        <a:pt x="25527" y="6998"/>
                                      </a:cubicBezTo>
                                      <a:cubicBezTo>
                                        <a:pt x="23216" y="6502"/>
                                        <a:pt x="20917" y="6172"/>
                                        <a:pt x="18529" y="6172"/>
                                      </a:cubicBezTo>
                                      <a:cubicBezTo>
                                        <a:pt x="14821" y="6172"/>
                                        <a:pt x="12014" y="6756"/>
                                        <a:pt x="10211" y="7912"/>
                                      </a:cubicBezTo>
                                      <a:cubicBezTo>
                                        <a:pt x="8395" y="9055"/>
                                        <a:pt x="7493" y="10706"/>
                                        <a:pt x="7493" y="12929"/>
                                      </a:cubicBezTo>
                                      <a:cubicBezTo>
                                        <a:pt x="7493" y="14656"/>
                                        <a:pt x="8153" y="15977"/>
                                        <a:pt x="9474" y="16967"/>
                                      </a:cubicBezTo>
                                      <a:cubicBezTo>
                                        <a:pt x="10782" y="17945"/>
                                        <a:pt x="13424" y="18936"/>
                                        <a:pt x="17374" y="19761"/>
                                      </a:cubicBezTo>
                                      <a:lnTo>
                                        <a:pt x="19926" y="20333"/>
                                      </a:lnTo>
                                      <a:cubicBezTo>
                                        <a:pt x="25197" y="21488"/>
                                        <a:pt x="28905" y="23139"/>
                                        <a:pt x="31128" y="25108"/>
                                      </a:cubicBezTo>
                                      <a:cubicBezTo>
                                        <a:pt x="33261" y="27165"/>
                                        <a:pt x="34417" y="30048"/>
                                        <a:pt x="34417" y="33680"/>
                                      </a:cubicBezTo>
                                      <a:cubicBezTo>
                                        <a:pt x="34417" y="37871"/>
                                        <a:pt x="32766" y="41173"/>
                                        <a:pt x="29477" y="43561"/>
                                      </a:cubicBezTo>
                                      <a:cubicBezTo>
                                        <a:pt x="26188" y="46025"/>
                                        <a:pt x="21577" y="47181"/>
                                        <a:pt x="15811" y="47181"/>
                                      </a:cubicBezTo>
                                      <a:cubicBezTo>
                                        <a:pt x="13335" y="47181"/>
                                        <a:pt x="10871" y="46927"/>
                                        <a:pt x="8230" y="46520"/>
                                      </a:cubicBezTo>
                                      <a:cubicBezTo>
                                        <a:pt x="5601" y="46101"/>
                                        <a:pt x="2883" y="45453"/>
                                        <a:pt x="0" y="44463"/>
                                      </a:cubicBezTo>
                                      <a:lnTo>
                                        <a:pt x="0" y="36805"/>
                                      </a:lnTo>
                                      <a:cubicBezTo>
                                        <a:pt x="2718" y="38291"/>
                                        <a:pt x="5436" y="39357"/>
                                        <a:pt x="8065" y="40018"/>
                                      </a:cubicBezTo>
                                      <a:cubicBezTo>
                                        <a:pt x="10706" y="40754"/>
                                        <a:pt x="13335" y="41085"/>
                                        <a:pt x="15977" y="41085"/>
                                      </a:cubicBezTo>
                                      <a:cubicBezTo>
                                        <a:pt x="19431" y="41085"/>
                                        <a:pt x="22149" y="40513"/>
                                        <a:pt x="24041" y="39357"/>
                                      </a:cubicBezTo>
                                      <a:cubicBezTo>
                                        <a:pt x="25857" y="38202"/>
                                        <a:pt x="26835" y="36474"/>
                                        <a:pt x="26835" y="34252"/>
                                      </a:cubicBezTo>
                                      <a:cubicBezTo>
                                        <a:pt x="26848" y="32271"/>
                                        <a:pt x="26098" y="30709"/>
                                        <a:pt x="24778" y="29642"/>
                                      </a:cubicBezTo>
                                      <a:cubicBezTo>
                                        <a:pt x="23469" y="28575"/>
                                        <a:pt x="20498" y="27496"/>
                                        <a:pt x="15888" y="26518"/>
                                      </a:cubicBezTo>
                                      <a:lnTo>
                                        <a:pt x="13335" y="25933"/>
                                      </a:lnTo>
                                      <a:cubicBezTo>
                                        <a:pt x="8725" y="24943"/>
                                        <a:pt x="5347" y="23470"/>
                                        <a:pt x="3378" y="21488"/>
                                      </a:cubicBezTo>
                                      <a:cubicBezTo>
                                        <a:pt x="1321" y="19507"/>
                                        <a:pt x="330" y="16802"/>
                                        <a:pt x="330" y="13259"/>
                                      </a:cubicBezTo>
                                      <a:cubicBezTo>
                                        <a:pt x="330" y="9055"/>
                                        <a:pt x="1816" y="5766"/>
                                        <a:pt x="4775" y="3454"/>
                                      </a:cubicBezTo>
                                      <a:cubicBezTo>
                                        <a:pt x="7734" y="1156"/>
                                        <a:pt x="12014" y="0"/>
                                        <a:pt x="17615"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0" name="Shape 855"/>
                              <wps:cNvSpPr>
                                <a:spLocks/>
                              </wps:cNvSpPr>
                              <wps:spPr bwMode="auto">
                                <a:xfrm>
                                  <a:off x="50501" y="164"/>
                                  <a:ext cx="356" cy="472"/>
                                </a:xfrm>
                                <a:custGeom>
                                  <a:avLst/>
                                  <a:gdLst>
                                    <a:gd name="T0" fmla="*/ 22644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75 w 35649"/>
                                    <a:gd name="T11" fmla="*/ 6248 h 47168"/>
                                    <a:gd name="T12" fmla="*/ 11773 w 35649"/>
                                    <a:gd name="T13" fmla="*/ 10859 h 47168"/>
                                    <a:gd name="T14" fmla="*/ 7823 w 35649"/>
                                    <a:gd name="T15" fmla="*/ 23622 h 47168"/>
                                    <a:gd name="T16" fmla="*/ 11773 w 35649"/>
                                    <a:gd name="T17" fmla="*/ 36474 h 47168"/>
                                    <a:gd name="T18" fmla="*/ 22975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44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44" y="0"/>
                                      </a:moveTo>
                                      <a:cubicBezTo>
                                        <a:pt x="24943" y="0"/>
                                        <a:pt x="27165" y="241"/>
                                        <a:pt x="29312" y="737"/>
                                      </a:cubicBezTo>
                                      <a:cubicBezTo>
                                        <a:pt x="31445" y="1232"/>
                                        <a:pt x="33592" y="1892"/>
                                        <a:pt x="35649" y="2794"/>
                                      </a:cubicBezTo>
                                      <a:lnTo>
                                        <a:pt x="35649" y="9715"/>
                                      </a:lnTo>
                                      <a:cubicBezTo>
                                        <a:pt x="33515" y="8560"/>
                                        <a:pt x="31445" y="7734"/>
                                        <a:pt x="29312" y="7163"/>
                                      </a:cubicBezTo>
                                      <a:cubicBezTo>
                                        <a:pt x="27165" y="6579"/>
                                        <a:pt x="25108" y="6248"/>
                                        <a:pt x="22975" y="6248"/>
                                      </a:cubicBezTo>
                                      <a:cubicBezTo>
                                        <a:pt x="18199" y="6248"/>
                                        <a:pt x="14402" y="7823"/>
                                        <a:pt x="11773" y="10859"/>
                                      </a:cubicBezTo>
                                      <a:cubicBezTo>
                                        <a:pt x="9144" y="13907"/>
                                        <a:pt x="7823" y="18186"/>
                                        <a:pt x="7823" y="23622"/>
                                      </a:cubicBezTo>
                                      <a:cubicBezTo>
                                        <a:pt x="7823" y="29134"/>
                                        <a:pt x="9144" y="33426"/>
                                        <a:pt x="11773" y="36474"/>
                                      </a:cubicBezTo>
                                      <a:cubicBezTo>
                                        <a:pt x="14402" y="39510"/>
                                        <a:pt x="18199" y="40996"/>
                                        <a:pt x="22975" y="40996"/>
                                      </a:cubicBezTo>
                                      <a:cubicBezTo>
                                        <a:pt x="25108" y="40996"/>
                                        <a:pt x="27165" y="40754"/>
                                        <a:pt x="29312" y="40170"/>
                                      </a:cubicBezTo>
                                      <a:cubicBezTo>
                                        <a:pt x="31445" y="39599"/>
                                        <a:pt x="33503" y="38697"/>
                                        <a:pt x="35649" y="37541"/>
                                      </a:cubicBezTo>
                                      <a:lnTo>
                                        <a:pt x="35649" y="44374"/>
                                      </a:lnTo>
                                      <a:cubicBezTo>
                                        <a:pt x="33515" y="45364"/>
                                        <a:pt x="31369" y="46101"/>
                                        <a:pt x="29223" y="46507"/>
                                      </a:cubicBezTo>
                                      <a:cubicBezTo>
                                        <a:pt x="27013" y="46926"/>
                                        <a:pt x="24613" y="47168"/>
                                        <a:pt x="22149" y="47168"/>
                                      </a:cubicBezTo>
                                      <a:cubicBezTo>
                                        <a:pt x="15392" y="47168"/>
                                        <a:pt x="9957" y="45110"/>
                                        <a:pt x="6007" y="40831"/>
                                      </a:cubicBezTo>
                                      <a:cubicBezTo>
                                        <a:pt x="1981" y="36627"/>
                                        <a:pt x="0" y="30874"/>
                                        <a:pt x="0" y="23622"/>
                                      </a:cubicBezTo>
                                      <a:cubicBezTo>
                                        <a:pt x="0" y="16294"/>
                                        <a:pt x="1981" y="10528"/>
                                        <a:pt x="6007" y="6337"/>
                                      </a:cubicBezTo>
                                      <a:cubicBezTo>
                                        <a:pt x="10046" y="2134"/>
                                        <a:pt x="15558" y="0"/>
                                        <a:pt x="2264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1" name="Shape 856"/>
                              <wps:cNvSpPr>
                                <a:spLocks/>
                              </wps:cNvSpPr>
                              <wps:spPr bwMode="auto">
                                <a:xfrm>
                                  <a:off x="50957" y="344"/>
                                  <a:ext cx="191" cy="292"/>
                                </a:xfrm>
                                <a:custGeom>
                                  <a:avLst/>
                                  <a:gdLst>
                                    <a:gd name="T0" fmla="*/ 19018 w 19018"/>
                                    <a:gd name="T1" fmla="*/ 0 h 29160"/>
                                    <a:gd name="T2" fmla="*/ 19018 w 19018"/>
                                    <a:gd name="T3" fmla="*/ 6159 h 29160"/>
                                    <a:gd name="T4" fmla="*/ 10871 w 19018"/>
                                    <a:gd name="T5" fmla="*/ 7507 h 29160"/>
                                    <a:gd name="T6" fmla="*/ 7404 w 19018"/>
                                    <a:gd name="T7" fmla="*/ 14504 h 29160"/>
                                    <a:gd name="T8" fmla="*/ 9957 w 19018"/>
                                    <a:gd name="T9" fmla="*/ 20765 h 29160"/>
                                    <a:gd name="T10" fmla="*/ 17043 w 19018"/>
                                    <a:gd name="T11" fmla="*/ 23064 h 29160"/>
                                    <a:gd name="T12" fmla="*/ 19018 w 19018"/>
                                    <a:gd name="T13" fmla="*/ 22193 h 29160"/>
                                    <a:gd name="T14" fmla="*/ 19018 w 19018"/>
                                    <a:gd name="T15" fmla="*/ 28349 h 29160"/>
                                    <a:gd name="T16" fmla="*/ 15062 w 19018"/>
                                    <a:gd name="T17" fmla="*/ 29160 h 29160"/>
                                    <a:gd name="T18" fmla="*/ 4039 w 19018"/>
                                    <a:gd name="T19" fmla="*/ 25376 h 29160"/>
                                    <a:gd name="T20" fmla="*/ 0 w 19018"/>
                                    <a:gd name="T21" fmla="*/ 15000 h 29160"/>
                                    <a:gd name="T22" fmla="*/ 5105 w 19018"/>
                                    <a:gd name="T23" fmla="*/ 3557 h 29160"/>
                                    <a:gd name="T24" fmla="*/ 19018 w 19018"/>
                                    <a:gd name="T25" fmla="*/ 0 h 29160"/>
                                    <a:gd name="T26" fmla="*/ 0 w 19018"/>
                                    <a:gd name="T27" fmla="*/ 0 h 29160"/>
                                    <a:gd name="T28" fmla="*/ 19018 w 19018"/>
                                    <a:gd name="T29" fmla="*/ 29160 h 29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18" h="29160">
                                      <a:moveTo>
                                        <a:pt x="19018" y="0"/>
                                      </a:moveTo>
                                      <a:lnTo>
                                        <a:pt x="19018" y="6159"/>
                                      </a:lnTo>
                                      <a:lnTo>
                                        <a:pt x="10871" y="7507"/>
                                      </a:lnTo>
                                      <a:cubicBezTo>
                                        <a:pt x="8560" y="8904"/>
                                        <a:pt x="7404" y="11215"/>
                                        <a:pt x="7404" y="14504"/>
                                      </a:cubicBezTo>
                                      <a:cubicBezTo>
                                        <a:pt x="7417" y="17146"/>
                                        <a:pt x="8229" y="19280"/>
                                        <a:pt x="9957" y="20765"/>
                                      </a:cubicBezTo>
                                      <a:cubicBezTo>
                                        <a:pt x="11697" y="22328"/>
                                        <a:pt x="14084" y="23064"/>
                                        <a:pt x="17043" y="23064"/>
                                      </a:cubicBezTo>
                                      <a:lnTo>
                                        <a:pt x="19018" y="22193"/>
                                      </a:lnTo>
                                      <a:lnTo>
                                        <a:pt x="19018" y="28349"/>
                                      </a:lnTo>
                                      <a:lnTo>
                                        <a:pt x="15062" y="29160"/>
                                      </a:lnTo>
                                      <a:cubicBezTo>
                                        <a:pt x="10465" y="29160"/>
                                        <a:pt x="6756" y="27928"/>
                                        <a:pt x="4039" y="25376"/>
                                      </a:cubicBezTo>
                                      <a:cubicBezTo>
                                        <a:pt x="1321" y="22823"/>
                                        <a:pt x="0" y="19368"/>
                                        <a:pt x="0" y="15000"/>
                                      </a:cubicBezTo>
                                      <a:cubicBezTo>
                                        <a:pt x="0" y="9983"/>
                                        <a:pt x="1651" y="6186"/>
                                        <a:pt x="5105" y="3557"/>
                                      </a:cubicBezTo>
                                      <a:lnTo>
                                        <a:pt x="19018"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2" name="Shape 857"/>
                              <wps:cNvSpPr>
                                <a:spLocks/>
                              </wps:cNvSpPr>
                              <wps:spPr bwMode="auto">
                                <a:xfrm>
                                  <a:off x="50990" y="164"/>
                                  <a:ext cx="158" cy="100"/>
                                </a:xfrm>
                                <a:custGeom>
                                  <a:avLst/>
                                  <a:gdLst>
                                    <a:gd name="T0" fmla="*/ 15316 w 15729"/>
                                    <a:gd name="T1" fmla="*/ 0 h 9969"/>
                                    <a:gd name="T2" fmla="*/ 15729 w 15729"/>
                                    <a:gd name="T3" fmla="*/ 145 h 9969"/>
                                    <a:gd name="T4" fmla="*/ 15729 w 15729"/>
                                    <a:gd name="T5" fmla="*/ 6605 h 9969"/>
                                    <a:gd name="T6" fmla="*/ 14579 w 15729"/>
                                    <a:gd name="T7" fmla="*/ 6261 h 9969"/>
                                    <a:gd name="T8" fmla="*/ 6998 w 15729"/>
                                    <a:gd name="T9" fmla="*/ 7252 h 9969"/>
                                    <a:gd name="T10" fmla="*/ 0 w 15729"/>
                                    <a:gd name="T11" fmla="*/ 9969 h 9969"/>
                                    <a:gd name="T12" fmla="*/ 0 w 15729"/>
                                    <a:gd name="T13" fmla="*/ 3137 h 9969"/>
                                    <a:gd name="T14" fmla="*/ 7823 w 15729"/>
                                    <a:gd name="T15" fmla="*/ 826 h 9969"/>
                                    <a:gd name="T16" fmla="*/ 15316 w 15729"/>
                                    <a:gd name="T17" fmla="*/ 0 h 9969"/>
                                    <a:gd name="T18" fmla="*/ 0 w 15729"/>
                                    <a:gd name="T19" fmla="*/ 0 h 9969"/>
                                    <a:gd name="T20" fmla="*/ 15729 w 15729"/>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29" h="9969">
                                      <a:moveTo>
                                        <a:pt x="15316" y="0"/>
                                      </a:moveTo>
                                      <a:lnTo>
                                        <a:pt x="15729" y="145"/>
                                      </a:lnTo>
                                      <a:lnTo>
                                        <a:pt x="15729" y="6605"/>
                                      </a:lnTo>
                                      <a:lnTo>
                                        <a:pt x="14579" y="6261"/>
                                      </a:lnTo>
                                      <a:cubicBezTo>
                                        <a:pt x="11950" y="6261"/>
                                        <a:pt x="9474" y="6591"/>
                                        <a:pt x="6998" y="7252"/>
                                      </a:cubicBezTo>
                                      <a:cubicBezTo>
                                        <a:pt x="4534" y="7912"/>
                                        <a:pt x="2222" y="8814"/>
                                        <a:pt x="0" y="9969"/>
                                      </a:cubicBezTo>
                                      <a:lnTo>
                                        <a:pt x="0" y="3137"/>
                                      </a:lnTo>
                                      <a:cubicBezTo>
                                        <a:pt x="2641" y="2146"/>
                                        <a:pt x="5270" y="1321"/>
                                        <a:pt x="7823" y="826"/>
                                      </a:cubicBezTo>
                                      <a:cubicBezTo>
                                        <a:pt x="10376" y="330"/>
                                        <a:pt x="12852" y="0"/>
                                        <a:pt x="15316"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3" name="Shape 858"/>
                              <wps:cNvSpPr>
                                <a:spLocks/>
                              </wps:cNvSpPr>
                              <wps:spPr bwMode="auto">
                                <a:xfrm>
                                  <a:off x="51148" y="166"/>
                                  <a:ext cx="190" cy="462"/>
                                </a:xfrm>
                                <a:custGeom>
                                  <a:avLst/>
                                  <a:gdLst>
                                    <a:gd name="T0" fmla="*/ 0 w 19018"/>
                                    <a:gd name="T1" fmla="*/ 0 h 46225"/>
                                    <a:gd name="T2" fmla="*/ 14167 w 19018"/>
                                    <a:gd name="T3" fmla="*/ 4973 h 46225"/>
                                    <a:gd name="T4" fmla="*/ 19018 w 19018"/>
                                    <a:gd name="T5" fmla="*/ 20277 h 46225"/>
                                    <a:gd name="T6" fmla="*/ 19018 w 19018"/>
                                    <a:gd name="T7" fmla="*/ 45969 h 46225"/>
                                    <a:gd name="T8" fmla="*/ 11614 w 19018"/>
                                    <a:gd name="T9" fmla="*/ 45969 h 46225"/>
                                    <a:gd name="T10" fmla="*/ 11614 w 19018"/>
                                    <a:gd name="T11" fmla="*/ 39136 h 46225"/>
                                    <a:gd name="T12" fmla="*/ 5277 w 19018"/>
                                    <a:gd name="T13" fmla="*/ 45143 h 46225"/>
                                    <a:gd name="T14" fmla="*/ 0 w 19018"/>
                                    <a:gd name="T15" fmla="*/ 46225 h 46225"/>
                                    <a:gd name="T16" fmla="*/ 0 w 19018"/>
                                    <a:gd name="T17" fmla="*/ 40069 h 46225"/>
                                    <a:gd name="T18" fmla="*/ 7906 w 19018"/>
                                    <a:gd name="T19" fmla="*/ 36584 h 46225"/>
                                    <a:gd name="T20" fmla="*/ 11614 w 19018"/>
                                    <a:gd name="T21" fmla="*/ 24976 h 46225"/>
                                    <a:gd name="T22" fmla="*/ 11614 w 19018"/>
                                    <a:gd name="T23" fmla="*/ 23325 h 46225"/>
                                    <a:gd name="T24" fmla="*/ 4286 w 19018"/>
                                    <a:gd name="T25" fmla="*/ 23325 h 46225"/>
                                    <a:gd name="T26" fmla="*/ 0 w 19018"/>
                                    <a:gd name="T27" fmla="*/ 24034 h 46225"/>
                                    <a:gd name="T28" fmla="*/ 0 w 19018"/>
                                    <a:gd name="T29" fmla="*/ 17875 h 46225"/>
                                    <a:gd name="T30" fmla="*/ 1238 w 19018"/>
                                    <a:gd name="T31" fmla="*/ 17559 h 46225"/>
                                    <a:gd name="T32" fmla="*/ 11614 w 19018"/>
                                    <a:gd name="T33" fmla="*/ 17559 h 46225"/>
                                    <a:gd name="T34" fmla="*/ 11614 w 19018"/>
                                    <a:gd name="T35" fmla="*/ 16822 h 46225"/>
                                    <a:gd name="T36" fmla="*/ 8236 w 19018"/>
                                    <a:gd name="T37" fmla="*/ 8923 h 46225"/>
                                    <a:gd name="T38" fmla="*/ 0 w 19018"/>
                                    <a:gd name="T39" fmla="*/ 6460 h 46225"/>
                                    <a:gd name="T40" fmla="*/ 0 w 19018"/>
                                    <a:gd name="T41" fmla="*/ 0 h 46225"/>
                                    <a:gd name="T42" fmla="*/ 0 w 19018"/>
                                    <a:gd name="T43" fmla="*/ 0 h 46225"/>
                                    <a:gd name="T44" fmla="*/ 19018 w 19018"/>
                                    <a:gd name="T45" fmla="*/ 46225 h 46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18" h="46225">
                                      <a:moveTo>
                                        <a:pt x="0" y="0"/>
                                      </a:moveTo>
                                      <a:lnTo>
                                        <a:pt x="14167" y="4973"/>
                                      </a:lnTo>
                                      <a:cubicBezTo>
                                        <a:pt x="17380" y="8339"/>
                                        <a:pt x="19018" y="13444"/>
                                        <a:pt x="19018" y="20277"/>
                                      </a:cubicBezTo>
                                      <a:lnTo>
                                        <a:pt x="19018" y="45969"/>
                                      </a:lnTo>
                                      <a:lnTo>
                                        <a:pt x="11614" y="45969"/>
                                      </a:lnTo>
                                      <a:lnTo>
                                        <a:pt x="11614" y="39136"/>
                                      </a:lnTo>
                                      <a:cubicBezTo>
                                        <a:pt x="9887" y="41930"/>
                                        <a:pt x="7741" y="43911"/>
                                        <a:pt x="5277" y="45143"/>
                                      </a:cubicBezTo>
                                      <a:lnTo>
                                        <a:pt x="0" y="46225"/>
                                      </a:lnTo>
                                      <a:lnTo>
                                        <a:pt x="0" y="40069"/>
                                      </a:lnTo>
                                      <a:lnTo>
                                        <a:pt x="7906" y="36584"/>
                                      </a:lnTo>
                                      <a:cubicBezTo>
                                        <a:pt x="10382" y="33701"/>
                                        <a:pt x="11614" y="29827"/>
                                        <a:pt x="11614" y="24976"/>
                                      </a:cubicBezTo>
                                      <a:lnTo>
                                        <a:pt x="11614" y="23325"/>
                                      </a:lnTo>
                                      <a:lnTo>
                                        <a:pt x="4286" y="23325"/>
                                      </a:lnTo>
                                      <a:lnTo>
                                        <a:pt x="0" y="24034"/>
                                      </a:lnTo>
                                      <a:lnTo>
                                        <a:pt x="0" y="17875"/>
                                      </a:lnTo>
                                      <a:lnTo>
                                        <a:pt x="1238" y="17559"/>
                                      </a:lnTo>
                                      <a:lnTo>
                                        <a:pt x="11614" y="17559"/>
                                      </a:lnTo>
                                      <a:lnTo>
                                        <a:pt x="11614" y="16822"/>
                                      </a:lnTo>
                                      <a:cubicBezTo>
                                        <a:pt x="11614" y="13444"/>
                                        <a:pt x="10458" y="10815"/>
                                        <a:pt x="8236" y="8923"/>
                                      </a:cubicBezTo>
                                      <a:lnTo>
                                        <a:pt x="0" y="64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4" name="Shape 31830"/>
                              <wps:cNvSpPr>
                                <a:spLocks/>
                              </wps:cNvSpPr>
                              <wps:spPr bwMode="auto">
                                <a:xfrm>
                                  <a:off x="51490" y="0"/>
                                  <a:ext cx="92" cy="625"/>
                                </a:xfrm>
                                <a:custGeom>
                                  <a:avLst/>
                                  <a:gdLst>
                                    <a:gd name="T0" fmla="*/ 0 w 9144"/>
                                    <a:gd name="T1" fmla="*/ 0 h 62573"/>
                                    <a:gd name="T2" fmla="*/ 9144 w 9144"/>
                                    <a:gd name="T3" fmla="*/ 0 h 62573"/>
                                    <a:gd name="T4" fmla="*/ 9144 w 9144"/>
                                    <a:gd name="T5" fmla="*/ 62573 h 62573"/>
                                    <a:gd name="T6" fmla="*/ 0 w 9144"/>
                                    <a:gd name="T7" fmla="*/ 62573 h 62573"/>
                                    <a:gd name="T8" fmla="*/ 0 w 9144"/>
                                    <a:gd name="T9" fmla="*/ 0 h 62573"/>
                                    <a:gd name="T10" fmla="*/ 0 w 9144"/>
                                    <a:gd name="T11" fmla="*/ 0 h 62573"/>
                                    <a:gd name="T12" fmla="*/ 9144 w 9144"/>
                                    <a:gd name="T13" fmla="*/ 62573 h 62573"/>
                                  </a:gdLst>
                                  <a:ahLst/>
                                  <a:cxnLst>
                                    <a:cxn ang="0">
                                      <a:pos x="T0" y="T1"/>
                                    </a:cxn>
                                    <a:cxn ang="0">
                                      <a:pos x="T2" y="T3"/>
                                    </a:cxn>
                                    <a:cxn ang="0">
                                      <a:pos x="T4" y="T5"/>
                                    </a:cxn>
                                    <a:cxn ang="0">
                                      <a:pos x="T6" y="T7"/>
                                    </a:cxn>
                                    <a:cxn ang="0">
                                      <a:pos x="T8" y="T9"/>
                                    </a:cxn>
                                  </a:cxnLst>
                                  <a:rect l="T10" t="T11" r="T12" b="T13"/>
                                  <a:pathLst>
                                    <a:path w="9144" h="62573">
                                      <a:moveTo>
                                        <a:pt x="0" y="0"/>
                                      </a:moveTo>
                                      <a:lnTo>
                                        <a:pt x="9144" y="0"/>
                                      </a:lnTo>
                                      <a:lnTo>
                                        <a:pt x="9144" y="62573"/>
                                      </a:lnTo>
                                      <a:lnTo>
                                        <a:pt x="0" y="62573"/>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5" name="Shape 860"/>
                              <wps:cNvSpPr>
                                <a:spLocks/>
                              </wps:cNvSpPr>
                              <wps:spPr bwMode="auto">
                                <a:xfrm>
                                  <a:off x="51687" y="168"/>
                                  <a:ext cx="212" cy="460"/>
                                </a:xfrm>
                                <a:custGeom>
                                  <a:avLst/>
                                  <a:gdLst>
                                    <a:gd name="T0" fmla="*/ 21165 w 21165"/>
                                    <a:gd name="T1" fmla="*/ 0 h 46003"/>
                                    <a:gd name="T2" fmla="*/ 21165 w 21165"/>
                                    <a:gd name="T3" fmla="*/ 6236 h 46003"/>
                                    <a:gd name="T4" fmla="*/ 12268 w 21165"/>
                                    <a:gd name="T5" fmla="*/ 9426 h 46003"/>
                                    <a:gd name="T6" fmla="*/ 7988 w 21165"/>
                                    <a:gd name="T7" fmla="*/ 19230 h 46003"/>
                                    <a:gd name="T8" fmla="*/ 21165 w 21165"/>
                                    <a:gd name="T9" fmla="*/ 19230 h 46003"/>
                                    <a:gd name="T10" fmla="*/ 21165 w 21165"/>
                                    <a:gd name="T11" fmla="*/ 24984 h 46003"/>
                                    <a:gd name="T12" fmla="*/ 7747 w 21165"/>
                                    <a:gd name="T13" fmla="*/ 24984 h 46003"/>
                                    <a:gd name="T14" fmla="*/ 12357 w 21165"/>
                                    <a:gd name="T15" fmla="*/ 36680 h 46003"/>
                                    <a:gd name="T16" fmla="*/ 21165 w 21165"/>
                                    <a:gd name="T17" fmla="*/ 39720 h 46003"/>
                                    <a:gd name="T18" fmla="*/ 21165 w 21165"/>
                                    <a:gd name="T19" fmla="*/ 46003 h 46003"/>
                                    <a:gd name="T20" fmla="*/ 6261 w 21165"/>
                                    <a:gd name="T21" fmla="*/ 40630 h 46003"/>
                                    <a:gd name="T22" fmla="*/ 0 w 21165"/>
                                    <a:gd name="T23" fmla="*/ 23675 h 46003"/>
                                    <a:gd name="T24" fmla="*/ 5931 w 21165"/>
                                    <a:gd name="T25" fmla="*/ 6137 h 46003"/>
                                    <a:gd name="T26" fmla="*/ 21165 w 21165"/>
                                    <a:gd name="T27" fmla="*/ 0 h 46003"/>
                                    <a:gd name="T28" fmla="*/ 0 w 21165"/>
                                    <a:gd name="T29" fmla="*/ 0 h 46003"/>
                                    <a:gd name="T30" fmla="*/ 21165 w 21165"/>
                                    <a:gd name="T31" fmla="*/ 46003 h 460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165" h="46003">
                                      <a:moveTo>
                                        <a:pt x="21165" y="0"/>
                                      </a:moveTo>
                                      <a:lnTo>
                                        <a:pt x="21165" y="6236"/>
                                      </a:lnTo>
                                      <a:lnTo>
                                        <a:pt x="12268" y="9426"/>
                                      </a:lnTo>
                                      <a:cubicBezTo>
                                        <a:pt x="9804" y="11725"/>
                                        <a:pt x="8318" y="15027"/>
                                        <a:pt x="7988" y="19230"/>
                                      </a:cubicBezTo>
                                      <a:lnTo>
                                        <a:pt x="21165" y="19230"/>
                                      </a:lnTo>
                                      <a:lnTo>
                                        <a:pt x="21165" y="24984"/>
                                      </a:lnTo>
                                      <a:lnTo>
                                        <a:pt x="7747" y="24984"/>
                                      </a:lnTo>
                                      <a:cubicBezTo>
                                        <a:pt x="8077" y="30089"/>
                                        <a:pt x="9550" y="34039"/>
                                        <a:pt x="12357" y="36680"/>
                                      </a:cubicBezTo>
                                      <a:lnTo>
                                        <a:pt x="21165" y="39720"/>
                                      </a:lnTo>
                                      <a:lnTo>
                                        <a:pt x="21165" y="46003"/>
                                      </a:lnTo>
                                      <a:lnTo>
                                        <a:pt x="6261" y="40630"/>
                                      </a:lnTo>
                                      <a:cubicBezTo>
                                        <a:pt x="2057" y="36515"/>
                                        <a:pt x="0" y="30838"/>
                                        <a:pt x="0" y="23675"/>
                                      </a:cubicBezTo>
                                      <a:cubicBezTo>
                                        <a:pt x="0" y="16348"/>
                                        <a:pt x="1981" y="10493"/>
                                        <a:pt x="5931" y="6137"/>
                                      </a:cubicBezTo>
                                      <a:lnTo>
                                        <a:pt x="21165"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6" name="Shape 861"/>
                              <wps:cNvSpPr>
                                <a:spLocks/>
                              </wps:cNvSpPr>
                              <wps:spPr bwMode="auto">
                                <a:xfrm>
                                  <a:off x="51899" y="532"/>
                                  <a:ext cx="188" cy="104"/>
                                </a:xfrm>
                                <a:custGeom>
                                  <a:avLst/>
                                  <a:gdLst>
                                    <a:gd name="T0" fmla="*/ 18853 w 18853"/>
                                    <a:gd name="T1" fmla="*/ 0 h 10363"/>
                                    <a:gd name="T2" fmla="*/ 18853 w 18853"/>
                                    <a:gd name="T3" fmla="*/ 6985 h 10363"/>
                                    <a:gd name="T4" fmla="*/ 10699 w 18853"/>
                                    <a:gd name="T5" fmla="*/ 9550 h 10363"/>
                                    <a:gd name="T6" fmla="*/ 2216 w 18853"/>
                                    <a:gd name="T7" fmla="*/ 10363 h 10363"/>
                                    <a:gd name="T8" fmla="*/ 0 w 18853"/>
                                    <a:gd name="T9" fmla="*/ 9564 h 10363"/>
                                    <a:gd name="T10" fmla="*/ 0 w 18853"/>
                                    <a:gd name="T11" fmla="*/ 3281 h 10363"/>
                                    <a:gd name="T12" fmla="*/ 2635 w 18853"/>
                                    <a:gd name="T13" fmla="*/ 4191 h 10363"/>
                                    <a:gd name="T14" fmla="*/ 10864 w 18853"/>
                                    <a:gd name="T15" fmla="*/ 3200 h 10363"/>
                                    <a:gd name="T16" fmla="*/ 18853 w 18853"/>
                                    <a:gd name="T17" fmla="*/ 0 h 10363"/>
                                    <a:gd name="T18" fmla="*/ 0 w 18853"/>
                                    <a:gd name="T19" fmla="*/ 0 h 10363"/>
                                    <a:gd name="T20" fmla="*/ 18853 w 18853"/>
                                    <a:gd name="T21" fmla="*/ 10363 h 10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853" h="10363">
                                      <a:moveTo>
                                        <a:pt x="18853" y="0"/>
                                      </a:moveTo>
                                      <a:lnTo>
                                        <a:pt x="18853" y="6985"/>
                                      </a:lnTo>
                                      <a:cubicBezTo>
                                        <a:pt x="16224" y="8141"/>
                                        <a:pt x="13493" y="9055"/>
                                        <a:pt x="10699" y="9550"/>
                                      </a:cubicBezTo>
                                      <a:cubicBezTo>
                                        <a:pt x="7906" y="10033"/>
                                        <a:pt x="5023" y="10363"/>
                                        <a:pt x="2216" y="10363"/>
                                      </a:cubicBezTo>
                                      <a:lnTo>
                                        <a:pt x="0" y="9564"/>
                                      </a:lnTo>
                                      <a:lnTo>
                                        <a:pt x="0" y="3281"/>
                                      </a:lnTo>
                                      <a:lnTo>
                                        <a:pt x="2635" y="4191"/>
                                      </a:lnTo>
                                      <a:cubicBezTo>
                                        <a:pt x="5429" y="4191"/>
                                        <a:pt x="8236" y="3861"/>
                                        <a:pt x="10864" y="3200"/>
                                      </a:cubicBezTo>
                                      <a:cubicBezTo>
                                        <a:pt x="13506" y="2540"/>
                                        <a:pt x="16211" y="1473"/>
                                        <a:pt x="1885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7" name="Shape 862"/>
                              <wps:cNvSpPr>
                                <a:spLocks/>
                              </wps:cNvSpPr>
                              <wps:spPr bwMode="auto">
                                <a:xfrm>
                                  <a:off x="51899" y="164"/>
                                  <a:ext cx="205" cy="254"/>
                                </a:xfrm>
                                <a:custGeom>
                                  <a:avLst/>
                                  <a:gdLst>
                                    <a:gd name="T0" fmla="*/ 908 w 20580"/>
                                    <a:gd name="T1" fmla="*/ 0 h 25349"/>
                                    <a:gd name="T2" fmla="*/ 15310 w 20580"/>
                                    <a:gd name="T3" fmla="*/ 5842 h 25349"/>
                                    <a:gd name="T4" fmla="*/ 20580 w 20580"/>
                                    <a:gd name="T5" fmla="*/ 21730 h 25349"/>
                                    <a:gd name="T6" fmla="*/ 20580 w 20580"/>
                                    <a:gd name="T7" fmla="*/ 25349 h 25349"/>
                                    <a:gd name="T8" fmla="*/ 0 w 20580"/>
                                    <a:gd name="T9" fmla="*/ 25349 h 25349"/>
                                    <a:gd name="T10" fmla="*/ 0 w 20580"/>
                                    <a:gd name="T11" fmla="*/ 19596 h 25349"/>
                                    <a:gd name="T12" fmla="*/ 13176 w 20580"/>
                                    <a:gd name="T13" fmla="*/ 19596 h 25349"/>
                                    <a:gd name="T14" fmla="*/ 9798 w 20580"/>
                                    <a:gd name="T15" fmla="*/ 9881 h 25349"/>
                                    <a:gd name="T16" fmla="*/ 984 w 20580"/>
                                    <a:gd name="T17" fmla="*/ 6248 h 25349"/>
                                    <a:gd name="T18" fmla="*/ 0 w 20580"/>
                                    <a:gd name="T19" fmla="*/ 6601 h 25349"/>
                                    <a:gd name="T20" fmla="*/ 0 w 20580"/>
                                    <a:gd name="T21" fmla="*/ 366 h 25349"/>
                                    <a:gd name="T22" fmla="*/ 908 w 20580"/>
                                    <a:gd name="T23" fmla="*/ 0 h 25349"/>
                                    <a:gd name="T24" fmla="*/ 0 w 20580"/>
                                    <a:gd name="T25" fmla="*/ 0 h 25349"/>
                                    <a:gd name="T26" fmla="*/ 20580 w 20580"/>
                                    <a:gd name="T27" fmla="*/ 25349 h 25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580" h="25349">
                                      <a:moveTo>
                                        <a:pt x="908" y="0"/>
                                      </a:moveTo>
                                      <a:cubicBezTo>
                                        <a:pt x="6991" y="0"/>
                                        <a:pt x="11766" y="1968"/>
                                        <a:pt x="15310" y="5842"/>
                                      </a:cubicBezTo>
                                      <a:cubicBezTo>
                                        <a:pt x="18764" y="9792"/>
                                        <a:pt x="20580" y="15062"/>
                                        <a:pt x="20580" y="21730"/>
                                      </a:cubicBezTo>
                                      <a:lnTo>
                                        <a:pt x="20580" y="25349"/>
                                      </a:lnTo>
                                      <a:lnTo>
                                        <a:pt x="0" y="25349"/>
                                      </a:lnTo>
                                      <a:lnTo>
                                        <a:pt x="0" y="19596"/>
                                      </a:lnTo>
                                      <a:lnTo>
                                        <a:pt x="13176" y="19596"/>
                                      </a:lnTo>
                                      <a:cubicBezTo>
                                        <a:pt x="13087" y="15557"/>
                                        <a:pt x="11931" y="12344"/>
                                        <a:pt x="9798" y="9881"/>
                                      </a:cubicBezTo>
                                      <a:cubicBezTo>
                                        <a:pt x="7576" y="7493"/>
                                        <a:pt x="4604" y="6248"/>
                                        <a:pt x="984" y="6248"/>
                                      </a:cubicBezTo>
                                      <a:lnTo>
                                        <a:pt x="0" y="6601"/>
                                      </a:lnTo>
                                      <a:lnTo>
                                        <a:pt x="0" y="366"/>
                                      </a:lnTo>
                                      <a:lnTo>
                                        <a:pt x="908"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8" name="Shape 863"/>
                              <wps:cNvSpPr>
                                <a:spLocks/>
                              </wps:cNvSpPr>
                              <wps:spPr bwMode="auto">
                                <a:xfrm>
                                  <a:off x="52429" y="0"/>
                                  <a:ext cx="286" cy="625"/>
                                </a:xfrm>
                                <a:custGeom>
                                  <a:avLst/>
                                  <a:gdLst>
                                    <a:gd name="T0" fmla="*/ 21654 w 28651"/>
                                    <a:gd name="T1" fmla="*/ 0 h 62573"/>
                                    <a:gd name="T2" fmla="*/ 28651 w 28651"/>
                                    <a:gd name="T3" fmla="*/ 0 h 62573"/>
                                    <a:gd name="T4" fmla="*/ 28651 w 28651"/>
                                    <a:gd name="T5" fmla="*/ 6172 h 62573"/>
                                    <a:gd name="T6" fmla="*/ 21565 w 28651"/>
                                    <a:gd name="T7" fmla="*/ 6172 h 62573"/>
                                    <a:gd name="T8" fmla="*/ 16053 w 28651"/>
                                    <a:gd name="T9" fmla="*/ 7823 h 62573"/>
                                    <a:gd name="T10" fmla="*/ 14491 w 28651"/>
                                    <a:gd name="T11" fmla="*/ 13589 h 62573"/>
                                    <a:gd name="T12" fmla="*/ 14491 w 28651"/>
                                    <a:gd name="T13" fmla="*/ 17539 h 62573"/>
                                    <a:gd name="T14" fmla="*/ 26670 w 28651"/>
                                    <a:gd name="T15" fmla="*/ 17539 h 62573"/>
                                    <a:gd name="T16" fmla="*/ 26670 w 28651"/>
                                    <a:gd name="T17" fmla="*/ 23304 h 62573"/>
                                    <a:gd name="T18" fmla="*/ 14491 w 28651"/>
                                    <a:gd name="T19" fmla="*/ 23304 h 62573"/>
                                    <a:gd name="T20" fmla="*/ 14491 w 28651"/>
                                    <a:gd name="T21" fmla="*/ 62573 h 62573"/>
                                    <a:gd name="T22" fmla="*/ 7074 w 28651"/>
                                    <a:gd name="T23" fmla="*/ 62573 h 62573"/>
                                    <a:gd name="T24" fmla="*/ 7074 w 28651"/>
                                    <a:gd name="T25" fmla="*/ 23304 h 62573"/>
                                    <a:gd name="T26" fmla="*/ 0 w 28651"/>
                                    <a:gd name="T27" fmla="*/ 23304 h 62573"/>
                                    <a:gd name="T28" fmla="*/ 0 w 28651"/>
                                    <a:gd name="T29" fmla="*/ 17539 h 62573"/>
                                    <a:gd name="T30" fmla="*/ 7074 w 28651"/>
                                    <a:gd name="T31" fmla="*/ 17539 h 62573"/>
                                    <a:gd name="T32" fmla="*/ 7074 w 28651"/>
                                    <a:gd name="T33" fmla="*/ 14415 h 62573"/>
                                    <a:gd name="T34" fmla="*/ 10541 w 28651"/>
                                    <a:gd name="T35" fmla="*/ 3454 h 62573"/>
                                    <a:gd name="T36" fmla="*/ 21654 w 28651"/>
                                    <a:gd name="T37" fmla="*/ 0 h 62573"/>
                                    <a:gd name="T38" fmla="*/ 0 w 28651"/>
                                    <a:gd name="T39" fmla="*/ 0 h 62573"/>
                                    <a:gd name="T40" fmla="*/ 28651 w 28651"/>
                                    <a:gd name="T41" fmla="*/ 62573 h 62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651" h="62573">
                                      <a:moveTo>
                                        <a:pt x="21654" y="0"/>
                                      </a:moveTo>
                                      <a:lnTo>
                                        <a:pt x="28651" y="0"/>
                                      </a:lnTo>
                                      <a:lnTo>
                                        <a:pt x="28651" y="6172"/>
                                      </a:lnTo>
                                      <a:lnTo>
                                        <a:pt x="21565" y="6172"/>
                                      </a:lnTo>
                                      <a:cubicBezTo>
                                        <a:pt x="18936" y="6172"/>
                                        <a:pt x="17044" y="6756"/>
                                        <a:pt x="16053" y="7823"/>
                                      </a:cubicBezTo>
                                      <a:cubicBezTo>
                                        <a:pt x="14986" y="8890"/>
                                        <a:pt x="14491" y="10782"/>
                                        <a:pt x="14491" y="13589"/>
                                      </a:cubicBezTo>
                                      <a:lnTo>
                                        <a:pt x="14491" y="17539"/>
                                      </a:lnTo>
                                      <a:lnTo>
                                        <a:pt x="26670" y="17539"/>
                                      </a:lnTo>
                                      <a:lnTo>
                                        <a:pt x="26670" y="23304"/>
                                      </a:lnTo>
                                      <a:lnTo>
                                        <a:pt x="14491" y="23304"/>
                                      </a:lnTo>
                                      <a:lnTo>
                                        <a:pt x="14491" y="62573"/>
                                      </a:lnTo>
                                      <a:lnTo>
                                        <a:pt x="7074" y="62573"/>
                                      </a:lnTo>
                                      <a:lnTo>
                                        <a:pt x="7074" y="23304"/>
                                      </a:lnTo>
                                      <a:lnTo>
                                        <a:pt x="0" y="23304"/>
                                      </a:lnTo>
                                      <a:lnTo>
                                        <a:pt x="0" y="17539"/>
                                      </a:lnTo>
                                      <a:lnTo>
                                        <a:pt x="7074" y="17539"/>
                                      </a:lnTo>
                                      <a:lnTo>
                                        <a:pt x="7074" y="14415"/>
                                      </a:lnTo>
                                      <a:cubicBezTo>
                                        <a:pt x="7074" y="9462"/>
                                        <a:pt x="8230" y="5766"/>
                                        <a:pt x="10541" y="3454"/>
                                      </a:cubicBezTo>
                                      <a:cubicBezTo>
                                        <a:pt x="12840" y="1156"/>
                                        <a:pt x="16548" y="0"/>
                                        <a:pt x="2165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99" name="Shape 864"/>
                              <wps:cNvSpPr>
                                <a:spLocks/>
                              </wps:cNvSpPr>
                              <wps:spPr bwMode="auto">
                                <a:xfrm>
                                  <a:off x="52749" y="344"/>
                                  <a:ext cx="190" cy="292"/>
                                </a:xfrm>
                                <a:custGeom>
                                  <a:avLst/>
                                  <a:gdLst>
                                    <a:gd name="T0" fmla="*/ 19024 w 19024"/>
                                    <a:gd name="T1" fmla="*/ 0 h 29162"/>
                                    <a:gd name="T2" fmla="*/ 19024 w 19024"/>
                                    <a:gd name="T3" fmla="*/ 6159 h 29162"/>
                                    <a:gd name="T4" fmla="*/ 10871 w 19024"/>
                                    <a:gd name="T5" fmla="*/ 7508 h 29162"/>
                                    <a:gd name="T6" fmla="*/ 7417 w 19024"/>
                                    <a:gd name="T7" fmla="*/ 14506 h 29162"/>
                                    <a:gd name="T8" fmla="*/ 9970 w 19024"/>
                                    <a:gd name="T9" fmla="*/ 20767 h 29162"/>
                                    <a:gd name="T10" fmla="*/ 17043 w 19024"/>
                                    <a:gd name="T11" fmla="*/ 23066 h 29162"/>
                                    <a:gd name="T12" fmla="*/ 19024 w 19024"/>
                                    <a:gd name="T13" fmla="*/ 22192 h 29162"/>
                                    <a:gd name="T14" fmla="*/ 19024 w 19024"/>
                                    <a:gd name="T15" fmla="*/ 28351 h 29162"/>
                                    <a:gd name="T16" fmla="*/ 15075 w 19024"/>
                                    <a:gd name="T17" fmla="*/ 29162 h 29162"/>
                                    <a:gd name="T18" fmla="*/ 4039 w 19024"/>
                                    <a:gd name="T19" fmla="*/ 25377 h 29162"/>
                                    <a:gd name="T20" fmla="*/ 0 w 19024"/>
                                    <a:gd name="T21" fmla="*/ 15001 h 29162"/>
                                    <a:gd name="T22" fmla="*/ 5105 w 19024"/>
                                    <a:gd name="T23" fmla="*/ 3559 h 29162"/>
                                    <a:gd name="T24" fmla="*/ 19024 w 19024"/>
                                    <a:gd name="T25" fmla="*/ 0 h 29162"/>
                                    <a:gd name="T26" fmla="*/ 0 w 19024"/>
                                    <a:gd name="T27" fmla="*/ 0 h 29162"/>
                                    <a:gd name="T28" fmla="*/ 19024 w 19024"/>
                                    <a:gd name="T29" fmla="*/ 29162 h 29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9024" h="29162">
                                      <a:moveTo>
                                        <a:pt x="19024" y="0"/>
                                      </a:moveTo>
                                      <a:lnTo>
                                        <a:pt x="19024" y="6159"/>
                                      </a:lnTo>
                                      <a:lnTo>
                                        <a:pt x="10871" y="7508"/>
                                      </a:lnTo>
                                      <a:cubicBezTo>
                                        <a:pt x="8572" y="8905"/>
                                        <a:pt x="7417" y="11217"/>
                                        <a:pt x="7417" y="14506"/>
                                      </a:cubicBezTo>
                                      <a:cubicBezTo>
                                        <a:pt x="7417" y="17148"/>
                                        <a:pt x="8229" y="19281"/>
                                        <a:pt x="9970" y="20767"/>
                                      </a:cubicBezTo>
                                      <a:cubicBezTo>
                                        <a:pt x="11697" y="22329"/>
                                        <a:pt x="14084" y="23066"/>
                                        <a:pt x="17043" y="23066"/>
                                      </a:cubicBezTo>
                                      <a:lnTo>
                                        <a:pt x="19024" y="22192"/>
                                      </a:lnTo>
                                      <a:lnTo>
                                        <a:pt x="19024" y="28351"/>
                                      </a:lnTo>
                                      <a:lnTo>
                                        <a:pt x="15075" y="29162"/>
                                      </a:lnTo>
                                      <a:cubicBezTo>
                                        <a:pt x="10465" y="29162"/>
                                        <a:pt x="6756" y="27930"/>
                                        <a:pt x="4039" y="25377"/>
                                      </a:cubicBezTo>
                                      <a:cubicBezTo>
                                        <a:pt x="1321" y="22824"/>
                                        <a:pt x="0" y="19370"/>
                                        <a:pt x="0" y="15001"/>
                                      </a:cubicBezTo>
                                      <a:cubicBezTo>
                                        <a:pt x="12" y="9985"/>
                                        <a:pt x="1651" y="6187"/>
                                        <a:pt x="5105" y="3559"/>
                                      </a:cubicBezTo>
                                      <a:lnTo>
                                        <a:pt x="19024"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0" name="Shape 865"/>
                              <wps:cNvSpPr>
                                <a:spLocks/>
                              </wps:cNvSpPr>
                              <wps:spPr bwMode="auto">
                                <a:xfrm>
                                  <a:off x="52782" y="164"/>
                                  <a:ext cx="157" cy="100"/>
                                </a:xfrm>
                                <a:custGeom>
                                  <a:avLst/>
                                  <a:gdLst>
                                    <a:gd name="T0" fmla="*/ 15316 w 15735"/>
                                    <a:gd name="T1" fmla="*/ 0 h 9969"/>
                                    <a:gd name="T2" fmla="*/ 15735 w 15735"/>
                                    <a:gd name="T3" fmla="*/ 147 h 9969"/>
                                    <a:gd name="T4" fmla="*/ 15735 w 15735"/>
                                    <a:gd name="T5" fmla="*/ 6607 h 9969"/>
                                    <a:gd name="T6" fmla="*/ 14579 w 15735"/>
                                    <a:gd name="T7" fmla="*/ 6261 h 9969"/>
                                    <a:gd name="T8" fmla="*/ 7010 w 15735"/>
                                    <a:gd name="T9" fmla="*/ 7252 h 9969"/>
                                    <a:gd name="T10" fmla="*/ 0 w 15735"/>
                                    <a:gd name="T11" fmla="*/ 9969 h 9969"/>
                                    <a:gd name="T12" fmla="*/ 12 w 15735"/>
                                    <a:gd name="T13" fmla="*/ 3137 h 9969"/>
                                    <a:gd name="T14" fmla="*/ 7823 w 15735"/>
                                    <a:gd name="T15" fmla="*/ 826 h 9969"/>
                                    <a:gd name="T16" fmla="*/ 15316 w 15735"/>
                                    <a:gd name="T17" fmla="*/ 0 h 9969"/>
                                    <a:gd name="T18" fmla="*/ 0 w 15735"/>
                                    <a:gd name="T19" fmla="*/ 0 h 9969"/>
                                    <a:gd name="T20" fmla="*/ 15735 w 15735"/>
                                    <a:gd name="T21" fmla="*/ 9969 h 9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735" h="9969">
                                      <a:moveTo>
                                        <a:pt x="15316" y="0"/>
                                      </a:moveTo>
                                      <a:lnTo>
                                        <a:pt x="15735" y="147"/>
                                      </a:lnTo>
                                      <a:lnTo>
                                        <a:pt x="15735" y="6607"/>
                                      </a:lnTo>
                                      <a:lnTo>
                                        <a:pt x="14579" y="6261"/>
                                      </a:lnTo>
                                      <a:cubicBezTo>
                                        <a:pt x="11950" y="6261"/>
                                        <a:pt x="9474" y="6591"/>
                                        <a:pt x="7010" y="7252"/>
                                      </a:cubicBezTo>
                                      <a:cubicBezTo>
                                        <a:pt x="4534" y="7912"/>
                                        <a:pt x="2235" y="8814"/>
                                        <a:pt x="0" y="9969"/>
                                      </a:cubicBezTo>
                                      <a:lnTo>
                                        <a:pt x="12" y="3137"/>
                                      </a:lnTo>
                                      <a:cubicBezTo>
                                        <a:pt x="2641" y="2146"/>
                                        <a:pt x="5283" y="1321"/>
                                        <a:pt x="7823" y="826"/>
                                      </a:cubicBezTo>
                                      <a:cubicBezTo>
                                        <a:pt x="10376" y="330"/>
                                        <a:pt x="12852" y="0"/>
                                        <a:pt x="15316"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1" name="Shape 866"/>
                              <wps:cNvSpPr>
                                <a:spLocks/>
                              </wps:cNvSpPr>
                              <wps:spPr bwMode="auto">
                                <a:xfrm>
                                  <a:off x="52939" y="166"/>
                                  <a:ext cx="190" cy="462"/>
                                </a:xfrm>
                                <a:custGeom>
                                  <a:avLst/>
                                  <a:gdLst>
                                    <a:gd name="T0" fmla="*/ 0 w 19012"/>
                                    <a:gd name="T1" fmla="*/ 0 h 46223"/>
                                    <a:gd name="T2" fmla="*/ 14161 w 19012"/>
                                    <a:gd name="T3" fmla="*/ 4971 h 46223"/>
                                    <a:gd name="T4" fmla="*/ 19012 w 19012"/>
                                    <a:gd name="T5" fmla="*/ 20275 h 46223"/>
                                    <a:gd name="T6" fmla="*/ 19012 w 19012"/>
                                    <a:gd name="T7" fmla="*/ 45967 h 46223"/>
                                    <a:gd name="T8" fmla="*/ 11608 w 19012"/>
                                    <a:gd name="T9" fmla="*/ 45967 h 46223"/>
                                    <a:gd name="T10" fmla="*/ 11608 w 19012"/>
                                    <a:gd name="T11" fmla="*/ 39134 h 46223"/>
                                    <a:gd name="T12" fmla="*/ 5271 w 19012"/>
                                    <a:gd name="T13" fmla="*/ 45141 h 46223"/>
                                    <a:gd name="T14" fmla="*/ 0 w 19012"/>
                                    <a:gd name="T15" fmla="*/ 46223 h 46223"/>
                                    <a:gd name="T16" fmla="*/ 0 w 19012"/>
                                    <a:gd name="T17" fmla="*/ 40064 h 46223"/>
                                    <a:gd name="T18" fmla="*/ 7900 w 19012"/>
                                    <a:gd name="T19" fmla="*/ 36581 h 46223"/>
                                    <a:gd name="T20" fmla="*/ 11608 w 19012"/>
                                    <a:gd name="T21" fmla="*/ 24973 h 46223"/>
                                    <a:gd name="T22" fmla="*/ 11608 w 19012"/>
                                    <a:gd name="T23" fmla="*/ 23323 h 46223"/>
                                    <a:gd name="T24" fmla="*/ 4280 w 19012"/>
                                    <a:gd name="T25" fmla="*/ 23323 h 46223"/>
                                    <a:gd name="T26" fmla="*/ 0 w 19012"/>
                                    <a:gd name="T27" fmla="*/ 24031 h 46223"/>
                                    <a:gd name="T28" fmla="*/ 0 w 19012"/>
                                    <a:gd name="T29" fmla="*/ 17872 h 46223"/>
                                    <a:gd name="T30" fmla="*/ 1232 w 19012"/>
                                    <a:gd name="T31" fmla="*/ 17557 h 46223"/>
                                    <a:gd name="T32" fmla="*/ 11608 w 19012"/>
                                    <a:gd name="T33" fmla="*/ 17557 h 46223"/>
                                    <a:gd name="T34" fmla="*/ 11608 w 19012"/>
                                    <a:gd name="T35" fmla="*/ 16820 h 46223"/>
                                    <a:gd name="T36" fmla="*/ 8230 w 19012"/>
                                    <a:gd name="T37" fmla="*/ 8921 h 46223"/>
                                    <a:gd name="T38" fmla="*/ 0 w 19012"/>
                                    <a:gd name="T39" fmla="*/ 6460 h 46223"/>
                                    <a:gd name="T40" fmla="*/ 0 w 19012"/>
                                    <a:gd name="T41" fmla="*/ 0 h 46223"/>
                                    <a:gd name="T42" fmla="*/ 0 w 19012"/>
                                    <a:gd name="T43" fmla="*/ 0 h 46223"/>
                                    <a:gd name="T44" fmla="*/ 19012 w 19012"/>
                                    <a:gd name="T45" fmla="*/ 46223 h 46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9012" h="46223">
                                      <a:moveTo>
                                        <a:pt x="0" y="0"/>
                                      </a:moveTo>
                                      <a:lnTo>
                                        <a:pt x="14161" y="4971"/>
                                      </a:lnTo>
                                      <a:cubicBezTo>
                                        <a:pt x="17374" y="8337"/>
                                        <a:pt x="19012" y="13442"/>
                                        <a:pt x="19012" y="20275"/>
                                      </a:cubicBezTo>
                                      <a:lnTo>
                                        <a:pt x="19012" y="45967"/>
                                      </a:lnTo>
                                      <a:lnTo>
                                        <a:pt x="11608" y="45967"/>
                                      </a:lnTo>
                                      <a:lnTo>
                                        <a:pt x="11608" y="39134"/>
                                      </a:lnTo>
                                      <a:cubicBezTo>
                                        <a:pt x="9881" y="41928"/>
                                        <a:pt x="7734" y="43909"/>
                                        <a:pt x="5271" y="45141"/>
                                      </a:cubicBezTo>
                                      <a:lnTo>
                                        <a:pt x="0" y="46223"/>
                                      </a:lnTo>
                                      <a:lnTo>
                                        <a:pt x="0" y="40064"/>
                                      </a:lnTo>
                                      <a:lnTo>
                                        <a:pt x="7900" y="36581"/>
                                      </a:lnTo>
                                      <a:cubicBezTo>
                                        <a:pt x="10376" y="33698"/>
                                        <a:pt x="11608" y="29825"/>
                                        <a:pt x="11608" y="24973"/>
                                      </a:cubicBezTo>
                                      <a:lnTo>
                                        <a:pt x="11608" y="23323"/>
                                      </a:lnTo>
                                      <a:lnTo>
                                        <a:pt x="4280" y="23323"/>
                                      </a:lnTo>
                                      <a:lnTo>
                                        <a:pt x="0" y="24031"/>
                                      </a:lnTo>
                                      <a:lnTo>
                                        <a:pt x="0" y="17872"/>
                                      </a:lnTo>
                                      <a:lnTo>
                                        <a:pt x="1232" y="17557"/>
                                      </a:lnTo>
                                      <a:lnTo>
                                        <a:pt x="11608" y="17557"/>
                                      </a:lnTo>
                                      <a:lnTo>
                                        <a:pt x="11608" y="16820"/>
                                      </a:lnTo>
                                      <a:cubicBezTo>
                                        <a:pt x="11608" y="13442"/>
                                        <a:pt x="10452" y="10813"/>
                                        <a:pt x="8230" y="8921"/>
                                      </a:cubicBezTo>
                                      <a:lnTo>
                                        <a:pt x="0" y="64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2" name="Shape 867"/>
                              <wps:cNvSpPr>
                                <a:spLocks/>
                              </wps:cNvSpPr>
                              <wps:spPr bwMode="auto">
                                <a:xfrm>
                                  <a:off x="53250" y="164"/>
                                  <a:ext cx="356" cy="472"/>
                                </a:xfrm>
                                <a:custGeom>
                                  <a:avLst/>
                                  <a:gdLst>
                                    <a:gd name="T0" fmla="*/ 22644 w 35649"/>
                                    <a:gd name="T1" fmla="*/ 0 h 47168"/>
                                    <a:gd name="T2" fmla="*/ 29312 w 35649"/>
                                    <a:gd name="T3" fmla="*/ 737 h 47168"/>
                                    <a:gd name="T4" fmla="*/ 35649 w 35649"/>
                                    <a:gd name="T5" fmla="*/ 2794 h 47168"/>
                                    <a:gd name="T6" fmla="*/ 35649 w 35649"/>
                                    <a:gd name="T7" fmla="*/ 9715 h 47168"/>
                                    <a:gd name="T8" fmla="*/ 29312 w 35649"/>
                                    <a:gd name="T9" fmla="*/ 7163 h 47168"/>
                                    <a:gd name="T10" fmla="*/ 22975 w 35649"/>
                                    <a:gd name="T11" fmla="*/ 6248 h 47168"/>
                                    <a:gd name="T12" fmla="*/ 11773 w 35649"/>
                                    <a:gd name="T13" fmla="*/ 10859 h 47168"/>
                                    <a:gd name="T14" fmla="*/ 7823 w 35649"/>
                                    <a:gd name="T15" fmla="*/ 23622 h 47168"/>
                                    <a:gd name="T16" fmla="*/ 11773 w 35649"/>
                                    <a:gd name="T17" fmla="*/ 36474 h 47168"/>
                                    <a:gd name="T18" fmla="*/ 22975 w 35649"/>
                                    <a:gd name="T19" fmla="*/ 40996 h 47168"/>
                                    <a:gd name="T20" fmla="*/ 29312 w 35649"/>
                                    <a:gd name="T21" fmla="*/ 40170 h 47168"/>
                                    <a:gd name="T22" fmla="*/ 35649 w 35649"/>
                                    <a:gd name="T23" fmla="*/ 37541 h 47168"/>
                                    <a:gd name="T24" fmla="*/ 35649 w 35649"/>
                                    <a:gd name="T25" fmla="*/ 44374 h 47168"/>
                                    <a:gd name="T26" fmla="*/ 29223 w 35649"/>
                                    <a:gd name="T27" fmla="*/ 46507 h 47168"/>
                                    <a:gd name="T28" fmla="*/ 22149 w 35649"/>
                                    <a:gd name="T29" fmla="*/ 47168 h 47168"/>
                                    <a:gd name="T30" fmla="*/ 6007 w 35649"/>
                                    <a:gd name="T31" fmla="*/ 40831 h 47168"/>
                                    <a:gd name="T32" fmla="*/ 0 w 35649"/>
                                    <a:gd name="T33" fmla="*/ 23622 h 47168"/>
                                    <a:gd name="T34" fmla="*/ 6007 w 35649"/>
                                    <a:gd name="T35" fmla="*/ 6337 h 47168"/>
                                    <a:gd name="T36" fmla="*/ 22644 w 35649"/>
                                    <a:gd name="T37" fmla="*/ 0 h 47168"/>
                                    <a:gd name="T38" fmla="*/ 0 w 35649"/>
                                    <a:gd name="T39" fmla="*/ 0 h 47168"/>
                                    <a:gd name="T40" fmla="*/ 35649 w 35649"/>
                                    <a:gd name="T41" fmla="*/ 47168 h 47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649" h="47168">
                                      <a:moveTo>
                                        <a:pt x="22644" y="0"/>
                                      </a:moveTo>
                                      <a:cubicBezTo>
                                        <a:pt x="24943" y="0"/>
                                        <a:pt x="27165" y="241"/>
                                        <a:pt x="29312" y="737"/>
                                      </a:cubicBezTo>
                                      <a:cubicBezTo>
                                        <a:pt x="31445" y="1232"/>
                                        <a:pt x="33592" y="1892"/>
                                        <a:pt x="35649" y="2794"/>
                                      </a:cubicBezTo>
                                      <a:lnTo>
                                        <a:pt x="35649" y="9715"/>
                                      </a:lnTo>
                                      <a:cubicBezTo>
                                        <a:pt x="33515" y="8560"/>
                                        <a:pt x="31445" y="7734"/>
                                        <a:pt x="29312" y="7163"/>
                                      </a:cubicBezTo>
                                      <a:cubicBezTo>
                                        <a:pt x="27165" y="6579"/>
                                        <a:pt x="25108" y="6248"/>
                                        <a:pt x="22975" y="6248"/>
                                      </a:cubicBezTo>
                                      <a:cubicBezTo>
                                        <a:pt x="18199" y="6248"/>
                                        <a:pt x="14402" y="7823"/>
                                        <a:pt x="11773" y="10859"/>
                                      </a:cubicBezTo>
                                      <a:cubicBezTo>
                                        <a:pt x="9144" y="13907"/>
                                        <a:pt x="7823" y="18186"/>
                                        <a:pt x="7823" y="23622"/>
                                      </a:cubicBezTo>
                                      <a:cubicBezTo>
                                        <a:pt x="7823" y="29134"/>
                                        <a:pt x="9144" y="33426"/>
                                        <a:pt x="11773" y="36474"/>
                                      </a:cubicBezTo>
                                      <a:cubicBezTo>
                                        <a:pt x="14415" y="39510"/>
                                        <a:pt x="18199" y="40996"/>
                                        <a:pt x="22975" y="40996"/>
                                      </a:cubicBezTo>
                                      <a:cubicBezTo>
                                        <a:pt x="25108" y="40996"/>
                                        <a:pt x="27165" y="40754"/>
                                        <a:pt x="29312" y="40170"/>
                                      </a:cubicBezTo>
                                      <a:cubicBezTo>
                                        <a:pt x="31445" y="39599"/>
                                        <a:pt x="33503" y="38697"/>
                                        <a:pt x="35649" y="37541"/>
                                      </a:cubicBezTo>
                                      <a:lnTo>
                                        <a:pt x="35649" y="44374"/>
                                      </a:lnTo>
                                      <a:cubicBezTo>
                                        <a:pt x="33515" y="45364"/>
                                        <a:pt x="31369" y="46101"/>
                                        <a:pt x="29223" y="46507"/>
                                      </a:cubicBezTo>
                                      <a:cubicBezTo>
                                        <a:pt x="27013" y="46926"/>
                                        <a:pt x="24613" y="47168"/>
                                        <a:pt x="22149" y="47168"/>
                                      </a:cubicBezTo>
                                      <a:cubicBezTo>
                                        <a:pt x="15392" y="47168"/>
                                        <a:pt x="9957" y="45110"/>
                                        <a:pt x="6007" y="40831"/>
                                      </a:cubicBezTo>
                                      <a:cubicBezTo>
                                        <a:pt x="1981" y="36627"/>
                                        <a:pt x="0" y="30874"/>
                                        <a:pt x="0" y="23622"/>
                                      </a:cubicBezTo>
                                      <a:cubicBezTo>
                                        <a:pt x="0" y="16294"/>
                                        <a:pt x="1981" y="10528"/>
                                        <a:pt x="6007" y="6337"/>
                                      </a:cubicBezTo>
                                      <a:cubicBezTo>
                                        <a:pt x="10046" y="2134"/>
                                        <a:pt x="15558" y="0"/>
                                        <a:pt x="2264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3" name="Shape 868"/>
                              <wps:cNvSpPr>
                                <a:spLocks/>
                              </wps:cNvSpPr>
                              <wps:spPr bwMode="auto">
                                <a:xfrm>
                                  <a:off x="53679" y="47"/>
                                  <a:ext cx="281" cy="578"/>
                                </a:xfrm>
                                <a:custGeom>
                                  <a:avLst/>
                                  <a:gdLst>
                                    <a:gd name="T0" fmla="*/ 5435 w 28067"/>
                                    <a:gd name="T1" fmla="*/ 0 h 57798"/>
                                    <a:gd name="T2" fmla="*/ 12840 w 28067"/>
                                    <a:gd name="T3" fmla="*/ 0 h 57798"/>
                                    <a:gd name="T4" fmla="*/ 12840 w 28067"/>
                                    <a:gd name="T5" fmla="*/ 12763 h 57798"/>
                                    <a:gd name="T6" fmla="*/ 28067 w 28067"/>
                                    <a:gd name="T7" fmla="*/ 12763 h 57798"/>
                                    <a:gd name="T8" fmla="*/ 28067 w 28067"/>
                                    <a:gd name="T9" fmla="*/ 18529 h 57798"/>
                                    <a:gd name="T10" fmla="*/ 12840 w 28067"/>
                                    <a:gd name="T11" fmla="*/ 18529 h 57798"/>
                                    <a:gd name="T12" fmla="*/ 12840 w 28067"/>
                                    <a:gd name="T13" fmla="*/ 42977 h 57798"/>
                                    <a:gd name="T14" fmla="*/ 14325 w 28067"/>
                                    <a:gd name="T15" fmla="*/ 50063 h 57798"/>
                                    <a:gd name="T16" fmla="*/ 20498 w 28067"/>
                                    <a:gd name="T17" fmla="*/ 51626 h 57798"/>
                                    <a:gd name="T18" fmla="*/ 28067 w 28067"/>
                                    <a:gd name="T19" fmla="*/ 51626 h 57798"/>
                                    <a:gd name="T20" fmla="*/ 28067 w 28067"/>
                                    <a:gd name="T21" fmla="*/ 57798 h 57798"/>
                                    <a:gd name="T22" fmla="*/ 20498 w 28067"/>
                                    <a:gd name="T23" fmla="*/ 57798 h 57798"/>
                                    <a:gd name="T24" fmla="*/ 8636 w 28067"/>
                                    <a:gd name="T25" fmla="*/ 54585 h 57798"/>
                                    <a:gd name="T26" fmla="*/ 5435 w 28067"/>
                                    <a:gd name="T27" fmla="*/ 42977 h 57798"/>
                                    <a:gd name="T28" fmla="*/ 5435 w 28067"/>
                                    <a:gd name="T29" fmla="*/ 18529 h 57798"/>
                                    <a:gd name="T30" fmla="*/ 0 w 28067"/>
                                    <a:gd name="T31" fmla="*/ 18529 h 57798"/>
                                    <a:gd name="T32" fmla="*/ 0 w 28067"/>
                                    <a:gd name="T33" fmla="*/ 12763 h 57798"/>
                                    <a:gd name="T34" fmla="*/ 5435 w 28067"/>
                                    <a:gd name="T35" fmla="*/ 12763 h 57798"/>
                                    <a:gd name="T36" fmla="*/ 5435 w 28067"/>
                                    <a:gd name="T37" fmla="*/ 0 h 57798"/>
                                    <a:gd name="T38" fmla="*/ 0 w 28067"/>
                                    <a:gd name="T39" fmla="*/ 0 h 57798"/>
                                    <a:gd name="T40" fmla="*/ 28067 w 28067"/>
                                    <a:gd name="T41" fmla="*/ 57798 h 57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067" h="57798">
                                      <a:moveTo>
                                        <a:pt x="5435" y="0"/>
                                      </a:moveTo>
                                      <a:lnTo>
                                        <a:pt x="12840" y="0"/>
                                      </a:lnTo>
                                      <a:lnTo>
                                        <a:pt x="12840" y="12763"/>
                                      </a:lnTo>
                                      <a:lnTo>
                                        <a:pt x="28067" y="12763"/>
                                      </a:lnTo>
                                      <a:lnTo>
                                        <a:pt x="28067" y="18529"/>
                                      </a:lnTo>
                                      <a:lnTo>
                                        <a:pt x="12840" y="18529"/>
                                      </a:lnTo>
                                      <a:lnTo>
                                        <a:pt x="12840" y="42977"/>
                                      </a:lnTo>
                                      <a:cubicBezTo>
                                        <a:pt x="12840" y="46685"/>
                                        <a:pt x="13335" y="49073"/>
                                        <a:pt x="14325" y="50063"/>
                                      </a:cubicBezTo>
                                      <a:cubicBezTo>
                                        <a:pt x="15303" y="51130"/>
                                        <a:pt x="17373" y="51626"/>
                                        <a:pt x="20498" y="51626"/>
                                      </a:cubicBezTo>
                                      <a:lnTo>
                                        <a:pt x="28067" y="51626"/>
                                      </a:lnTo>
                                      <a:lnTo>
                                        <a:pt x="28067" y="57798"/>
                                      </a:lnTo>
                                      <a:lnTo>
                                        <a:pt x="20498" y="57798"/>
                                      </a:lnTo>
                                      <a:cubicBezTo>
                                        <a:pt x="14732" y="57798"/>
                                        <a:pt x="10782" y="56731"/>
                                        <a:pt x="8636" y="54585"/>
                                      </a:cubicBezTo>
                                      <a:cubicBezTo>
                                        <a:pt x="6502" y="52451"/>
                                        <a:pt x="5435" y="48577"/>
                                        <a:pt x="5435" y="42977"/>
                                      </a:cubicBezTo>
                                      <a:lnTo>
                                        <a:pt x="5435" y="18529"/>
                                      </a:lnTo>
                                      <a:lnTo>
                                        <a:pt x="0" y="18529"/>
                                      </a:lnTo>
                                      <a:lnTo>
                                        <a:pt x="0" y="12763"/>
                                      </a:lnTo>
                                      <a:lnTo>
                                        <a:pt x="5435" y="12763"/>
                                      </a:lnTo>
                                      <a:lnTo>
                                        <a:pt x="5435"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4" name="Shape 869"/>
                              <wps:cNvSpPr>
                                <a:spLocks/>
                              </wps:cNvSpPr>
                              <wps:spPr bwMode="auto">
                                <a:xfrm>
                                  <a:off x="54025" y="164"/>
                                  <a:ext cx="207" cy="472"/>
                                </a:xfrm>
                                <a:custGeom>
                                  <a:avLst/>
                                  <a:gdLst>
                                    <a:gd name="T0" fmla="*/ 20663 w 20663"/>
                                    <a:gd name="T1" fmla="*/ 0 h 47180"/>
                                    <a:gd name="T2" fmla="*/ 20663 w 20663"/>
                                    <a:gd name="T3" fmla="*/ 6261 h 47180"/>
                                    <a:gd name="T4" fmla="*/ 11278 w 20663"/>
                                    <a:gd name="T5" fmla="*/ 10960 h 47180"/>
                                    <a:gd name="T6" fmla="*/ 7824 w 20663"/>
                                    <a:gd name="T7" fmla="*/ 23635 h 47180"/>
                                    <a:gd name="T8" fmla="*/ 11189 w 20663"/>
                                    <a:gd name="T9" fmla="*/ 36398 h 47180"/>
                                    <a:gd name="T10" fmla="*/ 20663 w 20663"/>
                                    <a:gd name="T11" fmla="*/ 41008 h 47180"/>
                                    <a:gd name="T12" fmla="*/ 20663 w 20663"/>
                                    <a:gd name="T13" fmla="*/ 47180 h 47180"/>
                                    <a:gd name="T14" fmla="*/ 5436 w 20663"/>
                                    <a:gd name="T15" fmla="*/ 40919 h 47180"/>
                                    <a:gd name="T16" fmla="*/ 0 w 20663"/>
                                    <a:gd name="T17" fmla="*/ 23635 h 47180"/>
                                    <a:gd name="T18" fmla="*/ 5436 w 20663"/>
                                    <a:gd name="T19" fmla="*/ 6261 h 47180"/>
                                    <a:gd name="T20" fmla="*/ 20663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20663" y="0"/>
                                      </a:moveTo>
                                      <a:lnTo>
                                        <a:pt x="20663" y="6261"/>
                                      </a:lnTo>
                                      <a:cubicBezTo>
                                        <a:pt x="16713" y="6261"/>
                                        <a:pt x="13576" y="7823"/>
                                        <a:pt x="11278" y="10960"/>
                                      </a:cubicBezTo>
                                      <a:cubicBezTo>
                                        <a:pt x="8967" y="14084"/>
                                        <a:pt x="7824" y="18288"/>
                                        <a:pt x="7824" y="23635"/>
                                      </a:cubicBezTo>
                                      <a:cubicBezTo>
                                        <a:pt x="7824" y="29070"/>
                                        <a:pt x="8890" y="33274"/>
                                        <a:pt x="11189" y="36398"/>
                                      </a:cubicBezTo>
                                      <a:cubicBezTo>
                                        <a:pt x="13500" y="39522"/>
                                        <a:pt x="16625" y="41008"/>
                                        <a:pt x="20663" y="41008"/>
                                      </a:cubicBezTo>
                                      <a:lnTo>
                                        <a:pt x="20663" y="47180"/>
                                      </a:lnTo>
                                      <a:cubicBezTo>
                                        <a:pt x="14161" y="47180"/>
                                        <a:pt x="9055" y="45123"/>
                                        <a:pt x="5436" y="40919"/>
                                      </a:cubicBezTo>
                                      <a:cubicBezTo>
                                        <a:pt x="1804" y="36805"/>
                                        <a:pt x="0" y="31051"/>
                                        <a:pt x="0" y="23635"/>
                                      </a:cubicBezTo>
                                      <a:cubicBezTo>
                                        <a:pt x="0" y="16218"/>
                                        <a:pt x="1804" y="10465"/>
                                        <a:pt x="5436" y="6261"/>
                                      </a:cubicBezTo>
                                      <a:cubicBezTo>
                                        <a:pt x="9055" y="2146"/>
                                        <a:pt x="14161" y="0"/>
                                        <a:pt x="2066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5" name="Shape 870"/>
                              <wps:cNvSpPr>
                                <a:spLocks/>
                              </wps:cNvSpPr>
                              <wps:spPr bwMode="auto">
                                <a:xfrm>
                                  <a:off x="54232" y="164"/>
                                  <a:ext cx="207" cy="472"/>
                                </a:xfrm>
                                <a:custGeom>
                                  <a:avLst/>
                                  <a:gdLst>
                                    <a:gd name="T0" fmla="*/ 0 w 20663"/>
                                    <a:gd name="T1" fmla="*/ 0 h 47180"/>
                                    <a:gd name="T2" fmla="*/ 15151 w 20663"/>
                                    <a:gd name="T3" fmla="*/ 6261 h 47180"/>
                                    <a:gd name="T4" fmla="*/ 20663 w 20663"/>
                                    <a:gd name="T5" fmla="*/ 23635 h 47180"/>
                                    <a:gd name="T6" fmla="*/ 15151 w 20663"/>
                                    <a:gd name="T7" fmla="*/ 40919 h 47180"/>
                                    <a:gd name="T8" fmla="*/ 0 w 20663"/>
                                    <a:gd name="T9" fmla="*/ 47180 h 47180"/>
                                    <a:gd name="T10" fmla="*/ 0 w 20663"/>
                                    <a:gd name="T11" fmla="*/ 41008 h 47180"/>
                                    <a:gd name="T12" fmla="*/ 9385 w 20663"/>
                                    <a:gd name="T13" fmla="*/ 36398 h 47180"/>
                                    <a:gd name="T14" fmla="*/ 12840 w 20663"/>
                                    <a:gd name="T15" fmla="*/ 23635 h 47180"/>
                                    <a:gd name="T16" fmla="*/ 9385 w 20663"/>
                                    <a:gd name="T17" fmla="*/ 10960 h 47180"/>
                                    <a:gd name="T18" fmla="*/ 0 w 20663"/>
                                    <a:gd name="T19" fmla="*/ 6261 h 47180"/>
                                    <a:gd name="T20" fmla="*/ 0 w 20663"/>
                                    <a:gd name="T21" fmla="*/ 0 h 47180"/>
                                    <a:gd name="T22" fmla="*/ 0 w 20663"/>
                                    <a:gd name="T23" fmla="*/ 0 h 47180"/>
                                    <a:gd name="T24" fmla="*/ 20663 w 20663"/>
                                    <a:gd name="T25" fmla="*/ 47180 h 47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663" h="47180">
                                      <a:moveTo>
                                        <a:pt x="0" y="0"/>
                                      </a:moveTo>
                                      <a:cubicBezTo>
                                        <a:pt x="6426" y="0"/>
                                        <a:pt x="11443" y="2146"/>
                                        <a:pt x="15151" y="6261"/>
                                      </a:cubicBezTo>
                                      <a:cubicBezTo>
                                        <a:pt x="18771" y="10465"/>
                                        <a:pt x="20663" y="16231"/>
                                        <a:pt x="20663" y="23635"/>
                                      </a:cubicBezTo>
                                      <a:cubicBezTo>
                                        <a:pt x="20663" y="31039"/>
                                        <a:pt x="18771" y="36805"/>
                                        <a:pt x="15151" y="40919"/>
                                      </a:cubicBezTo>
                                      <a:cubicBezTo>
                                        <a:pt x="11443" y="45123"/>
                                        <a:pt x="6426" y="47180"/>
                                        <a:pt x="0" y="47180"/>
                                      </a:cubicBezTo>
                                      <a:lnTo>
                                        <a:pt x="0" y="41008"/>
                                      </a:lnTo>
                                      <a:cubicBezTo>
                                        <a:pt x="3950" y="41008"/>
                                        <a:pt x="7074" y="39522"/>
                                        <a:pt x="9385" y="36398"/>
                                      </a:cubicBezTo>
                                      <a:cubicBezTo>
                                        <a:pt x="11697" y="33261"/>
                                        <a:pt x="12840" y="29070"/>
                                        <a:pt x="12840" y="23635"/>
                                      </a:cubicBezTo>
                                      <a:cubicBezTo>
                                        <a:pt x="12840" y="18364"/>
                                        <a:pt x="11697" y="14084"/>
                                        <a:pt x="9385" y="10960"/>
                                      </a:cubicBezTo>
                                      <a:cubicBezTo>
                                        <a:pt x="7087" y="7823"/>
                                        <a:pt x="3950" y="6261"/>
                                        <a:pt x="0" y="6261"/>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6" name="Shape 871"/>
                              <wps:cNvSpPr>
                                <a:spLocks/>
                              </wps:cNvSpPr>
                              <wps:spPr bwMode="auto">
                                <a:xfrm>
                                  <a:off x="54559" y="164"/>
                                  <a:ext cx="263" cy="461"/>
                                </a:xfrm>
                                <a:custGeom>
                                  <a:avLst/>
                                  <a:gdLst>
                                    <a:gd name="T0" fmla="*/ 22568 w 26353"/>
                                    <a:gd name="T1" fmla="*/ 0 h 46114"/>
                                    <a:gd name="T2" fmla="*/ 24295 w 26353"/>
                                    <a:gd name="T3" fmla="*/ 89 h 46114"/>
                                    <a:gd name="T4" fmla="*/ 26353 w 26353"/>
                                    <a:gd name="T5" fmla="*/ 419 h 46114"/>
                                    <a:gd name="T6" fmla="*/ 26353 w 26353"/>
                                    <a:gd name="T7" fmla="*/ 7988 h 46114"/>
                                    <a:gd name="T8" fmla="*/ 23635 w 26353"/>
                                    <a:gd name="T9" fmla="*/ 6921 h 46114"/>
                                    <a:gd name="T10" fmla="*/ 20422 w 26353"/>
                                    <a:gd name="T11" fmla="*/ 6591 h 46114"/>
                                    <a:gd name="T12" fmla="*/ 10795 w 26353"/>
                                    <a:gd name="T13" fmla="*/ 10706 h 46114"/>
                                    <a:gd name="T14" fmla="*/ 7417 w 26353"/>
                                    <a:gd name="T15" fmla="*/ 22390 h 46114"/>
                                    <a:gd name="T16" fmla="*/ 7417 w 26353"/>
                                    <a:gd name="T17" fmla="*/ 46114 h 46114"/>
                                    <a:gd name="T18" fmla="*/ 0 w 26353"/>
                                    <a:gd name="T19" fmla="*/ 46114 h 46114"/>
                                    <a:gd name="T20" fmla="*/ 0 w 26353"/>
                                    <a:gd name="T21" fmla="*/ 1067 h 46114"/>
                                    <a:gd name="T22" fmla="*/ 7417 w 26353"/>
                                    <a:gd name="T23" fmla="*/ 1067 h 46114"/>
                                    <a:gd name="T24" fmla="*/ 7417 w 26353"/>
                                    <a:gd name="T25" fmla="*/ 8064 h 46114"/>
                                    <a:gd name="T26" fmla="*/ 13424 w 26353"/>
                                    <a:gd name="T27" fmla="*/ 1981 h 46114"/>
                                    <a:gd name="T28" fmla="*/ 22568 w 26353"/>
                                    <a:gd name="T29" fmla="*/ 0 h 46114"/>
                                    <a:gd name="T30" fmla="*/ 0 w 26353"/>
                                    <a:gd name="T31" fmla="*/ 0 h 46114"/>
                                    <a:gd name="T32" fmla="*/ 26353 w 26353"/>
                                    <a:gd name="T33" fmla="*/ 46114 h 46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353" h="46114">
                                      <a:moveTo>
                                        <a:pt x="22568" y="0"/>
                                      </a:moveTo>
                                      <a:cubicBezTo>
                                        <a:pt x="23063" y="0"/>
                                        <a:pt x="23635" y="89"/>
                                        <a:pt x="24295" y="89"/>
                                      </a:cubicBezTo>
                                      <a:cubicBezTo>
                                        <a:pt x="24867" y="165"/>
                                        <a:pt x="25527" y="254"/>
                                        <a:pt x="26353" y="419"/>
                                      </a:cubicBezTo>
                                      <a:lnTo>
                                        <a:pt x="26353" y="7988"/>
                                      </a:lnTo>
                                      <a:cubicBezTo>
                                        <a:pt x="25527" y="7493"/>
                                        <a:pt x="24626" y="7163"/>
                                        <a:pt x="23635" y="6921"/>
                                      </a:cubicBezTo>
                                      <a:cubicBezTo>
                                        <a:pt x="22644" y="6756"/>
                                        <a:pt x="21577" y="6591"/>
                                        <a:pt x="20422" y="6591"/>
                                      </a:cubicBezTo>
                                      <a:cubicBezTo>
                                        <a:pt x="16231" y="6591"/>
                                        <a:pt x="13018" y="7988"/>
                                        <a:pt x="10795" y="10706"/>
                                      </a:cubicBezTo>
                                      <a:cubicBezTo>
                                        <a:pt x="8484" y="13424"/>
                                        <a:pt x="7417" y="17297"/>
                                        <a:pt x="7417" y="22390"/>
                                      </a:cubicBezTo>
                                      <a:lnTo>
                                        <a:pt x="7417" y="46114"/>
                                      </a:lnTo>
                                      <a:lnTo>
                                        <a:pt x="0" y="46114"/>
                                      </a:lnTo>
                                      <a:lnTo>
                                        <a:pt x="0" y="1067"/>
                                      </a:lnTo>
                                      <a:lnTo>
                                        <a:pt x="7417" y="1067"/>
                                      </a:lnTo>
                                      <a:lnTo>
                                        <a:pt x="7417" y="8064"/>
                                      </a:lnTo>
                                      <a:cubicBezTo>
                                        <a:pt x="8903" y="5359"/>
                                        <a:pt x="10960" y="3289"/>
                                        <a:pt x="13424" y="1981"/>
                                      </a:cubicBezTo>
                                      <a:cubicBezTo>
                                        <a:pt x="15901" y="660"/>
                                        <a:pt x="18936" y="0"/>
                                        <a:pt x="22568"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7" name="Shape 31831"/>
                              <wps:cNvSpPr>
                                <a:spLocks/>
                              </wps:cNvSpPr>
                              <wps:spPr bwMode="auto">
                                <a:xfrm>
                                  <a:off x="55171" y="415"/>
                                  <a:ext cx="516" cy="92"/>
                                </a:xfrm>
                                <a:custGeom>
                                  <a:avLst/>
                                  <a:gdLst>
                                    <a:gd name="T0" fmla="*/ 0 w 51542"/>
                                    <a:gd name="T1" fmla="*/ 0 h 9144"/>
                                    <a:gd name="T2" fmla="*/ 51542 w 51542"/>
                                    <a:gd name="T3" fmla="*/ 0 h 9144"/>
                                    <a:gd name="T4" fmla="*/ 51542 w 51542"/>
                                    <a:gd name="T5" fmla="*/ 9144 h 9144"/>
                                    <a:gd name="T6" fmla="*/ 0 w 51542"/>
                                    <a:gd name="T7" fmla="*/ 9144 h 9144"/>
                                    <a:gd name="T8" fmla="*/ 0 w 51542"/>
                                    <a:gd name="T9" fmla="*/ 0 h 9144"/>
                                    <a:gd name="T10" fmla="*/ 0 w 51542"/>
                                    <a:gd name="T11" fmla="*/ 0 h 9144"/>
                                    <a:gd name="T12" fmla="*/ 51542 w 51542"/>
                                    <a:gd name="T13" fmla="*/ 9144 h 9144"/>
                                  </a:gdLst>
                                  <a:ahLst/>
                                  <a:cxnLst>
                                    <a:cxn ang="0">
                                      <a:pos x="T0" y="T1"/>
                                    </a:cxn>
                                    <a:cxn ang="0">
                                      <a:pos x="T2" y="T3"/>
                                    </a:cxn>
                                    <a:cxn ang="0">
                                      <a:pos x="T4" y="T5"/>
                                    </a:cxn>
                                    <a:cxn ang="0">
                                      <a:pos x="T6" y="T7"/>
                                    </a:cxn>
                                    <a:cxn ang="0">
                                      <a:pos x="T8" y="T9"/>
                                    </a:cxn>
                                  </a:cxnLst>
                                  <a:rect l="T10" t="T11" r="T12" b="T13"/>
                                  <a:pathLst>
                                    <a:path w="51542" h="9144">
                                      <a:moveTo>
                                        <a:pt x="0" y="0"/>
                                      </a:moveTo>
                                      <a:lnTo>
                                        <a:pt x="51542" y="0"/>
                                      </a:lnTo>
                                      <a:lnTo>
                                        <a:pt x="51542"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8" name="Shape 31832"/>
                              <wps:cNvSpPr>
                                <a:spLocks/>
                              </wps:cNvSpPr>
                              <wps:spPr bwMode="auto">
                                <a:xfrm>
                                  <a:off x="55171" y="251"/>
                                  <a:ext cx="516" cy="92"/>
                                </a:xfrm>
                                <a:custGeom>
                                  <a:avLst/>
                                  <a:gdLst>
                                    <a:gd name="T0" fmla="*/ 0 w 51542"/>
                                    <a:gd name="T1" fmla="*/ 0 h 9144"/>
                                    <a:gd name="T2" fmla="*/ 51542 w 51542"/>
                                    <a:gd name="T3" fmla="*/ 0 h 9144"/>
                                    <a:gd name="T4" fmla="*/ 51542 w 51542"/>
                                    <a:gd name="T5" fmla="*/ 9144 h 9144"/>
                                    <a:gd name="T6" fmla="*/ 0 w 51542"/>
                                    <a:gd name="T7" fmla="*/ 9144 h 9144"/>
                                    <a:gd name="T8" fmla="*/ 0 w 51542"/>
                                    <a:gd name="T9" fmla="*/ 0 h 9144"/>
                                    <a:gd name="T10" fmla="*/ 0 w 51542"/>
                                    <a:gd name="T11" fmla="*/ 0 h 9144"/>
                                    <a:gd name="T12" fmla="*/ 51542 w 51542"/>
                                    <a:gd name="T13" fmla="*/ 9144 h 9144"/>
                                  </a:gdLst>
                                  <a:ahLst/>
                                  <a:cxnLst>
                                    <a:cxn ang="0">
                                      <a:pos x="T0" y="T1"/>
                                    </a:cxn>
                                    <a:cxn ang="0">
                                      <a:pos x="T2" y="T3"/>
                                    </a:cxn>
                                    <a:cxn ang="0">
                                      <a:pos x="T4" y="T5"/>
                                    </a:cxn>
                                    <a:cxn ang="0">
                                      <a:pos x="T6" y="T7"/>
                                    </a:cxn>
                                    <a:cxn ang="0">
                                      <a:pos x="T8" y="T9"/>
                                    </a:cxn>
                                  </a:cxnLst>
                                  <a:rect l="T10" t="T11" r="T12" b="T13"/>
                                  <a:pathLst>
                                    <a:path w="51542" h="9144">
                                      <a:moveTo>
                                        <a:pt x="0" y="0"/>
                                      </a:moveTo>
                                      <a:lnTo>
                                        <a:pt x="51542" y="0"/>
                                      </a:lnTo>
                                      <a:lnTo>
                                        <a:pt x="51542"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09" name="Shape 874"/>
                              <wps:cNvSpPr>
                                <a:spLocks/>
                              </wps:cNvSpPr>
                              <wps:spPr bwMode="auto">
                                <a:xfrm>
                                  <a:off x="56092" y="14"/>
                                  <a:ext cx="206" cy="622"/>
                                </a:xfrm>
                                <a:custGeom>
                                  <a:avLst/>
                                  <a:gdLst>
                                    <a:gd name="T0" fmla="*/ 20587 w 20587"/>
                                    <a:gd name="T1" fmla="*/ 0 h 62154"/>
                                    <a:gd name="T2" fmla="*/ 20587 w 20587"/>
                                    <a:gd name="T3" fmla="*/ 6414 h 62154"/>
                                    <a:gd name="T4" fmla="*/ 12357 w 20587"/>
                                    <a:gd name="T5" fmla="*/ 9055 h 62154"/>
                                    <a:gd name="T6" fmla="*/ 9474 w 20587"/>
                                    <a:gd name="T7" fmla="*/ 16294 h 62154"/>
                                    <a:gd name="T8" fmla="*/ 12357 w 20587"/>
                                    <a:gd name="T9" fmla="*/ 23622 h 62154"/>
                                    <a:gd name="T10" fmla="*/ 20587 w 20587"/>
                                    <a:gd name="T11" fmla="*/ 26175 h 62154"/>
                                    <a:gd name="T12" fmla="*/ 20587 w 20587"/>
                                    <a:gd name="T13" fmla="*/ 32601 h 62154"/>
                                    <a:gd name="T14" fmla="*/ 11443 w 20587"/>
                                    <a:gd name="T15" fmla="*/ 35725 h 62154"/>
                                    <a:gd name="T16" fmla="*/ 8153 w 20587"/>
                                    <a:gd name="T17" fmla="*/ 44209 h 62154"/>
                                    <a:gd name="T18" fmla="*/ 11443 w 20587"/>
                                    <a:gd name="T19" fmla="*/ 52768 h 62154"/>
                                    <a:gd name="T20" fmla="*/ 20587 w 20587"/>
                                    <a:gd name="T21" fmla="*/ 55817 h 62154"/>
                                    <a:gd name="T22" fmla="*/ 20587 w 20587"/>
                                    <a:gd name="T23" fmla="*/ 62154 h 62154"/>
                                    <a:gd name="T24" fmla="*/ 5271 w 20587"/>
                                    <a:gd name="T25" fmla="*/ 57544 h 62154"/>
                                    <a:gd name="T26" fmla="*/ 0 w 20587"/>
                                    <a:gd name="T27" fmla="*/ 44209 h 62154"/>
                                    <a:gd name="T28" fmla="*/ 3289 w 20587"/>
                                    <a:gd name="T29" fmla="*/ 34493 h 62154"/>
                                    <a:gd name="T30" fmla="*/ 12433 w 20587"/>
                                    <a:gd name="T31" fmla="*/ 29146 h 62154"/>
                                    <a:gd name="T32" fmla="*/ 4280 w 20587"/>
                                    <a:gd name="T33" fmla="*/ 24282 h 62154"/>
                                    <a:gd name="T34" fmla="*/ 1397 w 20587"/>
                                    <a:gd name="T35" fmla="*/ 15557 h 62154"/>
                                    <a:gd name="T36" fmla="*/ 6502 w 20587"/>
                                    <a:gd name="T37" fmla="*/ 4191 h 62154"/>
                                    <a:gd name="T38" fmla="*/ 20587 w 20587"/>
                                    <a:gd name="T39" fmla="*/ 0 h 62154"/>
                                    <a:gd name="T40" fmla="*/ 0 w 20587"/>
                                    <a:gd name="T41" fmla="*/ 0 h 62154"/>
                                    <a:gd name="T42" fmla="*/ 20587 w 20587"/>
                                    <a:gd name="T43" fmla="*/ 62154 h 62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20587" h="62154">
                                      <a:moveTo>
                                        <a:pt x="20587" y="0"/>
                                      </a:moveTo>
                                      <a:lnTo>
                                        <a:pt x="20587" y="6414"/>
                                      </a:lnTo>
                                      <a:cubicBezTo>
                                        <a:pt x="17044" y="6414"/>
                                        <a:pt x="14325" y="7328"/>
                                        <a:pt x="12357" y="9055"/>
                                      </a:cubicBezTo>
                                      <a:cubicBezTo>
                                        <a:pt x="10376" y="10782"/>
                                        <a:pt x="9474" y="13170"/>
                                        <a:pt x="9474" y="16294"/>
                                      </a:cubicBezTo>
                                      <a:cubicBezTo>
                                        <a:pt x="9474" y="19431"/>
                                        <a:pt x="10376" y="21895"/>
                                        <a:pt x="12357" y="23622"/>
                                      </a:cubicBezTo>
                                      <a:cubicBezTo>
                                        <a:pt x="14325" y="25349"/>
                                        <a:pt x="17044" y="26175"/>
                                        <a:pt x="20587" y="26175"/>
                                      </a:cubicBezTo>
                                      <a:lnTo>
                                        <a:pt x="20587" y="32601"/>
                                      </a:lnTo>
                                      <a:cubicBezTo>
                                        <a:pt x="16713" y="32601"/>
                                        <a:pt x="13665" y="33668"/>
                                        <a:pt x="11443" y="35725"/>
                                      </a:cubicBezTo>
                                      <a:cubicBezTo>
                                        <a:pt x="9220" y="37782"/>
                                        <a:pt x="8153" y="40589"/>
                                        <a:pt x="8153" y="44209"/>
                                      </a:cubicBezTo>
                                      <a:cubicBezTo>
                                        <a:pt x="8153" y="47828"/>
                                        <a:pt x="9220" y="50711"/>
                                        <a:pt x="11443" y="52768"/>
                                      </a:cubicBezTo>
                                      <a:cubicBezTo>
                                        <a:pt x="13665" y="54826"/>
                                        <a:pt x="16713" y="55817"/>
                                        <a:pt x="20587" y="55817"/>
                                      </a:cubicBezTo>
                                      <a:lnTo>
                                        <a:pt x="20587" y="62154"/>
                                      </a:lnTo>
                                      <a:cubicBezTo>
                                        <a:pt x="13919" y="62154"/>
                                        <a:pt x="8814" y="60681"/>
                                        <a:pt x="5271" y="57544"/>
                                      </a:cubicBezTo>
                                      <a:cubicBezTo>
                                        <a:pt x="1740" y="54496"/>
                                        <a:pt x="0" y="50051"/>
                                        <a:pt x="0" y="44209"/>
                                      </a:cubicBezTo>
                                      <a:cubicBezTo>
                                        <a:pt x="0" y="40424"/>
                                        <a:pt x="1079" y="37135"/>
                                        <a:pt x="3289" y="34493"/>
                                      </a:cubicBezTo>
                                      <a:cubicBezTo>
                                        <a:pt x="5436" y="31864"/>
                                        <a:pt x="8484" y="30048"/>
                                        <a:pt x="12433" y="29146"/>
                                      </a:cubicBezTo>
                                      <a:cubicBezTo>
                                        <a:pt x="8979" y="28321"/>
                                        <a:pt x="6261" y="26670"/>
                                        <a:pt x="4280" y="24282"/>
                                      </a:cubicBezTo>
                                      <a:cubicBezTo>
                                        <a:pt x="2311" y="21895"/>
                                        <a:pt x="1397" y="19012"/>
                                        <a:pt x="1397" y="15557"/>
                                      </a:cubicBezTo>
                                      <a:cubicBezTo>
                                        <a:pt x="1397" y="10782"/>
                                        <a:pt x="3048" y="6998"/>
                                        <a:pt x="6502" y="4191"/>
                                      </a:cubicBezTo>
                                      <a:cubicBezTo>
                                        <a:pt x="9881" y="1397"/>
                                        <a:pt x="14580" y="0"/>
                                        <a:pt x="20587"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10" name="Shape 875"/>
                              <wps:cNvSpPr>
                                <a:spLocks/>
                              </wps:cNvSpPr>
                              <wps:spPr bwMode="auto">
                                <a:xfrm>
                                  <a:off x="56298" y="14"/>
                                  <a:ext cx="205" cy="622"/>
                                </a:xfrm>
                                <a:custGeom>
                                  <a:avLst/>
                                  <a:gdLst>
                                    <a:gd name="T0" fmla="*/ 0 w 20587"/>
                                    <a:gd name="T1" fmla="*/ 0 h 62154"/>
                                    <a:gd name="T2" fmla="*/ 14084 w 20587"/>
                                    <a:gd name="T3" fmla="*/ 4191 h 62154"/>
                                    <a:gd name="T4" fmla="*/ 19177 w 20587"/>
                                    <a:gd name="T5" fmla="*/ 15557 h 62154"/>
                                    <a:gd name="T6" fmla="*/ 16218 w 20587"/>
                                    <a:gd name="T7" fmla="*/ 24282 h 62154"/>
                                    <a:gd name="T8" fmla="*/ 8153 w 20587"/>
                                    <a:gd name="T9" fmla="*/ 29146 h 62154"/>
                                    <a:gd name="T10" fmla="*/ 17285 w 20587"/>
                                    <a:gd name="T11" fmla="*/ 34493 h 62154"/>
                                    <a:gd name="T12" fmla="*/ 20587 w 20587"/>
                                    <a:gd name="T13" fmla="*/ 44209 h 62154"/>
                                    <a:gd name="T14" fmla="*/ 15227 w 20587"/>
                                    <a:gd name="T15" fmla="*/ 57544 h 62154"/>
                                    <a:gd name="T16" fmla="*/ 0 w 20587"/>
                                    <a:gd name="T17" fmla="*/ 62154 h 62154"/>
                                    <a:gd name="T18" fmla="*/ 0 w 20587"/>
                                    <a:gd name="T19" fmla="*/ 55817 h 62154"/>
                                    <a:gd name="T20" fmla="*/ 9055 w 20587"/>
                                    <a:gd name="T21" fmla="*/ 52692 h 62154"/>
                                    <a:gd name="T22" fmla="*/ 12433 w 20587"/>
                                    <a:gd name="T23" fmla="*/ 44209 h 62154"/>
                                    <a:gd name="T24" fmla="*/ 9131 w 20587"/>
                                    <a:gd name="T25" fmla="*/ 35725 h 62154"/>
                                    <a:gd name="T26" fmla="*/ 0 w 20587"/>
                                    <a:gd name="T27" fmla="*/ 32601 h 62154"/>
                                    <a:gd name="T28" fmla="*/ 0 w 20587"/>
                                    <a:gd name="T29" fmla="*/ 26175 h 62154"/>
                                    <a:gd name="T30" fmla="*/ 8153 w 20587"/>
                                    <a:gd name="T31" fmla="*/ 23622 h 62154"/>
                                    <a:gd name="T32" fmla="*/ 11113 w 20587"/>
                                    <a:gd name="T33" fmla="*/ 16294 h 62154"/>
                                    <a:gd name="T34" fmla="*/ 8153 w 20587"/>
                                    <a:gd name="T35" fmla="*/ 9055 h 62154"/>
                                    <a:gd name="T36" fmla="*/ 0 w 20587"/>
                                    <a:gd name="T37" fmla="*/ 6414 h 62154"/>
                                    <a:gd name="T38" fmla="*/ 0 w 20587"/>
                                    <a:gd name="T39" fmla="*/ 0 h 62154"/>
                                    <a:gd name="T40" fmla="*/ 0 w 20587"/>
                                    <a:gd name="T41" fmla="*/ 0 h 62154"/>
                                    <a:gd name="T42" fmla="*/ 20587 w 20587"/>
                                    <a:gd name="T43" fmla="*/ 62154 h 62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20587" h="62154">
                                      <a:moveTo>
                                        <a:pt x="0" y="0"/>
                                      </a:moveTo>
                                      <a:cubicBezTo>
                                        <a:pt x="5931" y="0"/>
                                        <a:pt x="10617" y="1397"/>
                                        <a:pt x="14084" y="4191"/>
                                      </a:cubicBezTo>
                                      <a:cubicBezTo>
                                        <a:pt x="17450" y="6998"/>
                                        <a:pt x="19177" y="10782"/>
                                        <a:pt x="19177" y="15557"/>
                                      </a:cubicBezTo>
                                      <a:cubicBezTo>
                                        <a:pt x="19190" y="19012"/>
                                        <a:pt x="18199" y="21895"/>
                                        <a:pt x="16218" y="24282"/>
                                      </a:cubicBezTo>
                                      <a:cubicBezTo>
                                        <a:pt x="14250" y="26670"/>
                                        <a:pt x="11608" y="28321"/>
                                        <a:pt x="8153" y="29146"/>
                                      </a:cubicBezTo>
                                      <a:cubicBezTo>
                                        <a:pt x="12027" y="30048"/>
                                        <a:pt x="15062" y="31864"/>
                                        <a:pt x="17285" y="34493"/>
                                      </a:cubicBezTo>
                                      <a:cubicBezTo>
                                        <a:pt x="19431" y="37135"/>
                                        <a:pt x="20587" y="40424"/>
                                        <a:pt x="20587" y="44209"/>
                                      </a:cubicBezTo>
                                      <a:cubicBezTo>
                                        <a:pt x="20587" y="50051"/>
                                        <a:pt x="18771" y="54496"/>
                                        <a:pt x="15227" y="57544"/>
                                      </a:cubicBezTo>
                                      <a:cubicBezTo>
                                        <a:pt x="11608" y="60681"/>
                                        <a:pt x="6591" y="62154"/>
                                        <a:pt x="0" y="62154"/>
                                      </a:cubicBezTo>
                                      <a:lnTo>
                                        <a:pt x="0" y="55817"/>
                                      </a:lnTo>
                                      <a:cubicBezTo>
                                        <a:pt x="3785" y="55817"/>
                                        <a:pt x="6833" y="54826"/>
                                        <a:pt x="9055" y="52692"/>
                                      </a:cubicBezTo>
                                      <a:cubicBezTo>
                                        <a:pt x="11278" y="50635"/>
                                        <a:pt x="12433" y="47828"/>
                                        <a:pt x="12433" y="44209"/>
                                      </a:cubicBezTo>
                                      <a:cubicBezTo>
                                        <a:pt x="12433" y="40589"/>
                                        <a:pt x="11278" y="37782"/>
                                        <a:pt x="9131" y="35725"/>
                                      </a:cubicBezTo>
                                      <a:cubicBezTo>
                                        <a:pt x="6922" y="33668"/>
                                        <a:pt x="3873" y="32601"/>
                                        <a:pt x="0" y="32601"/>
                                      </a:cubicBezTo>
                                      <a:lnTo>
                                        <a:pt x="0" y="26175"/>
                                      </a:lnTo>
                                      <a:cubicBezTo>
                                        <a:pt x="3454" y="26175"/>
                                        <a:pt x="6172" y="25362"/>
                                        <a:pt x="8153" y="23622"/>
                                      </a:cubicBezTo>
                                      <a:cubicBezTo>
                                        <a:pt x="10122" y="21895"/>
                                        <a:pt x="11113" y="19431"/>
                                        <a:pt x="11113" y="16294"/>
                                      </a:cubicBezTo>
                                      <a:cubicBezTo>
                                        <a:pt x="11113" y="13170"/>
                                        <a:pt x="10122" y="10782"/>
                                        <a:pt x="8153" y="9055"/>
                                      </a:cubicBezTo>
                                      <a:cubicBezTo>
                                        <a:pt x="6172" y="7328"/>
                                        <a:pt x="3454" y="6414"/>
                                        <a:pt x="0" y="6414"/>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311" name="Shape 876"/>
                              <wps:cNvSpPr>
                                <a:spLocks/>
                              </wps:cNvSpPr>
                              <wps:spPr bwMode="auto">
                                <a:xfrm>
                                  <a:off x="46868"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Shape 877"/>
                              <wps:cNvSpPr>
                                <a:spLocks/>
                              </wps:cNvSpPr>
                              <wps:spPr bwMode="auto">
                                <a:xfrm>
                                  <a:off x="59718" y="900"/>
                                  <a:ext cx="0" cy="12850"/>
                                </a:xfrm>
                                <a:custGeom>
                                  <a:avLst/>
                                  <a:gdLst>
                                    <a:gd name="T0" fmla="*/ 1284986 h 1284986"/>
                                    <a:gd name="T1" fmla="*/ 0 h 1284986"/>
                                    <a:gd name="T2" fmla="*/ 0 h 1284986"/>
                                    <a:gd name="T3" fmla="*/ 1284986 h 1284986"/>
                                  </a:gdLst>
                                  <a:ahLst/>
                                  <a:cxnLst>
                                    <a:cxn ang="0">
                                      <a:pos x="0" y="T0"/>
                                    </a:cxn>
                                    <a:cxn ang="0">
                                      <a:pos x="0" y="T1"/>
                                    </a:cxn>
                                  </a:cxnLst>
                                  <a:rect l="0" t="T2" r="0" b="T3"/>
                                  <a:pathLst>
                                    <a:path h="1284986">
                                      <a:moveTo>
                                        <a:pt x="0" y="1284986"/>
                                      </a:moveTo>
                                      <a:lnTo>
                                        <a:pt x="0"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Shape 878"/>
                              <wps:cNvSpPr>
                                <a:spLocks/>
                              </wps:cNvSpPr>
                              <wps:spPr bwMode="auto">
                                <a:xfrm>
                                  <a:off x="46868" y="13750"/>
                                  <a:ext cx="12850"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Shape 879"/>
                              <wps:cNvSpPr>
                                <a:spLocks/>
                              </wps:cNvSpPr>
                              <wps:spPr bwMode="auto">
                                <a:xfrm>
                                  <a:off x="46868" y="900"/>
                                  <a:ext cx="12850" cy="0"/>
                                </a:xfrm>
                                <a:custGeom>
                                  <a:avLst/>
                                  <a:gdLst>
                                    <a:gd name="T0" fmla="*/ 0 w 1284986"/>
                                    <a:gd name="T1" fmla="*/ 1284986 w 1284986"/>
                                    <a:gd name="T2" fmla="*/ 0 w 1284986"/>
                                    <a:gd name="T3" fmla="*/ 1284986 w 1284986"/>
                                  </a:gdLst>
                                  <a:ahLst/>
                                  <a:cxnLst>
                                    <a:cxn ang="0">
                                      <a:pos x="T0" y="0"/>
                                    </a:cxn>
                                    <a:cxn ang="0">
                                      <a:pos x="T1" y="0"/>
                                    </a:cxn>
                                  </a:cxnLst>
                                  <a:rect l="T2" t="0" r="T3" b="0"/>
                                  <a:pathLst>
                                    <a:path w="1284986">
                                      <a:moveTo>
                                        <a:pt x="0" y="0"/>
                                      </a:moveTo>
                                      <a:lnTo>
                                        <a:pt x="1284986" y="0"/>
                                      </a:lnTo>
                                    </a:path>
                                  </a:pathLst>
                                </a:custGeom>
                                <a:noFill/>
                                <a:ln w="6858"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4DAF77" id="Group 25566" o:spid="_x0000_s1026" style="width:470.2pt;height:108.25pt;mso-position-horizontal-relative:char;mso-position-vertical-relative:line" coordsize="59718,13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">
                      <v:shape id="Shape 31817" o:spid="_x0000_s1027" style="position:absolute;top:900;width:12849;height:12850;visibility:visible;mso-wrap-style:square;v-text-anchor:top" coordsize="1284986,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" path="m,l1284986,r,1284986l,1284986,,e" fillcolor="#d9d9d9" stroked="f" strokeweight="0">
                        <v:stroke miterlimit="83231f" joinstyle="miter"/>
                        <v:path arrowok="t" o:connecttype="custom" o:connectlocs="0,0;12849,0;12849,12850;0,12850;0,0" o:connectangles="0,0,0,0,0" textboxrect="0,0,1284986,128498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8" o:spid="_x0000_s1028" type="#_x0000_t75" style="position:absolute;top:900;width:12849;height:1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">
                        <v:imagedata r:id="rId22" o:title=""/>
                      </v:shape>
                      <v:shape id="Shape 769" o:spid="_x0000_s1029" style="position:absolute;left:3202;top:164;width:344;height:472;visibility:visible;mso-wrap-style:square;v-text-anchor:top" coordsize="34417,4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" path="m17628,v2705,,5257,254,7734,660c27750,1067,29972,1651,32029,2388r,6997c29883,8395,27750,7582,25527,6998,23216,6502,20917,6172,18529,6172v-3708,,-6502,584,-8318,1740c8395,9055,7493,10706,7493,12929v,1727,660,3048,1981,4038c10782,17945,13424,18936,17374,19761r2552,572c25197,21488,28905,23139,31128,25108v2133,2057,3289,4940,3289,8572c34417,37871,32766,41173,29477,43561v-3290,2464,-7900,3620,-13665,3620c13335,47181,10871,46927,8230,46520,5601,46101,2883,45453,,44463l,36805v2718,1486,5436,2552,8065,3213c10706,40754,13335,41085,15977,41085v3454,,6172,-572,8064,-1728c25857,38202,26848,36474,26848,34252v,-1981,-749,-3543,-2058,-4610c23470,28575,20498,27496,15888,26518r-2553,-585c8725,24943,5359,23470,3378,21488,1321,19507,330,16802,330,13259,330,9055,1816,5766,4775,3454,7747,1156,12027,,17628,xe" fillcolor="#333" stroked="f" strokeweight="0">
                        <v:stroke miterlimit="83231f" joinstyle="miter"/>
                        <v:path arrowok="t" o:connecttype="custom" o:connectlocs="176,0;253,7;320,24;320,94;255,70;185,62;102,79;75,129;95,170;174,198;199,203;311,251;344,337;295,436;158,472;82,465;0,445;0,368;81,400;160,411;240,394;268,343;248,297;159,265;133,259;34,215;3,133;48,35;176,0" o:connectangles="0,0,0,0,0,0,0,0,0,0,0,0,0,0,0,0,0,0,0,0,0,0,0,0,0,0,0,0,0" textboxrect="0,0,34417,47181"/>
                      </v:shape>
                      <v:shape id="Shape 770" o:spid="_x0000_s1030" style="position:absolute;left:3632;top:164;width:357;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" path="m22644,v2299,,4521,241,6668,737c31445,1232,33591,1892,35649,2794r,6921c33503,8560,31445,7734,29312,7163,27165,6579,25108,6248,22974,6248v-4775,,-8572,1575,-11201,4611c9131,13907,7823,18186,7823,23622v,5512,1308,9804,3950,12852c14402,39510,18199,40996,22974,40996v2134,,4191,-242,6338,-826c31445,39599,33503,38697,35649,37541r,6833c33503,45364,31369,46101,29223,46507v-2223,419,-4610,661,-7074,661c15392,47168,9957,45110,6007,40831,1968,36627,,30874,,23622,,16294,1968,10528,6007,6337,10046,2134,15557,,22644,xe" fillcolor="#333" stroked="f" strokeweight="0">
                        <v:stroke miterlimit="83231f" joinstyle="miter"/>
                        <v:path arrowok="t" o:connecttype="custom" o:connectlocs="227,0;294,7;357,28;357,97;294,72;230,63;118,109;78,236;118,365;230,410;294,402;357,376;357,444;293,465;222,472;60,409;0,236;60,63;227,0" o:connectangles="0,0,0,0,0,0,0,0,0,0,0,0,0,0,0,0,0,0,0" textboxrect="0,0,35649,47168"/>
                      </v:shape>
                      <v:shape id="Shape 771" o:spid="_x0000_s1031" style="position:absolute;left:4089;top:344;width:190;height:292;visibility:visible;mso-wrap-style:square;v-text-anchor:top" coordsize="19025,2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" path="m19025,r,6159l10871,7508c8560,8905,7417,11217,7417,14506v,2642,825,4775,2552,6261c11697,22329,14084,23066,17043,23066r1982,-874l19025,28351r-3950,811c10465,29162,6756,27930,4039,25377,1321,22824,,19370,,15001,,9985,1651,6188,5105,3559l19025,xe" fillcolor="#333" stroked="f" strokeweight="0">
                        <v:stroke miterlimit="83231f" joinstyle="miter"/>
                        <v:path arrowok="t" o:connecttype="custom" o:connectlocs="190,0;190,62;109,75;74,145;100,208;170,231;190,222;190,284;151,292;40,254;0,150;51,36;190,0" o:connectangles="0,0,0,0,0,0,0,0,0,0,0,0,0" textboxrect="0,0,19025,29162"/>
                      </v:shape>
                      <v:shape id="Shape 772" o:spid="_x0000_s1032" style="position:absolute;left:4122;top:164;width:157;height:100;visibility:visible;mso-wrap-style:square;v-text-anchor:top" coordsize="15723,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" path="m15303,r420,147l15723,6607,14567,6261v-2629,,-5106,330,-7569,991c4521,7912,2222,8814,,9969l,3137c2629,2146,5258,1321,7810,826,10363,330,12840,,15303,xe" fillcolor="#333" stroked="f" strokeweight="0">
                        <v:stroke miterlimit="83231f" joinstyle="miter"/>
                        <v:path arrowok="t" o:connecttype="custom" o:connectlocs="153,0;157,1;157,66;145,63;70,73;0,100;0,31;78,8;153,0" o:connectangles="0,0,0,0,0,0,0,0,0" textboxrect="0,0,15723,9969"/>
                      </v:shape>
                      <v:shape id="Shape 773" o:spid="_x0000_s1033" style="position:absolute;left:4279;top:166;width:190;height:462;visibility:visible;mso-wrap-style:square;v-text-anchor:top" coordsize="19012,4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" path="m,l14160,4971v3214,3365,4852,8471,4852,15303l19012,45966r-7404,l11608,39134c9881,41928,7734,43909,5271,45141l,46223,,40064,7899,36581v2477,-2883,3709,-6756,3709,-11608l11608,23322r-7328,l,24031,,17871r1232,-314l11608,17557r,-737c11608,13442,10452,10813,8230,8921l,6459,,xe" fillcolor="#333" stroked="f" strokeweight="0">
                        <v:stroke miterlimit="83231f" joinstyle="miter"/>
                        <v:path arrowok="t" o:connecttype="custom" o:connectlocs="0,0;142,50;190,203;190,459;116,459;116,391;53,451;0,462;0,400;79,366;116,250;116,233;43,233;0,240;0,179;12,175;116,175;116,168;82,89;0,65;0,0" o:connectangles="0,0,0,0,0,0,0,0,0,0,0,0,0,0,0,0,0,0,0,0,0" textboxrect="0,0,19012,46223"/>
                      </v:shape>
                      <v:shape id="Shape 31818" o:spid="_x0000_s1034" style="position:absolute;left:4622;width:91;height:625;visibility:visible;mso-wrap-style:square;v-text-anchor:top" coordsize="9144,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" path="m,l9144,r,62573l,62573,,e" fillcolor="#333" stroked="f" strokeweight="0">
                        <v:stroke miterlimit="83231f" joinstyle="miter"/>
                        <v:path arrowok="t" o:connecttype="custom" o:connectlocs="0,0;91,0;91,625;0,625;0,0" o:connectangles="0,0,0,0,0" textboxrect="0,0,9144,62573"/>
                      </v:shape>
                      <v:shape id="Shape 775" o:spid="_x0000_s1035" style="position:absolute;left:4819;top:168;width:211;height:460;visibility:visible;mso-wrap-style:square;v-text-anchor:top" coordsize="21165,4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" path="m21165,r,6236l12268,9426c9804,11725,8319,15027,7988,19230r13177,l21165,24983r-13418,c8077,30089,9550,34039,12357,36680r8808,3040l21165,46003,6261,40630c2057,36515,,30838,,23675,,16347,1981,10493,5931,6137l21165,xe" fillcolor="#333" stroked="f" strokeweight="0">
                        <v:stroke miterlimit="83231f" joinstyle="miter"/>
                        <v:path arrowok="t" o:connecttype="custom" o:connectlocs="211,0;211,62;122,94;80,192;211,192;211,250;77,250;123,367;211,397;211,460;62,406;0,237;59,61;211,0" o:connectangles="0,0,0,0,0,0,0,0,0,0,0,0,0,0" textboxrect="0,0,21165,46003"/>
                      </v:shape>
                      <v:shape id="Shape 776" o:spid="_x0000_s1036" style="position:absolute;left:5030;top:532;width:189;height:104;visibility:visible;mso-wrap-style:square;v-text-anchor:top" coordsize="18853,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" path="m18853,r,6985c16212,8141,13494,9055,10700,9550v-2794,483,-5677,813,-8484,813l,9564,,3281r2635,910c5429,4191,8236,3861,10865,3200,13506,2540,16212,1473,18853,xe" fillcolor="#333" stroked="f" strokeweight="0">
                        <v:stroke miterlimit="83231f" joinstyle="miter"/>
                        <v:path arrowok="t" o:connecttype="custom" o:connectlocs="189,0;189,70;107,96;22,104;0,96;0,33;26,42;109,32;189,0" o:connectangles="0,0,0,0,0,0,0,0,0" textboxrect="0,0,18853,10363"/>
                      </v:shape>
                      <v:shape id="Shape 777" o:spid="_x0000_s1037" style="position:absolute;left:5030;top:164;width:206;height:254;visibility:visible;mso-wrap-style:square;v-text-anchor:top" coordsize="20580,25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" path="m908,c6991,,11767,1968,15310,5842v3454,3950,5270,9220,5270,15888l20580,25349,,25349,,19596r13176,c13087,15557,11932,12344,9798,9881,7576,7493,4604,6248,984,6248l,6601,,366,908,xe" fillcolor="#333" stroked="f" strokeweight="0">
                        <v:stroke miterlimit="83231f" joinstyle="miter"/>
                        <v:path arrowok="t" o:connecttype="custom" o:connectlocs="9,0;153,59;206,218;206,254;0,254;0,196;132,196;98,99;10,63;0,66;0,4;9,0" o:connectangles="0,0,0,0,0,0,0,0,0,0,0,0" textboxrect="0,0,20580,25349"/>
                      </v:shape>
                      <v:shape id="Shape 778" o:spid="_x0000_s1038" style="position:absolute;left:5560;width:287;height:625;visibility:visible;mso-wrap-style:square;v-text-anchor:top" coordsize="28651,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" path="m21653,r6998,l28651,6172r-7086,c18936,6172,17043,6756,16053,7823v-1067,1067,-1562,2959,-1562,5766l14491,17539r12179,l26670,23304r-12179,l14491,62573r-7417,l7074,23304,,23304,,17539r7074,l7074,14415v,-4953,1156,-8649,3467,-10961c12840,1156,16548,,21653,xe" fillcolor="#333" stroked="f" strokeweight="0">
                        <v:stroke miterlimit="83231f" joinstyle="miter"/>
                        <v:path arrowok="t" o:connecttype="custom" o:connectlocs="217,0;287,0;287,62;216,62;161,78;145,136;145,175;267,175;267,233;145,233;145,625;71,625;71,233;0,233;0,175;71,175;71,144;106,34;217,0" o:connectangles="0,0,0,0,0,0,0,0,0,0,0,0,0,0,0,0,0,0,0" textboxrect="0,0,28651,62573"/>
                      </v:shape>
                      <v:shape id="Shape 779" o:spid="_x0000_s1039" style="position:absolute;left:5881;top:344;width:190;height:292;visibility:visible;mso-wrap-style:square;v-text-anchor:top" coordsize="19025,2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" path="m19025,r,6159l10871,7508c8560,8905,7417,11217,7417,14506v,2642,813,4775,2552,6261c11697,22329,14084,23066,17043,23066r1982,-874l19025,28351r-3950,811c10465,29162,6756,27930,4039,25377,1321,22824,,19370,,15001,,9985,1651,6188,5105,3559l19025,xe" fillcolor="#333" stroked="f" strokeweight="0">
                        <v:stroke miterlimit="83231f" joinstyle="miter"/>
                        <v:path arrowok="t" o:connecttype="custom" o:connectlocs="190,0;190,62;109,75;74,145;100,208;170,231;190,222;190,284;151,292;40,254;0,150;51,36;190,0" o:connectangles="0,0,0,0,0,0,0,0,0,0,0,0,0" textboxrect="0,0,19025,29162"/>
                      </v:shape>
                      <v:shape id="Shape 780" o:spid="_x0000_s1040" style="position:absolute;left:5914;top:164;width:157;height:100;visibility:visible;mso-wrap-style:square;v-text-anchor:top" coordsize="15735,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" path="m15316,r419,147l15735,6607,14580,6261v-2629,,-5106,330,-7570,991c4534,7912,2235,8814,,9969l13,3137c2642,2146,5270,1321,7823,826,10389,330,12852,,15316,xe" fillcolor="#333" stroked="f" strokeweight="0">
                        <v:stroke miterlimit="83231f" joinstyle="miter"/>
                        <v:path arrowok="t" o:connecttype="custom" o:connectlocs="153,0;157,1;157,66;145,63;70,73;0,100;0,31;78,8;153,0" o:connectangles="0,0,0,0,0,0,0,0,0" textboxrect="0,0,15735,9969"/>
                      </v:shape>
                      <v:shape id="Shape 781" o:spid="_x0000_s1041" style="position:absolute;left:6071;top:166;width:190;height:462;visibility:visible;mso-wrap-style:square;v-text-anchor:top" coordsize="19012,4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" path="m,l14160,4971v3214,3365,4852,8471,4852,15303l19012,45966r-7404,l11608,39134c9881,41928,7734,43909,5271,45141l,46223,,40064,7899,36581v2477,-2883,3709,-6756,3709,-11608l11608,23322r-7328,l,24031,,17871r1232,-314l11608,17557r,-737c11608,13442,10452,10813,8230,8921l,6459,,xe" fillcolor="#333" stroked="f" strokeweight="0">
                        <v:stroke miterlimit="83231f" joinstyle="miter"/>
                        <v:path arrowok="t" o:connecttype="custom" o:connectlocs="0,0;142,50;190,203;190,459;116,459;116,391;53,451;0,462;0,400;79,366;116,250;116,233;43,233;0,240;0,179;12,175;116,175;116,168;82,89;0,65;0,0" o:connectangles="0,0,0,0,0,0,0,0,0,0,0,0,0,0,0,0,0,0,0,0,0" textboxrect="0,0,19012,46223"/>
                      </v:shape>
                      <v:shape id="Shape 782" o:spid="_x0000_s1042" style="position:absolute;left:6381;top:164;width:357;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" path="m22644,v2299,,4521,241,6668,737c31445,1232,33591,1892,35649,2794r,6921c33503,8560,31445,7734,29312,7163,27165,6579,25108,6248,22974,6248v-4775,,-8572,1575,-11201,4611c9144,13907,7823,18186,7823,23622v,5512,1308,9804,3950,12852c14402,39510,18199,40996,22974,40996v2134,,4191,-242,6338,-826c31445,39599,33503,38697,35649,37541r,6833c33503,45364,31369,46101,29223,46507v-2223,419,-4610,661,-7074,661c15392,47168,9957,45110,6007,40831,1981,36627,,30874,,23622,,16294,1968,10528,6007,6337,10046,2134,15557,,22644,xe" fillcolor="#333" stroked="f" strokeweight="0">
                        <v:stroke miterlimit="83231f" joinstyle="miter"/>
                        <v:path arrowok="t" o:connecttype="custom" o:connectlocs="227,0;294,7;357,28;357,97;294,72;230,63;118,109;78,236;118,365;230,410;294,402;357,376;357,444;293,465;222,472;60,409;0,236;60,63;227,0" o:connectangles="0,0,0,0,0,0,0,0,0,0,0,0,0,0,0,0,0,0,0" textboxrect="0,0,35649,47168"/>
                      </v:shape>
                      <v:shape id="Shape 783" o:spid="_x0000_s1043" style="position:absolute;left:6811;top:47;width:281;height:578;visibility:visible;mso-wrap-style:square;v-text-anchor:top" coordsize="28067,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" path="m5436,r7404,l12840,12763r15227,l28067,18529r-15227,l12840,42977v,3708,495,6096,1486,7086c15304,51130,17374,51626,20498,51626r7569,l28067,57798r-7569,c14732,57798,10782,56731,8636,54585,6502,52451,5423,48577,5423,42977r13,-24448l,18529,,12763r5436,l5436,xe" fillcolor="#333" stroked="f" strokeweight="0">
                        <v:stroke miterlimit="83231f" joinstyle="miter"/>
                        <v:path arrowok="t" o:connecttype="custom" o:connectlocs="54,0;129,0;129,128;281,128;281,185;129,185;129,430;143,501;205,516;281,516;281,578;205,578;86,546;54,430;54,185;0,185;0,128;54,128;54,0" o:connectangles="0,0,0,0,0,0,0,0,0,0,0,0,0,0,0,0,0,0,0" textboxrect="0,0,28067,57798"/>
                      </v:shape>
                      <v:shape id="Shape 784" o:spid="_x0000_s1044" style="position:absolute;left:7157;top:164;width:206;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" path="m20663,r,6261c16713,6261,13576,7823,11278,10960,8966,14084,7823,18288,7823,23635v,5435,1067,9639,3378,12763c13500,39522,16624,41008,20663,41008r,6172c14160,47180,9055,45123,5436,40919,1803,36805,,31051,,23635,,16218,1803,10465,5436,6261,9055,2146,14160,,20663,xe" fillcolor="#333" stroked="f" strokeweight="0">
                        <v:stroke miterlimit="83231f" joinstyle="miter"/>
                        <v:path arrowok="t" o:connecttype="custom" o:connectlocs="206,0;206,63;112,110;78,236;112,364;206,410;206,472;54,409;0,236;54,63;206,0" o:connectangles="0,0,0,0,0,0,0,0,0,0,0" textboxrect="0,0,20663,47180"/>
                      </v:shape>
                      <v:shape id="Shape 785" o:spid="_x0000_s1045" style="position:absolute;left:7363;top:164;width:207;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" path="m,c6426,,11443,2146,15151,6261v3620,4204,5512,9970,5512,17374c20663,31039,18771,36805,15151,40919,11443,45123,6426,47180,,47180l,41008v3950,,7087,-1486,9385,-4610c11697,33261,12840,29070,12840,23635v,-5271,-1143,-9551,-3455,-12675c7087,7823,3950,6261,,6261l,xe" fillcolor="#333" stroked="f" strokeweight="0">
                        <v:stroke miterlimit="83231f" joinstyle="miter"/>
                        <v:path arrowok="t" o:connecttype="custom" o:connectlocs="0,0;152,63;207,236;152,409;0,472;0,410;94,364;129,236;94,110;0,63;0,0" o:connectangles="0,0,0,0,0,0,0,0,0,0,0" textboxrect="0,0,20663,47180"/>
                      </v:shape>
                      <v:shape id="Shape 786" o:spid="_x0000_s1046" style="position:absolute;left:7690;top:164;width:264;height:461;visibility:visible;mso-wrap-style:square;v-text-anchor:top" coordsize="26340,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" path="m22555,v495,,1067,89,1727,89c24854,165,25514,254,26340,419r,7569c25514,7493,24613,7163,23622,6921v-991,-165,-2057,-330,-3213,-330c16218,6591,13005,7988,10782,10706,8471,13424,7404,17297,7404,22390r,23724l,46114,,1067r7404,l7404,8064c8890,5359,10947,3289,13411,1981,15888,660,18936,,22555,xe" fillcolor="#333" stroked="f" strokeweight="0">
                        <v:stroke miterlimit="83231f" joinstyle="miter"/>
                        <v:path arrowok="t" o:connecttype="custom" o:connectlocs="226,0;243,1;264,4;264,80;237,69;205,66;108,107;74,224;74,461;0,461;0,11;74,11;74,81;134,20;226,0" o:connectangles="0,0,0,0,0,0,0,0,0,0,0,0,0,0,0" textboxrect="0,0,26340,46114"/>
                      </v:shape>
                      <v:shape id="Shape 31819" o:spid="_x0000_s1047" style="position:absolute;left:8303;top:415;width:515;height:92;visibility:visible;mso-wrap-style:square;v-text-anchor:top" coordsize="515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" path="m,l51539,r,9144l,9144,,e" fillcolor="#333" stroked="f" strokeweight="0">
                        <v:stroke miterlimit="83231f" joinstyle="miter"/>
                        <v:path arrowok="t" o:connecttype="custom" o:connectlocs="0,0;515,0;515,92;0,92;0,0" o:connectangles="0,0,0,0,0" textboxrect="0,0,51539,9144"/>
                      </v:shape>
                      <v:shape id="Shape 31820" o:spid="_x0000_s1048" style="position:absolute;left:8303;top:251;width:515;height:92;visibility:visible;mso-wrap-style:square;v-text-anchor:top" coordsize="515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" path="m,l51539,r,9144l,9144,,e" fillcolor="#333" stroked="f" strokeweight="0">
                        <v:stroke miterlimit="83231f" joinstyle="miter"/>
                        <v:path arrowok="t" o:connecttype="custom" o:connectlocs="0,0;515,0;515,92;0,92;0,0" o:connectangles="0,0,0,0,0" textboxrect="0,0,51539,9144"/>
                      </v:shape>
                      <v:shape id="Shape 789" o:spid="_x0000_s1049" style="position:absolute;left:9258;top:25;width:357;height:600;visibility:visible;mso-wrap-style:square;v-text-anchor:top" coordsize="35738,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" path="m14326,r8153,l22479,53188r13259,l35738,60020r-34582,l1156,53188r13259,l14415,7417,,10287,,2883,14326,xe" fillcolor="#333" stroked="f" strokeweight="0">
                        <v:stroke miterlimit="83231f" joinstyle="miter"/>
                        <v:path arrowok="t" o:connecttype="custom" o:connectlocs="143,0;225,0;225,532;357,532;357,600;12,600;12,532;144,532;144,74;0,103;0,29;143,0" o:connectangles="0,0,0,0,0,0,0,0,0,0,0,0" textboxrect="0,0,35738,60020"/>
                      </v:shape>
                      <v:shape id="Shape 790" o:spid="_x0000_s1050" style="position:absolute;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" path="m,1284986l,e" filled="f" strokecolor="white" strokeweight=".54pt">
                        <v:stroke miterlimit="83231f" joinstyle="miter" endcap="square"/>
                        <v:path arrowok="t" o:connecttype="custom" o:connectlocs="0,12850;0,0" o:connectangles="0,0" textboxrect="0,0,0,1284986"/>
                      </v:shape>
                      <v:shape id="Shape 791" o:spid="_x0000_s1051" style="position:absolute;left:12849;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" path="m,1284986l,e" filled="f" strokecolor="white" strokeweight=".54pt">
                        <v:stroke miterlimit="83231f" joinstyle="miter" endcap="square"/>
                        <v:path arrowok="t" o:connecttype="custom" o:connectlocs="0,12850;0,0" o:connectangles="0,0" textboxrect="0,0,0,1284986"/>
                      </v:shape>
                      <v:shape id="Shape 792" o:spid="_x0000_s1052" style="position:absolute;top:13750;width:12849;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" path="m,l1284986,e" filled="f" strokecolor="white" strokeweight=".54pt">
                        <v:stroke miterlimit="83231f" joinstyle="miter" endcap="square"/>
                        <v:path arrowok="t" o:connecttype="custom" o:connectlocs="0,0;12849,0" o:connectangles="0,0" textboxrect="0,0,1284986,0"/>
                      </v:shape>
                      <v:shape id="Shape 793" o:spid="_x0000_s1053" style="position:absolute;top:900;width:12849;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" path="m,l1284986,e" filled="f" strokecolor="white" strokeweight=".54pt">
                        <v:stroke miterlimit="83231f" joinstyle="miter" endcap="square"/>
                        <v:path arrowok="t" o:connecttype="custom" o:connectlocs="0,0;12849,0" o:connectangles="0,0" textboxrect="0,0,1284986,0"/>
                      </v:shape>
                      <v:shape id="Shape 31821" o:spid="_x0000_s1054" style="position:absolute;left:15622;top:900;width:12850;height:12850;visibility:visible;mso-wrap-style:square;v-text-anchor:top" coordsize="1284986,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" path="m,l1284986,r,1284986l,1284986,,e" fillcolor="#d9d9d9" stroked="f" strokeweight="0">
                        <v:stroke miterlimit="83231f" joinstyle="miter" endcap="square"/>
                        <v:path arrowok="t" o:connecttype="custom" o:connectlocs="0,0;12850,0;12850,12850;0,12850;0,0" o:connectangles="0,0,0,0,0" textboxrect="0,0,1284986,1284986"/>
                      </v:shape>
                      <v:shape id="Picture 796" o:spid="_x0000_s1055" type="#_x0000_t75" style="position:absolute;left:15622;top:900;width:12850;height:1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">
                        <v:imagedata r:id="rId23" o:title=""/>
                      </v:shape>
                      <v:shape id="Shape 797" o:spid="_x0000_s1056" style="position:absolute;left:18825;top:164;width:344;height:472;visibility:visible;mso-wrap-style:square;v-text-anchor:top" coordsize="34417,4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" path="m17628,v2705,,5257,254,7734,660c27749,1067,29972,1651,32029,2388r,6997c29896,8395,27749,7582,25527,6998,23216,6502,20917,6172,18529,6172v-3708,,-6502,584,-8318,1740c8407,9055,7493,10706,7493,12929v,1727,660,3048,1981,4038c10782,17945,13424,18936,17374,19761r2552,572c25197,21488,28905,23139,31128,25108v2133,2057,3289,4940,3289,8572c34417,37871,32766,41173,29477,43561v-3290,2464,-7900,3620,-13665,3620c13348,47181,10871,46927,8230,46520,5601,46101,2883,45453,,44463l,36805v2718,1486,5436,2552,8065,3213c10706,40754,13335,41085,15977,41085v3454,,6172,-572,8064,-1728c25857,38202,26848,36474,26848,34252v,-1981,-749,-3543,-2058,-4610c23470,28575,20498,27496,15888,26518r-2540,-585c8725,24943,5359,23470,3378,21488,1321,19507,330,16802,330,13259,330,9055,1816,5766,4775,3454,7747,1156,12027,,17628,xe" fillcolor="#333" stroked="f" strokeweight="0">
                        <v:stroke miterlimit="83231f" joinstyle="miter" endcap="square"/>
                        <v:path arrowok="t" o:connecttype="custom" o:connectlocs="176,0;253,7;320,24;320,94;255,70;185,62;102,79;75,129;95,170;174,198;199,203;311,251;344,337;295,436;158,472;82,465;0,445;0,368;81,400;160,411;240,394;268,343;248,297;159,265;133,259;34,215;3,133;48,35;176,0" o:connectangles="0,0,0,0,0,0,0,0,0,0,0,0,0,0,0,0,0,0,0,0,0,0,0,0,0,0,0,0,0" textboxrect="0,0,34417,47181"/>
                      </v:shape>
                      <v:shape id="Shape 798" o:spid="_x0000_s1057" style="position:absolute;left:19255;top:164;width:356;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" path="m22644,v2299,,4521,241,6668,737c31445,1232,33592,1892,35649,2794r,6921c33503,8560,31445,7734,29312,7163,27165,6579,25108,6248,22962,6248v-4763,,-8560,1575,-11189,4611c9144,13907,7823,18186,7823,23622v,5512,1308,9804,3950,12852c14402,39510,18199,40996,22962,40996v2146,,4203,-242,6350,-826c31445,39599,33503,38697,35649,37541r,6833c33503,45364,31369,46101,29223,46507v-2223,419,-4610,661,-7074,661c15392,47168,9957,45110,6007,40831,1969,36627,,30874,,23622,,16294,1969,10528,6007,6337,10046,2134,15558,,22644,xe" fillcolor="#333" stroked="f" strokeweight="0">
                        <v:stroke miterlimit="83231f" joinstyle="miter" endcap="square"/>
                        <v:path arrowok="t" o:connecttype="custom" o:connectlocs="226,0;293,7;356,28;356,97;293,72;229,63;118,109;78,236;118,365;229,410;293,402;356,376;356,444;292,465;221,472;60,409;0,236;60,63;226,0" o:connectangles="0,0,0,0,0,0,0,0,0,0,0,0,0,0,0,0,0,0,0" textboxrect="0,0,35649,47168"/>
                      </v:shape>
                      <v:shape id="Shape 799" o:spid="_x0000_s1058" style="position:absolute;left:19712;top:344;width:190;height:292;visibility:visible;mso-wrap-style:square;v-text-anchor:top" coordsize="19025,2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" path="m19025,r,6159l10871,7508c8560,8905,7417,11217,7417,14506v,2642,825,4775,2553,6261c11697,22329,14084,23066,17044,23066r1981,-874l19025,28351r-3950,811c10465,29162,6757,27930,4039,25377,1321,22824,,19370,,15001,,9985,1651,6188,5106,3559l19025,xe" fillcolor="#333" stroked="f" strokeweight="0">
                        <v:stroke miterlimit="83231f" joinstyle="miter" endcap="square"/>
                        <v:path arrowok="t" o:connecttype="custom" o:connectlocs="190,0;190,62;109,75;74,145;100,208;170,231;190,222;190,284;151,292;40,254;0,150;51,36;190,0" o:connectangles="0,0,0,0,0,0,0,0,0,0,0,0,0" textboxrect="0,0,19025,29162"/>
                      </v:shape>
                      <v:shape id="Shape 800" o:spid="_x0000_s1059" style="position:absolute;left:19745;top:164;width:157;height:100;visibility:visible;mso-wrap-style:square;v-text-anchor:top" coordsize="15722,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" path="m15304,r418,147l15722,6607,14567,6261v-2629,,-5106,330,-7569,991c4521,7912,2223,8814,,9969l,3137c2629,2146,5258,1321,7810,826,10376,330,12840,,15304,xe" fillcolor="#333" stroked="f" strokeweight="0">
                        <v:stroke miterlimit="83231f" joinstyle="miter" endcap="square"/>
                        <v:path arrowok="t" o:connecttype="custom" o:connectlocs="153,0;157,1;157,66;145,63;70,73;0,100;0,31;78,8;153,0" o:connectangles="0,0,0,0,0,0,0,0,0" textboxrect="0,0,15722,9969"/>
                      </v:shape>
                      <v:shape id="Shape 801" o:spid="_x0000_s1060" style="position:absolute;left:19902;top:166;width:190;height:462;visibility:visible;mso-wrap-style:square;v-text-anchor:top" coordsize="19025,4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" path="m,l14161,4971v3213,3366,4851,8471,4864,15304l19025,45967r-7417,l11608,39134c9881,41928,7734,43909,5271,45141l,46223,,40064,7900,36581v2476,-2883,3708,-6756,3708,-11608l11608,23323r-7328,l,24031,,17872r1232,-315l11608,17557r,-737c11608,13442,10452,10813,8230,8921l,6460,,xe" fillcolor="#333" stroked="f" strokeweight="0">
                        <v:stroke miterlimit="83231f" joinstyle="miter" endcap="square"/>
                        <v:path arrowok="t" o:connecttype="custom" o:connectlocs="0,0;141,50;190,203;190,459;116,459;116,391;53,451;0,462;0,400;79,366;116,250;116,233;43,233;0,240;0,179;12,175;116,175;116,168;82,89;0,65;0,0" o:connectangles="0,0,0,0,0,0,0,0,0,0,0,0,0,0,0,0,0,0,0,0,0" textboxrect="0,0,19025,46223"/>
                      </v:shape>
                      <v:shape id="Shape 31822" o:spid="_x0000_s1061" style="position:absolute;left:20245;width:91;height:625;visibility:visible;mso-wrap-style:square;v-text-anchor:top" coordsize="9144,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" path="m,l9144,r,62573l,62573,,e" fillcolor="#333" stroked="f" strokeweight="0">
                        <v:stroke miterlimit="83231f" joinstyle="miter" endcap="square"/>
                        <v:path arrowok="t" o:connecttype="custom" o:connectlocs="0,0;91,0;91,625;0,625;0,0" o:connectangles="0,0,0,0,0" textboxrect="0,0,9144,62573"/>
                      </v:shape>
                      <v:shape id="Shape 803" o:spid="_x0000_s1062" style="position:absolute;left:20441;top:168;width:212;height:460;visibility:visible;mso-wrap-style:square;v-text-anchor:top" coordsize="21158,4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" path="m21158,r,6240l12268,9428c9804,11727,8318,15029,7988,19233r13170,l21158,24986r-13424,c8065,30091,9550,34041,12344,36682r8814,3039l21158,46003,6261,40632c2057,36517,,30840,,23678,,16350,1981,10495,5931,6139l21158,xe" fillcolor="#333" stroked="f" strokeweight="0">
                        <v:stroke miterlimit="83231f" joinstyle="miter" endcap="square"/>
                        <v:path arrowok="t" o:connecttype="custom" o:connectlocs="212,0;212,62;123,94;80,192;212,192;212,250;77,250;124,367;212,397;212,460;63,406;0,237;59,61;212,0" o:connectangles="0,0,0,0,0,0,0,0,0,0,0,0,0,0" textboxrect="0,0,21158,46003"/>
                      </v:shape>
                      <v:shape id="Shape 804" o:spid="_x0000_s1063" style="position:absolute;left:20653;top:532;width:189;height:104;visibility:visible;mso-wrap-style:square;v-text-anchor:top" coordsize="18860,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" path="m18860,r,6985c16218,8141,13500,9055,10706,9550v-2794,483,-5677,813,-8483,813l,9562,,3280r2642,911c5436,4191,8230,3861,10871,3200,13500,2540,16218,1473,18860,xe" fillcolor="#333" stroked="f" strokeweight="0">
                        <v:stroke miterlimit="83231f" joinstyle="miter" endcap="square"/>
                        <v:path arrowok="t" o:connecttype="custom" o:connectlocs="189,0;189,70;107,96;22,104;0,96;0,33;26,42;109,32;189,0" o:connectangles="0,0,0,0,0,0,0,0,0" textboxrect="0,0,18860,10363"/>
                      </v:shape>
                      <v:shape id="Shape 805" o:spid="_x0000_s1064" style="position:absolute;left:20653;top:164;width:206;height:254;visibility:visible;mso-wrap-style:square;v-text-anchor:top" coordsize="20587,25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" path="m902,c6998,,11773,1968,15316,5842v3455,3950,5271,9220,5271,15888l20587,25349,,25349,,19596r13170,c13094,15557,11938,12344,9804,9881,7582,7493,4610,6248,991,6248l,6604,,364,902,xe" fillcolor="#333" stroked="f" strokeweight="0">
                        <v:stroke miterlimit="83231f" joinstyle="miter" endcap="square"/>
                        <v:path arrowok="t" o:connecttype="custom" o:connectlocs="9,0;153,59;206,218;206,254;0,254;0,196;132,196;98,99;10,63;0,66;0,4;9,0" o:connectangles="0,0,0,0,0,0,0,0,0,0,0,0" textboxrect="0,0,20587,25349"/>
                      </v:shape>
                      <v:shape id="Shape 806" o:spid="_x0000_s1065" style="position:absolute;left:21183;width:287;height:625;visibility:visible;mso-wrap-style:square;v-text-anchor:top" coordsize="28651,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" path="m21654,r6997,l28651,6172r-7074,c18936,6172,17043,6756,16053,7823v-1067,1067,-1562,2959,-1562,5766l14491,17539r12179,l26670,23304r-12179,l14491,62573r-7404,l7087,23304,,23304,,17539r7087,l7087,14415v,-4953,1143,-8649,3454,-10961c12840,1156,16548,,21654,xe" fillcolor="#333" stroked="f" strokeweight="0">
                        <v:stroke miterlimit="83231f" joinstyle="miter" endcap="square"/>
                        <v:path arrowok="t" o:connecttype="custom" o:connectlocs="217,0;287,0;287,62;216,62;161,78;145,136;145,175;267,175;267,233;145,233;145,625;71,625;71,233;0,233;0,175;71,175;71,144;106,34;217,0" o:connectangles="0,0,0,0,0,0,0,0,0,0,0,0,0,0,0,0,0,0,0" textboxrect="0,0,28651,62573"/>
                      </v:shape>
                      <v:shape id="Shape 807" o:spid="_x0000_s1066" style="position:absolute;left:21503;top:344;width:191;height:292;visibility:visible;mso-wrap-style:square;v-text-anchor:top" coordsize="19025,2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" path="m19025,r,6159l10871,7508c8573,8905,7417,11217,7417,14506v,2642,825,4775,2553,6261c11697,22329,14084,23066,17044,23066r1981,-874l19025,28351r-3950,811c10465,29162,6757,27930,4039,25377,1321,22824,,19370,,15001,,9985,1651,6188,5106,3559l19025,xe" fillcolor="#333" stroked="f" strokeweight="0">
                        <v:stroke miterlimit="83231f" joinstyle="miter" endcap="square"/>
                        <v:path arrowok="t" o:connecttype="custom" o:connectlocs="191,0;191,62;109,75;74,145;100,208;171,231;191,222;191,284;151,292;41,254;0,150;51,36;191,0" o:connectangles="0,0,0,0,0,0,0,0,0,0,0,0,0" textboxrect="0,0,19025,29162"/>
                      </v:shape>
                      <v:shape id="Shape 808" o:spid="_x0000_s1067" style="position:absolute;left:21536;top:164;width:158;height:100;visibility:visible;mso-wrap-style:square;v-text-anchor:top" coordsize="15722,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" path="m15304,r418,147l15722,6607,14567,6261v-2629,,-5106,330,-7569,991c4521,7912,2223,8814,,9969l,3137c2629,2146,5258,1321,7823,826,10376,330,12840,,15304,xe" fillcolor="#333" stroked="f" strokeweight="0">
                        <v:stroke miterlimit="83231f" joinstyle="miter" endcap="square"/>
                        <v:path arrowok="t" o:connecttype="custom" o:connectlocs="154,0;158,1;158,66;146,63;70,73;0,100;0,31;79,8;154,0" o:connectangles="0,0,0,0,0,0,0,0,0" textboxrect="0,0,15722,9969"/>
                      </v:shape>
                      <v:shape id="Shape 809" o:spid="_x0000_s1068" style="position:absolute;left:21694;top:166;width:190;height:462;visibility:visible;mso-wrap-style:square;v-text-anchor:top" coordsize="19025,4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" path="m,l14161,4971v3213,3366,4864,8471,4864,15304l19025,45967r-7417,l11608,39134c9881,41928,7734,43909,5271,45141l,46223,,40064,7900,36581v2476,-2883,3708,-6756,3708,-11608l11608,23323r-7328,l,24031,,17872r1232,-315l11608,17557r,-737c11608,13442,10452,10813,8230,8921l,6460,,xe" fillcolor="#333" stroked="f" strokeweight="0">
                        <v:stroke miterlimit="83231f" joinstyle="miter" endcap="square"/>
                        <v:path arrowok="t" o:connecttype="custom" o:connectlocs="0,0;141,50;190,203;190,459;116,459;116,391;53,451;0,462;0,400;79,366;116,250;116,233;43,233;0,240;0,179;12,175;116,175;116,168;82,89;0,65;0,0" o:connectangles="0,0,0,0,0,0,0,0,0,0,0,0,0,0,0,0,0,0,0,0,0" textboxrect="0,0,19025,46223"/>
                      </v:shape>
                      <v:shape id="Shape 810" o:spid="_x0000_s1069" style="position:absolute;left:22004;top:164;width:357;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" path="m22632,v2311,,4533,241,6680,737c31445,1232,33592,1892,35649,2794r,6921c33503,8560,31445,7734,29312,7163,27165,6579,25108,6248,22962,6248v-4776,,-8560,1575,-11189,4611c9131,13907,7823,18186,7823,23622v,5512,1308,9804,3950,12852c14402,39510,18186,40996,22962,40996v2146,,4203,-242,6350,-826c31445,39599,33503,38697,35649,37541r,6833c33503,45364,31369,46101,29223,46507v-2223,419,-4610,661,-7074,661c15392,47168,9957,45110,6007,40831,1969,36627,,30874,,23622,,16294,1969,10528,6007,6337,10046,2134,15558,,22632,xe" fillcolor="#333" stroked="f" strokeweight="0">
                        <v:stroke miterlimit="83231f" joinstyle="miter" endcap="square"/>
                        <v:path arrowok="t" o:connecttype="custom" o:connectlocs="227,0;294,7;357,28;357,97;294,72;230,63;118,109;78,236;118,365;230,410;294,402;357,376;357,444;293,465;222,472;60,409;0,236;60,63;227,0" o:connectangles="0,0,0,0,0,0,0,0,0,0,0,0,0,0,0,0,0,0,0" textboxrect="0,0,35649,47168"/>
                      </v:shape>
                      <v:shape id="Shape 811" o:spid="_x0000_s1070" style="position:absolute;left:22434;top:47;width:281;height:578;visibility:visible;mso-wrap-style:square;v-text-anchor:top" coordsize="28067,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" path="m5436,r7404,l12840,12763r15227,l28067,18529r-15227,l12840,42977v,3708,495,6096,1486,7086c15304,51130,17374,51626,20498,51626r7569,l28067,57798r-7569,c14732,57798,10782,56731,8636,54585,6503,52451,5423,48577,5423,42977r13,-24448l,18529,,12763r5436,l5436,xe" fillcolor="#333" stroked="f" strokeweight="0">
                        <v:stroke miterlimit="83231f" joinstyle="miter" endcap="square"/>
                        <v:path arrowok="t" o:connecttype="custom" o:connectlocs="54,0;129,0;129,128;281,128;281,185;129,185;129,430;143,501;205,516;281,516;281,578;205,578;86,546;54,430;54,185;0,185;0,128;54,128;54,0" o:connectangles="0,0,0,0,0,0,0,0,0,0,0,0,0,0,0,0,0,0,0" textboxrect="0,0,28067,57798"/>
                      </v:shape>
                      <v:shape id="Shape 812" o:spid="_x0000_s1071" style="position:absolute;left:22780;top:164;width:206;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" path="m20663,r,6261c16713,6261,13576,7823,11278,10960,8966,14084,7823,18288,7823,23635v,5435,1067,9639,3378,12763c13500,39522,16624,41008,20663,41008r,6172c14161,47180,9055,45123,5436,40919,1803,36805,,31051,,23635,,16218,1803,10465,5436,6261,9055,2146,14161,,20663,xe" fillcolor="#333" stroked="f" strokeweight="0">
                        <v:stroke miterlimit="83231f" joinstyle="miter" endcap="square"/>
                        <v:path arrowok="t" o:connecttype="custom" o:connectlocs="206,0;206,63;112,110;78,236;112,364;206,410;206,472;54,409;0,236;54,63;206,0" o:connectangles="0,0,0,0,0,0,0,0,0,0,0" textboxrect="0,0,20663,47180"/>
                      </v:shape>
                      <v:shape id="Shape 813" o:spid="_x0000_s1072" style="position:absolute;left:22986;top:164;width:207;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" path="m,c6426,,11443,2146,15151,6261v3620,4204,5512,9970,5512,17374c20663,31039,18771,36805,15151,40919,11443,45123,6426,47180,,47180l,41008v3950,,7087,-1486,9385,-4610c11697,33261,12840,29070,12840,23635v,-5271,-1143,-9551,-3455,-12675c7087,7823,3950,6261,,6261l,xe" fillcolor="#333" stroked="f" strokeweight="0">
                        <v:stroke miterlimit="83231f" joinstyle="miter" endcap="square"/>
                        <v:path arrowok="t" o:connecttype="custom" o:connectlocs="0,0;152,63;207,236;152,409;0,472;0,410;94,364;129,236;94,110;0,63;0,0" o:connectangles="0,0,0,0,0,0,0,0,0,0,0" textboxrect="0,0,20663,47180"/>
                      </v:shape>
                      <v:shape id="Shape 814" o:spid="_x0000_s1073" style="position:absolute;left:23313;top:164;width:264;height:461;visibility:visible;mso-wrap-style:square;v-text-anchor:top" coordsize="26340,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" path="m22555,v496,,1067,89,1727,89c24854,165,25514,254,26340,419r,7569c25514,7493,24613,7163,23622,6921v-991,-165,-2057,-330,-3213,-330c16218,6591,13005,7988,10782,10706,8471,13424,7404,17297,7404,22390r,23724l,46114,,1067r7404,l7404,8064c8890,5359,10947,3289,13411,1981,15888,660,18936,,22555,xe" fillcolor="#333" stroked="f" strokeweight="0">
                        <v:stroke miterlimit="83231f" joinstyle="miter" endcap="square"/>
                        <v:path arrowok="t" o:connecttype="custom" o:connectlocs="226,0;243,1;264,4;264,80;237,69;205,66;108,107;74,224;74,461;0,461;0,11;74,11;74,81;134,20;226,0" o:connectangles="0,0,0,0,0,0,0,0,0,0,0,0,0,0,0" textboxrect="0,0,26340,46114"/>
                      </v:shape>
                      <v:shape id="Shape 31823" o:spid="_x0000_s1074" style="position:absolute;left:23926;top:415;width:515;height:92;visibility:visible;mso-wrap-style:square;v-text-anchor:top" coordsize="515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" path="m,l51539,r,9144l,9144,,e" fillcolor="#333" stroked="f" strokeweight="0">
                        <v:stroke miterlimit="83231f" joinstyle="miter" endcap="square"/>
                        <v:path arrowok="t" o:connecttype="custom" o:connectlocs="0,0;515,0;515,92;0,92;0,0" o:connectangles="0,0,0,0,0" textboxrect="0,0,51539,9144"/>
                      </v:shape>
                      <v:shape id="Shape 31824" o:spid="_x0000_s1075" style="position:absolute;left:23926;top:251;width:515;height:92;visibility:visible;mso-wrap-style:square;v-text-anchor:top" coordsize="515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" path="m,l51539,r,9144l,9144,,e" fillcolor="#333" stroked="f" strokeweight="0">
                        <v:stroke miterlimit="83231f" joinstyle="miter" endcap="square"/>
                        <v:path arrowok="t" o:connecttype="custom" o:connectlocs="0,0;515,0;515,92;0,92;0,0" o:connectangles="0,0,0,0,0" textboxrect="0,0,51539,9144"/>
                      </v:shape>
                      <v:shape id="Shape 817" o:spid="_x0000_s1076" style="position:absolute;left:24850;top:14;width:381;height:611;visibility:visible;mso-wrap-style:square;v-text-anchor:top" coordsize="38126,6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" path="m17374,v6185,,11125,1562,14821,4686c35903,7823,37795,11938,37795,17120v,2476,-495,4864,-1397,6997c35497,26340,33846,28981,31369,31940v-648,826,-2794,3049,-6414,6757c21336,42393,16307,47587,9804,54254r28322,l38126,61087,,61087,,54254c3048,51130,7252,46850,12598,41415v5271,-5360,8649,-8814,10046,-10376c25286,28156,27089,25679,28080,23635v990,-1981,1562,-4039,1562,-6020c29654,14491,28499,11849,26264,9881,24041,7899,21171,6833,17539,6833v-2553,,-5271,495,-8065,1320c6680,9055,3632,10376,419,12179r,-8229c3708,2629,6757,1651,9551,991,12357,330,14986,,17374,xe" fillcolor="#333" stroked="f" strokeweight="0">
                        <v:stroke miterlimit="83231f" joinstyle="miter" endcap="square"/>
                        <v:path arrowok="t" o:connecttype="custom" o:connectlocs="174,0;322,47;378,171;364,241;313,319;249,387;98,543;381,543;381,611;0,611;0,543;126,414;226,310;281,236;296,176;262,99;175,68;95,82;4,122;4,40;95,10;174,0" o:connectangles="0,0,0,0,0,0,0,0,0,0,0,0,0,0,0,0,0,0,0,0,0,0" textboxrect="0,0,38126,61087"/>
                      </v:shape>
                      <v:shape id="Shape 818" o:spid="_x0000_s1077" style="position:absolute;left:15622;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" path="m,1284986l,e" filled="f" strokecolor="white" strokeweight=".54pt">
                        <v:stroke miterlimit="83231f" joinstyle="miter" endcap="square"/>
                        <v:path arrowok="t" o:connecttype="custom" o:connectlocs="0,12850;0,0" o:connectangles="0,0" textboxrect="0,0,0,1284986"/>
                      </v:shape>
                      <v:shape id="Shape 819" o:spid="_x0000_s1078" style="position:absolute;left:28472;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" path="m,1284986l,e" filled="f" strokecolor="white" strokeweight=".54pt">
                        <v:stroke miterlimit="83231f" joinstyle="miter" endcap="square"/>
                        <v:path arrowok="t" o:connecttype="custom" o:connectlocs="0,12850;0,0" o:connectangles="0,0" textboxrect="0,0,0,1284986"/>
                      </v:shape>
                      <v:shape id="Shape 820" o:spid="_x0000_s1079" style="position:absolute;left:15622;top:13750;width:12850;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" path="m,l1284986,e" filled="f" strokecolor="white" strokeweight=".54pt">
                        <v:stroke miterlimit="83231f" joinstyle="miter" endcap="square"/>
                        <v:path arrowok="t" o:connecttype="custom" o:connectlocs="0,0;12850,0" o:connectangles="0,0" textboxrect="0,0,1284986,0"/>
                      </v:shape>
                      <v:shape id="Shape 821" o:spid="_x0000_s1080" style="position:absolute;left:15622;top:900;width:12850;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" path="m,l1284986,e" filled="f" strokecolor="white" strokeweight=".54pt">
                        <v:stroke miterlimit="83231f" joinstyle="miter" endcap="square"/>
                        <v:path arrowok="t" o:connecttype="custom" o:connectlocs="0,0;12850,0" o:connectangles="0,0" textboxrect="0,0,1284986,0"/>
                      </v:shape>
                      <v:shape id="Shape 31825" o:spid="_x0000_s1081" style="position:absolute;left:31245;top:900;width:12850;height:12850;visibility:visible;mso-wrap-style:square;v-text-anchor:top" coordsize="1284986,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" path="m,l1284986,r,1284986l,1284986,,e" fillcolor="#d9d9d9" stroked="f" strokeweight="0">
                        <v:stroke miterlimit="83231f" joinstyle="miter" endcap="square"/>
                        <v:path arrowok="t" o:connecttype="custom" o:connectlocs="0,0;12850,0;12850,12850;0,12850;0,0" o:connectangles="0,0,0,0,0" textboxrect="0,0,1284986,1284986"/>
                      </v:shape>
                      <v:shape id="Picture 824" o:spid="_x0000_s1082" type="#_x0000_t75" style="position:absolute;left:31245;top:900;width:12850;height:1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">
                        <v:imagedata r:id="rId24" o:title=""/>
                      </v:shape>
                      <v:shape id="Shape 825" o:spid="_x0000_s1083" style="position:absolute;left:34448;top:164;width:344;height:472;visibility:visible;mso-wrap-style:square;v-text-anchor:top" coordsize="34417,4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" path="m17628,v2717,,5257,254,7734,660c27749,1067,29972,1651,32029,2388r,6997c29896,8395,27749,7582,25527,6998,23216,6502,20917,6172,18529,6172v-3708,,-6502,584,-8318,1740c8408,9055,7493,10706,7493,12929v,1727,660,3048,1981,4038c10782,17945,13424,18936,17374,19761r2552,572c25197,21488,28905,23139,31128,25108v2133,2057,3289,4940,3289,8572c34417,37871,32766,41173,29477,43561v-3289,2464,-7900,3620,-13666,3620c13348,47181,10871,46927,8230,46520,5601,46101,2883,45453,,44463l,36805v2718,1486,5436,2552,8065,3213c10706,40754,13335,41085,15977,41085v3454,,6172,-572,8064,-1728c25857,38202,26848,36474,26848,34252v,-1981,-750,-3543,-2058,-4610c23469,28575,20498,27496,15888,26518r-2540,-585c8725,24943,5359,23470,3378,21488,1321,19507,330,16802,330,13259,330,9055,1816,5766,4775,3454,7747,1156,12027,,17628,xe" fillcolor="#333" stroked="f" strokeweight="0">
                        <v:stroke miterlimit="83231f" joinstyle="miter" endcap="square"/>
                        <v:path arrowok="t" o:connecttype="custom" o:connectlocs="176,0;253,7;320,24;320,94;255,70;185,62;102,79;75,129;95,170;174,198;199,203;311,251;344,337;295,436;158,472;82,465;0,445;0,368;81,400;160,411;240,394;268,343;248,297;159,265;133,259;34,215;3,133;48,35;176,0" o:connectangles="0,0,0,0,0,0,0,0,0,0,0,0,0,0,0,0,0,0,0,0,0,0,0,0,0,0,0,0,0" textboxrect="0,0,34417,47181"/>
                      </v:shape>
                      <v:shape id="Shape 826" o:spid="_x0000_s1084" style="position:absolute;left:34878;top:164;width:356;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" path="m22644,v2299,,4521,241,6668,737c31445,1232,33592,1892,35649,2794r,6921c33503,8560,31445,7734,29312,7163,27165,6579,25108,6248,22962,6248v-4776,,-8560,1575,-11189,4611c9131,13907,7823,18186,7823,23622v,5512,1308,9804,3950,12852c14402,39510,18186,40996,22962,40996v2146,,4203,-242,6350,-826c31445,39599,33503,38697,35649,37541r,6833c33503,45364,31369,46101,29223,46507v-2223,419,-4610,661,-7074,661c15392,47168,9957,45110,6007,40831,1968,36627,,30874,,23622,,16294,1968,10528,6007,6337,10046,2134,15558,,22644,xe" fillcolor="#333" stroked="f" strokeweight="0">
                        <v:stroke miterlimit="83231f" joinstyle="miter" endcap="square"/>
                        <v:path arrowok="t" o:connecttype="custom" o:connectlocs="226,0;293,7;356,28;356,97;293,72;229,63;118,109;78,236;118,365;229,410;293,402;356,376;356,444;292,465;221,472;60,409;0,236;60,63;226,0" o:connectangles="0,0,0,0,0,0,0,0,0,0,0,0,0,0,0,0,0,0,0" textboxrect="0,0,35649,47168"/>
                      </v:shape>
                      <v:shape id="Shape 827" o:spid="_x0000_s1085" style="position:absolute;left:35335;top:344;width:190;height:292;visibility:visible;mso-wrap-style:square;v-text-anchor:top" coordsize="19024,2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" path="m19024,r,6159l10871,7508c8560,8905,7417,11217,7417,14506v,2642,812,4775,2553,6261c11697,22329,14084,23066,17043,23066r1981,-874l19024,28350r-3962,812c10465,29162,6756,27930,4039,25377,1321,22824,,19370,,15001,,9985,1651,6187,5105,3559l19024,xe" fillcolor="#333" stroked="f" strokeweight="0">
                        <v:stroke miterlimit="83231f" joinstyle="miter" endcap="square"/>
                        <v:path arrowok="t" o:connecttype="custom" o:connectlocs="190,0;190,62;109,75;74,145;100,208;170,231;190,222;190,284;150,292;40,254;0,150;51,36;190,0" o:connectangles="0,0,0,0,0,0,0,0,0,0,0,0,0" textboxrect="0,0,19024,29162"/>
                      </v:shape>
                      <v:shape id="Shape 828" o:spid="_x0000_s1086" style="position:absolute;left:35368;top:164;width:157;height:100;visibility:visible;mso-wrap-style:square;v-text-anchor:top" coordsize="15735,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" path="m15316,r419,147l15735,6607,14579,6261v-2641,,-5105,330,-7581,991c4534,7912,2235,8814,,9969l,3137c2641,2146,5270,1321,7823,826,10376,330,12852,,15316,xe" fillcolor="#333" stroked="f" strokeweight="0">
                        <v:stroke miterlimit="83231f" joinstyle="miter" endcap="square"/>
                        <v:path arrowok="t" o:connecttype="custom" o:connectlocs="153,0;157,1;157,66;145,63;70,73;0,100;0,31;78,8;153,0" o:connectangles="0,0,0,0,0,0,0,0,0" textboxrect="0,0,15735,9969"/>
                      </v:shape>
                      <v:shape id="Shape 829" o:spid="_x0000_s1087" style="position:absolute;left:35525;top:166;width:190;height:462;visibility:visible;mso-wrap-style:square;v-text-anchor:top" coordsize="190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" path="m,l14161,4971v3213,3366,4851,8471,4851,15304l19012,45967r-7404,l11608,39134c9881,41928,7734,43909,5271,45141l,46221,,40064,7900,36581v2476,-2883,3708,-6756,3708,-11608l11608,23323r-7328,l,24031,,17872r1232,-315l11608,17557r,-737c11608,13442,10452,10813,8230,8921l,6460,,xe" fillcolor="#333" stroked="f" strokeweight="0">
                        <v:stroke miterlimit="83231f" joinstyle="miter" endcap="square"/>
                        <v:path arrowok="t" o:connecttype="custom" o:connectlocs="0,0;142,50;190,203;190,459;116,459;116,391;53,451;0,462;0,400;79,366;116,250;116,233;43,233;0,240;0,179;12,175;116,175;116,168;82,89;0,65;0,0" o:connectangles="0,0,0,0,0,0,0,0,0,0,0,0,0,0,0,0,0,0,0,0,0" textboxrect="0,0,19012,46221"/>
                      </v:shape>
                      <v:shape id="Shape 31826" o:spid="_x0000_s1088" style="position:absolute;left:35867;width:92;height:625;visibility:visible;mso-wrap-style:square;v-text-anchor:top" coordsize="9144,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" path="m,l9144,r,62573l,62573,,e" fillcolor="#333" stroked="f" strokeweight="0">
                        <v:stroke miterlimit="83231f" joinstyle="miter" endcap="square"/>
                        <v:path arrowok="t" o:connecttype="custom" o:connectlocs="0,0;92,0;92,625;0,625;0,0" o:connectangles="0,0,0,0,0" textboxrect="0,0,9144,62573"/>
                      </v:shape>
                      <v:shape id="Shape 831" o:spid="_x0000_s1089" style="position:absolute;left:36064;top:168;width:212;height:460;visibility:visible;mso-wrap-style:square;v-text-anchor:top" coordsize="21164,4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" path="m21164,r,6240l12268,9431c9792,11729,8318,15031,7988,19235r13176,l21164,24988r-13430,c8064,30093,9550,34043,12344,36685r8820,3041l21164,46008,6261,40634c2057,36520,,30843,,23680,,16352,1981,10497,5931,6141l21164,xe" fillcolor="#333" stroked="f" strokeweight="0">
                        <v:stroke miterlimit="83231f" joinstyle="miter" endcap="square"/>
                        <v:path arrowok="t" o:connecttype="custom" o:connectlocs="212,0;212,62;123,94;80,192;212,192;212,250;77,250;124,367;212,397;212,460;63,406;0,237;59,61;212,0" o:connectangles="0,0,0,0,0,0,0,0,0,0,0,0,0,0" textboxrect="0,0,21164,46008"/>
                      </v:shape>
                      <v:shape id="Shape 832" o:spid="_x0000_s1090" style="position:absolute;left:36276;top:532;width:188;height:104;visibility:visible;mso-wrap-style:square;v-text-anchor:top" coordsize="18854,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" path="m18854,r,6985c16212,8141,13494,9055,10700,9550v-2807,483,-5677,813,-8484,813l,9564,,3282r2635,909c5430,4191,8224,3861,10865,3200,13494,2540,16212,1473,18854,xe" fillcolor="#333" stroked="f" strokeweight="0">
                        <v:stroke miterlimit="83231f" joinstyle="miter" endcap="square"/>
                        <v:path arrowok="t" o:connecttype="custom" o:connectlocs="188,0;188,70;107,96;22,104;0,96;0,33;26,42;108,32;188,0" o:connectangles="0,0,0,0,0,0,0,0,0" textboxrect="0,0,18854,10363"/>
                      </v:shape>
                      <v:shape id="Shape 833" o:spid="_x0000_s1091" style="position:absolute;left:36276;top:164;width:206;height:254;visibility:visible;mso-wrap-style:square;v-text-anchor:top" coordsize="20581,25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" path="m896,c6991,,11767,1968,15310,5842v3454,3950,5271,9220,5271,15888l20581,25349,,25349,,19596r13176,c13088,15557,11932,12344,9798,9881,7563,7493,4604,6248,984,6248l,6601,,361,896,xe" fillcolor="#333" stroked="f" strokeweight="0">
                        <v:stroke miterlimit="83231f" joinstyle="miter" endcap="square"/>
                        <v:path arrowok="t" o:connecttype="custom" o:connectlocs="9,0;153,59;206,218;206,254;0,254;0,196;132,196;98,99;10,63;0,66;0,4;9,0" o:connectangles="0,0,0,0,0,0,0,0,0,0,0,0" textboxrect="0,0,20581,25349"/>
                      </v:shape>
                      <v:shape id="Shape 834" o:spid="_x0000_s1092" style="position:absolute;left:36806;width:287;height:625;visibility:visible;mso-wrap-style:square;v-text-anchor:top" coordsize="28651,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" path="m21654,r6997,l28651,6172r-7074,c18936,6172,17044,6756,16053,7823v-1067,1067,-1562,2959,-1562,5766l14491,17539r12179,l26670,23304r-12179,l14491,62573r-7404,l7087,23304,,23304,,17539r7087,l7087,14415v,-4953,1143,-8649,3454,-10961c12840,1156,16548,,21654,xe" fillcolor="#333" stroked="f" strokeweight="0">
                        <v:stroke miterlimit="83231f" joinstyle="miter" endcap="square"/>
                        <v:path arrowok="t" o:connecttype="custom" o:connectlocs="217,0;287,0;287,62;216,62;161,78;145,136;145,175;267,175;267,233;145,233;145,625;71,625;71,233;0,233;0,175;71,175;71,144;106,34;217,0" o:connectangles="0,0,0,0,0,0,0,0,0,0,0,0,0,0,0,0,0,0,0" textboxrect="0,0,28651,62573"/>
                      </v:shape>
                      <v:shape id="Shape 835" o:spid="_x0000_s1093" style="position:absolute;left:37126;top:344;width:190;height:292;visibility:visible;mso-wrap-style:square;v-text-anchor:top" coordsize="19024,2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" path="m19024,r,6159l10871,7508c8572,8905,7417,11217,7417,14506v,2642,825,4775,2553,6261c11697,22329,14084,23066,17043,23066r1981,-874l19024,28351r-3949,811c10465,29162,6756,27930,4039,25377,1321,22824,,19370,,15001,,9985,1651,6187,5105,3559l19024,xe" fillcolor="#333" stroked="f" strokeweight="0">
                        <v:stroke miterlimit="83231f" joinstyle="miter" endcap="square"/>
                        <v:path arrowok="t" o:connecttype="custom" o:connectlocs="190,0;190,62;109,75;74,145;100,208;170,231;190,222;190,284;151,292;40,254;0,150;51,36;190,0" o:connectangles="0,0,0,0,0,0,0,0,0,0,0,0,0" textboxrect="0,0,19024,29162"/>
                      </v:shape>
                      <v:shape id="Shape 836" o:spid="_x0000_s1094" style="position:absolute;left:37159;top:164;width:157;height:100;visibility:visible;mso-wrap-style:square;v-text-anchor:top" coordsize="15723,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" path="m15304,r419,147l15723,6607,14567,6261v-2629,,-5105,330,-7569,991c4521,7912,2223,8814,,9969l,3137c2629,2146,5271,1321,7823,826,10363,330,12840,,15304,xe" fillcolor="#333" stroked="f" strokeweight="0">
                        <v:stroke miterlimit="83231f" joinstyle="miter" endcap="square"/>
                        <v:path arrowok="t" o:connecttype="custom" o:connectlocs="153,0;157,1;157,66;145,63;70,73;0,100;0,31;78,8;153,0" o:connectangles="0,0,0,0,0,0,0,0,0" textboxrect="0,0,15723,9969"/>
                      </v:shape>
                      <v:shape id="Shape 837" o:spid="_x0000_s1095" style="position:absolute;left:37316;top:166;width:191;height:462;visibility:visible;mso-wrap-style:square;v-text-anchor:top" coordsize="19025,4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" path="m,l14161,4971v3213,3366,4851,8471,4864,15304l19025,45967r-7417,l11608,39134c9881,41928,7734,43909,5271,45141l,46223,,40064,7900,36581v2476,-2883,3708,-6756,3708,-11608l11608,23323r-7328,l,24031,,17872r1232,-315l11608,17557r,-737c11608,13442,10452,10813,8230,8921l,6460,,xe" fillcolor="#333" stroked="f" strokeweight="0">
                        <v:stroke miterlimit="83231f" joinstyle="miter" endcap="square"/>
                        <v:path arrowok="t" o:connecttype="custom" o:connectlocs="0,0;142,50;191,203;191,459;117,459;117,391;53,451;0,462;0,400;79,366;117,250;117,233;43,233;0,240;0,179;12,175;117,175;117,168;83,89;0,65;0,0" o:connectangles="0,0,0,0,0,0,0,0,0,0,0,0,0,0,0,0,0,0,0,0,0" textboxrect="0,0,19025,46223"/>
                      </v:shape>
                      <v:shape id="Shape 838" o:spid="_x0000_s1096" style="position:absolute;left:37627;top:164;width:356;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" path="m22632,v2311,,4533,241,6680,737c31445,1232,33592,1892,35649,2794r,6921c33503,8560,31445,7734,29312,7163,27165,6579,25108,6248,22962,6248v-4776,,-8560,1575,-11189,4611c9131,13907,7823,18186,7823,23622v,5512,1308,9804,3950,12852c14402,39510,18186,40996,22962,40996v2146,,4203,-242,6350,-826c31445,39599,33503,38697,35649,37541r,6833c33503,45364,31369,46101,29223,46507v-2223,419,-4610,661,-7074,661c15392,47168,9957,45110,6007,40831,1968,36627,,30874,,23622,,16294,1968,10528,6007,6337,10046,2134,15558,,22632,xe" fillcolor="#333" stroked="f" strokeweight="0">
                        <v:stroke miterlimit="83231f" joinstyle="miter" endcap="square"/>
                        <v:path arrowok="t" o:connecttype="custom" o:connectlocs="226,0;293,7;356,28;356,97;293,72;229,63;118,109;78,236;118,365;229,410;293,402;356,376;356,444;292,465;221,472;60,409;0,236;60,63;226,0" o:connectangles="0,0,0,0,0,0,0,0,0,0,0,0,0,0,0,0,0,0,0" textboxrect="0,0,35649,47168"/>
                      </v:shape>
                      <v:shape id="Shape 839" o:spid="_x0000_s1097" style="position:absolute;left:38057;top:47;width:280;height:578;visibility:visible;mso-wrap-style:square;v-text-anchor:top" coordsize="28067,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" path="m5435,r7405,l12840,12763r15227,l28067,18529r-15227,l12840,42977v,3708,495,6096,1485,7086c15303,51130,17373,51626,20498,51626r7569,l28067,57798r-7569,c14732,57798,10782,56731,8636,54585,6502,52451,5423,48577,5423,42977r12,-24448l,18529,,12763r5435,l5435,xe" fillcolor="#333" stroked="f" strokeweight="0">
                        <v:stroke miterlimit="83231f" joinstyle="miter" endcap="square"/>
                        <v:path arrowok="t" o:connecttype="custom" o:connectlocs="54,0;128,0;128,128;280,128;280,185;128,185;128,430;143,501;204,516;280,516;280,578;204,578;86,546;54,430;54,185;0,185;0,128;54,128;54,0" o:connectangles="0,0,0,0,0,0,0,0,0,0,0,0,0,0,0,0,0,0,0" textboxrect="0,0,28067,57798"/>
                      </v:shape>
                      <v:shape id="Shape 840" o:spid="_x0000_s1098" style="position:absolute;left:38402;top:164;width:207;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" path="m20663,r,6261c16713,6261,13576,7823,11278,10960,8967,14084,7824,18288,7824,23635v,5435,1066,9639,3365,12763c13500,39522,16625,41008,20663,41008r,6172c14161,47180,9055,45123,5436,40919,1816,36805,,31051,,23635,,16218,1804,10465,5436,6261,9055,2146,14161,,20663,xe" fillcolor="#333" stroked="f" strokeweight="0">
                        <v:stroke miterlimit="83231f" joinstyle="miter" endcap="square"/>
                        <v:path arrowok="t" o:connecttype="custom" o:connectlocs="207,0;207,63;113,110;78,236;112,364;207,410;207,472;54,409;0,236;54,63;207,0" o:connectangles="0,0,0,0,0,0,0,0,0,0,0" textboxrect="0,0,20663,47180"/>
                      </v:shape>
                      <v:shape id="Shape 841" o:spid="_x0000_s1099" style="position:absolute;left:38609;top:164;width:207;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" path="m,c6426,,11443,2146,15151,6261v3620,4204,5512,9970,5512,17374c20663,31039,18771,36805,15151,40919,11443,45123,6426,47180,,47180l,41008v3950,,7087,-1486,9385,-4610c11697,33261,12840,29070,12840,23635v,-5271,-1143,-9551,-3455,-12675c7087,7823,3950,6261,,6261l,xe" fillcolor="#333" stroked="f" strokeweight="0">
                        <v:stroke miterlimit="83231f" joinstyle="miter" endcap="square"/>
                        <v:path arrowok="t" o:connecttype="custom" o:connectlocs="0,0;152,63;207,236;152,409;0,472;0,410;94,364;129,236;94,110;0,63;0,0" o:connectangles="0,0,0,0,0,0,0,0,0,0,0" textboxrect="0,0,20663,47180"/>
                      </v:shape>
                      <v:shape id="Shape 842" o:spid="_x0000_s1100" style="position:absolute;left:38936;top:164;width:263;height:461;visibility:visible;mso-wrap-style:square;v-text-anchor:top" coordsize="26340,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" path="m22555,v496,,1067,89,1728,89c24854,165,25514,254,26340,419r,7569c25514,7493,24613,7163,23622,6921v-990,-165,-2057,-330,-3213,-330c16218,6591,13005,7988,10782,10706,8471,13424,7404,17297,7404,22390r,23724l,46114,,1067r7404,l7404,8064c8890,5359,10947,3289,13411,1981,15888,660,18936,,22555,xe" fillcolor="#333" stroked="f" strokeweight="0">
                        <v:stroke miterlimit="83231f" joinstyle="miter" endcap="square"/>
                        <v:path arrowok="t" o:connecttype="custom" o:connectlocs="225,0;242,1;263,4;263,80;236,69;204,66;108,107;74,224;74,461;0,461;0,11;74,11;74,81;134,20;225,0" o:connectangles="0,0,0,0,0,0,0,0,0,0,0,0,0,0,0" textboxrect="0,0,26340,46114"/>
                      </v:shape>
                      <v:shape id="Shape 31827" o:spid="_x0000_s1101" style="position:absolute;left:39549;top:415;width:515;height:92;visibility:visible;mso-wrap-style:square;v-text-anchor:top" coordsize="515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" path="m,l51542,r,9144l,9144,,e" fillcolor="#333" stroked="f" strokeweight="0">
                        <v:stroke miterlimit="83231f" joinstyle="miter" endcap="square"/>
                        <v:path arrowok="t" o:connecttype="custom" o:connectlocs="0,0;515,0;515,92;0,92;0,0" o:connectangles="0,0,0,0,0" textboxrect="0,0,51542,9144"/>
                      </v:shape>
                      <v:shape id="Shape 31828" o:spid="_x0000_s1102" style="position:absolute;left:39549;top:251;width:515;height:92;visibility:visible;mso-wrap-style:square;v-text-anchor:top" coordsize="515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" path="m,l51542,r,9144l,9144,,e" fillcolor="#333" stroked="f" strokeweight="0">
                        <v:stroke miterlimit="83231f" joinstyle="miter" endcap="square"/>
                        <v:path arrowok="t" o:connecttype="custom" o:connectlocs="0,0;515,0;515,92;0,92;0,0" o:connectangles="0,0,0,0,0" textboxrect="0,0,51542,9144"/>
                      </v:shape>
                      <v:shape id="Shape 845" o:spid="_x0000_s1103" style="position:absolute;left:40453;top:149;width:169;height:335;visibility:visible;mso-wrap-style:square;v-text-anchor:top" coordsize="16840,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" path="m16840,r,10741l6591,26756r10249,l16840,33499,,33499,,25689,16840,xe" fillcolor="#333" stroked="f" strokeweight="0">
                        <v:stroke miterlimit="83231f" joinstyle="miter" endcap="square"/>
                        <v:path arrowok="t" o:connecttype="custom" o:connectlocs="169,0;169,107;66,268;169,268;169,335;0,335;0,257;169,0" o:connectangles="0,0,0,0,0,0,0,0" textboxrect="0,0,16840,33499"/>
                      </v:shape>
                      <v:shape id="Shape 846" o:spid="_x0000_s1104" style="position:absolute;left:40622;top:25;width:269;height:600;visibility:visible;mso-wrap-style:square;v-text-anchor:top" coordsize="26886,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" path="m8103,l18314,r,39116l26886,39116r,6744l18314,45860r,14160l10249,60020r,-14160l,45860,,39116r10249,l10249,7087,,23101,,12360,8103,xe" fillcolor="#333" stroked="f" strokeweight="0">
                        <v:stroke miterlimit="83231f" joinstyle="miter" endcap="square"/>
                        <v:path arrowok="t" o:connecttype="custom" o:connectlocs="81,0;183,0;183,391;269,391;269,458;183,458;183,600;103,600;103,458;0,458;0,391;103,391;103,71;0,231;0,124;81,0" o:connectangles="0,0,0,0,0,0,0,0,0,0,0,0,0,0,0,0" textboxrect="0,0,26886,60020"/>
                      </v:shape>
                      <v:shape id="Shape 847" o:spid="_x0000_s1105" style="position:absolute;left:31245;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" path="m,1284986l,e" filled="f" strokecolor="white" strokeweight=".54pt">
                        <v:stroke miterlimit="83231f" joinstyle="miter" endcap="square"/>
                        <v:path arrowok="t" o:connecttype="custom" o:connectlocs="0,12850;0,0" o:connectangles="0,0" textboxrect="0,0,0,1284986"/>
                      </v:shape>
                      <v:shape id="Shape 848" o:spid="_x0000_s1106" style="position:absolute;left:44095;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" path="m,1284986l,e" filled="f" strokecolor="white" strokeweight=".54pt">
                        <v:stroke miterlimit="83231f" joinstyle="miter" endcap="square"/>
                        <v:path arrowok="t" o:connecttype="custom" o:connectlocs="0,12850;0,0" o:connectangles="0,0" textboxrect="0,0,0,1284986"/>
                      </v:shape>
                      <v:shape id="Shape 849" o:spid="_x0000_s1107" style="position:absolute;left:31245;top:13750;width:12850;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" path="m,l1284986,e" filled="f" strokecolor="white" strokeweight=".54pt">
                        <v:stroke miterlimit="83231f" joinstyle="miter" endcap="square"/>
                        <v:path arrowok="t" o:connecttype="custom" o:connectlocs="0,0;12850,0" o:connectangles="0,0" textboxrect="0,0,1284986,0"/>
                      </v:shape>
                      <v:shape id="Shape 850" o:spid="_x0000_s1108" style="position:absolute;left:31245;top:900;width:12850;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" path="m,l1284986,e" filled="f" strokecolor="white" strokeweight=".54pt">
                        <v:stroke miterlimit="83231f" joinstyle="miter" endcap="square"/>
                        <v:path arrowok="t" o:connecttype="custom" o:connectlocs="0,0;12850,0" o:connectangles="0,0" textboxrect="0,0,1284986,0"/>
                      </v:shape>
                      <v:shape id="Shape 31829" o:spid="_x0000_s1109" style="position:absolute;left:46868;top:900;width:12850;height:12850;visibility:visible;mso-wrap-style:square;v-text-anchor:top" coordsize="1284986,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" path="m,l1284986,r,1284986l,1284986,,e" fillcolor="#d9d9d9" stroked="f" strokeweight="0">
                        <v:stroke miterlimit="83231f" joinstyle="miter" endcap="square"/>
                        <v:path arrowok="t" o:connecttype="custom" o:connectlocs="0,0;12850,0;12850,12850;0,12850;0,0" o:connectangles="0,0,0,0,0" textboxrect="0,0,1284986,1284986"/>
                      </v:shape>
                      <v:shape id="Picture 853" o:spid="_x0000_s1110" type="#_x0000_t75" style="position:absolute;left:46868;top:900;width:12850;height:1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">
                        <v:imagedata r:id="rId25" o:title=""/>
                      </v:shape>
                      <v:shape id="Shape 854" o:spid="_x0000_s1111" style="position:absolute;left:50071;top:164;width:344;height:472;visibility:visible;mso-wrap-style:square;v-text-anchor:top" coordsize="34417,4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" path="m17615,v2718,,5270,254,7747,660c27749,1067,29972,1651,32029,2388r,6997c29883,8395,27749,7582,25527,6998,23216,6502,20917,6172,18529,6172v-3708,,-6515,584,-8318,1740c8395,9055,7493,10706,7493,12929v,1727,660,3048,1981,4038c10782,17945,13424,18936,17374,19761r2552,572c25197,21488,28905,23139,31128,25108v2133,2057,3289,4940,3289,8572c34417,37871,32766,41173,29477,43561v-3289,2464,-7900,3620,-13666,3620c13335,47181,10871,46927,8230,46520,5601,46101,2883,45453,,44463l,36805v2718,1486,5436,2552,8065,3213c10706,40754,13335,41085,15977,41085v3454,,6172,-572,8064,-1728c25857,38202,26835,36474,26835,34252v13,-1981,-737,-3543,-2057,-4610c23469,28575,20498,27496,15888,26518r-2553,-585c8725,24943,5347,23470,3378,21488,1321,19507,330,16802,330,13259,330,9055,1816,5766,4775,3454,7734,1156,12014,,17615,xe" fillcolor="#333" stroked="f" strokeweight="0">
                        <v:stroke miterlimit="83231f" joinstyle="miter" endcap="square"/>
                        <v:path arrowok="t" o:connecttype="custom" o:connectlocs="176,0;253,7;320,24;320,94;255,70;185,62;102,79;75,129;95,170;174,198;199,203;311,251;344,337;295,436;158,472;82,465;0,445;0,368;81,400;160,411;240,394;268,343;248,297;159,265;133,259;34,215;3,133;48,35;176,0" o:connectangles="0,0,0,0,0,0,0,0,0,0,0,0,0,0,0,0,0,0,0,0,0,0,0,0,0,0,0,0,0" textboxrect="0,0,34417,47181"/>
                      </v:shape>
                      <v:shape id="Shape 855" o:spid="_x0000_s1112" style="position:absolute;left:50501;top:164;width:356;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" path="m22644,v2299,,4521,241,6668,737c31445,1232,33592,1892,35649,2794r,6921c33515,8560,31445,7734,29312,7163,27165,6579,25108,6248,22975,6248v-4776,,-8573,1575,-11202,4611c9144,13907,7823,18186,7823,23622v,5512,1321,9804,3950,12852c14402,39510,18199,40996,22975,40996v2133,,4190,-242,6337,-826c31445,39599,33503,38697,35649,37541r,6833c33515,45364,31369,46101,29223,46507v-2210,419,-4610,661,-7074,661c15392,47168,9957,45110,6007,40831,1981,36627,,30874,,23622,,16294,1981,10528,6007,6337,10046,2134,15558,,22644,xe" fillcolor="#333" stroked="f" strokeweight="0">
                        <v:stroke miterlimit="83231f" joinstyle="miter" endcap="square"/>
                        <v:path arrowok="t" o:connecttype="custom" o:connectlocs="226,0;293,7;356,28;356,97;293,72;229,63;118,109;78,236;118,365;229,410;293,402;356,376;356,444;292,465;221,472;60,409;0,236;60,63;226,0" o:connectangles="0,0,0,0,0,0,0,0,0,0,0,0,0,0,0,0,0,0,0" textboxrect="0,0,35649,47168"/>
                      </v:shape>
                      <v:shape id="Shape 856" o:spid="_x0000_s1113" style="position:absolute;left:50957;top:344;width:191;height:292;visibility:visible;mso-wrap-style:square;v-text-anchor:top" coordsize="19018,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" path="m19018,r,6159l10871,7507c8560,8904,7404,11215,7404,14504v13,2642,825,4776,2553,6261c11697,22328,14084,23064,17043,23064r1975,-871l19018,28349r-3956,811c10465,29160,6756,27928,4039,25376,1321,22823,,19368,,15000,,9983,1651,6186,5105,3557l19018,xe" fillcolor="#333" stroked="f" strokeweight="0">
                        <v:stroke miterlimit="83231f" joinstyle="miter" endcap="square"/>
                        <v:path arrowok="t" o:connecttype="custom" o:connectlocs="191,0;191,62;109,75;74,145;100,208;171,231;191,222;191,284;151,292;41,254;0,150;51,36;191,0" o:connectangles="0,0,0,0,0,0,0,0,0,0,0,0,0" textboxrect="0,0,19018,29160"/>
                      </v:shape>
                      <v:shape id="Shape 857" o:spid="_x0000_s1114" style="position:absolute;left:50990;top:164;width:158;height:100;visibility:visible;mso-wrap-style:square;v-text-anchor:top" coordsize="15729,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" path="m15316,r413,145l15729,6605,14579,6261v-2629,,-5105,330,-7581,991c4534,7912,2222,8814,,9969l,3137c2641,2146,5270,1321,7823,826,10376,330,12852,,15316,xe" fillcolor="#333" stroked="f" strokeweight="0">
                        <v:stroke miterlimit="83231f" joinstyle="miter" endcap="square"/>
                        <v:path arrowok="t" o:connecttype="custom" o:connectlocs="154,0;158,1;158,66;146,63;70,73;0,100;0,31;79,8;154,0" o:connectangles="0,0,0,0,0,0,0,0,0" textboxrect="0,0,15729,9969"/>
                      </v:shape>
                      <v:shape id="Shape 858" o:spid="_x0000_s1115" style="position:absolute;left:51148;top:166;width:190;height:462;visibility:visible;mso-wrap-style:square;v-text-anchor:top" coordsize="19018,4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" path="m,l14167,4973v3213,3366,4851,8471,4851,15304l19018,45969r-7404,l11614,39136c9887,41930,7741,43911,5277,45143l,46225,,40069,7906,36584v2476,-2883,3708,-6757,3708,-11608l11614,23325r-7328,l,24034,,17875r1238,-316l11614,17559r,-737c11614,13444,10458,10815,8236,8923l,6460,,xe" fillcolor="#333" stroked="f" strokeweight="0">
                        <v:stroke miterlimit="83231f" joinstyle="miter" endcap="square"/>
                        <v:path arrowok="t" o:connecttype="custom" o:connectlocs="0,0;142,50;190,203;190,459;116,459;116,391;53,451;0,462;0,400;79,366;116,250;116,233;43,233;0,240;0,179;12,175;116,175;116,168;82,89;0,65;0,0" o:connectangles="0,0,0,0,0,0,0,0,0,0,0,0,0,0,0,0,0,0,0,0,0" textboxrect="0,0,19018,46225"/>
                      </v:shape>
                      <v:shape id="Shape 31830" o:spid="_x0000_s1116" style="position:absolute;left:51490;width:92;height:625;visibility:visible;mso-wrap-style:square;v-text-anchor:top" coordsize="9144,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" path="m,l9144,r,62573l,62573,,e" fillcolor="#333" stroked="f" strokeweight="0">
                        <v:stroke miterlimit="83231f" joinstyle="miter" endcap="square"/>
                        <v:path arrowok="t" o:connecttype="custom" o:connectlocs="0,0;92,0;92,625;0,625;0,0" o:connectangles="0,0,0,0,0" textboxrect="0,0,9144,62573"/>
                      </v:shape>
                      <v:shape id="Shape 860" o:spid="_x0000_s1117" style="position:absolute;left:51687;top:168;width:212;height:460;visibility:visible;mso-wrap-style:square;v-text-anchor:top" coordsize="21165,4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" path="m21165,r,6236l12268,9426c9804,11725,8318,15027,7988,19230r13177,l21165,24984r-13418,c8077,30089,9550,34039,12357,36680r8808,3040l21165,46003,6261,40630c2057,36515,,30838,,23675,,16348,1981,10493,5931,6137l21165,xe" fillcolor="#333" stroked="f" strokeweight="0">
                        <v:stroke miterlimit="83231f" joinstyle="miter" endcap="square"/>
                        <v:path arrowok="t" o:connecttype="custom" o:connectlocs="212,0;212,62;123,94;80,192;212,192;212,250;78,250;124,367;212,397;212,460;63,406;0,237;59,61;212,0" o:connectangles="0,0,0,0,0,0,0,0,0,0,0,0,0,0" textboxrect="0,0,21165,46003"/>
                      </v:shape>
                      <v:shape id="Shape 861" o:spid="_x0000_s1118" style="position:absolute;left:51899;top:532;width:188;height:104;visibility:visible;mso-wrap-style:square;v-text-anchor:top" coordsize="18853,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" path="m18853,r,6985c16224,8141,13493,9055,10699,9550v-2793,483,-5676,813,-8483,813l,9564,,3281r2635,910c5429,4191,8236,3861,10864,3200,13506,2540,16211,1473,18853,xe" fillcolor="#333" stroked="f" strokeweight="0">
                        <v:stroke miterlimit="83231f" joinstyle="miter" endcap="square"/>
                        <v:path arrowok="t" o:connecttype="custom" o:connectlocs="188,0;188,70;107,96;22,104;0,96;0,33;26,42;108,32;188,0" o:connectangles="0,0,0,0,0,0,0,0,0" textboxrect="0,0,18853,10363"/>
                      </v:shape>
                      <v:shape id="Shape 862" o:spid="_x0000_s1119" style="position:absolute;left:51899;top:164;width:205;height:254;visibility:visible;mso-wrap-style:square;v-text-anchor:top" coordsize="20580,25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" path="m908,c6991,,11766,1968,15310,5842v3454,3950,5270,9220,5270,15888l20580,25349,,25349,,19596r13176,c13087,15557,11931,12344,9798,9881,7576,7493,4604,6248,984,6248l,6601,,366,908,xe" fillcolor="#333" stroked="f" strokeweight="0">
                        <v:stroke miterlimit="83231f" joinstyle="miter" endcap="square"/>
                        <v:path arrowok="t" o:connecttype="custom" o:connectlocs="9,0;153,59;205,218;205,254;0,254;0,196;131,196;98,99;10,63;0,66;0,4;9,0" o:connectangles="0,0,0,0,0,0,0,0,0,0,0,0" textboxrect="0,0,20580,25349"/>
                      </v:shape>
                      <v:shape id="Shape 863" o:spid="_x0000_s1120" style="position:absolute;left:52429;width:286;height:625;visibility:visible;mso-wrap-style:square;v-text-anchor:top" coordsize="28651,6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" path="m21654,r6997,l28651,6172r-7086,c18936,6172,17044,6756,16053,7823v-1067,1067,-1562,2959,-1562,5766l14491,17539r12179,l26670,23304r-12179,l14491,62573r-7417,l7074,23304,,23304,,17539r7074,l7074,14415v,-4953,1156,-8649,3467,-10961c12840,1156,16548,,21654,xe" fillcolor="#333" stroked="f" strokeweight="0">
                        <v:stroke miterlimit="83231f" joinstyle="miter" endcap="square"/>
                        <v:path arrowok="t" o:connecttype="custom" o:connectlocs="216,0;286,0;286,62;215,62;160,78;145,136;145,175;266,175;266,233;145,233;145,625;71,625;71,233;0,233;0,175;71,175;71,144;105,34;216,0" o:connectangles="0,0,0,0,0,0,0,0,0,0,0,0,0,0,0,0,0,0,0" textboxrect="0,0,28651,62573"/>
                      </v:shape>
                      <v:shape id="Shape 864" o:spid="_x0000_s1121" style="position:absolute;left:52749;top:344;width:190;height:292;visibility:visible;mso-wrap-style:square;v-text-anchor:top" coordsize="19024,2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" path="m19024,r,6159l10871,7508c8572,8905,7417,11217,7417,14506v,2642,812,4775,2553,6261c11697,22329,14084,23066,17043,23066r1981,-874l19024,28351r-3949,811c10465,29162,6756,27930,4039,25377,1321,22824,,19370,,15001,12,9985,1651,6187,5105,3559l19024,xe" fillcolor="#333" stroked="f" strokeweight="0">
                        <v:stroke miterlimit="83231f" joinstyle="miter" endcap="square"/>
                        <v:path arrowok="t" o:connecttype="custom" o:connectlocs="190,0;190,62;109,75;74,145;100,208;170,231;190,222;190,284;151,292;40,254;0,150;51,36;190,0" o:connectangles="0,0,0,0,0,0,0,0,0,0,0,0,0" textboxrect="0,0,19024,29162"/>
                      </v:shape>
                      <v:shape id="Shape 865" o:spid="_x0000_s1122" style="position:absolute;left:52782;top:164;width:157;height:100;visibility:visible;mso-wrap-style:square;v-text-anchor:top" coordsize="15735,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" path="m15316,r419,147l15735,6607,14579,6261v-2629,,-5105,330,-7569,991c4534,7912,2235,8814,,9969l12,3137c2641,2146,5283,1321,7823,826,10376,330,12852,,15316,xe" fillcolor="#333" stroked="f" strokeweight="0">
                        <v:stroke miterlimit="83231f" joinstyle="miter" endcap="square"/>
                        <v:path arrowok="t" o:connecttype="custom" o:connectlocs="153,0;157,1;157,66;145,63;70,73;0,100;0,31;78,8;153,0" o:connectangles="0,0,0,0,0,0,0,0,0" textboxrect="0,0,15735,9969"/>
                      </v:shape>
                      <v:shape id="Shape 866" o:spid="_x0000_s1123" style="position:absolute;left:52939;top:166;width:190;height:462;visibility:visible;mso-wrap-style:square;v-text-anchor:top" coordsize="19012,4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" path="m,l14161,4971v3213,3366,4851,8471,4851,15304l19012,45967r-7404,l11608,39134c9881,41928,7734,43909,5271,45141l,46223,,40064,7900,36581v2476,-2883,3708,-6756,3708,-11608l11608,23323r-7328,l,24031,,17872r1232,-315l11608,17557r,-737c11608,13442,10452,10813,8230,8921l,6460,,xe" fillcolor="#333" stroked="f" strokeweight="0">
                        <v:stroke miterlimit="83231f" joinstyle="miter" endcap="square"/>
                        <v:path arrowok="t" o:connecttype="custom" o:connectlocs="0,0;142,50;190,203;190,459;116,459;116,391;53,451;0,462;0,400;79,366;116,250;116,233;43,233;0,240;0,179;12,175;116,175;116,168;82,89;0,65;0,0" o:connectangles="0,0,0,0,0,0,0,0,0,0,0,0,0,0,0,0,0,0,0,0,0" textboxrect="0,0,19012,46223"/>
                      </v:shape>
                      <v:shape id="Shape 867" o:spid="_x0000_s1124" style="position:absolute;left:53250;top:164;width:356;height:472;visibility:visible;mso-wrap-style:square;v-text-anchor:top" coordsize="35649,4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" path="m22644,v2299,,4521,241,6668,737c31445,1232,33592,1892,35649,2794r,6921c33515,8560,31445,7734,29312,7163,27165,6579,25108,6248,22975,6248v-4776,,-8573,1575,-11202,4611c9144,13907,7823,18186,7823,23622v,5512,1321,9804,3950,12852c14415,39510,18199,40996,22975,40996v2133,,4190,-242,6337,-826c31445,39599,33503,38697,35649,37541r,6833c33515,45364,31369,46101,29223,46507v-2210,419,-4610,661,-7074,661c15392,47168,9957,45110,6007,40831,1981,36627,,30874,,23622,,16294,1981,10528,6007,6337,10046,2134,15558,,22644,xe" fillcolor="#333" stroked="f" strokeweight="0">
                        <v:stroke miterlimit="83231f" joinstyle="miter" endcap="square"/>
                        <v:path arrowok="t" o:connecttype="custom" o:connectlocs="226,0;293,7;356,28;356,97;293,72;229,63;118,109;78,236;118,365;229,410;293,402;356,376;356,444;292,465;221,472;60,409;0,236;60,63;226,0" o:connectangles="0,0,0,0,0,0,0,0,0,0,0,0,0,0,0,0,0,0,0" textboxrect="0,0,35649,47168"/>
                      </v:shape>
                      <v:shape id="Shape 868" o:spid="_x0000_s1125" style="position:absolute;left:53679;top:47;width:281;height:578;visibility:visible;mso-wrap-style:square;v-text-anchor:top" coordsize="28067,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" path="m5435,r7405,l12840,12763r15227,l28067,18529r-15227,l12840,42977v,3708,495,6096,1485,7086c15303,51130,17373,51626,20498,51626r7569,l28067,57798r-7569,c14732,57798,10782,56731,8636,54585,6502,52451,5435,48577,5435,42977r,-24448l,18529,,12763r5435,l5435,xe" fillcolor="#333" stroked="f" strokeweight="0">
                        <v:stroke miterlimit="83231f" joinstyle="miter" endcap="square"/>
                        <v:path arrowok="t" o:connecttype="custom" o:connectlocs="54,0;129,0;129,128;281,128;281,185;129,185;129,430;143,501;205,516;281,516;281,578;205,578;86,546;54,430;54,185;0,185;0,128;54,128;54,0" o:connectangles="0,0,0,0,0,0,0,0,0,0,0,0,0,0,0,0,0,0,0" textboxrect="0,0,28067,57798"/>
                      </v:shape>
                      <v:shape id="Shape 869" o:spid="_x0000_s1126" style="position:absolute;left:54025;top:164;width:207;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" path="m20663,r,6261c16713,6261,13576,7823,11278,10960,8967,14084,7824,18288,7824,23635v,5435,1066,9639,3365,12763c13500,39522,16625,41008,20663,41008r,6172c14161,47180,9055,45123,5436,40919,1804,36805,,31051,,23635,,16218,1804,10465,5436,6261,9055,2146,14161,,20663,xe" fillcolor="#333" stroked="f" strokeweight="0">
                        <v:stroke miterlimit="83231f" joinstyle="miter" endcap="square"/>
                        <v:path arrowok="t" o:connecttype="custom" o:connectlocs="207,0;207,63;113,110;78,236;112,364;207,410;207,472;54,409;0,236;54,63;207,0" o:connectangles="0,0,0,0,0,0,0,0,0,0,0" textboxrect="0,0,20663,47180"/>
                      </v:shape>
                      <v:shape id="Shape 870" o:spid="_x0000_s1127" style="position:absolute;left:54232;top:164;width:207;height:472;visibility:visible;mso-wrap-style:square;v-text-anchor:top" coordsize="20663,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" path="m,c6426,,11443,2146,15151,6261v3620,4204,5512,9970,5512,17374c20663,31039,18771,36805,15151,40919,11443,45123,6426,47180,,47180l,41008v3950,,7074,-1486,9385,-4610c11697,33261,12840,29070,12840,23635v,-5271,-1143,-9551,-3455,-12675c7087,7823,3950,6261,,6261l,xe" fillcolor="#333" stroked="f" strokeweight="0">
                        <v:stroke miterlimit="83231f" joinstyle="miter" endcap="square"/>
                        <v:path arrowok="t" o:connecttype="custom" o:connectlocs="0,0;152,63;207,236;152,409;0,472;0,410;94,364;129,236;94,110;0,63;0,0" o:connectangles="0,0,0,0,0,0,0,0,0,0,0" textboxrect="0,0,20663,47180"/>
                      </v:shape>
                      <v:shape id="Shape 871" o:spid="_x0000_s1128" style="position:absolute;left:54559;top:164;width:263;height:461;visibility:visible;mso-wrap-style:square;v-text-anchor:top" coordsize="26353,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" path="m22568,v495,,1067,89,1727,89c24867,165,25527,254,26353,419r,7569c25527,7493,24626,7163,23635,6921v-991,-165,-2058,-330,-3213,-330c16231,6591,13018,7988,10795,10706,8484,13424,7417,17297,7417,22390r,23724l,46114,,1067r7417,l7417,8064c8903,5359,10960,3289,13424,1981,15901,660,18936,,22568,xe" fillcolor="#333" stroked="f" strokeweight="0">
                        <v:stroke miterlimit="83231f" joinstyle="miter" endcap="square"/>
                        <v:path arrowok="t" o:connecttype="custom" o:connectlocs="225,0;242,1;263,4;263,80;236,69;204,66;108,107;74,224;74,461;0,461;0,11;74,11;74,81;134,20;225,0" o:connectangles="0,0,0,0,0,0,0,0,0,0,0,0,0,0,0" textboxrect="0,0,26353,46114"/>
                      </v:shape>
                      <v:shape id="Shape 31831" o:spid="_x0000_s1129" style="position:absolute;left:55171;top:415;width:516;height:92;visibility:visible;mso-wrap-style:square;v-text-anchor:top" coordsize="515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" path="m,l51542,r,9144l,9144,,e" fillcolor="#333" stroked="f" strokeweight="0">
                        <v:stroke miterlimit="83231f" joinstyle="miter" endcap="square"/>
                        <v:path arrowok="t" o:connecttype="custom" o:connectlocs="0,0;516,0;516,92;0,92;0,0" o:connectangles="0,0,0,0,0" textboxrect="0,0,51542,9144"/>
                      </v:shape>
                      <v:shape id="Shape 31832" o:spid="_x0000_s1130" style="position:absolute;left:55171;top:251;width:516;height:92;visibility:visible;mso-wrap-style:square;v-text-anchor:top" coordsize="515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" path="m,l51542,r,9144l,9144,,e" fillcolor="#333" stroked="f" strokeweight="0">
                        <v:stroke miterlimit="83231f" joinstyle="miter" endcap="square"/>
                        <v:path arrowok="t" o:connecttype="custom" o:connectlocs="0,0;516,0;516,92;0,92;0,0" o:connectangles="0,0,0,0,0" textboxrect="0,0,51542,9144"/>
                      </v:shape>
                      <v:shape id="Shape 874" o:spid="_x0000_s1131" style="position:absolute;left:56092;top:14;width:206;height:622;visibility:visible;mso-wrap-style:square;v-text-anchor:top" coordsize="20587,6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" path="m20587,r,6414c17044,6414,14325,7328,12357,9055v-1981,1727,-2883,4115,-2883,7239c9474,19431,10376,21895,12357,23622v1968,1727,4687,2553,8230,2553l20587,32601v-3874,,-6922,1067,-9144,3124c9220,37782,8153,40589,8153,44209v,3619,1067,6502,3290,8559c13665,54826,16713,55817,20587,55817r,6337c13919,62154,8814,60681,5271,57544,1740,54496,,50051,,44209,,40424,1079,37135,3289,34493v2147,-2629,5195,-4445,9144,-5347c8979,28321,6261,26670,4280,24282,2311,21895,1397,19012,1397,15557v,-4775,1651,-8559,5105,-11366c9881,1397,14580,,20587,xe" fillcolor="#333" stroked="f" strokeweight="0">
                        <v:stroke miterlimit="83231f" joinstyle="miter" endcap="square"/>
                        <v:path arrowok="t" o:connecttype="custom" o:connectlocs="206,0;206,64;124,91;95,163;124,236;206,262;206,326;115,358;82,442;115,528;206,559;206,622;53,576;0,442;33,345;124,292;43,243;14,156;65,42;206,0" o:connectangles="0,0,0,0,0,0,0,0,0,0,0,0,0,0,0,0,0,0,0,0" textboxrect="0,0,20587,62154"/>
                      </v:shape>
                      <v:shape id="Shape 875" o:spid="_x0000_s1132" style="position:absolute;left:56298;top:14;width:205;height:622;visibility:visible;mso-wrap-style:square;v-text-anchor:top" coordsize="20587,6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" path="m,c5931,,10617,1397,14084,4191v3366,2807,5093,6591,5093,11366c19190,19012,18199,21895,16218,24282v-1968,2388,-4610,4039,-8065,4864c12027,30048,15062,31864,17285,34493v2146,2642,3302,5931,3302,9716c20587,50051,18771,54496,15227,57544,11608,60681,6591,62154,,62154l,55817v3785,,6833,-991,9055,-3125c11278,50635,12433,47828,12433,44209v,-3620,-1155,-6427,-3302,-8484c6922,33668,3873,32601,,32601l,26175v3454,,6172,-813,8153,-2553c10122,21895,11113,19431,11113,16294v,-3124,-991,-5512,-2960,-7239c6172,7328,3454,6414,,6414l,xe" fillcolor="#333" stroked="f" strokeweight="0">
                        <v:stroke miterlimit="83231f" joinstyle="miter" endcap="square"/>
                        <v:path arrowok="t" o:connecttype="custom" o:connectlocs="0,0;140,42;191,156;161,243;81,292;172,345;205,442;152,576;0,622;0,559;90,527;124,442;91,358;0,326;0,262;81,236;111,163;81,91;0,64;0,0" o:connectangles="0,0,0,0,0,0,0,0,0,0,0,0,0,0,0,0,0,0,0,0" textboxrect="0,0,20587,62154"/>
                      </v:shape>
                      <v:shape id="Shape 876" o:spid="_x0000_s1133" style="position:absolute;left:46868;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" path="m,1284986l,e" filled="f" strokecolor="white" strokeweight=".54pt">
                        <v:stroke miterlimit="83231f" joinstyle="miter" endcap="square"/>
                        <v:path arrowok="t" o:connecttype="custom" o:connectlocs="0,12850;0,0" o:connectangles="0,0" textboxrect="0,0,0,1284986"/>
                      </v:shape>
                      <v:shape id="Shape 877" o:spid="_x0000_s1134" style="position:absolute;left:59718;top:900;width:0;height:12850;visibility:visible;mso-wrap-style:square;v-text-anchor:top" coordsize="0,128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" path="m,1284986l,e" filled="f" strokecolor="white" strokeweight=".54pt">
                        <v:stroke miterlimit="83231f" joinstyle="miter" endcap="square"/>
                        <v:path arrowok="t" o:connecttype="custom" o:connectlocs="0,12850;0,0" o:connectangles="0,0" textboxrect="0,0,0,1284986"/>
                      </v:shape>
                      <v:shape id="Shape 878" o:spid="_x0000_s1135" style="position:absolute;left:46868;top:13750;width:12850;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" path="m,l1284986,e" filled="f" strokecolor="white" strokeweight=".54pt">
                        <v:stroke miterlimit="83231f" joinstyle="miter" endcap="square"/>
                        <v:path arrowok="t" o:connecttype="custom" o:connectlocs="0,0;12850,0" o:connectangles="0,0" textboxrect="0,0,1284986,0"/>
                      </v:shape>
                      <v:shape id="Shape 879" o:spid="_x0000_s1136" style="position:absolute;left:46868;top:900;width:12850;height:0;visibility:visible;mso-wrap-style:square;v-text-anchor:top" coordsize="128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" path="m,l1284986,e" filled="f" strokecolor="white" strokeweight=".54pt">
                        <v:stroke miterlimit="83231f" joinstyle="miter" endcap="square"/>
                        <v:path arrowok="t" o:connecttype="custom" o:connectlocs="0,0;12850,0" o:connectangles="0,0" textboxrect="0,0,1284986,0"/>
                      </v:shape>
                      <w10:anchorlock/>
                    </v:group>
                  </w:pict>
                </mc:Fallback>
              </mc:AlternateContent>
            </w:r>
          </w:p>
          <w:p w:rsidR="00000000" w:rsidRDefault="00140DB2">
            <w:pPr>
              <w:spacing w:after="214" w:line="256" w:lineRule="auto"/>
              <w:ind w:left="180" w:firstLine="0"/>
              <w:rPr>
                <w:rFonts w:ascii="Times New Roman" w:eastAsia="Times New Roman" w:hAnsi="Times New Roman"/>
                <w:sz w:val="20"/>
              </w:rPr>
            </w:pPr>
            <w:r>
              <w:rPr>
                <w:rFonts w:ascii="宋体" w:eastAsia="宋体" w:hAnsi="宋体" w:cs="宋体" w:hint="eastAsia"/>
                <w:sz w:val="18"/>
              </w:rPr>
              <w:t>图</w:t>
            </w:r>
            <w:r>
              <w:rPr>
                <w:rFonts w:ascii="Times New Roman" w:eastAsia="Times New Roman" w:hAnsi="Times New Roman"/>
                <w:sz w:val="18"/>
              </w:rPr>
              <w:t>1.</w:t>
            </w:r>
            <w:r>
              <w:rPr>
                <w:rFonts w:ascii="宋体" w:eastAsia="宋体" w:hAnsi="宋体" w:cs="宋体" w:hint="eastAsia"/>
                <w:sz w:val="18"/>
              </w:rPr>
              <w:t>使用双三次插值人工降低分辨率的图像示例</w:t>
            </w:r>
            <w:r>
              <w:rPr>
                <w:rFonts w:ascii="宋体" w:eastAsia="宋体" w:hAnsi="宋体" w:cs="宋体" w:hint="eastAsia"/>
                <w:sz w:val="18"/>
              </w:rPr>
              <w:t>（最左侧的原始图像）。</w:t>
            </w:r>
          </w:p>
          <w:p w:rsidR="00000000" w:rsidRDefault="00140DB2">
            <w:pPr>
              <w:spacing w:after="400" w:line="256" w:lineRule="auto"/>
              <w:ind w:left="0" w:firstLine="0"/>
              <w:jc w:val="left"/>
              <w:rPr>
                <w:rFonts w:ascii="Times New Roman" w:eastAsia="Times New Roman" w:hAnsi="Times New Roman"/>
                <w:sz w:val="20"/>
              </w:rPr>
            </w:pPr>
            <w:r>
              <w:rPr>
                <w:noProof/>
              </w:rPr>
              <w:drawing>
                <wp:inline distT="0" distB="0" distL="0" distR="0">
                  <wp:extent cx="6010275" cy="1543050"/>
                  <wp:effectExtent l="0" t="0" r="9525" b="0"/>
                  <wp:docPr id="37" name="Picture 3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0275" cy="1543050"/>
                          </a:xfrm>
                          <a:prstGeom prst="rect">
                            <a:avLst/>
                          </a:prstGeom>
                          <a:noFill/>
                          <a:ln>
                            <a:noFill/>
                          </a:ln>
                        </pic:spPr>
                      </pic:pic>
                    </a:graphicData>
                  </a:graphic>
                </wp:inline>
              </w:drawing>
            </w:r>
          </w:p>
          <w:p w:rsidR="00000000" w:rsidRDefault="00140DB2">
            <w:pPr>
              <w:spacing w:after="0" w:line="256" w:lineRule="auto"/>
              <w:ind w:firstLine="0"/>
              <w:jc w:val="center"/>
              <w:rPr>
                <w:rFonts w:ascii="Times New Roman" w:eastAsia="Times New Roman" w:hAnsi="Times New Roman"/>
                <w:sz w:val="20"/>
              </w:rPr>
            </w:pPr>
            <w:r>
              <w:rPr>
                <w:rFonts w:ascii="宋体" w:eastAsia="宋体" w:hAnsi="宋体" w:cs="宋体" w:hint="eastAsia"/>
                <w:sz w:val="18"/>
              </w:rPr>
              <w:t>图</w:t>
            </w:r>
            <w:r>
              <w:rPr>
                <w:rFonts w:ascii="Times New Roman" w:eastAsia="Times New Roman" w:hAnsi="Times New Roman"/>
                <w:sz w:val="18"/>
              </w:rPr>
              <w:t>2.</w:t>
            </w:r>
            <w:r>
              <w:rPr>
                <w:rFonts w:ascii="宋体" w:eastAsia="宋体" w:hAnsi="宋体" w:cs="宋体" w:hint="eastAsia"/>
                <w:sz w:val="18"/>
              </w:rPr>
              <w:t>各种卷积神经网络的低图像分辨率对分类精度的影响。</w:t>
            </w:r>
          </w:p>
        </w:tc>
      </w:tr>
    </w:tbl>
    <w:p w:rsidR="00000000" w:rsidRDefault="00140DB2">
      <w:pPr>
        <w:spacing w:after="207" w:line="261" w:lineRule="auto"/>
        <w:ind w:left="-5" w:right="-4" w:firstLine="388"/>
        <w:rPr>
          <w:rFonts w:eastAsia="Times New Roman"/>
        </w:rPr>
      </w:pPr>
      <w:r>
        <w:rPr>
          <w:color w:val="000000"/>
        </w:rPr>
        <w:t>与</w:t>
      </w:r>
      <w:r>
        <w:rPr>
          <w:color w:val="000000"/>
        </w:rPr>
        <w:t>Kim</w:t>
      </w:r>
      <w:r>
        <w:rPr>
          <w:color w:val="000000"/>
        </w:rPr>
        <w:t xml:space="preserve"> </w:t>
      </w:r>
      <w:r>
        <w:rPr>
          <w:i/>
          <w:color w:val="000000"/>
        </w:rPr>
        <w:t>等</w:t>
      </w:r>
      <w:r>
        <w:rPr>
          <w:color w:val="000000"/>
        </w:rPr>
        <w:t>类</w:t>
      </w:r>
      <w:r>
        <w:rPr>
          <w:color w:val="000000"/>
        </w:rPr>
        <w:t>似</w:t>
      </w:r>
      <w:r>
        <w:rPr>
          <w:color w:val="000000"/>
        </w:rPr>
        <w:t>。</w:t>
      </w:r>
      <w:r>
        <w:rPr>
          <w:color w:val="000000"/>
        </w:rPr>
        <w:t>（</w:t>
      </w:r>
      <w:r>
        <w:rPr>
          <w:color w:val="000000"/>
        </w:rPr>
        <w:t>2016</w:t>
      </w:r>
      <w:r>
        <w:rPr>
          <w:color w:val="000000"/>
        </w:rPr>
        <w:t>），为训练模型，我们使用了</w:t>
      </w:r>
      <w:r>
        <w:rPr>
          <w:color w:val="000000"/>
        </w:rPr>
        <w:t>Yang</w:t>
      </w:r>
      <w:r>
        <w:rPr>
          <w:color w:val="000000"/>
        </w:rPr>
        <w:t xml:space="preserve"> </w:t>
      </w:r>
      <w:r>
        <w:rPr>
          <w:i/>
          <w:color w:val="000000"/>
        </w:rPr>
        <w:t>等</w:t>
      </w:r>
      <w:r>
        <w:rPr>
          <w:color w:val="000000"/>
        </w:rPr>
        <w:t>提供的</w:t>
      </w:r>
      <w:r>
        <w:rPr>
          <w:color w:val="000000"/>
        </w:rPr>
        <w:t>91</w:t>
      </w:r>
      <w:r>
        <w:rPr>
          <w:color w:val="000000"/>
        </w:rPr>
        <w:t>张图像的组</w:t>
      </w:r>
      <w:r>
        <w:rPr>
          <w:color w:val="000000"/>
        </w:rPr>
        <w:t>合</w:t>
      </w:r>
      <w:r>
        <w:rPr>
          <w:color w:val="000000"/>
        </w:rPr>
        <w:t>。</w:t>
      </w:r>
      <w:r>
        <w:rPr>
          <w:color w:val="000000"/>
        </w:rPr>
        <w:t>（</w:t>
      </w:r>
      <w:r>
        <w:rPr>
          <w:color w:val="000000"/>
        </w:rPr>
        <w:t>2010</w:t>
      </w:r>
      <w:r>
        <w:rPr>
          <w:color w:val="000000"/>
        </w:rPr>
        <w:t>年）和来自伯克利细分数据集的</w:t>
      </w:r>
      <w:r>
        <w:rPr>
          <w:color w:val="000000"/>
        </w:rPr>
        <w:t>200</w:t>
      </w:r>
      <w:r>
        <w:rPr>
          <w:color w:val="000000"/>
        </w:rPr>
        <w:t>张图像（马</w:t>
      </w:r>
      <w:r>
        <w:rPr>
          <w:color w:val="000000"/>
        </w:rPr>
        <w:t>丁</w:t>
      </w:r>
      <w:r>
        <w:rPr>
          <w:i/>
          <w:color w:val="000000"/>
        </w:rPr>
        <w:t>等</w:t>
      </w:r>
      <w:r>
        <w:rPr>
          <w:i/>
          <w:color w:val="000000"/>
        </w:rPr>
        <w:t>人</w:t>
      </w:r>
      <w:r>
        <w:rPr>
          <w:color w:val="000000"/>
        </w:rPr>
        <w:t>，</w:t>
      </w:r>
      <w:r>
        <w:rPr>
          <w:color w:val="000000"/>
        </w:rPr>
        <w:t>2001</w:t>
      </w:r>
      <w:r>
        <w:rPr>
          <w:color w:val="000000"/>
        </w:rPr>
        <w:t>年）</w:t>
      </w:r>
      <w:r>
        <w:rPr>
          <w:color w:val="000000"/>
        </w:rPr>
        <w:t>。</w:t>
      </w:r>
      <w:r>
        <w:rPr>
          <w:color w:val="000000"/>
        </w:rPr>
        <w:t>通过旋转和翻转进一步增强了数据，从而有效地将数据集的大小增加了</w:t>
      </w:r>
      <w:r>
        <w:rPr>
          <w:color w:val="000000"/>
        </w:rPr>
        <w:t>8</w:t>
      </w:r>
      <w:r>
        <w:rPr>
          <w:color w:val="000000"/>
        </w:rPr>
        <w:t>倍</w:t>
      </w:r>
      <w:r>
        <w:rPr>
          <w:color w:val="000000"/>
        </w:rPr>
        <w:t>。</w:t>
      </w:r>
      <w:r>
        <w:rPr>
          <w:color w:val="000000"/>
        </w:rPr>
        <w:t>为了评估模型的性能，我们使用了四个不同的基准：</w:t>
      </w:r>
      <w:r>
        <w:rPr>
          <w:color w:val="000000"/>
        </w:rPr>
        <w:t>Set5</w:t>
      </w:r>
      <w:r>
        <w:rPr>
          <w:color w:val="000000"/>
        </w:rPr>
        <w:t>（</w:t>
      </w:r>
      <w:r>
        <w:rPr>
          <w:color w:val="000000"/>
        </w:rPr>
        <w:t>Bevilacqua</w:t>
      </w:r>
      <w:r>
        <w:rPr>
          <w:color w:val="000000"/>
        </w:rPr>
        <w:t xml:space="preserve"> </w:t>
      </w:r>
      <w:r>
        <w:rPr>
          <w:i/>
          <w:color w:val="000000"/>
        </w:rPr>
        <w:t>等</w:t>
      </w:r>
      <w:r>
        <w:rPr>
          <w:i/>
          <w:color w:val="000000"/>
        </w:rPr>
        <w:t>人</w:t>
      </w:r>
      <w:r>
        <w:rPr>
          <w:color w:val="000000"/>
        </w:rPr>
        <w:t>，</w:t>
      </w:r>
      <w:r>
        <w:rPr>
          <w:color w:val="000000"/>
        </w:rPr>
        <w:t>2012</w:t>
      </w:r>
      <w:r>
        <w:rPr>
          <w:color w:val="000000"/>
        </w:rPr>
        <w:t>），</w:t>
      </w:r>
      <w:r>
        <w:rPr>
          <w:color w:val="000000"/>
        </w:rPr>
        <w:t>Set14</w:t>
      </w:r>
      <w:r>
        <w:rPr>
          <w:color w:val="000000"/>
        </w:rPr>
        <w:t>（</w:t>
      </w:r>
      <w:r>
        <w:rPr>
          <w:color w:val="000000"/>
        </w:rPr>
        <w:t>Zeyde</w:t>
      </w:r>
      <w:r>
        <w:rPr>
          <w:color w:val="000000"/>
        </w:rPr>
        <w:t xml:space="preserve"> </w:t>
      </w:r>
      <w:r>
        <w:rPr>
          <w:i/>
          <w:color w:val="000000"/>
        </w:rPr>
        <w:t>等</w:t>
      </w:r>
      <w:r>
        <w:rPr>
          <w:i/>
          <w:color w:val="000000"/>
        </w:rPr>
        <w:t>人</w:t>
      </w:r>
      <w:r>
        <w:rPr>
          <w:color w:val="000000"/>
        </w:rPr>
        <w:t>，</w:t>
      </w:r>
      <w:r>
        <w:rPr>
          <w:color w:val="000000"/>
        </w:rPr>
        <w:t>2010</w:t>
      </w:r>
      <w:r>
        <w:rPr>
          <w:color w:val="000000"/>
        </w:rPr>
        <w:t>），来自伯克利细分数据集（</w:t>
      </w:r>
      <w:r>
        <w:rPr>
          <w:color w:val="000000"/>
        </w:rPr>
        <w:t>B100</w:t>
      </w:r>
      <w:r>
        <w:rPr>
          <w:color w:val="000000"/>
        </w:rPr>
        <w:t>）的</w:t>
      </w:r>
      <w:r>
        <w:rPr>
          <w:color w:val="000000"/>
        </w:rPr>
        <w:t>100</w:t>
      </w:r>
      <w:r>
        <w:rPr>
          <w:color w:val="000000"/>
        </w:rPr>
        <w:t>张测试图像（</w:t>
      </w:r>
      <w:r>
        <w:rPr>
          <w:color w:val="000000"/>
        </w:rPr>
        <w:t>Martin</w:t>
      </w:r>
      <w:r>
        <w:rPr>
          <w:color w:val="000000"/>
        </w:rPr>
        <w:t xml:space="preserve"> </w:t>
      </w:r>
      <w:r>
        <w:rPr>
          <w:i/>
          <w:color w:val="000000"/>
        </w:rPr>
        <w:t>等</w:t>
      </w:r>
      <w:r>
        <w:rPr>
          <w:i/>
          <w:color w:val="000000"/>
        </w:rPr>
        <w:t>人</w:t>
      </w:r>
      <w:r>
        <w:rPr>
          <w:color w:val="000000"/>
        </w:rPr>
        <w:t>。</w:t>
      </w:r>
      <w:r>
        <w:rPr>
          <w:color w:val="000000"/>
        </w:rPr>
        <w:t xml:space="preserve"> </w:t>
      </w:r>
      <w:r>
        <w:rPr>
          <w:color w:val="000000"/>
        </w:rPr>
        <w:t>（</w:t>
      </w:r>
      <w:r>
        <w:rPr>
          <w:color w:val="000000"/>
        </w:rPr>
        <w:t>2001</w:t>
      </w:r>
      <w:r>
        <w:rPr>
          <w:color w:val="000000"/>
        </w:rPr>
        <w:t>）和</w:t>
      </w:r>
      <w:r>
        <w:rPr>
          <w:color w:val="000000"/>
        </w:rPr>
        <w:t>Urban100</w:t>
      </w:r>
      <w:r>
        <w:rPr>
          <w:color w:val="000000"/>
        </w:rPr>
        <w:t>（</w:t>
      </w:r>
      <w:r>
        <w:rPr>
          <w:color w:val="000000"/>
        </w:rPr>
        <w:t>Huang</w:t>
      </w:r>
      <w:r>
        <w:rPr>
          <w:color w:val="000000"/>
        </w:rPr>
        <w:t xml:space="preserve"> </w:t>
      </w:r>
      <w:r>
        <w:rPr>
          <w:i/>
          <w:color w:val="000000"/>
        </w:rPr>
        <w:t>等</w:t>
      </w:r>
      <w:r>
        <w:rPr>
          <w:color w:val="000000"/>
        </w:rPr>
        <w:t>。，</w:t>
      </w:r>
      <w:r>
        <w:rPr>
          <w:color w:val="000000"/>
        </w:rPr>
        <w:t>2015</w:t>
      </w:r>
      <w:r>
        <w:rPr>
          <w:color w:val="000000"/>
        </w:rPr>
        <w:t>）</w:t>
      </w:r>
      <w:r>
        <w:rPr>
          <w:color w:val="000000"/>
        </w:rPr>
        <w:t>。</w:t>
      </w:r>
      <w:r>
        <w:rPr>
          <w:color w:val="000000"/>
        </w:rPr>
        <w:t>综合起来考虑的基准包括广泛分布的各种图像，包括人，动物，建筑物和无生命物体的图像。</w:t>
      </w:r>
    </w:p>
    <w:p w:rsidR="00000000" w:rsidRDefault="00140DB2">
      <w:pPr>
        <w:spacing w:after="207" w:line="261" w:lineRule="auto"/>
        <w:ind w:left="-5" w:right="-4" w:firstLine="388"/>
      </w:pPr>
      <w:r>
        <w:rPr>
          <w:color w:val="000000"/>
        </w:rPr>
        <w:t>与</w:t>
      </w:r>
      <w:r>
        <w:rPr>
          <w:color w:val="000000"/>
        </w:rPr>
        <w:t>Kim</w:t>
      </w:r>
      <w:r>
        <w:rPr>
          <w:color w:val="000000"/>
        </w:rPr>
        <w:t xml:space="preserve"> </w:t>
      </w:r>
      <w:r>
        <w:rPr>
          <w:i/>
          <w:color w:val="000000"/>
        </w:rPr>
        <w:t>等人比</w:t>
      </w:r>
      <w:r>
        <w:rPr>
          <w:i/>
          <w:color w:val="000000"/>
        </w:rPr>
        <w:t>较</w:t>
      </w:r>
      <w:r>
        <w:rPr>
          <w:color w:val="000000"/>
        </w:rPr>
        <w:t>。</w:t>
      </w:r>
      <w:r>
        <w:rPr>
          <w:color w:val="000000"/>
        </w:rPr>
        <w:t>（</w:t>
      </w:r>
      <w:r>
        <w:rPr>
          <w:color w:val="000000"/>
        </w:rPr>
        <w:t>2016</w:t>
      </w:r>
      <w:r>
        <w:rPr>
          <w:color w:val="000000"/>
        </w:rPr>
        <w:t>），我们调整了建议的培训程序</w:t>
      </w:r>
      <w:r>
        <w:rPr>
          <w:color w:val="000000"/>
        </w:rPr>
        <w:t>。</w:t>
      </w:r>
      <w:r>
        <w:rPr>
          <w:color w:val="000000"/>
        </w:rPr>
        <w:t>最重要的是，我们发现训练易于权重的初始化，并且最终性能可能会根据优化的起点而有所不同</w:t>
      </w:r>
      <w:r>
        <w:rPr>
          <w:color w:val="000000"/>
        </w:rPr>
        <w:t>。</w:t>
      </w:r>
      <w:r>
        <w:rPr>
          <w:color w:val="000000"/>
        </w:rPr>
        <w:t>通过使用</w:t>
      </w:r>
      <w:r>
        <w:rPr>
          <w:color w:val="000000"/>
        </w:rPr>
        <w:t>Adam</w:t>
      </w:r>
      <w:r>
        <w:rPr>
          <w:color w:val="000000"/>
        </w:rPr>
        <w:t>优化器（</w:t>
      </w:r>
      <w:r>
        <w:rPr>
          <w:color w:val="000000"/>
        </w:rPr>
        <w:t>Kingma</w:t>
      </w:r>
      <w:r>
        <w:rPr>
          <w:color w:val="000000"/>
        </w:rPr>
        <w:t>和</w:t>
      </w:r>
      <w:r>
        <w:rPr>
          <w:color w:val="000000"/>
        </w:rPr>
        <w:t>Ba</w:t>
      </w:r>
      <w:r>
        <w:rPr>
          <w:color w:val="000000"/>
        </w:rPr>
        <w:t>，</w:t>
      </w:r>
      <w:r>
        <w:rPr>
          <w:color w:val="000000"/>
        </w:rPr>
        <w:t>2014</w:t>
      </w:r>
      <w:r>
        <w:rPr>
          <w:color w:val="000000"/>
        </w:rPr>
        <w:t>），我们可以在很大程度上稳定学习过程，而不是使用随机梯度下降法，从而可以更轻松地再现结果</w:t>
      </w:r>
      <w:r>
        <w:rPr>
          <w:color w:val="000000"/>
        </w:rPr>
        <w:t>。</w:t>
      </w:r>
      <w:r>
        <w:rPr>
          <w:color w:val="000000"/>
        </w:rPr>
        <w:t>我们使用的</w:t>
      </w:r>
      <w:r>
        <w:rPr>
          <w:color w:val="000000"/>
        </w:rPr>
        <w:t>值</w:t>
      </w:r>
      <w:r>
        <w:rPr>
          <w:rFonts w:ascii="Cambria" w:eastAsia="Cambria" w:hAnsi="Cambria" w:cs="Cambria"/>
          <w:i/>
          <w:color w:val="000000"/>
        </w:rPr>
        <w:t>β</w:t>
      </w:r>
      <w:r>
        <w:rPr>
          <w:rFonts w:ascii="Cambria" w:eastAsia="Cambria" w:hAnsi="Cambria" w:cs="Cambria"/>
          <w:i/>
          <w:color w:val="000000"/>
        </w:rPr>
        <w:t xml:space="preserve"> </w:t>
      </w:r>
      <w:r>
        <w:rPr>
          <w:rFonts w:ascii="Cambria" w:eastAsia="Cambria" w:hAnsi="Cambria" w:cs="Cambria"/>
          <w:color w:val="000000"/>
          <w:vertAlign w:val="subscript"/>
        </w:rPr>
        <w:t>1</w:t>
      </w:r>
      <w:r>
        <w:rPr>
          <w:rFonts w:ascii="Cambria" w:eastAsia="Cambria" w:hAnsi="Cambria" w:cs="Cambria"/>
          <w:color w:val="000000"/>
        </w:rPr>
        <w:t xml:space="preserve"> = 0</w:t>
      </w:r>
      <w:r>
        <w:rPr>
          <w:rFonts w:ascii="Cambria" w:eastAsia="Cambria" w:hAnsi="Cambria" w:cs="Cambria"/>
          <w:color w:val="000000"/>
        </w:rPr>
        <w:t xml:space="preserve"> </w:t>
      </w:r>
      <w:r>
        <w:rPr>
          <w:rFonts w:ascii="宋体" w:eastAsia="宋体" w:hAnsi="宋体" w:cs="宋体" w:hint="eastAsia"/>
          <w:i/>
          <w:color w:val="000000"/>
        </w:rPr>
        <w:t>。</w:t>
      </w:r>
      <w:r>
        <w:rPr>
          <w:rFonts w:ascii="Cambria" w:eastAsia="Cambria" w:hAnsi="Cambria" w:cs="Cambria"/>
          <w:color w:val="000000"/>
        </w:rPr>
        <w:t>9</w:t>
      </w:r>
      <w:r>
        <w:rPr>
          <w:rFonts w:ascii="Cambria" w:eastAsia="Cambria" w:hAnsi="Cambria" w:cs="Cambria"/>
          <w:color w:val="000000"/>
        </w:rPr>
        <w:t xml:space="preserve"> </w:t>
      </w:r>
      <w:r>
        <w:rPr>
          <w:color w:val="000000"/>
        </w:rPr>
        <w:t>和</w:t>
      </w:r>
      <w:r>
        <w:rPr>
          <w:rFonts w:ascii="Cambria" w:eastAsia="Cambria" w:hAnsi="Cambria" w:cs="Cambria"/>
          <w:i/>
          <w:color w:val="000000"/>
        </w:rPr>
        <w:t>β</w:t>
      </w:r>
      <w:r>
        <w:rPr>
          <w:rFonts w:ascii="Cambria" w:eastAsia="Cambria" w:hAnsi="Cambria" w:cs="Cambria"/>
          <w:i/>
          <w:color w:val="000000"/>
        </w:rPr>
        <w:t xml:space="preserve"> </w:t>
      </w:r>
      <w:r>
        <w:rPr>
          <w:rFonts w:ascii="Cambria" w:eastAsia="Cambria" w:hAnsi="Cambria" w:cs="Cambria"/>
          <w:color w:val="000000"/>
          <w:vertAlign w:val="subscript"/>
        </w:rPr>
        <w:t>2</w:t>
      </w:r>
      <w:r>
        <w:rPr>
          <w:rFonts w:ascii="Cambria" w:eastAsia="Cambria" w:hAnsi="Cambria" w:cs="Cambria"/>
          <w:color w:val="000000"/>
        </w:rPr>
        <w:t xml:space="preserve"> = 0</w:t>
      </w:r>
      <w:r>
        <w:rPr>
          <w:rFonts w:ascii="Cambria" w:eastAsia="Cambria" w:hAnsi="Cambria" w:cs="Cambria"/>
          <w:color w:val="000000"/>
        </w:rPr>
        <w:t xml:space="preserve"> </w:t>
      </w:r>
      <w:r>
        <w:rPr>
          <w:rFonts w:ascii="宋体" w:eastAsia="宋体" w:hAnsi="宋体" w:cs="宋体" w:hint="eastAsia"/>
          <w:i/>
          <w:color w:val="000000"/>
        </w:rPr>
        <w:t>。</w:t>
      </w:r>
      <w:r>
        <w:rPr>
          <w:rFonts w:ascii="Cambria" w:eastAsia="Cambria" w:hAnsi="Cambria" w:cs="Cambria"/>
          <w:color w:val="000000"/>
        </w:rPr>
        <w:t>99</w:t>
      </w:r>
      <w:r>
        <w:rPr>
          <w:rFonts w:ascii="Cambria" w:eastAsia="Cambria" w:hAnsi="Cambria" w:cs="Cambria"/>
          <w:color w:val="000000"/>
        </w:rPr>
        <w:t>9</w:t>
      </w:r>
      <w:r>
        <w:rPr>
          <w:color w:val="000000"/>
        </w:rPr>
        <w:t>亚当算法</w:t>
      </w:r>
      <w:r>
        <w:rPr>
          <w:color w:val="000000"/>
        </w:rPr>
        <w:t>。</w:t>
      </w:r>
      <w:r>
        <w:rPr>
          <w:color w:val="000000"/>
        </w:rPr>
        <w:t>此外，当我们以很高的学习率开始训练时，我们无法避免出现梯度爆炸的问题</w:t>
      </w:r>
      <w:r>
        <w:rPr>
          <w:color w:val="000000"/>
        </w:rPr>
        <w:t>。</w:t>
      </w:r>
      <w:r>
        <w:rPr>
          <w:color w:val="000000"/>
        </w:rPr>
        <w:t>即使我们使用的是原始论文中描述的梯度修剪程序，情况也是如此</w:t>
      </w:r>
      <w:r>
        <w:rPr>
          <w:color w:val="000000"/>
        </w:rPr>
        <w:t>。</w:t>
      </w:r>
      <w:r>
        <w:rPr>
          <w:color w:val="000000"/>
        </w:rPr>
        <w:t>尽管如此，我们将梯度裁剪</w:t>
      </w:r>
      <w:r>
        <w:rPr>
          <w:color w:val="000000"/>
        </w:rPr>
        <w:t>到</w:t>
      </w:r>
      <w:r>
        <w:rPr>
          <w:rFonts w:ascii="Cambria" w:eastAsia="Cambria" w:hAnsi="Cambria" w:cs="Cambria"/>
          <w:color w:val="000000"/>
        </w:rPr>
        <w:t>[</w:t>
      </w:r>
      <w:r>
        <w:rPr>
          <w:rFonts w:ascii="Cambria" w:eastAsia="Cambria" w:hAnsi="Cambria" w:cs="Cambria"/>
          <w:color w:val="000000"/>
        </w:rPr>
        <w:t xml:space="preserve"> </w:t>
      </w:r>
      <w:r>
        <w:rPr>
          <w:rFonts w:ascii="Cambria" w:eastAsia="Cambria" w:hAnsi="Cambria" w:cs="Cambria"/>
          <w:i/>
          <w:color w:val="000000"/>
        </w:rPr>
        <w:t>-θ/γ</w:t>
      </w:r>
      <w:r>
        <w:rPr>
          <w:rFonts w:ascii="宋体" w:eastAsia="宋体" w:hAnsi="宋体" w:cs="宋体" w:hint="eastAsia"/>
          <w:i/>
          <w:color w:val="000000"/>
        </w:rPr>
        <w:t>，</w:t>
      </w:r>
      <w:r>
        <w:rPr>
          <w:rFonts w:ascii="Cambria" w:eastAsia="Cambria" w:hAnsi="Cambria" w:cs="Cambria"/>
          <w:i/>
          <w:color w:val="000000"/>
        </w:rPr>
        <w:t>θ/</w:t>
      </w:r>
      <w:r>
        <w:rPr>
          <w:rFonts w:ascii="Cambria" w:eastAsia="Cambria" w:hAnsi="Cambria" w:cs="Cambria"/>
          <w:i/>
          <w:color w:val="000000"/>
        </w:rPr>
        <w:t>γ</w:t>
      </w:r>
      <w:r>
        <w:rPr>
          <w:rFonts w:ascii="Cambria" w:eastAsia="Cambria" w:hAnsi="Cambria" w:cs="Cambria"/>
          <w:color w:val="000000"/>
        </w:rPr>
        <w:t xml:space="preserve"> ]</w:t>
      </w:r>
      <w:r>
        <w:rPr>
          <w:rFonts w:ascii="Cambria" w:eastAsia="Cambria" w:hAnsi="Cambria" w:cs="Cambria"/>
          <w:color w:val="000000"/>
        </w:rPr>
        <w:t xml:space="preserve"> </w:t>
      </w:r>
      <w:r>
        <w:rPr>
          <w:color w:val="000000"/>
        </w:rPr>
        <w:t>的范围</w:t>
      </w:r>
      <w:r>
        <w:rPr>
          <w:color w:val="000000"/>
        </w:rPr>
        <w:t>内</w:t>
      </w:r>
      <w:r>
        <w:rPr>
          <w:color w:val="000000"/>
        </w:rPr>
        <w:t>，其</w:t>
      </w:r>
      <w:r>
        <w:rPr>
          <w:color w:val="000000"/>
        </w:rPr>
        <w:t>中</w:t>
      </w:r>
      <w:r>
        <w:rPr>
          <w:rFonts w:ascii="Cambria" w:eastAsia="Cambria" w:hAnsi="Cambria" w:cs="Cambria"/>
          <w:i/>
          <w:color w:val="000000"/>
        </w:rPr>
        <w:t>γ</w:t>
      </w:r>
      <w:r>
        <w:rPr>
          <w:color w:val="000000"/>
        </w:rPr>
        <w:t>是当前的学习速率，</w:t>
      </w:r>
      <w:r>
        <w:rPr>
          <w:color w:val="000000"/>
        </w:rPr>
        <w:t>而</w:t>
      </w:r>
      <w:r>
        <w:rPr>
          <w:rFonts w:ascii="Cambria" w:eastAsia="Cambria" w:hAnsi="Cambria" w:cs="Cambria"/>
          <w:i/>
          <w:color w:val="000000"/>
        </w:rPr>
        <w:t>θ</w:t>
      </w:r>
      <w:r>
        <w:rPr>
          <w:color w:val="000000"/>
        </w:rPr>
        <w:t>是梯度裁剪程序的参数</w:t>
      </w:r>
      <w:r>
        <w:rPr>
          <w:color w:val="000000"/>
        </w:rPr>
        <w:t>。</w:t>
      </w:r>
      <w:r>
        <w:rPr>
          <w:color w:val="000000"/>
        </w:rPr>
        <w:t>在我们的实验中，我们设</w:t>
      </w:r>
      <w:r>
        <w:rPr>
          <w:color w:val="000000"/>
        </w:rPr>
        <w:t>定</w:t>
      </w:r>
      <w:r>
        <w:rPr>
          <w:rFonts w:ascii="Cambria" w:eastAsia="Cambria" w:hAnsi="Cambria" w:cs="Cambria"/>
          <w:i/>
          <w:color w:val="000000"/>
        </w:rPr>
        <w:t>θ</w:t>
      </w:r>
      <w:r>
        <w:rPr>
          <w:rFonts w:ascii="Cambria" w:eastAsia="Cambria" w:hAnsi="Cambria" w:cs="Cambria"/>
          <w:color w:val="000000"/>
        </w:rPr>
        <w:t xml:space="preserve"> = 0</w:t>
      </w:r>
      <w:r>
        <w:rPr>
          <w:rFonts w:ascii="Cambria" w:eastAsia="Cambria" w:hAnsi="Cambria" w:cs="Cambria"/>
          <w:color w:val="000000"/>
        </w:rPr>
        <w:t xml:space="preserve"> </w:t>
      </w:r>
      <w:r>
        <w:rPr>
          <w:rFonts w:ascii="宋体" w:eastAsia="宋体" w:hAnsi="宋体" w:cs="宋体" w:hint="eastAsia"/>
          <w:i/>
          <w:color w:val="000000"/>
        </w:rPr>
        <w:t>。</w:t>
      </w:r>
      <w:r>
        <w:rPr>
          <w:rFonts w:ascii="Cambria" w:eastAsia="Cambria" w:hAnsi="Cambria" w:cs="Cambria"/>
          <w:color w:val="000000"/>
        </w:rPr>
        <w:t>5</w:t>
      </w:r>
      <w:r>
        <w:rPr>
          <w:color w:val="000000"/>
        </w:rPr>
        <w:t>，而在原始论文中没有提到该</w:t>
      </w:r>
      <w:r>
        <w:rPr>
          <w:color w:val="000000"/>
        </w:rPr>
        <w:t>选择</w:t>
      </w:r>
      <w:r>
        <w:rPr>
          <w:color w:val="000000"/>
        </w:rPr>
        <w:t>。</w:t>
      </w:r>
      <w:r>
        <w:rPr>
          <w:color w:val="000000"/>
        </w:rPr>
        <w:t>由于存在爆炸梯度的问题，因此我们以等于</w:t>
      </w:r>
      <w:r>
        <w:rPr>
          <w:color w:val="000000"/>
        </w:rPr>
        <w:t>0.0001</w:t>
      </w:r>
      <w:r>
        <w:rPr>
          <w:color w:val="000000"/>
        </w:rPr>
        <w:t>的学习率开始了优化</w:t>
      </w:r>
      <w:r>
        <w:rPr>
          <w:color w:val="000000"/>
        </w:rPr>
        <w:t>。</w:t>
      </w:r>
      <w:r>
        <w:rPr>
          <w:color w:val="000000"/>
        </w:rPr>
        <w:t>每</w:t>
      </w:r>
      <w:r>
        <w:rPr>
          <w:color w:val="000000"/>
        </w:rPr>
        <w:t>20</w:t>
      </w:r>
      <w:r>
        <w:rPr>
          <w:color w:val="000000"/>
        </w:rPr>
        <w:t>个周期我们将其减少了</w:t>
      </w:r>
      <w:r>
        <w:rPr>
          <w:color w:val="000000"/>
        </w:rPr>
        <w:t>10</w:t>
      </w:r>
      <w:r>
        <w:rPr>
          <w:color w:val="000000"/>
        </w:rPr>
        <w:t>倍</w:t>
      </w:r>
      <w:r>
        <w:rPr>
          <w:color w:val="000000"/>
        </w:rPr>
        <w:t>。</w:t>
      </w:r>
      <w:r>
        <w:rPr>
          <w:color w:val="000000"/>
        </w:rPr>
        <w:t>我们总共训练了</w:t>
      </w:r>
      <w:r>
        <w:rPr>
          <w:color w:val="000000"/>
        </w:rPr>
        <w:t>60</w:t>
      </w:r>
      <w:r>
        <w:rPr>
          <w:color w:val="000000"/>
        </w:rPr>
        <w:t>个时期的模型</w:t>
      </w:r>
      <w:r>
        <w:rPr>
          <w:color w:val="000000"/>
        </w:rPr>
        <w:t>。</w:t>
      </w:r>
      <w:r>
        <w:rPr>
          <w:color w:val="000000"/>
        </w:rPr>
        <w:t>我们没有调整训练过程的其余参数，即批量大小为</w:t>
      </w:r>
      <w:r>
        <w:rPr>
          <w:color w:val="000000"/>
        </w:rPr>
        <w:t>64</w:t>
      </w:r>
      <w:r>
        <w:rPr>
          <w:color w:val="000000"/>
        </w:rPr>
        <w:t>，贴片大小为</w:t>
      </w:r>
      <w:r>
        <w:rPr>
          <w:color w:val="000000"/>
        </w:rPr>
        <w:t>41</w:t>
      </w:r>
      <w:r>
        <w:rPr>
          <w:color w:val="000000"/>
        </w:rPr>
        <w:t>和重量衰减为</w:t>
      </w:r>
      <w:r>
        <w:rPr>
          <w:color w:val="000000"/>
        </w:rPr>
        <w:t>0.0001</w:t>
      </w:r>
      <w:r>
        <w:rPr>
          <w:color w:val="000000"/>
        </w:rPr>
        <w:t>。</w:t>
      </w:r>
      <w:r>
        <w:rPr>
          <w:color w:val="000000"/>
        </w:rPr>
        <w:t>网络的架构也保持不变</w:t>
      </w:r>
      <w:r>
        <w:rPr>
          <w:color w:val="000000"/>
        </w:rPr>
        <w:t>。</w:t>
      </w:r>
      <w:r>
        <w:rPr>
          <w:color w:val="000000"/>
        </w:rPr>
        <w:t>该模型的训练和评估时间与原始论文中描述的相当。</w:t>
      </w:r>
    </w:p>
    <w:p w:rsidR="00000000" w:rsidRDefault="00140DB2">
      <w:pPr>
        <w:ind w:left="-5" w:firstLine="396"/>
      </w:pPr>
      <w:r>
        <w:rPr>
          <w:color w:val="000000"/>
        </w:rPr>
        <w:t>我们在表</w:t>
      </w:r>
      <w:r>
        <w:rPr>
          <w:color w:val="000000"/>
        </w:rPr>
        <w:t>1</w:t>
      </w:r>
      <w:r>
        <w:rPr>
          <w:color w:val="000000"/>
        </w:rPr>
        <w:t>中给出了不同基准的峰值信噪比（</w:t>
      </w:r>
      <w:r>
        <w:rPr>
          <w:color w:val="000000"/>
        </w:rPr>
        <w:t>PSNR</w:t>
      </w:r>
      <w:r>
        <w:rPr>
          <w:color w:val="000000"/>
        </w:rPr>
        <w:t>）的平均值</w:t>
      </w:r>
      <w:r>
        <w:rPr>
          <w:color w:val="000000"/>
        </w:rPr>
        <w:t>。</w:t>
      </w:r>
      <w:r>
        <w:t>我们复制了</w:t>
      </w:r>
      <w:r>
        <w:t>Kim</w:t>
      </w:r>
      <w:r>
        <w:t xml:space="preserve"> </w:t>
      </w:r>
      <w:r>
        <w:rPr>
          <w:i/>
        </w:rPr>
        <w:t>等</w:t>
      </w:r>
      <w:r>
        <w:rPr>
          <w:i/>
        </w:rPr>
        <w:t>人</w:t>
      </w:r>
      <w:r>
        <w:t>的参考方法获得的结果</w:t>
      </w:r>
      <w:r>
        <w:t xml:space="preserve"> </w:t>
      </w:r>
      <w:r>
        <w:t>。</w:t>
      </w:r>
      <w:r>
        <w:t>（</w:t>
      </w:r>
      <w:r>
        <w:t>2016</w:t>
      </w:r>
      <w:r>
        <w:t>），同时根据我们的实验调整</w:t>
      </w:r>
      <w:r>
        <w:t>VDSR</w:t>
      </w:r>
      <w:r>
        <w:t>的工作值</w:t>
      </w:r>
      <w:r>
        <w:t>。</w:t>
      </w:r>
      <w:r>
        <w:t>尽管进行了调整，从而提高了算法的性能，但我们仍然无</w:t>
      </w:r>
      <w:r>
        <w:t>法获得原始论文中报告的准确结果，总体而言，性能稍差</w:t>
      </w:r>
      <w:r>
        <w:t>。</w:t>
      </w:r>
      <w:r>
        <w:t>但是，性能下降可以忽略不计，并且在每种情况下，</w:t>
      </w:r>
      <w:r>
        <w:t>VDSR</w:t>
      </w:r>
      <w:r>
        <w:t>的性能仍优于参考方法</w:t>
      </w:r>
      <w:r>
        <w:t>。</w:t>
      </w:r>
      <w:r>
        <w:t>由于训练模型所需的代码未与原始文件一起提供，因此出于可重复性的考虑，我们决定在进一步评估时使用模型</w:t>
      </w:r>
      <w:r>
        <w:t>。</w:t>
      </w:r>
      <w:r>
        <w:rPr>
          <w:color w:val="000000"/>
        </w:rPr>
        <w:t>为了评估观察结果的统计显着性，我们还进行了威尔科克森符号秩检验</w:t>
      </w:r>
      <w:r>
        <w:rPr>
          <w:color w:val="000000"/>
        </w:rPr>
        <w:t>。</w:t>
      </w:r>
      <w:r>
        <w:rPr>
          <w:color w:val="000000"/>
        </w:rPr>
        <w:t>在</w:t>
      </w:r>
      <w:r>
        <w:rPr>
          <w:color w:val="000000"/>
        </w:rPr>
        <w:t>VDSR</w:t>
      </w:r>
      <w:r>
        <w:rPr>
          <w:color w:val="000000"/>
        </w:rPr>
        <w:t>上观察到的结果与所有参考方法所观察到的结果在统计学上显着不同，显着性水平为</w:t>
      </w:r>
      <w:r>
        <w:rPr>
          <w:color w:val="000000"/>
        </w:rPr>
        <w:t>0.005</w:t>
      </w:r>
      <w:r>
        <w:rPr>
          <w:color w:val="000000"/>
        </w:rPr>
        <w:t>。</w:t>
      </w:r>
    </w:p>
    <w:p w:rsidR="00000000" w:rsidRDefault="00140DB2">
      <w:pPr>
        <w:spacing w:after="295"/>
        <w:ind w:left="-5" w:firstLine="396"/>
      </w:pPr>
      <w:r>
        <w:t>应用超分辨率后，来自</w:t>
      </w:r>
      <w:r>
        <w:t>Set5</w:t>
      </w:r>
      <w:r>
        <w:t>的样本图像如图</w:t>
      </w:r>
      <w:r>
        <w:t>3</w:t>
      </w:r>
      <w:r>
        <w:t>所示。可以看出，应用</w:t>
      </w:r>
      <w:r>
        <w:t>VDSR</w:t>
      </w:r>
      <w:r>
        <w:t>算法可产生清晰的边缘并消除与低分辨率图像相关的模糊</w:t>
      </w:r>
      <w:r>
        <w:t>。</w:t>
      </w:r>
      <w:r>
        <w:t>但是，特别是对于较大的</w:t>
      </w:r>
      <w:r>
        <w:t>SF</w:t>
      </w:r>
      <w:r>
        <w:t>值，仍然不可避免地会损失一些细节</w:t>
      </w:r>
      <w:r>
        <w:t>。</w:t>
      </w:r>
      <w:r>
        <w:t>VDSR</w:t>
      </w:r>
      <w:r>
        <w:t>在生成视觉上令人愉悦的图像时，无法恢复稍后可以在分类期间使用的完整信息。</w:t>
      </w:r>
    </w:p>
    <w:p w:rsidR="00000000" w:rsidRDefault="00140DB2">
      <w:pPr>
        <w:ind w:left="5"/>
      </w:pPr>
      <w:r>
        <w:rPr>
          <w:b/>
        </w:rPr>
        <w:t>4.3</w:t>
      </w:r>
      <w:r>
        <w:rPr>
          <w:b/>
        </w:rPr>
        <w:t>。</w:t>
      </w:r>
      <w:r>
        <w:rPr>
          <w:b/>
        </w:rPr>
        <w:t>在分类之前应用超分辨率</w:t>
      </w:r>
      <w:r>
        <w:rPr>
          <w:b/>
        </w:rPr>
        <w:t>。</w:t>
      </w:r>
      <w:r>
        <w:t>在进行的实验研究的最后阶段，我们检查了在分类之前应用超分辨率是否可以提高低分辨率图像的分类精度</w:t>
      </w:r>
      <w:r>
        <w:t>。</w:t>
      </w:r>
      <w:r>
        <w:t>我们考虑了所有先前使用的神经网络结构的，即，</w:t>
      </w:r>
      <w:r>
        <w:t>AlexNet</w:t>
      </w:r>
      <w:r>
        <w:t>，</w:t>
      </w:r>
      <w:r>
        <w:t>VGGNet</w:t>
      </w:r>
      <w:r>
        <w:t>和</w:t>
      </w:r>
      <w:r>
        <w:t>RESNET</w:t>
      </w:r>
      <w:r>
        <w:t>，和</w:t>
      </w:r>
      <w:r>
        <w:t>SF</w:t>
      </w:r>
      <w:r>
        <w:t>在</w:t>
      </w:r>
      <w:r>
        <w:rPr>
          <w:rFonts w:ascii="Cambria" w:eastAsia="Cambria" w:hAnsi="Cambria" w:cs="Cambria"/>
        </w:rPr>
        <w:t>{1</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2</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3</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4}</w:t>
      </w:r>
      <w:r>
        <w:rPr>
          <w:rFonts w:ascii="Cambria" w:eastAsia="Cambria" w:hAnsi="Cambria" w:cs="Cambria"/>
        </w:rPr>
        <w:t xml:space="preserve"> </w:t>
      </w:r>
      <w:r>
        <w:t>。</w:t>
      </w:r>
      <w:r>
        <w:t>我们将</w:t>
      </w:r>
      <w:r>
        <w:t>VDSR</w:t>
      </w:r>
      <w:r>
        <w:t>神经网络用作超分辨率算法，该网络根据上一节中介绍的过程进行了训练。</w:t>
      </w:r>
    </w:p>
    <w:p w:rsidR="00000000" w:rsidRDefault="00140DB2">
      <w:pPr>
        <w:ind w:left="-5" w:firstLine="396"/>
      </w:pPr>
      <w:r>
        <w:rPr>
          <w:color w:val="000000"/>
        </w:rPr>
        <w:t>在实验研究的这一部分中观察到的趋势的可视化如图</w:t>
      </w:r>
      <w:r>
        <w:rPr>
          <w:color w:val="000000"/>
        </w:rPr>
        <w:t>4</w:t>
      </w:r>
      <w:r>
        <w:rPr>
          <w:color w:val="000000"/>
        </w:rPr>
        <w:t>所示，而完整的数值结果显示在表</w:t>
      </w:r>
      <w:r>
        <w:rPr>
          <w:color w:val="000000"/>
        </w:rPr>
        <w:t>2</w:t>
      </w:r>
      <w:r>
        <w:rPr>
          <w:color w:val="000000"/>
        </w:rPr>
        <w:t>中。</w:t>
      </w:r>
      <w:r>
        <w:rPr>
          <w:color w:val="000000"/>
        </w:rPr>
        <w:t xml:space="preserve"> </w:t>
      </w:r>
      <w:r>
        <w:t>可以看出，将超分辨率作为图像预处理的一种形式可以在每种情况下提高性能</w:t>
      </w:r>
      <w:r>
        <w:t>。</w:t>
      </w:r>
      <w:r>
        <w:t>对于等于</w:t>
      </w:r>
      <w:r>
        <w:t>2</w:t>
      </w:r>
      <w:r>
        <w:t>的</w:t>
      </w:r>
      <w:r>
        <w:t>SF</w:t>
      </w:r>
      <w:r>
        <w:t>，我们可以获得接近原始，未失真数据所观察到的性能</w:t>
      </w:r>
      <w:r>
        <w:t>。</w:t>
      </w:r>
      <w:r>
        <w:t>当考虑到</w:t>
      </w:r>
      <w:r>
        <w:t>top-1</w:t>
      </w:r>
      <w:r>
        <w:t>精度时，与未失真数据的情况相比，观察到的分类精度下降对于</w:t>
      </w:r>
      <w:r>
        <w:t>AlexNet</w:t>
      </w:r>
      <w:r>
        <w:t>等于</w:t>
      </w:r>
      <w:r>
        <w:t>0.47</w:t>
      </w:r>
      <w:r>
        <w:t>个百分点，对于</w:t>
      </w:r>
      <w:r>
        <w:t>VGGNet</w:t>
      </w:r>
      <w:r>
        <w:t>是</w:t>
      </w:r>
      <w:r>
        <w:t>0.45</w:t>
      </w:r>
      <w:r>
        <w:t>个百分点，对于</w:t>
      </w:r>
      <w:r>
        <w:t>ResNet</w:t>
      </w:r>
      <w:r>
        <w:t>是</w:t>
      </w:r>
      <w:r>
        <w:t>0.43</w:t>
      </w:r>
      <w:r>
        <w:t>个百分点</w:t>
      </w:r>
      <w:r>
        <w:t>。</w:t>
      </w:r>
      <w:r>
        <w:t>这意味着对于</w:t>
      </w:r>
      <w:r>
        <w:t>AlexNet</w:t>
      </w:r>
      <w:r>
        <w:t>，</w:t>
      </w:r>
      <w:r>
        <w:t>VGGNet</w:t>
      </w:r>
      <w:r>
        <w:t>和</w:t>
      </w:r>
      <w:r>
        <w:t>ResNet</w:t>
      </w:r>
      <w:r>
        <w:t>，应用超分辨率消除了性能下降的</w:t>
      </w:r>
      <w:r>
        <w:t>87.92</w:t>
      </w:r>
      <w:r>
        <w:t>％，</w:t>
      </w:r>
      <w:r>
        <w:t>80.59</w:t>
      </w:r>
      <w:r>
        <w:t>％和</w:t>
      </w:r>
      <w:r>
        <w:t>81.15</w:t>
      </w:r>
      <w:r>
        <w:t>％，即基线和低分辨率受影响的数据之间的差异</w:t>
      </w:r>
      <w:r>
        <w:t>。</w:t>
      </w:r>
      <w:r>
        <w:t>前五名的准确性也有类似的趋势：对于</w:t>
      </w:r>
      <w:r>
        <w:t>AlexNet</w:t>
      </w:r>
      <w:r>
        <w:t>，性能下降降低到</w:t>
      </w:r>
      <w:r>
        <w:t>0.35</w:t>
      </w:r>
      <w:r>
        <w:t>个百分点，即</w:t>
      </w:r>
      <w:r>
        <w:t>88</w:t>
      </w:r>
      <w:r>
        <w:t>。</w:t>
      </w:r>
      <w:r>
        <w:t>消除了由低图像分辨率引起的</w:t>
      </w:r>
      <w:r>
        <w:t>76</w:t>
      </w:r>
      <w:r>
        <w:t>％的精度下降</w:t>
      </w:r>
      <w:r>
        <w:t>。</w:t>
      </w:r>
      <w:r>
        <w:t>对于</w:t>
      </w:r>
      <w:r>
        <w:t>VGGNet</w:t>
      </w:r>
      <w:r>
        <w:t>，观察到的值为</w:t>
      </w:r>
      <w:r>
        <w:t>0.25</w:t>
      </w:r>
      <w:r>
        <w:t>个百分点和</w:t>
      </w:r>
      <w:r>
        <w:t>83.46</w:t>
      </w:r>
      <w:r>
        <w:t>％，而对于</w:t>
      </w:r>
      <w:r>
        <w:t>ResNet</w:t>
      </w:r>
      <w:r>
        <w:t>，观察到的值为</w:t>
      </w:r>
      <w:r>
        <w:t>0.35</w:t>
      </w:r>
      <w:r>
        <w:t>个百分点和</w:t>
      </w:r>
      <w:r>
        <w:t>79.14</w:t>
      </w:r>
      <w:r>
        <w:t>％。</w:t>
      </w:r>
    </w:p>
    <w:p w:rsidR="00000000" w:rsidRDefault="00140DB2">
      <w:pPr>
        <w:ind w:left="-5" w:firstLine="396"/>
      </w:pPr>
      <w:r>
        <w:t>在图像分辨率严重降低的情况下，即当</w:t>
      </w:r>
      <w:r>
        <w:t>SF</w:t>
      </w:r>
      <w:r>
        <w:t>等于</w:t>
      </w:r>
      <w:r>
        <w:t>4</w:t>
      </w:r>
      <w:r>
        <w:t>时，由于应用超分辨率而使分类精度恢复的程度大大降低</w:t>
      </w:r>
      <w:r>
        <w:t>。</w:t>
      </w:r>
      <w:r>
        <w:t>对于顶级</w:t>
      </w:r>
      <w:r>
        <w:t>-1</w:t>
      </w:r>
      <w:r>
        <w:t>精度，</w:t>
      </w:r>
      <w:r>
        <w:t>AlexNet</w:t>
      </w:r>
      <w:r>
        <w:t>消除了由低分辨率导致的性能下降</w:t>
      </w:r>
      <w:r>
        <w:t>29.17</w:t>
      </w:r>
      <w:r>
        <w:t>％，</w:t>
      </w:r>
      <w:r>
        <w:t>VGGNet</w:t>
      </w:r>
      <w:r>
        <w:t>消除了</w:t>
      </w:r>
      <w:r>
        <w:t>31.36</w:t>
      </w:r>
      <w:r>
        <w:t>％，</w:t>
      </w:r>
      <w:r>
        <w:t>ResNet</w:t>
      </w:r>
      <w:r>
        <w:t>消除了</w:t>
      </w:r>
      <w:r>
        <w:t>35.84</w:t>
      </w:r>
      <w:r>
        <w:t>％</w:t>
      </w:r>
      <w:r>
        <w:t>。</w:t>
      </w:r>
      <w:r>
        <w:t>不过，与不考虑低图像分辨率的情况相比，应用超分辨率可将</w:t>
      </w:r>
      <w:r>
        <w:t>AlexNet</w:t>
      </w:r>
      <w:r>
        <w:t>的准确性提高</w:t>
      </w:r>
      <w:r>
        <w:t>3.84</w:t>
      </w:r>
      <w:r>
        <w:t>个百分点，将</w:t>
      </w:r>
      <w:r>
        <w:t>VGGNet</w:t>
      </w:r>
      <w:r>
        <w:t>的准确性提高</w:t>
      </w:r>
      <w:r>
        <w:t>3.24</w:t>
      </w:r>
      <w:r>
        <w:t>个百分点，将</w:t>
      </w:r>
      <w:r>
        <w:t>ResNet</w:t>
      </w:r>
      <w:r>
        <w:t>的准确性提高</w:t>
      </w:r>
      <w:r>
        <w:t>4.37</w:t>
      </w:r>
      <w:r>
        <w:t>个百分点</w:t>
      </w:r>
      <w:r>
        <w:t>。</w:t>
      </w:r>
      <w:r>
        <w:t>再一次，对于前五名的准确性，观察到的趋势是相似的</w:t>
      </w:r>
      <w:r>
        <w:t>。</w:t>
      </w:r>
      <w:r>
        <w:t>在这种情况下，应用超分辨率可消除</w:t>
      </w:r>
      <w:r>
        <w:t>Alex</w:t>
      </w:r>
      <w:r>
        <w:t>Net 30.52</w:t>
      </w:r>
      <w:r>
        <w:t>％的性能下降，</w:t>
      </w:r>
      <w:r>
        <w:t>VGGNet 37.30</w:t>
      </w:r>
      <w:r>
        <w:t>％的性能下降和</w:t>
      </w:r>
      <w:r>
        <w:t>ResNet 32​​.59</w:t>
      </w:r>
      <w:r>
        <w:t>％的性能下降</w:t>
      </w:r>
      <w:r>
        <w:t>。</w:t>
      </w:r>
      <w:r>
        <w:rPr>
          <w:color w:val="000000"/>
        </w:rPr>
        <w:t>为了评估观察结果的统计显着性，进行了</w:t>
      </w:r>
      <w:r>
        <w:rPr>
          <w:color w:val="000000"/>
        </w:rPr>
        <w:t>Wilcoxon</w:t>
      </w:r>
      <w:r>
        <w:rPr>
          <w:color w:val="000000"/>
        </w:rPr>
        <w:t>符号秩检验</w:t>
      </w:r>
      <w:r>
        <w:rPr>
          <w:color w:val="000000"/>
        </w:rPr>
        <w:t>。</w:t>
      </w:r>
      <w:r>
        <w:rPr>
          <w:color w:val="000000"/>
        </w:rPr>
        <w:t>在</w:t>
      </w:r>
      <w:r>
        <w:rPr>
          <w:color w:val="000000"/>
        </w:rPr>
        <w:t>0.001</w:t>
      </w:r>
      <w:r>
        <w:rPr>
          <w:color w:val="000000"/>
        </w:rPr>
        <w:t>显着性水平上拒绝了零假设，即在分类之前应用超分辨率后观察到的分类精度与低分辨率图像观察到的结果来自相同分布。</w:t>
      </w:r>
    </w:p>
    <w:p w:rsidR="00000000" w:rsidRDefault="00140DB2">
      <w:pPr>
        <w:spacing w:after="338"/>
        <w:ind w:left="-5" w:firstLine="398"/>
      </w:pPr>
      <w:r>
        <w:t>总而言之，将超分辨率作为图像预处理的一种形式是低分辨率图像的一种合适方法，只要其质量的降低不太明显即可</w:t>
      </w:r>
      <w:r>
        <w:t>。</w:t>
      </w:r>
      <w:r>
        <w:t>对于</w:t>
      </w:r>
      <w:r>
        <w:t>SF</w:t>
      </w:r>
      <w:r>
        <w:t>等于</w:t>
      </w:r>
      <w:r>
        <w:t>2</w:t>
      </w:r>
      <w:r>
        <w:t>的情况，通过应用超分辨率，我们能够获得接近于未失真数据所观察到的分类精度</w:t>
      </w:r>
      <w:r>
        <w:t>。</w:t>
      </w:r>
      <w:r>
        <w:t>对于更高水平的失真，情</w:t>
      </w:r>
      <w:r>
        <w:t>况并非如此</w:t>
      </w:r>
      <w:r>
        <w:t>。</w:t>
      </w:r>
      <w:r>
        <w:t>但是，虽然我们无法恢复与原始图像上观察到的分类精度相近的分类精度，但是与不以任何方式考虑低分辨率的情况相比，仍然可以实现明显的改进。</w:t>
      </w:r>
    </w:p>
    <w:p w:rsidR="00000000" w:rsidRDefault="00140DB2">
      <w:pPr>
        <w:pStyle w:val="1"/>
        <w:spacing w:after="73"/>
        <w:ind w:left="369" w:hanging="374"/>
      </w:pPr>
      <w:r>
        <w:t>结论</w:t>
      </w:r>
    </w:p>
    <w:p w:rsidR="00000000" w:rsidRDefault="00140DB2">
      <w:pPr>
        <w:ind w:left="5"/>
      </w:pPr>
      <w:r>
        <w:t>在本文中，我们通过实验评估了低分辨率对深度神经网络图像识别任务的影响</w:t>
      </w:r>
      <w:r>
        <w:t>。</w:t>
      </w:r>
      <w:r>
        <w:t>我们测量了人工诱导的低分辨率对近年来最著名的神经体系结构的分类精度的影响</w:t>
      </w:r>
      <w:r>
        <w:t>。</w:t>
      </w:r>
      <w:r>
        <w:t>此外，我们评估了应用超分辨率作为预处理形式以提高低分辨率图像分类精度的可能性</w:t>
      </w:r>
      <w:r>
        <w:t>。</w:t>
      </w:r>
      <w:r>
        <w:t>本文的主要调查结果如下</w:t>
      </w:r>
      <w:r>
        <w:t>：</w:t>
      </w:r>
      <w:r>
        <w:rPr>
          <w:rFonts w:ascii="Cambria" w:eastAsia="Cambria" w:hAnsi="Cambria" w:cs="Cambria"/>
        </w:rPr>
        <w:t>•</w:t>
      </w:r>
      <w:r>
        <w:t>如果不考虑低图像分辨率，可能会大大降低深度神经网络的分类精度</w:t>
      </w:r>
      <w:r>
        <w:t>。</w:t>
      </w:r>
      <w:r>
        <w:t>即使图像分辨率的降低相对温和，这也是正确的：对于最</w:t>
      </w:r>
      <w:r>
        <w:t>低的低分辨率分析水平，仍然观察到性能显着下降，在许多情况下用肉眼很难发现</w:t>
      </w:r>
      <w:r>
        <w:t>。</w:t>
      </w:r>
      <w:r>
        <w:t>这与深度神经网络在图像识别任务中所谓的</w:t>
      </w:r>
      <w:r>
        <w:t>“</w:t>
      </w:r>
      <w:r>
        <w:t>超人</w:t>
      </w:r>
      <w:r>
        <w:t>”</w:t>
      </w:r>
      <w:r>
        <w:t>功能（</w:t>
      </w:r>
      <w:r>
        <w:t>Schmidhuber</w:t>
      </w:r>
      <w:r>
        <w:t>，</w:t>
      </w:r>
      <w:r>
        <w:t>2015</w:t>
      </w:r>
      <w:r>
        <w:t>）形成了鲜明的对比</w:t>
      </w:r>
      <w:r>
        <w:t>。</w:t>
      </w:r>
      <w:r>
        <w:rPr>
          <w:rFonts w:ascii="Cambria" w:eastAsia="Cambria" w:hAnsi="Cambria" w:cs="Cambria"/>
        </w:rPr>
        <w:t>•</w:t>
      </w:r>
      <w:r>
        <w:rPr>
          <w:rFonts w:ascii="Cambria" w:eastAsia="Cambria" w:hAnsi="Cambria" w:cs="Cambria"/>
        </w:rPr>
        <w:t xml:space="preserve"> </w:t>
      </w:r>
      <w:r>
        <w:t>在不同的神经网络架构中观察到的趋势相似</w:t>
      </w:r>
      <w:r>
        <w:t>。</w:t>
      </w:r>
      <w:r>
        <w:t>根据我们的观察，这些模型实现了更高的准确性</w:t>
      </w:r>
    </w:p>
    <w:tbl>
      <w:tblPr>
        <w:tblStyle w:val="TableGrid"/>
        <w:tblpPr w:vertAnchor="text" w:horzAnchor="margin"/>
        <w:tblOverlap w:val="never"/>
        <w:tblW w:w="9531" w:type="dxa"/>
        <w:tblInd w:w="0" w:type="dxa"/>
        <w:tblCellMar>
          <w:top w:w="21" w:type="dxa"/>
          <w:right w:w="9" w:type="dxa"/>
        </w:tblCellMar>
        <w:tblLook w:val="04A0" w:firstRow="1" w:lastRow="0" w:firstColumn="1" w:lastColumn="0" w:noHBand="0" w:noVBand="1"/>
      </w:tblPr>
      <w:tblGrid>
        <w:gridCol w:w="9531"/>
      </w:tblGrid>
      <w:tr w:rsidR="00000000">
        <w:trPr>
          <w:trHeight w:val="6327"/>
        </w:trPr>
        <w:tc>
          <w:tcPr>
            <w:tcW w:w="9636" w:type="dxa"/>
            <w:hideMark/>
          </w:tcPr>
          <w:tbl>
            <w:tblPr>
              <w:tblStyle w:val="TableGrid"/>
              <w:tblpPr w:vertAnchor="text" w:tblpX="782" w:tblpY="961"/>
              <w:tblOverlap w:val="never"/>
              <w:tblW w:w="7843" w:type="dxa"/>
              <w:tblInd w:w="0" w:type="dxa"/>
              <w:tblCellMar>
                <w:top w:w="24" w:type="dxa"/>
                <w:left w:w="123" w:type="dxa"/>
                <w:right w:w="345" w:type="dxa"/>
              </w:tblCellMar>
              <w:tblLook w:val="04A0" w:firstRow="1" w:lastRow="0" w:firstColumn="1" w:lastColumn="0" w:noHBand="0" w:noVBand="1"/>
            </w:tblPr>
            <w:tblGrid>
              <w:gridCol w:w="7843"/>
            </w:tblGrid>
            <w:tr w:rsidR="00000000">
              <w:trPr>
                <w:trHeight w:val="576"/>
              </w:trPr>
              <w:tc>
                <w:tcPr>
                  <w:tcW w:w="7843" w:type="dxa"/>
                  <w:tcBorders>
                    <w:top w:val="single" w:sz="4" w:space="0" w:color="000000"/>
                    <w:left w:val="single" w:sz="4" w:space="0" w:color="000000"/>
                    <w:bottom w:val="single" w:sz="4" w:space="0" w:color="000000"/>
                    <w:right w:val="single" w:sz="4" w:space="0" w:color="000000"/>
                  </w:tcBorders>
                  <w:hideMark/>
                </w:tcPr>
                <w:p w:rsidR="00000000" w:rsidRDefault="00140DB2">
                  <w:pPr>
                    <w:tabs>
                      <w:tab w:val="center" w:pos="1049"/>
                      <w:tab w:val="center" w:pos="1708"/>
                      <w:tab w:val="center" w:pos="2593"/>
                      <w:tab w:val="center" w:pos="3690"/>
                      <w:tab w:val="center" w:pos="4864"/>
                      <w:tab w:val="center" w:pos="6066"/>
                      <w:tab w:val="right" w:pos="7376"/>
                    </w:tabs>
                    <w:spacing w:after="115"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33.66 </w:t>
                  </w:r>
                  <w:r>
                    <w:rPr>
                      <w:sz w:val="16"/>
                    </w:rPr>
                    <w:tab/>
                  </w:r>
                  <w:r>
                    <w:rPr>
                      <w:sz w:val="16"/>
                    </w:rPr>
                    <w:t xml:space="preserve">36.54 </w:t>
                  </w:r>
                  <w:r>
                    <w:rPr>
                      <w:sz w:val="16"/>
                    </w:rPr>
                    <w:tab/>
                  </w:r>
                  <w:r>
                    <w:rPr>
                      <w:sz w:val="16"/>
                    </w:rPr>
                    <w:t xml:space="preserve">36.54 </w:t>
                  </w:r>
                  <w:r>
                    <w:rPr>
                      <w:sz w:val="16"/>
                    </w:rPr>
                    <w:tab/>
                  </w:r>
                  <w:r>
                    <w:rPr>
                      <w:sz w:val="16"/>
                    </w:rPr>
                    <w:t xml:space="preserve">36.49 </w:t>
                  </w:r>
                  <w:r>
                    <w:rPr>
                      <w:sz w:val="16"/>
                    </w:rPr>
                    <w:tab/>
                  </w:r>
                  <w:r>
                    <w:rPr>
                      <w:sz w:val="16"/>
                    </w:rPr>
                    <w:t>36.66</w:t>
                  </w:r>
                  <w:r>
                    <w:rPr>
                      <w:sz w:val="16"/>
                    </w:rPr>
                    <w:t xml:space="preserve"> </w:t>
                  </w:r>
                  <w:r>
                    <w:rPr>
                      <w:rFonts w:ascii="Times New Roman" w:eastAsia="Times New Roman" w:hAnsi="Times New Roman"/>
                      <w:b/>
                      <w:sz w:val="16"/>
                    </w:rPr>
                    <w:t>36.79</w:t>
                  </w:r>
                  <w:r>
                    <w:rPr>
                      <w:rFonts w:ascii="Times New Roman" w:eastAsia="Times New Roman" w:hAnsi="Times New Roman"/>
                      <w:sz w:val="16"/>
                    </w:rPr>
                    <w:tab/>
                  </w:r>
                </w:p>
                <w:p w:rsidR="00000000" w:rsidRDefault="00140DB2">
                  <w:pPr>
                    <w:spacing w:after="0" w:line="256" w:lineRule="auto"/>
                    <w:ind w:left="941" w:hanging="763"/>
                    <w:rPr>
                      <w:rFonts w:ascii="Times New Roman" w:eastAsia="Times New Roman" w:hAnsi="Times New Roman"/>
                      <w:sz w:val="20"/>
                    </w:rPr>
                  </w:pPr>
                  <w:r>
                    <w:rPr>
                      <w:rFonts w:ascii="宋体" w:eastAsia="宋体" w:hAnsi="宋体" w:cs="宋体" w:hint="eastAsia"/>
                      <w:sz w:val="16"/>
                    </w:rPr>
                    <w:t>设置</w:t>
                  </w:r>
                  <w:r>
                    <w:rPr>
                      <w:rFonts w:ascii="Times New Roman" w:eastAsia="Times New Roman" w:hAnsi="Times New Roman"/>
                      <w:sz w:val="16"/>
                    </w:rPr>
                    <w:t>5</w:t>
                  </w:r>
                  <w:r>
                    <w:rPr>
                      <w:rFonts w:ascii="Times New Roman" w:eastAsia="Times New Roman" w:hAnsi="Times New Roman"/>
                      <w:sz w:val="16"/>
                    </w:rPr>
                    <w:t xml:space="preserve"> </w:t>
                  </w:r>
                  <w:r>
                    <w:rPr>
                      <w:rFonts w:ascii="Cambria" w:eastAsia="Cambria" w:hAnsi="Cambria" w:cs="Cambria"/>
                      <w:sz w:val="16"/>
                    </w:rPr>
                    <w:t>×3</w:t>
                  </w:r>
                  <w:r>
                    <w:rPr>
                      <w:rFonts w:ascii="Cambria" w:eastAsia="Cambria" w:hAnsi="Cambria" w:cs="Cambria"/>
                      <w:sz w:val="16"/>
                    </w:rPr>
                    <w:t xml:space="preserve"> </w:t>
                  </w:r>
                  <w:r>
                    <w:rPr>
                      <w:sz w:val="16"/>
                    </w:rPr>
                    <w:t>30.39 32.58 32.43 32.58 32.75</w:t>
                  </w:r>
                  <w:r>
                    <w:rPr>
                      <w:sz w:val="16"/>
                    </w:rPr>
                    <w:t xml:space="preserve"> </w:t>
                  </w:r>
                  <w:r>
                    <w:rPr>
                      <w:b/>
                      <w:sz w:val="16"/>
                    </w:rPr>
                    <w:t>33.2</w:t>
                  </w:r>
                  <w:r>
                    <w:rPr>
                      <w:b/>
                      <w:sz w:val="16"/>
                    </w:rPr>
                    <w:t>8</w:t>
                  </w:r>
                  <w:r>
                    <w:rPr>
                      <w:rFonts w:ascii="Cambria" w:eastAsia="Cambria" w:hAnsi="Cambria" w:cs="Cambria"/>
                      <w:sz w:val="16"/>
                    </w:rPr>
                    <w:t xml:space="preserve"> ×4</w:t>
                  </w:r>
                  <w:r>
                    <w:rPr>
                      <w:rFonts w:ascii="Cambria" w:eastAsia="Cambria" w:hAnsi="Cambria" w:cs="Cambria"/>
                      <w:sz w:val="16"/>
                    </w:rPr>
                    <w:t xml:space="preserve"> </w:t>
                  </w:r>
                  <w:r>
                    <w:rPr>
                      <w:sz w:val="16"/>
                    </w:rPr>
                    <w:t>28.42 30.28 30.14 30.31 30.48</w:t>
                  </w:r>
                  <w:r>
                    <w:rPr>
                      <w:sz w:val="16"/>
                    </w:rPr>
                    <w:t xml:space="preserve"> </w:t>
                  </w:r>
                  <w:r>
                    <w:rPr>
                      <w:b/>
                      <w:sz w:val="16"/>
                    </w:rPr>
                    <w:t>3</w:t>
                  </w:r>
                  <w:r>
                    <w:rPr>
                      <w:b/>
                      <w:sz w:val="16"/>
                    </w:rPr>
                    <w:t>1.08</w:t>
                  </w:r>
                </w:p>
              </w:tc>
            </w:tr>
            <w:tr w:rsidR="00000000">
              <w:trPr>
                <w:trHeight w:val="576"/>
              </w:trPr>
              <w:tc>
                <w:tcPr>
                  <w:tcW w:w="7843" w:type="dxa"/>
                  <w:tcBorders>
                    <w:top w:val="single" w:sz="4" w:space="0" w:color="000000"/>
                    <w:left w:val="single" w:sz="4" w:space="0" w:color="000000"/>
                    <w:bottom w:val="single" w:sz="4" w:space="0" w:color="000000"/>
                    <w:right w:val="single" w:sz="4" w:space="0" w:color="000000"/>
                  </w:tcBorders>
                  <w:hideMark/>
                </w:tcPr>
                <w:p w:rsidR="00000000" w:rsidRDefault="00140DB2">
                  <w:pPr>
                    <w:tabs>
                      <w:tab w:val="center" w:pos="1049"/>
                      <w:tab w:val="center" w:pos="1708"/>
                      <w:tab w:val="center" w:pos="2593"/>
                      <w:tab w:val="center" w:pos="3690"/>
                      <w:tab w:val="center" w:pos="4864"/>
                      <w:tab w:val="center" w:pos="6066"/>
                      <w:tab w:val="right" w:pos="7376"/>
                    </w:tabs>
                    <w:spacing w:after="115"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30.24 </w:t>
                  </w:r>
                  <w:r>
                    <w:rPr>
                      <w:sz w:val="16"/>
                    </w:rPr>
                    <w:tab/>
                  </w:r>
                  <w:r>
                    <w:rPr>
                      <w:sz w:val="16"/>
                    </w:rPr>
                    <w:t xml:space="preserve">32.28 </w:t>
                  </w:r>
                  <w:r>
                    <w:rPr>
                      <w:sz w:val="16"/>
                    </w:rPr>
                    <w:tab/>
                  </w:r>
                  <w:r>
                    <w:rPr>
                      <w:sz w:val="16"/>
                    </w:rPr>
                    <w:t xml:space="preserve">32.26 </w:t>
                  </w:r>
                  <w:r>
                    <w:rPr>
                      <w:sz w:val="16"/>
                    </w:rPr>
                    <w:tab/>
                  </w:r>
                  <w:r>
                    <w:rPr>
                      <w:sz w:val="16"/>
                    </w:rPr>
                    <w:t xml:space="preserve">32.22 </w:t>
                  </w:r>
                  <w:r>
                    <w:rPr>
                      <w:sz w:val="16"/>
                    </w:rPr>
                    <w:tab/>
                  </w:r>
                  <w:r>
                    <w:rPr>
                      <w:sz w:val="16"/>
                    </w:rPr>
                    <w:t>32.42</w:t>
                  </w:r>
                  <w:r>
                    <w:rPr>
                      <w:sz w:val="16"/>
                    </w:rPr>
                    <w:t xml:space="preserve"> </w:t>
                  </w:r>
                  <w:r>
                    <w:rPr>
                      <w:rFonts w:ascii="Times New Roman" w:eastAsia="Times New Roman" w:hAnsi="Times New Roman"/>
                      <w:b/>
                      <w:sz w:val="16"/>
                    </w:rPr>
                    <w:t>32.60</w:t>
                  </w:r>
                  <w:r>
                    <w:rPr>
                      <w:rFonts w:ascii="Times New Roman" w:eastAsia="Times New Roman" w:hAnsi="Times New Roman"/>
                      <w:sz w:val="16"/>
                    </w:rPr>
                    <w:tab/>
                  </w:r>
                </w:p>
                <w:p w:rsidR="00000000" w:rsidRDefault="00140DB2">
                  <w:pPr>
                    <w:spacing w:after="0" w:line="256" w:lineRule="auto"/>
                    <w:ind w:left="941" w:hanging="804"/>
                    <w:rPr>
                      <w:rFonts w:ascii="Times New Roman" w:eastAsia="Times New Roman" w:hAnsi="Times New Roman"/>
                      <w:sz w:val="20"/>
                    </w:rPr>
                  </w:pPr>
                  <w:r>
                    <w:rPr>
                      <w:rFonts w:ascii="宋体" w:eastAsia="宋体" w:hAnsi="宋体" w:cs="宋体" w:hint="eastAsia"/>
                      <w:sz w:val="16"/>
                    </w:rPr>
                    <w:t>设置</w:t>
                  </w:r>
                  <w:r>
                    <w:rPr>
                      <w:rFonts w:ascii="Times New Roman" w:eastAsia="Times New Roman" w:hAnsi="Times New Roman"/>
                      <w:sz w:val="16"/>
                    </w:rPr>
                    <w:t>14</w:t>
                  </w:r>
                  <w:r>
                    <w:rPr>
                      <w:rFonts w:ascii="Times New Roman" w:eastAsia="Times New Roman" w:hAnsi="Times New Roman"/>
                      <w:sz w:val="16"/>
                    </w:rPr>
                    <w:t xml:space="preserve"> </w:t>
                  </w:r>
                  <w:r>
                    <w:rPr>
                      <w:rFonts w:ascii="Cambria" w:eastAsia="Cambria" w:hAnsi="Cambria" w:cs="Cambria"/>
                      <w:sz w:val="16"/>
                    </w:rPr>
                    <w:t>×3</w:t>
                  </w:r>
                  <w:r>
                    <w:rPr>
                      <w:rFonts w:ascii="Cambria" w:eastAsia="Cambria" w:hAnsi="Cambria" w:cs="Cambria"/>
                      <w:sz w:val="16"/>
                    </w:rPr>
                    <w:t xml:space="preserve"> </w:t>
                  </w:r>
                  <w:r>
                    <w:rPr>
                      <w:sz w:val="16"/>
                    </w:rPr>
                    <w:t>27.55 29.13 29.05 29.16 29.28</w:t>
                  </w:r>
                  <w:r>
                    <w:rPr>
                      <w:sz w:val="16"/>
                    </w:rPr>
                    <w:t xml:space="preserve"> </w:t>
                  </w:r>
                  <w:r>
                    <w:rPr>
                      <w:b/>
                      <w:sz w:val="16"/>
                    </w:rPr>
                    <w:t>29.5</w:t>
                  </w:r>
                  <w:r>
                    <w:rPr>
                      <w:b/>
                      <w:sz w:val="16"/>
                    </w:rPr>
                    <w:t>5</w:t>
                  </w:r>
                  <w:r>
                    <w:rPr>
                      <w:rFonts w:ascii="Cambria" w:eastAsia="Cambria" w:hAnsi="Cambria" w:cs="Cambria"/>
                      <w:sz w:val="16"/>
                    </w:rPr>
                    <w:t xml:space="preserve"> ×4</w:t>
                  </w:r>
                  <w:r>
                    <w:rPr>
                      <w:rFonts w:ascii="Cambria" w:eastAsia="Cambria" w:hAnsi="Cambria" w:cs="Cambria"/>
                      <w:sz w:val="16"/>
                    </w:rPr>
                    <w:t xml:space="preserve"> </w:t>
                  </w:r>
                  <w:r>
                    <w:rPr>
                      <w:sz w:val="16"/>
                    </w:rPr>
                    <w:t>26.00 27.32 27.24 27.40 27.49</w:t>
                  </w:r>
                  <w:r>
                    <w:rPr>
                      <w:sz w:val="16"/>
                    </w:rPr>
                    <w:t xml:space="preserve"> </w:t>
                  </w:r>
                  <w:r>
                    <w:rPr>
                      <w:b/>
                      <w:sz w:val="16"/>
                    </w:rPr>
                    <w:t>27.78</w:t>
                  </w:r>
                </w:p>
              </w:tc>
            </w:tr>
            <w:tr w:rsidR="00000000">
              <w:trPr>
                <w:trHeight w:val="576"/>
              </w:trPr>
              <w:tc>
                <w:tcPr>
                  <w:tcW w:w="7843" w:type="dxa"/>
                  <w:tcBorders>
                    <w:top w:val="single" w:sz="4" w:space="0" w:color="000000"/>
                    <w:left w:val="single" w:sz="4" w:space="0" w:color="000000"/>
                    <w:bottom w:val="single" w:sz="4" w:space="0" w:color="000000"/>
                    <w:right w:val="single" w:sz="4" w:space="0" w:color="000000"/>
                  </w:tcBorders>
                  <w:hideMark/>
                </w:tcPr>
                <w:p w:rsidR="00000000" w:rsidRDefault="00140DB2">
                  <w:pPr>
                    <w:tabs>
                      <w:tab w:val="center" w:pos="1049"/>
                      <w:tab w:val="center" w:pos="1708"/>
                      <w:tab w:val="center" w:pos="2593"/>
                      <w:tab w:val="center" w:pos="3690"/>
                      <w:tab w:val="center" w:pos="4864"/>
                      <w:tab w:val="center" w:pos="6066"/>
                      <w:tab w:val="right" w:pos="7376"/>
                    </w:tabs>
                    <w:spacing w:after="115"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29.56 </w:t>
                  </w:r>
                  <w:r>
                    <w:rPr>
                      <w:sz w:val="16"/>
                    </w:rPr>
                    <w:tab/>
                  </w:r>
                  <w:r>
                    <w:rPr>
                      <w:sz w:val="16"/>
                    </w:rPr>
                    <w:t xml:space="preserve">31.21 </w:t>
                  </w:r>
                  <w:r>
                    <w:rPr>
                      <w:sz w:val="16"/>
                    </w:rPr>
                    <w:tab/>
                  </w:r>
                  <w:r>
                    <w:rPr>
                      <w:sz w:val="16"/>
                    </w:rPr>
                    <w:t xml:space="preserve">31.16 </w:t>
                  </w:r>
                  <w:r>
                    <w:rPr>
                      <w:sz w:val="16"/>
                    </w:rPr>
                    <w:tab/>
                  </w:r>
                  <w:r>
                    <w:rPr>
                      <w:sz w:val="16"/>
                    </w:rPr>
                    <w:t xml:space="preserve">31.18 </w:t>
                  </w:r>
                  <w:r>
                    <w:rPr>
                      <w:sz w:val="16"/>
                    </w:rPr>
                    <w:tab/>
                  </w:r>
                  <w:r>
                    <w:rPr>
                      <w:sz w:val="16"/>
                    </w:rPr>
                    <w:t>31.36</w:t>
                  </w:r>
                  <w:r>
                    <w:rPr>
                      <w:sz w:val="16"/>
                    </w:rPr>
                    <w:t xml:space="preserve"> </w:t>
                  </w:r>
                  <w:r>
                    <w:rPr>
                      <w:rFonts w:ascii="Times New Roman" w:eastAsia="Times New Roman" w:hAnsi="Times New Roman"/>
                      <w:b/>
                      <w:sz w:val="16"/>
                    </w:rPr>
                    <w:t>31.59</w:t>
                  </w:r>
                  <w:r>
                    <w:rPr>
                      <w:rFonts w:ascii="Times New Roman" w:eastAsia="Times New Roman" w:hAnsi="Times New Roman"/>
                      <w:sz w:val="16"/>
                    </w:rPr>
                    <w:tab/>
                  </w:r>
                </w:p>
                <w:p w:rsidR="00000000" w:rsidRDefault="00140DB2">
                  <w:pPr>
                    <w:spacing w:after="0" w:line="256" w:lineRule="auto"/>
                    <w:ind w:left="940" w:hanging="794"/>
                    <w:rPr>
                      <w:rFonts w:ascii="Times New Roman" w:eastAsia="Times New Roman" w:hAnsi="Times New Roman"/>
                      <w:sz w:val="20"/>
                    </w:rPr>
                  </w:pPr>
                  <w:r>
                    <w:rPr>
                      <w:rFonts w:ascii="Times New Roman" w:eastAsia="Times New Roman" w:hAnsi="Times New Roman"/>
                      <w:sz w:val="16"/>
                    </w:rPr>
                    <w:t>B100</w:t>
                  </w:r>
                  <w:r>
                    <w:rPr>
                      <w:rFonts w:ascii="Times New Roman" w:eastAsia="Times New Roman" w:hAnsi="Times New Roman"/>
                      <w:sz w:val="16"/>
                    </w:rPr>
                    <w:t xml:space="preserve"> </w:t>
                  </w:r>
                  <w:r>
                    <w:rPr>
                      <w:rFonts w:ascii="Cambria" w:eastAsia="Cambria" w:hAnsi="Cambria" w:cs="Cambria"/>
                      <w:sz w:val="16"/>
                    </w:rPr>
                    <w:t>×3</w:t>
                  </w:r>
                  <w:r>
                    <w:rPr>
                      <w:rFonts w:ascii="Cambria" w:eastAsia="Cambria" w:hAnsi="Cambria" w:cs="Cambria"/>
                      <w:sz w:val="16"/>
                    </w:rPr>
                    <w:t xml:space="preserve"> </w:t>
                  </w:r>
                  <w:r>
                    <w:rPr>
                      <w:sz w:val="16"/>
                    </w:rPr>
                    <w:t>27.21 28.29 28.22 28.29 28.41</w:t>
                  </w:r>
                  <w:r>
                    <w:rPr>
                      <w:sz w:val="16"/>
                    </w:rPr>
                    <w:t xml:space="preserve"> </w:t>
                  </w:r>
                  <w:r>
                    <w:rPr>
                      <w:b/>
                      <w:sz w:val="16"/>
                    </w:rPr>
                    <w:t>28.6</w:t>
                  </w:r>
                  <w:r>
                    <w:rPr>
                      <w:b/>
                      <w:sz w:val="16"/>
                    </w:rPr>
                    <w:t>7</w:t>
                  </w:r>
                  <w:r>
                    <w:rPr>
                      <w:rFonts w:ascii="Cambria" w:eastAsia="Cambria" w:hAnsi="Cambria" w:cs="Cambria"/>
                      <w:sz w:val="16"/>
                    </w:rPr>
                    <w:t xml:space="preserve"> ×4</w:t>
                  </w:r>
                  <w:r>
                    <w:rPr>
                      <w:rFonts w:ascii="Cambria" w:eastAsia="Cambria" w:hAnsi="Cambria" w:cs="Cambria"/>
                      <w:sz w:val="16"/>
                    </w:rPr>
                    <w:t xml:space="preserve"> </w:t>
                  </w:r>
                  <w:r>
                    <w:rPr>
                      <w:sz w:val="16"/>
                    </w:rPr>
                    <w:t>25.96 26.82 26.75 26.84 26.90</w:t>
                  </w:r>
                  <w:r>
                    <w:rPr>
                      <w:sz w:val="16"/>
                    </w:rPr>
                    <w:t xml:space="preserve"> </w:t>
                  </w:r>
                  <w:r>
                    <w:rPr>
                      <w:b/>
                      <w:sz w:val="16"/>
                    </w:rPr>
                    <w:t>27.15</w:t>
                  </w:r>
                </w:p>
              </w:tc>
            </w:tr>
            <w:tr w:rsidR="00000000">
              <w:trPr>
                <w:trHeight w:val="576"/>
              </w:trPr>
              <w:tc>
                <w:tcPr>
                  <w:tcW w:w="7843" w:type="dxa"/>
                  <w:tcBorders>
                    <w:top w:val="single" w:sz="4" w:space="0" w:color="000000"/>
                    <w:left w:val="single" w:sz="4" w:space="0" w:color="000000"/>
                    <w:bottom w:val="single" w:sz="4" w:space="0" w:color="000000"/>
                    <w:right w:val="single" w:sz="4" w:space="0" w:color="000000"/>
                  </w:tcBorders>
                  <w:hideMark/>
                </w:tcPr>
                <w:p w:rsidR="00000000" w:rsidRDefault="00140DB2">
                  <w:pPr>
                    <w:tabs>
                      <w:tab w:val="center" w:pos="1049"/>
                      <w:tab w:val="center" w:pos="1708"/>
                      <w:tab w:val="center" w:pos="2593"/>
                      <w:tab w:val="center" w:pos="3690"/>
                      <w:tab w:val="center" w:pos="4864"/>
                      <w:tab w:val="center" w:pos="6066"/>
                      <w:tab w:val="right" w:pos="7376"/>
                    </w:tabs>
                    <w:spacing w:after="115"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26.88 </w:t>
                  </w:r>
                  <w:r>
                    <w:rPr>
                      <w:sz w:val="16"/>
                    </w:rPr>
                    <w:tab/>
                  </w:r>
                  <w:r>
                    <w:rPr>
                      <w:sz w:val="16"/>
                    </w:rPr>
                    <w:t xml:space="preserve">29.20 </w:t>
                  </w:r>
                  <w:r>
                    <w:rPr>
                      <w:sz w:val="16"/>
                    </w:rPr>
                    <w:tab/>
                  </w:r>
                  <w:r>
                    <w:rPr>
                      <w:sz w:val="16"/>
                    </w:rPr>
                    <w:t xml:space="preserve">29.11 </w:t>
                  </w:r>
                  <w:r>
                    <w:rPr>
                      <w:sz w:val="16"/>
                    </w:rPr>
                    <w:tab/>
                  </w:r>
                  <w:r>
                    <w:rPr>
                      <w:sz w:val="16"/>
                    </w:rPr>
                    <w:t xml:space="preserve">29.54 </w:t>
                  </w:r>
                  <w:r>
                    <w:rPr>
                      <w:sz w:val="16"/>
                    </w:rPr>
                    <w:tab/>
                  </w:r>
                  <w:r>
                    <w:rPr>
                      <w:sz w:val="16"/>
                    </w:rPr>
                    <w:t>29.50</w:t>
                  </w:r>
                  <w:r>
                    <w:rPr>
                      <w:sz w:val="16"/>
                    </w:rPr>
                    <w:t xml:space="preserve"> </w:t>
                  </w:r>
                  <w:r>
                    <w:rPr>
                      <w:rFonts w:ascii="Times New Roman" w:eastAsia="Times New Roman" w:hAnsi="Times New Roman"/>
                      <w:b/>
                      <w:sz w:val="16"/>
                    </w:rPr>
                    <w:t>30.36</w:t>
                  </w:r>
                  <w:r>
                    <w:rPr>
                      <w:rFonts w:ascii="Times New Roman" w:eastAsia="Times New Roman" w:hAnsi="Times New Roman"/>
                      <w:sz w:val="16"/>
                    </w:rPr>
                    <w:tab/>
                  </w:r>
                </w:p>
                <w:p w:rsidR="00000000" w:rsidRDefault="00140DB2">
                  <w:pPr>
                    <w:spacing w:after="0" w:line="256" w:lineRule="auto"/>
                    <w:ind w:left="1073" w:hanging="1073"/>
                    <w:rPr>
                      <w:rFonts w:ascii="Times New Roman" w:eastAsia="Times New Roman" w:hAnsi="Times New Roman"/>
                      <w:sz w:val="20"/>
                    </w:rPr>
                  </w:pPr>
                  <w:r>
                    <w:rPr>
                      <w:rFonts w:ascii="宋体" w:eastAsia="宋体" w:hAnsi="宋体" w:cs="宋体" w:hint="eastAsia"/>
                      <w:sz w:val="16"/>
                    </w:rPr>
                    <w:t>市区</w:t>
                  </w:r>
                  <w:r>
                    <w:rPr>
                      <w:rFonts w:ascii="Times New Roman" w:eastAsia="Times New Roman" w:hAnsi="Times New Roman"/>
                      <w:sz w:val="16"/>
                    </w:rPr>
                    <w:t>100</w:t>
                  </w:r>
                  <w:r>
                    <w:rPr>
                      <w:rFonts w:ascii="Times New Roman" w:eastAsia="Times New Roman" w:hAnsi="Times New Roman"/>
                      <w:sz w:val="16"/>
                    </w:rPr>
                    <w:t xml:space="preserve"> </w:t>
                  </w:r>
                  <w:r>
                    <w:rPr>
                      <w:rFonts w:ascii="Cambria" w:eastAsia="Cambria" w:hAnsi="Cambria" w:cs="Cambria"/>
                      <w:sz w:val="16"/>
                    </w:rPr>
                    <w:t>×3</w:t>
                  </w:r>
                  <w:r>
                    <w:rPr>
                      <w:rFonts w:ascii="Cambria" w:eastAsia="Cambria" w:hAnsi="Cambria" w:cs="Cambria"/>
                      <w:sz w:val="16"/>
                    </w:rPr>
                    <w:t xml:space="preserve"> </w:t>
                  </w:r>
                  <w:r>
                    <w:rPr>
                      <w:sz w:val="16"/>
                    </w:rPr>
                    <w:t>24.46 26.03 25.86 26.44 26.24</w:t>
                  </w:r>
                  <w:r>
                    <w:rPr>
                      <w:sz w:val="16"/>
                    </w:rPr>
                    <w:t xml:space="preserve"> </w:t>
                  </w:r>
                  <w:r>
                    <w:rPr>
                      <w:b/>
                      <w:sz w:val="16"/>
                    </w:rPr>
                    <w:t>26.8</w:t>
                  </w:r>
                  <w:r>
                    <w:rPr>
                      <w:b/>
                      <w:sz w:val="16"/>
                    </w:rPr>
                    <w:t>8</w:t>
                  </w:r>
                  <w:r>
                    <w:rPr>
                      <w:rFonts w:ascii="Cambria" w:eastAsia="Cambria" w:hAnsi="Cambria" w:cs="Cambria"/>
                      <w:sz w:val="16"/>
                    </w:rPr>
                    <w:t xml:space="preserve"> 4</w:t>
                  </w:r>
                  <w:r>
                    <w:rPr>
                      <w:rFonts w:ascii="Cambria" w:eastAsia="Cambria" w:hAnsi="Cambria" w:cs="Cambria"/>
                      <w:sz w:val="16"/>
                    </w:rPr>
                    <w:t xml:space="preserve"> </w:t>
                  </w:r>
                  <w:r>
                    <w:rPr>
                      <w:sz w:val="16"/>
                    </w:rPr>
                    <w:t>23.14 24.32 24.19 24.79 24.52</w:t>
                  </w:r>
                  <w:r>
                    <w:rPr>
                      <w:sz w:val="16"/>
                    </w:rPr>
                    <w:t xml:space="preserve"> </w:t>
                  </w:r>
                  <w:r>
                    <w:rPr>
                      <w:b/>
                      <w:sz w:val="16"/>
                    </w:rPr>
                    <w:t>24.97</w:t>
                  </w:r>
                </w:p>
              </w:tc>
            </w:tr>
          </w:tbl>
          <w:p w:rsidR="00000000" w:rsidRDefault="00140DB2">
            <w:pPr>
              <w:spacing w:after="0" w:line="256" w:lineRule="auto"/>
              <w:ind w:left="559" w:hanging="674"/>
              <w:rPr>
                <w:rFonts w:ascii="Times New Roman" w:eastAsia="Times New Roman" w:hAnsi="Times New Roman"/>
                <w:sz w:val="20"/>
              </w:rPr>
            </w:pPr>
            <w:r>
              <w:rPr>
                <w:rFonts w:ascii="Times New Roman" w:eastAsia="Times New Roman" w:hAnsi="Times New Roman"/>
                <w:noProof/>
                <w:sz w:val="20"/>
              </w:rP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1955800</wp:posOffset>
                      </wp:positionV>
                      <wp:extent cx="1270635" cy="1684020"/>
                      <wp:effectExtent l="9525" t="3175" r="15240" b="8255"/>
                      <wp:wrapSquare wrapText="bothSides"/>
                      <wp:docPr id="175" name="Group 28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635" cy="1684020"/>
                                <a:chOff x="0" y="0"/>
                                <a:chExt cx="12707" cy="16839"/>
                              </a:xfrm>
                            </wpg:grpSpPr>
                            <wps:wsp>
                              <wps:cNvPr id="176" name="Rectangle 1509"/>
                              <wps:cNvSpPr>
                                <a:spLocks noChangeArrowheads="1"/>
                              </wps:cNvSpPr>
                              <wps:spPr bwMode="auto">
                                <a:xfrm>
                                  <a:off x="11720" y="0"/>
                                  <a:ext cx="1112" cy="2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40DB2">
                                    <w:pPr>
                                      <w:spacing w:after="160" w:line="256" w:lineRule="auto"/>
                                      <w:ind w:left="0" w:firstLine="0"/>
                                      <w:jc w:val="left"/>
                                    </w:pPr>
                                    <w:r>
                                      <w:rPr>
                                        <w:rFonts w:ascii="Cambria" w:eastAsia="Cambria" w:hAnsi="Cambria" w:cs="Cambria"/>
                                        <w:sz w:val="16"/>
                                      </w:rPr>
                                      <w:t>×</w:t>
                                    </w:r>
                                  </w:p>
                                </w:txbxContent>
                              </wps:txbx>
                              <wps:bodyPr rot="0" vert="horz" wrap="square" lIns="0" tIns="0" rIns="0" bIns="0" anchor="t" anchorCtr="0" upright="1">
                                <a:noAutofit/>
                              </wps:bodyPr>
                            </wps:wsp>
                            <wps:wsp>
                              <wps:cNvPr id="177" name="Shape 31849"/>
                              <wps:cNvSpPr>
                                <a:spLocks/>
                              </wps:cNvSpPr>
                              <wps:spPr bwMode="auto">
                                <a:xfrm>
                                  <a:off x="0" y="4132"/>
                                  <a:ext cx="12707" cy="12707"/>
                                </a:xfrm>
                                <a:custGeom>
                                  <a:avLst/>
                                  <a:gdLst>
                                    <a:gd name="T0" fmla="*/ 0 w 1270737"/>
                                    <a:gd name="T1" fmla="*/ 0 h 1270737"/>
                                    <a:gd name="T2" fmla="*/ 1270737 w 1270737"/>
                                    <a:gd name="T3" fmla="*/ 0 h 1270737"/>
                                    <a:gd name="T4" fmla="*/ 1270737 w 1270737"/>
                                    <a:gd name="T5" fmla="*/ 1270737 h 1270737"/>
                                    <a:gd name="T6" fmla="*/ 0 w 1270737"/>
                                    <a:gd name="T7" fmla="*/ 1270737 h 1270737"/>
                                    <a:gd name="T8" fmla="*/ 0 w 1270737"/>
                                    <a:gd name="T9" fmla="*/ 0 h 1270737"/>
                                    <a:gd name="T10" fmla="*/ 0 w 1270737"/>
                                    <a:gd name="T11" fmla="*/ 0 h 1270737"/>
                                    <a:gd name="T12" fmla="*/ 1270737 w 1270737"/>
                                    <a:gd name="T13" fmla="*/ 1270737 h 1270737"/>
                                  </a:gdLst>
                                  <a:ahLst/>
                                  <a:cxnLst>
                                    <a:cxn ang="0">
                                      <a:pos x="T0" y="T1"/>
                                    </a:cxn>
                                    <a:cxn ang="0">
                                      <a:pos x="T2" y="T3"/>
                                    </a:cxn>
                                    <a:cxn ang="0">
                                      <a:pos x="T4" y="T5"/>
                                    </a:cxn>
                                    <a:cxn ang="0">
                                      <a:pos x="T6" y="T7"/>
                                    </a:cxn>
                                    <a:cxn ang="0">
                                      <a:pos x="T8" y="T9"/>
                                    </a:cxn>
                                  </a:cxnLst>
                                  <a:rect l="T10" t="T11" r="T12" b="T13"/>
                                  <a:pathLst>
                                    <a:path w="1270737" h="1270737">
                                      <a:moveTo>
                                        <a:pt x="0" y="0"/>
                                      </a:moveTo>
                                      <a:lnTo>
                                        <a:pt x="1270737" y="0"/>
                                      </a:lnTo>
                                      <a:lnTo>
                                        <a:pt x="1270737" y="1270737"/>
                                      </a:lnTo>
                                      <a:lnTo>
                                        <a:pt x="0" y="1270737"/>
                                      </a:lnTo>
                                      <a:lnTo>
                                        <a:pt x="0" y="0"/>
                                      </a:lnTo>
                                    </a:path>
                                  </a:pathLst>
                                </a:custGeom>
                                <a:solidFill>
                                  <a:srgbClr val="D9D9D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78" name="Picture 15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4132"/>
                                  <a:ext cx="12707" cy="12707"/>
                                </a:xfrm>
                                <a:prstGeom prst="rect">
                                  <a:avLst/>
                                </a:prstGeom>
                                <a:noFill/>
                                <a:extLst>
                                  <a:ext uri="{909E8E84-426E-40DD-AFC4-6F175D3DCCD1}">
                                    <a14:hiddenFill xmlns:a14="http://schemas.microsoft.com/office/drawing/2010/main">
                                      <a:solidFill>
                                        <a:srgbClr val="FFFFFF"/>
                                      </a:solidFill>
                                    </a14:hiddenFill>
                                  </a:ext>
                                </a:extLst>
                              </pic:spPr>
                            </pic:pic>
                            <wps:wsp>
                              <wps:cNvPr id="179" name="Shape 1519"/>
                              <wps:cNvSpPr>
                                <a:spLocks/>
                              </wps:cNvSpPr>
                              <wps:spPr bwMode="auto">
                                <a:xfrm>
                                  <a:off x="3167" y="3404"/>
                                  <a:ext cx="340" cy="467"/>
                                </a:xfrm>
                                <a:custGeom>
                                  <a:avLst/>
                                  <a:gdLst>
                                    <a:gd name="T0" fmla="*/ 17424 w 34036"/>
                                    <a:gd name="T1" fmla="*/ 0 h 46660"/>
                                    <a:gd name="T2" fmla="*/ 25083 w 34036"/>
                                    <a:gd name="T3" fmla="*/ 660 h 46660"/>
                                    <a:gd name="T4" fmla="*/ 31674 w 34036"/>
                                    <a:gd name="T5" fmla="*/ 2362 h 46660"/>
                                    <a:gd name="T6" fmla="*/ 31674 w 34036"/>
                                    <a:gd name="T7" fmla="*/ 9284 h 46660"/>
                                    <a:gd name="T8" fmla="*/ 25248 w 34036"/>
                                    <a:gd name="T9" fmla="*/ 6922 h 46660"/>
                                    <a:gd name="T10" fmla="*/ 18326 w 34036"/>
                                    <a:gd name="T11" fmla="*/ 6109 h 46660"/>
                                    <a:gd name="T12" fmla="*/ 10097 w 34036"/>
                                    <a:gd name="T13" fmla="*/ 7823 h 46660"/>
                                    <a:gd name="T14" fmla="*/ 7417 w 34036"/>
                                    <a:gd name="T15" fmla="*/ 12789 h 46660"/>
                                    <a:gd name="T16" fmla="*/ 9360 w 34036"/>
                                    <a:gd name="T17" fmla="*/ 16777 h 46660"/>
                                    <a:gd name="T18" fmla="*/ 17183 w 34036"/>
                                    <a:gd name="T19" fmla="*/ 19545 h 46660"/>
                                    <a:gd name="T20" fmla="*/ 19710 w 34036"/>
                                    <a:gd name="T21" fmla="*/ 20117 h 46660"/>
                                    <a:gd name="T22" fmla="*/ 30772 w 34036"/>
                                    <a:gd name="T23" fmla="*/ 24829 h 46660"/>
                                    <a:gd name="T24" fmla="*/ 34036 w 34036"/>
                                    <a:gd name="T25" fmla="*/ 33300 h 46660"/>
                                    <a:gd name="T26" fmla="*/ 29147 w 34036"/>
                                    <a:gd name="T27" fmla="*/ 43078 h 46660"/>
                                    <a:gd name="T28" fmla="*/ 15634 w 34036"/>
                                    <a:gd name="T29" fmla="*/ 46660 h 46660"/>
                                    <a:gd name="T30" fmla="*/ 8141 w 34036"/>
                                    <a:gd name="T31" fmla="*/ 46000 h 46660"/>
                                    <a:gd name="T32" fmla="*/ 0 w 34036"/>
                                    <a:gd name="T33" fmla="*/ 43967 h 46660"/>
                                    <a:gd name="T34" fmla="*/ 0 w 34036"/>
                                    <a:gd name="T35" fmla="*/ 36398 h 46660"/>
                                    <a:gd name="T36" fmla="*/ 7976 w 34036"/>
                                    <a:gd name="T37" fmla="*/ 39573 h 46660"/>
                                    <a:gd name="T38" fmla="*/ 15799 w 34036"/>
                                    <a:gd name="T39" fmla="*/ 40627 h 46660"/>
                                    <a:gd name="T40" fmla="*/ 23774 w 34036"/>
                                    <a:gd name="T41" fmla="*/ 38926 h 46660"/>
                                    <a:gd name="T42" fmla="*/ 26543 w 34036"/>
                                    <a:gd name="T43" fmla="*/ 33871 h 46660"/>
                                    <a:gd name="T44" fmla="*/ 24511 w 34036"/>
                                    <a:gd name="T45" fmla="*/ 29312 h 46660"/>
                                    <a:gd name="T46" fmla="*/ 15710 w 34036"/>
                                    <a:gd name="T47" fmla="*/ 26213 h 46660"/>
                                    <a:gd name="T48" fmla="*/ 13195 w 34036"/>
                                    <a:gd name="T49" fmla="*/ 25641 h 46660"/>
                                    <a:gd name="T50" fmla="*/ 3340 w 34036"/>
                                    <a:gd name="T51" fmla="*/ 21247 h 46660"/>
                                    <a:gd name="T52" fmla="*/ 330 w 34036"/>
                                    <a:gd name="T53" fmla="*/ 13107 h 46660"/>
                                    <a:gd name="T54" fmla="*/ 4724 w 34036"/>
                                    <a:gd name="T55" fmla="*/ 3416 h 46660"/>
                                    <a:gd name="T56" fmla="*/ 17424 w 34036"/>
                                    <a:gd name="T57" fmla="*/ 0 h 46660"/>
                                    <a:gd name="T58" fmla="*/ 0 w 34036"/>
                                    <a:gd name="T59" fmla="*/ 0 h 46660"/>
                                    <a:gd name="T60" fmla="*/ 34036 w 34036"/>
                                    <a:gd name="T6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036" h="46660">
                                      <a:moveTo>
                                        <a:pt x="17424" y="0"/>
                                      </a:moveTo>
                                      <a:cubicBezTo>
                                        <a:pt x="20117" y="0"/>
                                        <a:pt x="22631" y="241"/>
                                        <a:pt x="25083" y="660"/>
                                      </a:cubicBezTo>
                                      <a:cubicBezTo>
                                        <a:pt x="27445" y="1054"/>
                                        <a:pt x="29642" y="1625"/>
                                        <a:pt x="31674" y="2362"/>
                                      </a:cubicBezTo>
                                      <a:lnTo>
                                        <a:pt x="31674" y="9284"/>
                                      </a:lnTo>
                                      <a:cubicBezTo>
                                        <a:pt x="29553" y="8306"/>
                                        <a:pt x="27445" y="7493"/>
                                        <a:pt x="25248" y="6922"/>
                                      </a:cubicBezTo>
                                      <a:cubicBezTo>
                                        <a:pt x="22962" y="6439"/>
                                        <a:pt x="20688" y="6109"/>
                                        <a:pt x="18326" y="6109"/>
                                      </a:cubicBezTo>
                                      <a:cubicBezTo>
                                        <a:pt x="14656" y="6109"/>
                                        <a:pt x="11887" y="6680"/>
                                        <a:pt x="10097" y="7823"/>
                                      </a:cubicBezTo>
                                      <a:cubicBezTo>
                                        <a:pt x="8306" y="8954"/>
                                        <a:pt x="7417" y="10592"/>
                                        <a:pt x="7417" y="12789"/>
                                      </a:cubicBezTo>
                                      <a:cubicBezTo>
                                        <a:pt x="7417" y="14491"/>
                                        <a:pt x="8065" y="15799"/>
                                        <a:pt x="9360" y="16777"/>
                                      </a:cubicBezTo>
                                      <a:cubicBezTo>
                                        <a:pt x="10668" y="17755"/>
                                        <a:pt x="13272" y="18733"/>
                                        <a:pt x="17183" y="19545"/>
                                      </a:cubicBezTo>
                                      <a:lnTo>
                                        <a:pt x="19710" y="20117"/>
                                      </a:lnTo>
                                      <a:cubicBezTo>
                                        <a:pt x="24917" y="21247"/>
                                        <a:pt x="28575" y="22885"/>
                                        <a:pt x="30772" y="24829"/>
                                      </a:cubicBezTo>
                                      <a:cubicBezTo>
                                        <a:pt x="32893" y="26873"/>
                                        <a:pt x="34036" y="29718"/>
                                        <a:pt x="34036" y="33300"/>
                                      </a:cubicBezTo>
                                      <a:cubicBezTo>
                                        <a:pt x="34036" y="37452"/>
                                        <a:pt x="32410" y="40716"/>
                                        <a:pt x="29147" y="43078"/>
                                      </a:cubicBezTo>
                                      <a:cubicBezTo>
                                        <a:pt x="25895" y="45517"/>
                                        <a:pt x="21336" y="46660"/>
                                        <a:pt x="15634" y="46660"/>
                                      </a:cubicBezTo>
                                      <a:cubicBezTo>
                                        <a:pt x="13195" y="46660"/>
                                        <a:pt x="10744" y="46418"/>
                                        <a:pt x="8141" y="46000"/>
                                      </a:cubicBezTo>
                                      <a:cubicBezTo>
                                        <a:pt x="5537" y="45593"/>
                                        <a:pt x="2845" y="44945"/>
                                        <a:pt x="0" y="43967"/>
                                      </a:cubicBezTo>
                                      <a:lnTo>
                                        <a:pt x="0" y="36398"/>
                                      </a:lnTo>
                                      <a:cubicBezTo>
                                        <a:pt x="2692" y="37859"/>
                                        <a:pt x="5372" y="38926"/>
                                        <a:pt x="7976" y="39573"/>
                                      </a:cubicBezTo>
                                      <a:cubicBezTo>
                                        <a:pt x="10592" y="40297"/>
                                        <a:pt x="13195" y="40627"/>
                                        <a:pt x="15799" y="40627"/>
                                      </a:cubicBezTo>
                                      <a:cubicBezTo>
                                        <a:pt x="19215" y="40627"/>
                                        <a:pt x="21908" y="40056"/>
                                        <a:pt x="23774" y="38926"/>
                                      </a:cubicBezTo>
                                      <a:cubicBezTo>
                                        <a:pt x="25565" y="37783"/>
                                        <a:pt x="26543" y="36068"/>
                                        <a:pt x="26543" y="33871"/>
                                      </a:cubicBezTo>
                                      <a:cubicBezTo>
                                        <a:pt x="26543" y="31915"/>
                                        <a:pt x="25806" y="30366"/>
                                        <a:pt x="24511" y="29312"/>
                                      </a:cubicBezTo>
                                      <a:cubicBezTo>
                                        <a:pt x="23203" y="28258"/>
                                        <a:pt x="20269" y="27191"/>
                                        <a:pt x="15710" y="26213"/>
                                      </a:cubicBezTo>
                                      <a:lnTo>
                                        <a:pt x="13195" y="25641"/>
                                      </a:lnTo>
                                      <a:cubicBezTo>
                                        <a:pt x="8636" y="24676"/>
                                        <a:pt x="5296" y="23203"/>
                                        <a:pt x="3340" y="21247"/>
                                      </a:cubicBezTo>
                                      <a:cubicBezTo>
                                        <a:pt x="1308" y="19291"/>
                                        <a:pt x="330" y="16612"/>
                                        <a:pt x="330" y="13107"/>
                                      </a:cubicBezTo>
                                      <a:cubicBezTo>
                                        <a:pt x="330" y="8954"/>
                                        <a:pt x="1791" y="5702"/>
                                        <a:pt x="4724" y="3416"/>
                                      </a:cubicBezTo>
                                      <a:cubicBezTo>
                                        <a:pt x="7658" y="1143"/>
                                        <a:pt x="11887" y="0"/>
                                        <a:pt x="17424"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 name="Shape 1520"/>
                              <wps:cNvSpPr>
                                <a:spLocks/>
                              </wps:cNvSpPr>
                              <wps:spPr bwMode="auto">
                                <a:xfrm>
                                  <a:off x="3592" y="3404"/>
                                  <a:ext cx="352" cy="467"/>
                                </a:xfrm>
                                <a:custGeom>
                                  <a:avLst/>
                                  <a:gdLst>
                                    <a:gd name="T0" fmla="*/ 22390 w 35255"/>
                                    <a:gd name="T1" fmla="*/ 0 h 46660"/>
                                    <a:gd name="T2" fmla="*/ 28981 w 35255"/>
                                    <a:gd name="T3" fmla="*/ 736 h 46660"/>
                                    <a:gd name="T4" fmla="*/ 35255 w 35255"/>
                                    <a:gd name="T5" fmla="*/ 2768 h 46660"/>
                                    <a:gd name="T6" fmla="*/ 35255 w 35255"/>
                                    <a:gd name="T7" fmla="*/ 9614 h 46660"/>
                                    <a:gd name="T8" fmla="*/ 28981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1 w 35255"/>
                                    <a:gd name="T21" fmla="*/ 39738 h 46660"/>
                                    <a:gd name="T22" fmla="*/ 35255 w 35255"/>
                                    <a:gd name="T23" fmla="*/ 37135 h 46660"/>
                                    <a:gd name="T24" fmla="*/ 35255 w 35255"/>
                                    <a:gd name="T25" fmla="*/ 43891 h 46660"/>
                                    <a:gd name="T26" fmla="*/ 28905 w 35255"/>
                                    <a:gd name="T27" fmla="*/ 45999 h 46660"/>
                                    <a:gd name="T28" fmla="*/ 21907 w 35255"/>
                                    <a:gd name="T29" fmla="*/ 46660 h 46660"/>
                                    <a:gd name="T30" fmla="*/ 5944 w 35255"/>
                                    <a:gd name="T31" fmla="*/ 40386 h 46660"/>
                                    <a:gd name="T32" fmla="*/ 0 w 35255"/>
                                    <a:gd name="T33" fmla="*/ 23368 h 46660"/>
                                    <a:gd name="T34" fmla="*/ 5944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63" y="0"/>
                                        <a:pt x="26873" y="241"/>
                                        <a:pt x="28981" y="736"/>
                                      </a:cubicBezTo>
                                      <a:cubicBezTo>
                                        <a:pt x="31102" y="1219"/>
                                        <a:pt x="33223" y="1879"/>
                                        <a:pt x="35255" y="2768"/>
                                      </a:cubicBezTo>
                                      <a:lnTo>
                                        <a:pt x="35255" y="9614"/>
                                      </a:lnTo>
                                      <a:cubicBezTo>
                                        <a:pt x="33134" y="8471"/>
                                        <a:pt x="31102" y="7658"/>
                                        <a:pt x="28981" y="7086"/>
                                      </a:cubicBezTo>
                                      <a:cubicBezTo>
                                        <a:pt x="26873" y="6515"/>
                                        <a:pt x="24829" y="6185"/>
                                        <a:pt x="22720" y="6185"/>
                                      </a:cubicBezTo>
                                      <a:cubicBezTo>
                                        <a:pt x="17996" y="6185"/>
                                        <a:pt x="14249" y="7734"/>
                                        <a:pt x="11646" y="10744"/>
                                      </a:cubicBezTo>
                                      <a:cubicBezTo>
                                        <a:pt x="9042" y="13754"/>
                                        <a:pt x="7734" y="17996"/>
                                        <a:pt x="7734" y="23368"/>
                                      </a:cubicBezTo>
                                      <a:cubicBezTo>
                                        <a:pt x="7734" y="28816"/>
                                        <a:pt x="9042" y="33058"/>
                                        <a:pt x="11646" y="36068"/>
                                      </a:cubicBezTo>
                                      <a:cubicBezTo>
                                        <a:pt x="14249" y="39078"/>
                                        <a:pt x="17996" y="40551"/>
                                        <a:pt x="22720" y="40551"/>
                                      </a:cubicBezTo>
                                      <a:cubicBezTo>
                                        <a:pt x="24829" y="40551"/>
                                        <a:pt x="26873" y="40310"/>
                                        <a:pt x="28981" y="39738"/>
                                      </a:cubicBezTo>
                                      <a:cubicBezTo>
                                        <a:pt x="31102" y="39167"/>
                                        <a:pt x="33134" y="38265"/>
                                        <a:pt x="35255" y="37135"/>
                                      </a:cubicBezTo>
                                      <a:lnTo>
                                        <a:pt x="35255" y="43891"/>
                                      </a:lnTo>
                                      <a:cubicBezTo>
                                        <a:pt x="33134" y="44856"/>
                                        <a:pt x="31026" y="45593"/>
                                        <a:pt x="28905" y="45999"/>
                                      </a:cubicBezTo>
                                      <a:cubicBezTo>
                                        <a:pt x="26708" y="46406"/>
                                        <a:pt x="24346" y="46660"/>
                                        <a:pt x="21907" y="46660"/>
                                      </a:cubicBezTo>
                                      <a:cubicBezTo>
                                        <a:pt x="15227" y="46647"/>
                                        <a:pt x="9855" y="44615"/>
                                        <a:pt x="5944" y="40386"/>
                                      </a:cubicBezTo>
                                      <a:cubicBezTo>
                                        <a:pt x="1956" y="36233"/>
                                        <a:pt x="0" y="30531"/>
                                        <a:pt x="0" y="23368"/>
                                      </a:cubicBezTo>
                                      <a:cubicBezTo>
                                        <a:pt x="0" y="16116"/>
                                        <a:pt x="1956" y="10426"/>
                                        <a:pt x="5944" y="6274"/>
                                      </a:cubicBezTo>
                                      <a:cubicBezTo>
                                        <a:pt x="9931" y="2121"/>
                                        <a:pt x="15392" y="0"/>
                                        <a:pt x="22390"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 name="Shape 1521"/>
                              <wps:cNvSpPr>
                                <a:spLocks/>
                              </wps:cNvSpPr>
                              <wps:spPr bwMode="auto">
                                <a:xfrm>
                                  <a:off x="4044" y="3582"/>
                                  <a:ext cx="188" cy="289"/>
                                </a:xfrm>
                                <a:custGeom>
                                  <a:avLst/>
                                  <a:gdLst>
                                    <a:gd name="T0" fmla="*/ 18809 w 18809"/>
                                    <a:gd name="T1" fmla="*/ 0 h 28847"/>
                                    <a:gd name="T2" fmla="*/ 18809 w 18809"/>
                                    <a:gd name="T3" fmla="*/ 6090 h 28847"/>
                                    <a:gd name="T4" fmla="*/ 10744 w 18809"/>
                                    <a:gd name="T5" fmla="*/ 7422 h 28847"/>
                                    <a:gd name="T6" fmla="*/ 7328 w 18809"/>
                                    <a:gd name="T7" fmla="*/ 14344 h 28847"/>
                                    <a:gd name="T8" fmla="*/ 9843 w 18809"/>
                                    <a:gd name="T9" fmla="*/ 20541 h 28847"/>
                                    <a:gd name="T10" fmla="*/ 16853 w 18809"/>
                                    <a:gd name="T11" fmla="*/ 22815 h 28847"/>
                                    <a:gd name="T12" fmla="*/ 18809 w 18809"/>
                                    <a:gd name="T13" fmla="*/ 21950 h 28847"/>
                                    <a:gd name="T14" fmla="*/ 18809 w 18809"/>
                                    <a:gd name="T15" fmla="*/ 28041 h 28847"/>
                                    <a:gd name="T16" fmla="*/ 14897 w 18809"/>
                                    <a:gd name="T17" fmla="*/ 28847 h 28847"/>
                                    <a:gd name="T18" fmla="*/ 3988 w 18809"/>
                                    <a:gd name="T19" fmla="*/ 25101 h 28847"/>
                                    <a:gd name="T20" fmla="*/ 0 w 18809"/>
                                    <a:gd name="T21" fmla="*/ 14839 h 28847"/>
                                    <a:gd name="T22" fmla="*/ 5042 w 18809"/>
                                    <a:gd name="T23" fmla="*/ 3523 h 28847"/>
                                    <a:gd name="T24" fmla="*/ 18809 w 18809"/>
                                    <a:gd name="T25" fmla="*/ 0 h 28847"/>
                                    <a:gd name="T26" fmla="*/ 0 w 18809"/>
                                    <a:gd name="T27" fmla="*/ 0 h 28847"/>
                                    <a:gd name="T28" fmla="*/ 18809 w 18809"/>
                                    <a:gd name="T29" fmla="*/ 28847 h 28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9" h="28847">
                                      <a:moveTo>
                                        <a:pt x="18809" y="0"/>
                                      </a:moveTo>
                                      <a:lnTo>
                                        <a:pt x="18809" y="6090"/>
                                      </a:lnTo>
                                      <a:lnTo>
                                        <a:pt x="10744" y="7422"/>
                                      </a:lnTo>
                                      <a:cubicBezTo>
                                        <a:pt x="8458" y="8807"/>
                                        <a:pt x="7328" y="11093"/>
                                        <a:pt x="7328" y="14344"/>
                                      </a:cubicBezTo>
                                      <a:cubicBezTo>
                                        <a:pt x="7328" y="16947"/>
                                        <a:pt x="8141" y="19068"/>
                                        <a:pt x="9843" y="20541"/>
                                      </a:cubicBezTo>
                                      <a:cubicBezTo>
                                        <a:pt x="11557" y="22078"/>
                                        <a:pt x="13919" y="22815"/>
                                        <a:pt x="16853" y="22815"/>
                                      </a:cubicBezTo>
                                      <a:lnTo>
                                        <a:pt x="18809" y="21950"/>
                                      </a:lnTo>
                                      <a:lnTo>
                                        <a:pt x="18809" y="28041"/>
                                      </a:lnTo>
                                      <a:lnTo>
                                        <a:pt x="14897" y="28847"/>
                                      </a:lnTo>
                                      <a:cubicBezTo>
                                        <a:pt x="10338" y="28835"/>
                                        <a:pt x="6668" y="27615"/>
                                        <a:pt x="3988" y="25101"/>
                                      </a:cubicBezTo>
                                      <a:cubicBezTo>
                                        <a:pt x="1295" y="22573"/>
                                        <a:pt x="0" y="19157"/>
                                        <a:pt x="0" y="14839"/>
                                      </a:cubicBezTo>
                                      <a:cubicBezTo>
                                        <a:pt x="0" y="9873"/>
                                        <a:pt x="1626" y="6127"/>
                                        <a:pt x="5042" y="3523"/>
                                      </a:cubicBezTo>
                                      <a:lnTo>
                                        <a:pt x="18809"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 name="Shape 1522"/>
                              <wps:cNvSpPr>
                                <a:spLocks/>
                              </wps:cNvSpPr>
                              <wps:spPr bwMode="auto">
                                <a:xfrm>
                                  <a:off x="4076" y="3404"/>
                                  <a:ext cx="156" cy="99"/>
                                </a:xfrm>
                                <a:custGeom>
                                  <a:avLst/>
                                  <a:gdLst>
                                    <a:gd name="T0" fmla="*/ 15151 w 15557"/>
                                    <a:gd name="T1" fmla="*/ 0 h 9855"/>
                                    <a:gd name="T2" fmla="*/ 15557 w 15557"/>
                                    <a:gd name="T3" fmla="*/ 142 h 9855"/>
                                    <a:gd name="T4" fmla="*/ 15557 w 15557"/>
                                    <a:gd name="T5" fmla="*/ 6526 h 9855"/>
                                    <a:gd name="T6" fmla="*/ 14415 w 15557"/>
                                    <a:gd name="T7" fmla="*/ 6185 h 9855"/>
                                    <a:gd name="T8" fmla="*/ 6921 w 15557"/>
                                    <a:gd name="T9" fmla="*/ 7163 h 9855"/>
                                    <a:gd name="T10" fmla="*/ 0 w 15557"/>
                                    <a:gd name="T11" fmla="*/ 9855 h 9855"/>
                                    <a:gd name="T12" fmla="*/ 0 w 15557"/>
                                    <a:gd name="T13" fmla="*/ 3099 h 9855"/>
                                    <a:gd name="T14" fmla="*/ 7734 w 15557"/>
                                    <a:gd name="T15" fmla="*/ 813 h 9855"/>
                                    <a:gd name="T16" fmla="*/ 15151 w 15557"/>
                                    <a:gd name="T17" fmla="*/ 0 h 9855"/>
                                    <a:gd name="T18" fmla="*/ 0 w 15557"/>
                                    <a:gd name="T19" fmla="*/ 0 h 9855"/>
                                    <a:gd name="T20" fmla="*/ 15557 w 15557"/>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7" h="9855">
                                      <a:moveTo>
                                        <a:pt x="15151" y="0"/>
                                      </a:moveTo>
                                      <a:lnTo>
                                        <a:pt x="15557" y="142"/>
                                      </a:lnTo>
                                      <a:lnTo>
                                        <a:pt x="15557" y="6526"/>
                                      </a:lnTo>
                                      <a:lnTo>
                                        <a:pt x="14415" y="6185"/>
                                      </a:lnTo>
                                      <a:cubicBezTo>
                                        <a:pt x="11811" y="6185"/>
                                        <a:pt x="9360" y="6515"/>
                                        <a:pt x="6921" y="7163"/>
                                      </a:cubicBezTo>
                                      <a:cubicBezTo>
                                        <a:pt x="4483" y="7810"/>
                                        <a:pt x="2197" y="8712"/>
                                        <a:pt x="0" y="9855"/>
                                      </a:cubicBezTo>
                                      <a:lnTo>
                                        <a:pt x="0" y="3099"/>
                                      </a:lnTo>
                                      <a:cubicBezTo>
                                        <a:pt x="2604" y="2121"/>
                                        <a:pt x="5207" y="1308"/>
                                        <a:pt x="7734" y="813"/>
                                      </a:cubicBezTo>
                                      <a:cubicBezTo>
                                        <a:pt x="10262" y="330"/>
                                        <a:pt x="12700" y="0"/>
                                        <a:pt x="15151"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 name="Shape 1523"/>
                              <wps:cNvSpPr>
                                <a:spLocks/>
                              </wps:cNvSpPr>
                              <wps:spPr bwMode="auto">
                                <a:xfrm>
                                  <a:off x="4232" y="3406"/>
                                  <a:ext cx="188" cy="457"/>
                                </a:xfrm>
                                <a:custGeom>
                                  <a:avLst/>
                                  <a:gdLst>
                                    <a:gd name="T0" fmla="*/ 0 w 18809"/>
                                    <a:gd name="T1" fmla="*/ 0 h 45711"/>
                                    <a:gd name="T2" fmla="*/ 13995 w 18809"/>
                                    <a:gd name="T3" fmla="*/ 4900 h 45711"/>
                                    <a:gd name="T4" fmla="*/ 18809 w 18809"/>
                                    <a:gd name="T5" fmla="*/ 20051 h 45711"/>
                                    <a:gd name="T6" fmla="*/ 18809 w 18809"/>
                                    <a:gd name="T7" fmla="*/ 45451 h 45711"/>
                                    <a:gd name="T8" fmla="*/ 11481 w 18809"/>
                                    <a:gd name="T9" fmla="*/ 45451 h 45711"/>
                                    <a:gd name="T10" fmla="*/ 11481 w 18809"/>
                                    <a:gd name="T11" fmla="*/ 38694 h 45711"/>
                                    <a:gd name="T12" fmla="*/ 5207 w 18809"/>
                                    <a:gd name="T13" fmla="*/ 44638 h 45711"/>
                                    <a:gd name="T14" fmla="*/ 0 w 18809"/>
                                    <a:gd name="T15" fmla="*/ 45711 h 45711"/>
                                    <a:gd name="T16" fmla="*/ 0 w 18809"/>
                                    <a:gd name="T17" fmla="*/ 39620 h 45711"/>
                                    <a:gd name="T18" fmla="*/ 7810 w 18809"/>
                                    <a:gd name="T19" fmla="*/ 36167 h 45711"/>
                                    <a:gd name="T20" fmla="*/ 11468 w 18809"/>
                                    <a:gd name="T21" fmla="*/ 24686 h 45711"/>
                                    <a:gd name="T22" fmla="*/ 11481 w 18809"/>
                                    <a:gd name="T23" fmla="*/ 23061 h 45711"/>
                                    <a:gd name="T24" fmla="*/ 4229 w 18809"/>
                                    <a:gd name="T25" fmla="*/ 23061 h 45711"/>
                                    <a:gd name="T26" fmla="*/ 0 w 18809"/>
                                    <a:gd name="T27" fmla="*/ 23760 h 45711"/>
                                    <a:gd name="T28" fmla="*/ 0 w 18809"/>
                                    <a:gd name="T29" fmla="*/ 17670 h 45711"/>
                                    <a:gd name="T30" fmla="*/ 1219 w 18809"/>
                                    <a:gd name="T31" fmla="*/ 17358 h 45711"/>
                                    <a:gd name="T32" fmla="*/ 11481 w 18809"/>
                                    <a:gd name="T33" fmla="*/ 17358 h 45711"/>
                                    <a:gd name="T34" fmla="*/ 11481 w 18809"/>
                                    <a:gd name="T35" fmla="*/ 16634 h 45711"/>
                                    <a:gd name="T36" fmla="*/ 8141 w 18809"/>
                                    <a:gd name="T37" fmla="*/ 8811 h 45711"/>
                                    <a:gd name="T38" fmla="*/ 0 w 18809"/>
                                    <a:gd name="T39" fmla="*/ 6383 h 45711"/>
                                    <a:gd name="T40" fmla="*/ 0 w 18809"/>
                                    <a:gd name="T41" fmla="*/ 0 h 45711"/>
                                    <a:gd name="T42" fmla="*/ 0 w 18809"/>
                                    <a:gd name="T43" fmla="*/ 0 h 45711"/>
                                    <a:gd name="T44" fmla="*/ 18809 w 18809"/>
                                    <a:gd name="T45" fmla="*/ 45711 h 457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809" h="45711">
                                      <a:moveTo>
                                        <a:pt x="0" y="0"/>
                                      </a:moveTo>
                                      <a:lnTo>
                                        <a:pt x="13995" y="4900"/>
                                      </a:lnTo>
                                      <a:cubicBezTo>
                                        <a:pt x="17170" y="8240"/>
                                        <a:pt x="18796" y="13294"/>
                                        <a:pt x="18809" y="20051"/>
                                      </a:cubicBezTo>
                                      <a:lnTo>
                                        <a:pt x="18809" y="45451"/>
                                      </a:lnTo>
                                      <a:lnTo>
                                        <a:pt x="11481" y="45451"/>
                                      </a:lnTo>
                                      <a:lnTo>
                                        <a:pt x="11481" y="38694"/>
                                      </a:lnTo>
                                      <a:cubicBezTo>
                                        <a:pt x="9766" y="41463"/>
                                        <a:pt x="7645" y="43419"/>
                                        <a:pt x="5207" y="44638"/>
                                      </a:cubicBezTo>
                                      <a:lnTo>
                                        <a:pt x="0" y="45711"/>
                                      </a:lnTo>
                                      <a:lnTo>
                                        <a:pt x="0" y="39620"/>
                                      </a:lnTo>
                                      <a:lnTo>
                                        <a:pt x="7810" y="36167"/>
                                      </a:lnTo>
                                      <a:cubicBezTo>
                                        <a:pt x="10249" y="33322"/>
                                        <a:pt x="11468" y="29499"/>
                                        <a:pt x="11468" y="24686"/>
                                      </a:cubicBezTo>
                                      <a:lnTo>
                                        <a:pt x="11481" y="23061"/>
                                      </a:lnTo>
                                      <a:lnTo>
                                        <a:pt x="4229" y="23061"/>
                                      </a:lnTo>
                                      <a:lnTo>
                                        <a:pt x="0" y="23760"/>
                                      </a:lnTo>
                                      <a:lnTo>
                                        <a:pt x="0" y="17670"/>
                                      </a:lnTo>
                                      <a:lnTo>
                                        <a:pt x="1219" y="17358"/>
                                      </a:lnTo>
                                      <a:lnTo>
                                        <a:pt x="11481" y="17358"/>
                                      </a:lnTo>
                                      <a:lnTo>
                                        <a:pt x="11481" y="16634"/>
                                      </a:lnTo>
                                      <a:cubicBezTo>
                                        <a:pt x="11481" y="13294"/>
                                        <a:pt x="10338" y="10691"/>
                                        <a:pt x="8141" y="8811"/>
                                      </a:cubicBezTo>
                                      <a:lnTo>
                                        <a:pt x="0" y="6383"/>
                                      </a:lnTo>
                                      <a:lnTo>
                                        <a:pt x="0"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 name="Shape 31850"/>
                              <wps:cNvSpPr>
                                <a:spLocks/>
                              </wps:cNvSpPr>
                              <wps:spPr bwMode="auto">
                                <a:xfrm>
                                  <a:off x="4570" y="3241"/>
                                  <a:ext cx="92" cy="619"/>
                                </a:xfrm>
                                <a:custGeom>
                                  <a:avLst/>
                                  <a:gdLst>
                                    <a:gd name="T0" fmla="*/ 0 w 9144"/>
                                    <a:gd name="T1" fmla="*/ 0 h 61879"/>
                                    <a:gd name="T2" fmla="*/ 9144 w 9144"/>
                                    <a:gd name="T3" fmla="*/ 0 h 61879"/>
                                    <a:gd name="T4" fmla="*/ 9144 w 9144"/>
                                    <a:gd name="T5" fmla="*/ 61879 h 61879"/>
                                    <a:gd name="T6" fmla="*/ 0 w 9144"/>
                                    <a:gd name="T7" fmla="*/ 61879 h 61879"/>
                                    <a:gd name="T8" fmla="*/ 0 w 9144"/>
                                    <a:gd name="T9" fmla="*/ 0 h 61879"/>
                                    <a:gd name="T10" fmla="*/ 0 w 9144"/>
                                    <a:gd name="T11" fmla="*/ 0 h 61879"/>
                                    <a:gd name="T12" fmla="*/ 9144 w 9144"/>
                                    <a:gd name="T13" fmla="*/ 61879 h 61879"/>
                                  </a:gdLst>
                                  <a:ahLst/>
                                  <a:cxnLst>
                                    <a:cxn ang="0">
                                      <a:pos x="T0" y="T1"/>
                                    </a:cxn>
                                    <a:cxn ang="0">
                                      <a:pos x="T2" y="T3"/>
                                    </a:cxn>
                                    <a:cxn ang="0">
                                      <a:pos x="T4" y="T5"/>
                                    </a:cxn>
                                    <a:cxn ang="0">
                                      <a:pos x="T6" y="T7"/>
                                    </a:cxn>
                                    <a:cxn ang="0">
                                      <a:pos x="T8" y="T9"/>
                                    </a:cxn>
                                  </a:cxnLst>
                                  <a:rect l="T10" t="T11" r="T12" b="T13"/>
                                  <a:pathLst>
                                    <a:path w="9144" h="61879">
                                      <a:moveTo>
                                        <a:pt x="0" y="0"/>
                                      </a:moveTo>
                                      <a:lnTo>
                                        <a:pt x="9144" y="0"/>
                                      </a:lnTo>
                                      <a:lnTo>
                                        <a:pt x="9144" y="61879"/>
                                      </a:lnTo>
                                      <a:lnTo>
                                        <a:pt x="0" y="61879"/>
                                      </a:lnTo>
                                      <a:lnTo>
                                        <a:pt x="0" y="0"/>
                                      </a:lnTo>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 name="Shape 1525"/>
                              <wps:cNvSpPr>
                                <a:spLocks/>
                              </wps:cNvSpPr>
                              <wps:spPr bwMode="auto">
                                <a:xfrm>
                                  <a:off x="4765" y="3408"/>
                                  <a:ext cx="209" cy="455"/>
                                </a:xfrm>
                                <a:custGeom>
                                  <a:avLst/>
                                  <a:gdLst>
                                    <a:gd name="T0" fmla="*/ 20917 w 20917"/>
                                    <a:gd name="T1" fmla="*/ 0 h 45491"/>
                                    <a:gd name="T2" fmla="*/ 20917 w 20917"/>
                                    <a:gd name="T3" fmla="*/ 6173 h 45491"/>
                                    <a:gd name="T4" fmla="*/ 12129 w 20917"/>
                                    <a:gd name="T5" fmla="*/ 9327 h 45491"/>
                                    <a:gd name="T6" fmla="*/ 7887 w 20917"/>
                                    <a:gd name="T7" fmla="*/ 19004 h 45491"/>
                                    <a:gd name="T8" fmla="*/ 20917 w 20917"/>
                                    <a:gd name="T9" fmla="*/ 19004 h 45491"/>
                                    <a:gd name="T10" fmla="*/ 20917 w 20917"/>
                                    <a:gd name="T11" fmla="*/ 24707 h 45491"/>
                                    <a:gd name="T12" fmla="*/ 7645 w 20917"/>
                                    <a:gd name="T13" fmla="*/ 24707 h 45491"/>
                                    <a:gd name="T14" fmla="*/ 12205 w 20917"/>
                                    <a:gd name="T15" fmla="*/ 36276 h 45491"/>
                                    <a:gd name="T16" fmla="*/ 20917 w 20917"/>
                                    <a:gd name="T17" fmla="*/ 39278 h 45491"/>
                                    <a:gd name="T18" fmla="*/ 20917 w 20917"/>
                                    <a:gd name="T19" fmla="*/ 45491 h 45491"/>
                                    <a:gd name="T20" fmla="*/ 6185 w 20917"/>
                                    <a:gd name="T21" fmla="*/ 40175 h 45491"/>
                                    <a:gd name="T22" fmla="*/ 0 w 20917"/>
                                    <a:gd name="T23" fmla="*/ 23411 h 45491"/>
                                    <a:gd name="T24" fmla="*/ 5855 w 20917"/>
                                    <a:gd name="T25" fmla="*/ 6063 h 45491"/>
                                    <a:gd name="T26" fmla="*/ 20917 w 20917"/>
                                    <a:gd name="T27" fmla="*/ 0 h 45491"/>
                                    <a:gd name="T28" fmla="*/ 0 w 20917"/>
                                    <a:gd name="T29" fmla="*/ 0 h 45491"/>
                                    <a:gd name="T30" fmla="*/ 20917 w 20917"/>
                                    <a:gd name="T31" fmla="*/ 45491 h 45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0917" h="45491">
                                      <a:moveTo>
                                        <a:pt x="20917" y="0"/>
                                      </a:moveTo>
                                      <a:lnTo>
                                        <a:pt x="20917" y="6173"/>
                                      </a:lnTo>
                                      <a:lnTo>
                                        <a:pt x="12129" y="9327"/>
                                      </a:lnTo>
                                      <a:cubicBezTo>
                                        <a:pt x="9690" y="11600"/>
                                        <a:pt x="8217" y="14851"/>
                                        <a:pt x="7887" y="19004"/>
                                      </a:cubicBezTo>
                                      <a:lnTo>
                                        <a:pt x="20917" y="19004"/>
                                      </a:lnTo>
                                      <a:lnTo>
                                        <a:pt x="20917" y="24707"/>
                                      </a:lnTo>
                                      <a:lnTo>
                                        <a:pt x="7645" y="24707"/>
                                      </a:lnTo>
                                      <a:cubicBezTo>
                                        <a:pt x="7976" y="29761"/>
                                        <a:pt x="9436" y="33660"/>
                                        <a:pt x="12205" y="36276"/>
                                      </a:cubicBezTo>
                                      <a:lnTo>
                                        <a:pt x="20917" y="39278"/>
                                      </a:lnTo>
                                      <a:lnTo>
                                        <a:pt x="20917" y="45491"/>
                                      </a:lnTo>
                                      <a:lnTo>
                                        <a:pt x="6185" y="40175"/>
                                      </a:lnTo>
                                      <a:cubicBezTo>
                                        <a:pt x="2032" y="36111"/>
                                        <a:pt x="0" y="30485"/>
                                        <a:pt x="0" y="23411"/>
                                      </a:cubicBezTo>
                                      <a:cubicBezTo>
                                        <a:pt x="0" y="16159"/>
                                        <a:pt x="1943" y="10381"/>
                                        <a:pt x="5855" y="6063"/>
                                      </a:cubicBezTo>
                                      <a:lnTo>
                                        <a:pt x="20917"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 name="Shape 1526"/>
                              <wps:cNvSpPr>
                                <a:spLocks/>
                              </wps:cNvSpPr>
                              <wps:spPr bwMode="auto">
                                <a:xfrm>
                                  <a:off x="4974" y="3768"/>
                                  <a:ext cx="187" cy="103"/>
                                </a:xfrm>
                                <a:custGeom>
                                  <a:avLst/>
                                  <a:gdLst>
                                    <a:gd name="T0" fmla="*/ 18644 w 18644"/>
                                    <a:gd name="T1" fmla="*/ 0 h 10261"/>
                                    <a:gd name="T2" fmla="*/ 18644 w 18644"/>
                                    <a:gd name="T3" fmla="*/ 6921 h 10261"/>
                                    <a:gd name="T4" fmla="*/ 10592 w 18644"/>
                                    <a:gd name="T5" fmla="*/ 9449 h 10261"/>
                                    <a:gd name="T6" fmla="*/ 2197 w 18644"/>
                                    <a:gd name="T7" fmla="*/ 10261 h 10261"/>
                                    <a:gd name="T8" fmla="*/ 0 w 18644"/>
                                    <a:gd name="T9" fmla="*/ 9468 h 10261"/>
                                    <a:gd name="T10" fmla="*/ 0 w 18644"/>
                                    <a:gd name="T11" fmla="*/ 3256 h 10261"/>
                                    <a:gd name="T12" fmla="*/ 2604 w 18644"/>
                                    <a:gd name="T13" fmla="*/ 4153 h 10261"/>
                                    <a:gd name="T14" fmla="*/ 10757 w 18644"/>
                                    <a:gd name="T15" fmla="*/ 3175 h 10261"/>
                                    <a:gd name="T16" fmla="*/ 18644 w 18644"/>
                                    <a:gd name="T17" fmla="*/ 0 h 10261"/>
                                    <a:gd name="T18" fmla="*/ 0 w 18644"/>
                                    <a:gd name="T19" fmla="*/ 0 h 10261"/>
                                    <a:gd name="T20" fmla="*/ 18644 w 18644"/>
                                    <a:gd name="T21" fmla="*/ 10261 h 10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644" h="10261">
                                      <a:moveTo>
                                        <a:pt x="18644" y="0"/>
                                      </a:moveTo>
                                      <a:lnTo>
                                        <a:pt x="18644" y="6921"/>
                                      </a:lnTo>
                                      <a:cubicBezTo>
                                        <a:pt x="16040" y="8065"/>
                                        <a:pt x="13360" y="8966"/>
                                        <a:pt x="10592" y="9449"/>
                                      </a:cubicBezTo>
                                      <a:cubicBezTo>
                                        <a:pt x="7823" y="9931"/>
                                        <a:pt x="4966" y="10261"/>
                                        <a:pt x="2197" y="10261"/>
                                      </a:cubicBezTo>
                                      <a:lnTo>
                                        <a:pt x="0" y="9468"/>
                                      </a:lnTo>
                                      <a:lnTo>
                                        <a:pt x="0" y="3256"/>
                                      </a:lnTo>
                                      <a:lnTo>
                                        <a:pt x="2604" y="4153"/>
                                      </a:lnTo>
                                      <a:cubicBezTo>
                                        <a:pt x="5372" y="4153"/>
                                        <a:pt x="8141" y="3835"/>
                                        <a:pt x="10757" y="3175"/>
                                      </a:cubicBezTo>
                                      <a:cubicBezTo>
                                        <a:pt x="13360" y="2527"/>
                                        <a:pt x="16040" y="1473"/>
                                        <a:pt x="18644"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 name="Shape 1527"/>
                              <wps:cNvSpPr>
                                <a:spLocks/>
                              </wps:cNvSpPr>
                              <wps:spPr bwMode="auto">
                                <a:xfrm>
                                  <a:off x="4974" y="3404"/>
                                  <a:ext cx="204" cy="251"/>
                                </a:xfrm>
                                <a:custGeom>
                                  <a:avLst/>
                                  <a:gdLst>
                                    <a:gd name="T0" fmla="*/ 902 w 20358"/>
                                    <a:gd name="T1" fmla="*/ 0 h 25070"/>
                                    <a:gd name="T2" fmla="*/ 15151 w 20358"/>
                                    <a:gd name="T3" fmla="*/ 5778 h 25070"/>
                                    <a:gd name="T4" fmla="*/ 20358 w 20358"/>
                                    <a:gd name="T5" fmla="*/ 21488 h 25070"/>
                                    <a:gd name="T6" fmla="*/ 20358 w 20358"/>
                                    <a:gd name="T7" fmla="*/ 25070 h 25070"/>
                                    <a:gd name="T8" fmla="*/ 0 w 20358"/>
                                    <a:gd name="T9" fmla="*/ 25070 h 25070"/>
                                    <a:gd name="T10" fmla="*/ 0 w 20358"/>
                                    <a:gd name="T11" fmla="*/ 19367 h 25070"/>
                                    <a:gd name="T12" fmla="*/ 13030 w 20358"/>
                                    <a:gd name="T13" fmla="*/ 19367 h 25070"/>
                                    <a:gd name="T14" fmla="*/ 9690 w 20358"/>
                                    <a:gd name="T15" fmla="*/ 9766 h 25070"/>
                                    <a:gd name="T16" fmla="*/ 978 w 20358"/>
                                    <a:gd name="T17" fmla="*/ 6185 h 25070"/>
                                    <a:gd name="T18" fmla="*/ 0 w 20358"/>
                                    <a:gd name="T19" fmla="*/ 6536 h 25070"/>
                                    <a:gd name="T20" fmla="*/ 0 w 20358"/>
                                    <a:gd name="T21" fmla="*/ 363 h 25070"/>
                                    <a:gd name="T22" fmla="*/ 902 w 20358"/>
                                    <a:gd name="T23" fmla="*/ 0 h 25070"/>
                                    <a:gd name="T24" fmla="*/ 0 w 20358"/>
                                    <a:gd name="T25" fmla="*/ 0 h 25070"/>
                                    <a:gd name="T26" fmla="*/ 20358 w 20358"/>
                                    <a:gd name="T27" fmla="*/ 25070 h 2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358" h="25070">
                                      <a:moveTo>
                                        <a:pt x="902" y="0"/>
                                      </a:moveTo>
                                      <a:cubicBezTo>
                                        <a:pt x="6922" y="0"/>
                                        <a:pt x="11646" y="1943"/>
                                        <a:pt x="15151" y="5778"/>
                                      </a:cubicBezTo>
                                      <a:cubicBezTo>
                                        <a:pt x="18567" y="9677"/>
                                        <a:pt x="20358" y="14897"/>
                                        <a:pt x="20358" y="21488"/>
                                      </a:cubicBezTo>
                                      <a:lnTo>
                                        <a:pt x="20358" y="25070"/>
                                      </a:lnTo>
                                      <a:lnTo>
                                        <a:pt x="0" y="25070"/>
                                      </a:lnTo>
                                      <a:lnTo>
                                        <a:pt x="0" y="19367"/>
                                      </a:lnTo>
                                      <a:lnTo>
                                        <a:pt x="13030" y="19367"/>
                                      </a:lnTo>
                                      <a:cubicBezTo>
                                        <a:pt x="12954" y="15380"/>
                                        <a:pt x="11811" y="12205"/>
                                        <a:pt x="9690" y="9766"/>
                                      </a:cubicBezTo>
                                      <a:cubicBezTo>
                                        <a:pt x="7493" y="7404"/>
                                        <a:pt x="4559" y="6185"/>
                                        <a:pt x="978" y="6185"/>
                                      </a:cubicBezTo>
                                      <a:lnTo>
                                        <a:pt x="0" y="6536"/>
                                      </a:lnTo>
                                      <a:lnTo>
                                        <a:pt x="0" y="363"/>
                                      </a:lnTo>
                                      <a:lnTo>
                                        <a:pt x="902"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 name="Shape 1528"/>
                              <wps:cNvSpPr>
                                <a:spLocks/>
                              </wps:cNvSpPr>
                              <wps:spPr bwMode="auto">
                                <a:xfrm>
                                  <a:off x="5499" y="3241"/>
                                  <a:ext cx="283" cy="619"/>
                                </a:xfrm>
                                <a:custGeom>
                                  <a:avLst/>
                                  <a:gdLst>
                                    <a:gd name="T0" fmla="*/ 21412 w 28334"/>
                                    <a:gd name="T1" fmla="*/ 0 h 61875"/>
                                    <a:gd name="T2" fmla="*/ 28334 w 28334"/>
                                    <a:gd name="T3" fmla="*/ 0 h 61875"/>
                                    <a:gd name="T4" fmla="*/ 28334 w 28334"/>
                                    <a:gd name="T5" fmla="*/ 6109 h 61875"/>
                                    <a:gd name="T6" fmla="*/ 21336 w 28334"/>
                                    <a:gd name="T7" fmla="*/ 6109 h 61875"/>
                                    <a:gd name="T8" fmla="*/ 15875 w 28334"/>
                                    <a:gd name="T9" fmla="*/ 7734 h 61875"/>
                                    <a:gd name="T10" fmla="*/ 14326 w 28334"/>
                                    <a:gd name="T11" fmla="*/ 13437 h 61875"/>
                                    <a:gd name="T12" fmla="*/ 14326 w 28334"/>
                                    <a:gd name="T13" fmla="*/ 17348 h 61875"/>
                                    <a:gd name="T14" fmla="*/ 26378 w 28334"/>
                                    <a:gd name="T15" fmla="*/ 17348 h 61875"/>
                                    <a:gd name="T16" fmla="*/ 26378 w 28334"/>
                                    <a:gd name="T17" fmla="*/ 23038 h 61875"/>
                                    <a:gd name="T18" fmla="*/ 14326 w 28334"/>
                                    <a:gd name="T19" fmla="*/ 23038 h 61875"/>
                                    <a:gd name="T20" fmla="*/ 14326 w 28334"/>
                                    <a:gd name="T21" fmla="*/ 61875 h 61875"/>
                                    <a:gd name="T22" fmla="*/ 6998 w 28334"/>
                                    <a:gd name="T23" fmla="*/ 61875 h 61875"/>
                                    <a:gd name="T24" fmla="*/ 6998 w 28334"/>
                                    <a:gd name="T25" fmla="*/ 23038 h 61875"/>
                                    <a:gd name="T26" fmla="*/ 0 w 28334"/>
                                    <a:gd name="T27" fmla="*/ 23038 h 61875"/>
                                    <a:gd name="T28" fmla="*/ 0 w 28334"/>
                                    <a:gd name="T29" fmla="*/ 17348 h 61875"/>
                                    <a:gd name="T30" fmla="*/ 6998 w 28334"/>
                                    <a:gd name="T31" fmla="*/ 17348 h 61875"/>
                                    <a:gd name="T32" fmla="*/ 6998 w 28334"/>
                                    <a:gd name="T33" fmla="*/ 14250 h 61875"/>
                                    <a:gd name="T34" fmla="*/ 10414 w 28334"/>
                                    <a:gd name="T35" fmla="*/ 3416 h 61875"/>
                                    <a:gd name="T36" fmla="*/ 21412 w 28334"/>
                                    <a:gd name="T37" fmla="*/ 0 h 61875"/>
                                    <a:gd name="T38" fmla="*/ 0 w 28334"/>
                                    <a:gd name="T39" fmla="*/ 0 h 61875"/>
                                    <a:gd name="T40" fmla="*/ 28334 w 28334"/>
                                    <a:gd name="T41" fmla="*/ 61875 h 6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334" h="61875">
                                      <a:moveTo>
                                        <a:pt x="21412" y="0"/>
                                      </a:moveTo>
                                      <a:lnTo>
                                        <a:pt x="28334" y="0"/>
                                      </a:lnTo>
                                      <a:lnTo>
                                        <a:pt x="28334" y="6109"/>
                                      </a:lnTo>
                                      <a:lnTo>
                                        <a:pt x="21336" y="6109"/>
                                      </a:lnTo>
                                      <a:cubicBezTo>
                                        <a:pt x="18720" y="6109"/>
                                        <a:pt x="16853" y="6680"/>
                                        <a:pt x="15875" y="7734"/>
                                      </a:cubicBezTo>
                                      <a:cubicBezTo>
                                        <a:pt x="14821" y="8788"/>
                                        <a:pt x="14326" y="10668"/>
                                        <a:pt x="14326" y="13437"/>
                                      </a:cubicBezTo>
                                      <a:lnTo>
                                        <a:pt x="14326" y="17348"/>
                                      </a:lnTo>
                                      <a:lnTo>
                                        <a:pt x="26378" y="17348"/>
                                      </a:lnTo>
                                      <a:lnTo>
                                        <a:pt x="26378" y="23038"/>
                                      </a:lnTo>
                                      <a:lnTo>
                                        <a:pt x="14326" y="23038"/>
                                      </a:lnTo>
                                      <a:lnTo>
                                        <a:pt x="14326" y="61875"/>
                                      </a:lnTo>
                                      <a:lnTo>
                                        <a:pt x="6998" y="61875"/>
                                      </a:lnTo>
                                      <a:lnTo>
                                        <a:pt x="6998" y="23038"/>
                                      </a:lnTo>
                                      <a:lnTo>
                                        <a:pt x="0" y="23038"/>
                                      </a:lnTo>
                                      <a:lnTo>
                                        <a:pt x="0" y="17348"/>
                                      </a:lnTo>
                                      <a:lnTo>
                                        <a:pt x="6998" y="17348"/>
                                      </a:lnTo>
                                      <a:lnTo>
                                        <a:pt x="6998" y="14250"/>
                                      </a:lnTo>
                                      <a:cubicBezTo>
                                        <a:pt x="6998" y="9360"/>
                                        <a:pt x="8141" y="5702"/>
                                        <a:pt x="10414" y="3416"/>
                                      </a:cubicBezTo>
                                      <a:cubicBezTo>
                                        <a:pt x="12700" y="1143"/>
                                        <a:pt x="16358" y="0"/>
                                        <a:pt x="21412"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 name="Shape 1529"/>
                              <wps:cNvSpPr>
                                <a:spLocks/>
                              </wps:cNvSpPr>
                              <wps:spPr bwMode="auto">
                                <a:xfrm>
                                  <a:off x="5815" y="3582"/>
                                  <a:ext cx="188" cy="289"/>
                                </a:xfrm>
                                <a:custGeom>
                                  <a:avLst/>
                                  <a:gdLst>
                                    <a:gd name="T0" fmla="*/ 18802 w 18802"/>
                                    <a:gd name="T1" fmla="*/ 0 h 28846"/>
                                    <a:gd name="T2" fmla="*/ 18802 w 18802"/>
                                    <a:gd name="T3" fmla="*/ 6089 h 28846"/>
                                    <a:gd name="T4" fmla="*/ 10744 w 18802"/>
                                    <a:gd name="T5" fmla="*/ 7421 h 28846"/>
                                    <a:gd name="T6" fmla="*/ 7328 w 18802"/>
                                    <a:gd name="T7" fmla="*/ 14342 h 28846"/>
                                    <a:gd name="T8" fmla="*/ 9843 w 18802"/>
                                    <a:gd name="T9" fmla="*/ 20540 h 28846"/>
                                    <a:gd name="T10" fmla="*/ 16853 w 18802"/>
                                    <a:gd name="T11" fmla="*/ 22813 h 28846"/>
                                    <a:gd name="T12" fmla="*/ 18802 w 18802"/>
                                    <a:gd name="T13" fmla="*/ 21951 h 28846"/>
                                    <a:gd name="T14" fmla="*/ 18802 w 18802"/>
                                    <a:gd name="T15" fmla="*/ 28041 h 28846"/>
                                    <a:gd name="T16" fmla="*/ 14897 w 18802"/>
                                    <a:gd name="T17" fmla="*/ 28846 h 28846"/>
                                    <a:gd name="T18" fmla="*/ 3988 w 18802"/>
                                    <a:gd name="T19" fmla="*/ 25099 h 28846"/>
                                    <a:gd name="T20" fmla="*/ 0 w 18802"/>
                                    <a:gd name="T21" fmla="*/ 14837 h 28846"/>
                                    <a:gd name="T22" fmla="*/ 5042 w 18802"/>
                                    <a:gd name="T23" fmla="*/ 3522 h 28846"/>
                                    <a:gd name="T24" fmla="*/ 18802 w 18802"/>
                                    <a:gd name="T25" fmla="*/ 0 h 28846"/>
                                    <a:gd name="T26" fmla="*/ 0 w 18802"/>
                                    <a:gd name="T27" fmla="*/ 0 h 28846"/>
                                    <a:gd name="T28" fmla="*/ 18802 w 18802"/>
                                    <a:gd name="T29" fmla="*/ 28846 h 28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2" h="28846">
                                      <a:moveTo>
                                        <a:pt x="18802" y="0"/>
                                      </a:moveTo>
                                      <a:lnTo>
                                        <a:pt x="18802" y="6089"/>
                                      </a:lnTo>
                                      <a:lnTo>
                                        <a:pt x="10744" y="7421"/>
                                      </a:lnTo>
                                      <a:cubicBezTo>
                                        <a:pt x="8458" y="8805"/>
                                        <a:pt x="7328" y="11091"/>
                                        <a:pt x="7328" y="14342"/>
                                      </a:cubicBezTo>
                                      <a:cubicBezTo>
                                        <a:pt x="7328" y="16946"/>
                                        <a:pt x="8141" y="19067"/>
                                        <a:pt x="9843" y="20540"/>
                                      </a:cubicBezTo>
                                      <a:cubicBezTo>
                                        <a:pt x="11557" y="22077"/>
                                        <a:pt x="13919" y="22813"/>
                                        <a:pt x="16853" y="22813"/>
                                      </a:cubicBezTo>
                                      <a:lnTo>
                                        <a:pt x="18802" y="21951"/>
                                      </a:lnTo>
                                      <a:lnTo>
                                        <a:pt x="18802" y="28041"/>
                                      </a:lnTo>
                                      <a:lnTo>
                                        <a:pt x="14897" y="28846"/>
                                      </a:lnTo>
                                      <a:cubicBezTo>
                                        <a:pt x="10338" y="28833"/>
                                        <a:pt x="6668" y="27614"/>
                                        <a:pt x="3988" y="25099"/>
                                      </a:cubicBezTo>
                                      <a:cubicBezTo>
                                        <a:pt x="1295" y="22572"/>
                                        <a:pt x="0" y="19156"/>
                                        <a:pt x="0" y="14837"/>
                                      </a:cubicBezTo>
                                      <a:cubicBezTo>
                                        <a:pt x="0" y="9872"/>
                                        <a:pt x="1626" y="6126"/>
                                        <a:pt x="5042" y="3522"/>
                                      </a:cubicBezTo>
                                      <a:lnTo>
                                        <a:pt x="18802"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 name="Shape 1530"/>
                              <wps:cNvSpPr>
                                <a:spLocks/>
                              </wps:cNvSpPr>
                              <wps:spPr bwMode="auto">
                                <a:xfrm>
                                  <a:off x="5848" y="3404"/>
                                  <a:ext cx="155" cy="99"/>
                                </a:xfrm>
                                <a:custGeom>
                                  <a:avLst/>
                                  <a:gdLst>
                                    <a:gd name="T0" fmla="*/ 15138 w 15551"/>
                                    <a:gd name="T1" fmla="*/ 0 h 9855"/>
                                    <a:gd name="T2" fmla="*/ 15551 w 15551"/>
                                    <a:gd name="T3" fmla="*/ 144 h 9855"/>
                                    <a:gd name="T4" fmla="*/ 15551 w 15551"/>
                                    <a:gd name="T5" fmla="*/ 6524 h 9855"/>
                                    <a:gd name="T6" fmla="*/ 14415 w 15551"/>
                                    <a:gd name="T7" fmla="*/ 6185 h 9855"/>
                                    <a:gd name="T8" fmla="*/ 6921 w 15551"/>
                                    <a:gd name="T9" fmla="*/ 7163 h 9855"/>
                                    <a:gd name="T10" fmla="*/ 0 w 15551"/>
                                    <a:gd name="T11" fmla="*/ 9855 h 9855"/>
                                    <a:gd name="T12" fmla="*/ 0 w 15551"/>
                                    <a:gd name="T13" fmla="*/ 3099 h 9855"/>
                                    <a:gd name="T14" fmla="*/ 7734 w 15551"/>
                                    <a:gd name="T15" fmla="*/ 813 h 9855"/>
                                    <a:gd name="T16" fmla="*/ 15138 w 15551"/>
                                    <a:gd name="T17" fmla="*/ 0 h 9855"/>
                                    <a:gd name="T18" fmla="*/ 0 w 15551"/>
                                    <a:gd name="T19" fmla="*/ 0 h 9855"/>
                                    <a:gd name="T20" fmla="*/ 15551 w 15551"/>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1" h="9855">
                                      <a:moveTo>
                                        <a:pt x="15138" y="0"/>
                                      </a:moveTo>
                                      <a:lnTo>
                                        <a:pt x="15551" y="144"/>
                                      </a:lnTo>
                                      <a:lnTo>
                                        <a:pt x="15551" y="6524"/>
                                      </a:lnTo>
                                      <a:lnTo>
                                        <a:pt x="14415" y="6185"/>
                                      </a:lnTo>
                                      <a:cubicBezTo>
                                        <a:pt x="11811" y="6185"/>
                                        <a:pt x="9360" y="6515"/>
                                        <a:pt x="6921" y="7163"/>
                                      </a:cubicBezTo>
                                      <a:cubicBezTo>
                                        <a:pt x="4483" y="7810"/>
                                        <a:pt x="2197" y="8712"/>
                                        <a:pt x="0" y="9855"/>
                                      </a:cubicBezTo>
                                      <a:lnTo>
                                        <a:pt x="0" y="3099"/>
                                      </a:lnTo>
                                      <a:cubicBezTo>
                                        <a:pt x="2604" y="2121"/>
                                        <a:pt x="5207" y="1308"/>
                                        <a:pt x="7734" y="813"/>
                                      </a:cubicBezTo>
                                      <a:cubicBezTo>
                                        <a:pt x="10262" y="330"/>
                                        <a:pt x="12700" y="0"/>
                                        <a:pt x="15138"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1" name="Shape 1531"/>
                              <wps:cNvSpPr>
                                <a:spLocks/>
                              </wps:cNvSpPr>
                              <wps:spPr bwMode="auto">
                                <a:xfrm>
                                  <a:off x="6003" y="3406"/>
                                  <a:ext cx="189" cy="457"/>
                                </a:xfrm>
                                <a:custGeom>
                                  <a:avLst/>
                                  <a:gdLst>
                                    <a:gd name="T0" fmla="*/ 0 w 18802"/>
                                    <a:gd name="T1" fmla="*/ 0 h 45710"/>
                                    <a:gd name="T2" fmla="*/ 14002 w 18802"/>
                                    <a:gd name="T3" fmla="*/ 4898 h 45710"/>
                                    <a:gd name="T4" fmla="*/ 18802 w 18802"/>
                                    <a:gd name="T5" fmla="*/ 20049 h 45710"/>
                                    <a:gd name="T6" fmla="*/ 18802 w 18802"/>
                                    <a:gd name="T7" fmla="*/ 45449 h 45710"/>
                                    <a:gd name="T8" fmla="*/ 11474 w 18802"/>
                                    <a:gd name="T9" fmla="*/ 45449 h 45710"/>
                                    <a:gd name="T10" fmla="*/ 11474 w 18802"/>
                                    <a:gd name="T11" fmla="*/ 38692 h 45710"/>
                                    <a:gd name="T12" fmla="*/ 5213 w 18802"/>
                                    <a:gd name="T13" fmla="*/ 44636 h 45710"/>
                                    <a:gd name="T14" fmla="*/ 0 w 18802"/>
                                    <a:gd name="T15" fmla="*/ 45710 h 45710"/>
                                    <a:gd name="T16" fmla="*/ 0 w 18802"/>
                                    <a:gd name="T17" fmla="*/ 39621 h 45710"/>
                                    <a:gd name="T18" fmla="*/ 7817 w 18802"/>
                                    <a:gd name="T19" fmla="*/ 36165 h 45710"/>
                                    <a:gd name="T20" fmla="*/ 11474 w 18802"/>
                                    <a:gd name="T21" fmla="*/ 24684 h 45710"/>
                                    <a:gd name="T22" fmla="*/ 11474 w 18802"/>
                                    <a:gd name="T23" fmla="*/ 23059 h 45710"/>
                                    <a:gd name="T24" fmla="*/ 4235 w 18802"/>
                                    <a:gd name="T25" fmla="*/ 23059 h 45710"/>
                                    <a:gd name="T26" fmla="*/ 0 w 18802"/>
                                    <a:gd name="T27" fmla="*/ 23759 h 45710"/>
                                    <a:gd name="T28" fmla="*/ 0 w 18802"/>
                                    <a:gd name="T29" fmla="*/ 17670 h 45710"/>
                                    <a:gd name="T30" fmla="*/ 1226 w 18802"/>
                                    <a:gd name="T31" fmla="*/ 17356 h 45710"/>
                                    <a:gd name="T32" fmla="*/ 11474 w 18802"/>
                                    <a:gd name="T33" fmla="*/ 17356 h 45710"/>
                                    <a:gd name="T34" fmla="*/ 11474 w 18802"/>
                                    <a:gd name="T35" fmla="*/ 16632 h 45710"/>
                                    <a:gd name="T36" fmla="*/ 8147 w 18802"/>
                                    <a:gd name="T37" fmla="*/ 8809 h 45710"/>
                                    <a:gd name="T38" fmla="*/ 0 w 18802"/>
                                    <a:gd name="T39" fmla="*/ 6379 h 45710"/>
                                    <a:gd name="T40" fmla="*/ 0 w 18802"/>
                                    <a:gd name="T41" fmla="*/ 0 h 45710"/>
                                    <a:gd name="T42" fmla="*/ 0 w 18802"/>
                                    <a:gd name="T43" fmla="*/ 0 h 45710"/>
                                    <a:gd name="T44" fmla="*/ 18802 w 18802"/>
                                    <a:gd name="T45" fmla="*/ 45710 h 45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802" h="45710">
                                      <a:moveTo>
                                        <a:pt x="0" y="0"/>
                                      </a:moveTo>
                                      <a:lnTo>
                                        <a:pt x="14002" y="4898"/>
                                      </a:lnTo>
                                      <a:cubicBezTo>
                                        <a:pt x="17177" y="8238"/>
                                        <a:pt x="18802" y="13292"/>
                                        <a:pt x="18802" y="20049"/>
                                      </a:cubicBezTo>
                                      <a:lnTo>
                                        <a:pt x="18802" y="45449"/>
                                      </a:lnTo>
                                      <a:lnTo>
                                        <a:pt x="11474" y="45449"/>
                                      </a:lnTo>
                                      <a:lnTo>
                                        <a:pt x="11474" y="38692"/>
                                      </a:lnTo>
                                      <a:cubicBezTo>
                                        <a:pt x="9773" y="41461"/>
                                        <a:pt x="7652" y="43417"/>
                                        <a:pt x="5213" y="44636"/>
                                      </a:cubicBezTo>
                                      <a:lnTo>
                                        <a:pt x="0" y="45710"/>
                                      </a:lnTo>
                                      <a:lnTo>
                                        <a:pt x="0" y="39621"/>
                                      </a:lnTo>
                                      <a:lnTo>
                                        <a:pt x="7817" y="36165"/>
                                      </a:lnTo>
                                      <a:cubicBezTo>
                                        <a:pt x="10255" y="33320"/>
                                        <a:pt x="11474" y="29497"/>
                                        <a:pt x="11474" y="24684"/>
                                      </a:cubicBezTo>
                                      <a:lnTo>
                                        <a:pt x="11474" y="23059"/>
                                      </a:lnTo>
                                      <a:lnTo>
                                        <a:pt x="4235" y="23059"/>
                                      </a:lnTo>
                                      <a:lnTo>
                                        <a:pt x="0" y="23759"/>
                                      </a:lnTo>
                                      <a:lnTo>
                                        <a:pt x="0" y="17670"/>
                                      </a:lnTo>
                                      <a:lnTo>
                                        <a:pt x="1226" y="17356"/>
                                      </a:lnTo>
                                      <a:lnTo>
                                        <a:pt x="11474" y="17356"/>
                                      </a:lnTo>
                                      <a:lnTo>
                                        <a:pt x="11474" y="16632"/>
                                      </a:lnTo>
                                      <a:cubicBezTo>
                                        <a:pt x="11474" y="13292"/>
                                        <a:pt x="10344" y="10689"/>
                                        <a:pt x="8147" y="8809"/>
                                      </a:cubicBezTo>
                                      <a:lnTo>
                                        <a:pt x="0" y="6379"/>
                                      </a:lnTo>
                                      <a:lnTo>
                                        <a:pt x="0"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2" name="Shape 1532"/>
                              <wps:cNvSpPr>
                                <a:spLocks/>
                              </wps:cNvSpPr>
                              <wps:spPr bwMode="auto">
                                <a:xfrm>
                                  <a:off x="6310" y="3404"/>
                                  <a:ext cx="353" cy="467"/>
                                </a:xfrm>
                                <a:custGeom>
                                  <a:avLst/>
                                  <a:gdLst>
                                    <a:gd name="T0" fmla="*/ 22390 w 35255"/>
                                    <a:gd name="T1" fmla="*/ 0 h 46660"/>
                                    <a:gd name="T2" fmla="*/ 28981 w 35255"/>
                                    <a:gd name="T3" fmla="*/ 736 h 46660"/>
                                    <a:gd name="T4" fmla="*/ 35255 w 35255"/>
                                    <a:gd name="T5" fmla="*/ 2768 h 46660"/>
                                    <a:gd name="T6" fmla="*/ 35255 w 35255"/>
                                    <a:gd name="T7" fmla="*/ 9614 h 46660"/>
                                    <a:gd name="T8" fmla="*/ 28981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1 w 35255"/>
                                    <a:gd name="T21" fmla="*/ 39738 h 46660"/>
                                    <a:gd name="T22" fmla="*/ 35255 w 35255"/>
                                    <a:gd name="T23" fmla="*/ 37135 h 46660"/>
                                    <a:gd name="T24" fmla="*/ 35255 w 35255"/>
                                    <a:gd name="T25" fmla="*/ 43891 h 46660"/>
                                    <a:gd name="T26" fmla="*/ 28905 w 35255"/>
                                    <a:gd name="T27" fmla="*/ 45999 h 46660"/>
                                    <a:gd name="T28" fmla="*/ 21907 w 35255"/>
                                    <a:gd name="T29" fmla="*/ 46660 h 46660"/>
                                    <a:gd name="T30" fmla="*/ 5944 w 35255"/>
                                    <a:gd name="T31" fmla="*/ 40386 h 46660"/>
                                    <a:gd name="T32" fmla="*/ 0 w 35255"/>
                                    <a:gd name="T33" fmla="*/ 23368 h 46660"/>
                                    <a:gd name="T34" fmla="*/ 5944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76" y="0"/>
                                        <a:pt x="26873" y="241"/>
                                        <a:pt x="28981" y="736"/>
                                      </a:cubicBezTo>
                                      <a:cubicBezTo>
                                        <a:pt x="31102" y="1219"/>
                                        <a:pt x="33223" y="1879"/>
                                        <a:pt x="35255" y="2768"/>
                                      </a:cubicBezTo>
                                      <a:lnTo>
                                        <a:pt x="35255" y="9614"/>
                                      </a:lnTo>
                                      <a:cubicBezTo>
                                        <a:pt x="33134" y="8471"/>
                                        <a:pt x="31102" y="7658"/>
                                        <a:pt x="28981" y="7086"/>
                                      </a:cubicBezTo>
                                      <a:cubicBezTo>
                                        <a:pt x="26873" y="6515"/>
                                        <a:pt x="24829" y="6185"/>
                                        <a:pt x="22720" y="6185"/>
                                      </a:cubicBezTo>
                                      <a:cubicBezTo>
                                        <a:pt x="17996" y="6185"/>
                                        <a:pt x="14249" y="7734"/>
                                        <a:pt x="11646" y="10744"/>
                                      </a:cubicBezTo>
                                      <a:cubicBezTo>
                                        <a:pt x="9042" y="13754"/>
                                        <a:pt x="7734" y="17996"/>
                                        <a:pt x="7734" y="23368"/>
                                      </a:cubicBezTo>
                                      <a:cubicBezTo>
                                        <a:pt x="7734" y="28816"/>
                                        <a:pt x="9042" y="33058"/>
                                        <a:pt x="11646" y="36068"/>
                                      </a:cubicBezTo>
                                      <a:cubicBezTo>
                                        <a:pt x="14249" y="39078"/>
                                        <a:pt x="17996" y="40551"/>
                                        <a:pt x="22720" y="40551"/>
                                      </a:cubicBezTo>
                                      <a:cubicBezTo>
                                        <a:pt x="24829" y="40551"/>
                                        <a:pt x="26873" y="40310"/>
                                        <a:pt x="28981" y="39738"/>
                                      </a:cubicBezTo>
                                      <a:cubicBezTo>
                                        <a:pt x="31102" y="39167"/>
                                        <a:pt x="33134" y="38265"/>
                                        <a:pt x="35255" y="37135"/>
                                      </a:cubicBezTo>
                                      <a:lnTo>
                                        <a:pt x="35255" y="43891"/>
                                      </a:lnTo>
                                      <a:cubicBezTo>
                                        <a:pt x="33134" y="44856"/>
                                        <a:pt x="31026" y="45593"/>
                                        <a:pt x="28905" y="45999"/>
                                      </a:cubicBezTo>
                                      <a:cubicBezTo>
                                        <a:pt x="26708" y="46406"/>
                                        <a:pt x="24346" y="46660"/>
                                        <a:pt x="21907" y="46660"/>
                                      </a:cubicBezTo>
                                      <a:cubicBezTo>
                                        <a:pt x="15227" y="46647"/>
                                        <a:pt x="9855" y="44615"/>
                                        <a:pt x="5944" y="40386"/>
                                      </a:cubicBezTo>
                                      <a:cubicBezTo>
                                        <a:pt x="1956" y="36233"/>
                                        <a:pt x="0" y="30531"/>
                                        <a:pt x="0" y="23368"/>
                                      </a:cubicBezTo>
                                      <a:cubicBezTo>
                                        <a:pt x="0" y="16116"/>
                                        <a:pt x="1956" y="10426"/>
                                        <a:pt x="5944" y="6274"/>
                                      </a:cubicBezTo>
                                      <a:cubicBezTo>
                                        <a:pt x="9931" y="2121"/>
                                        <a:pt x="15392" y="0"/>
                                        <a:pt x="22390"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 name="Shape 1533"/>
                              <wps:cNvSpPr>
                                <a:spLocks/>
                              </wps:cNvSpPr>
                              <wps:spPr bwMode="auto">
                                <a:xfrm>
                                  <a:off x="6735" y="3289"/>
                                  <a:ext cx="278" cy="571"/>
                                </a:xfrm>
                                <a:custGeom>
                                  <a:avLst/>
                                  <a:gdLst>
                                    <a:gd name="T0" fmla="*/ 5372 w 27762"/>
                                    <a:gd name="T1" fmla="*/ 0 h 57163"/>
                                    <a:gd name="T2" fmla="*/ 12700 w 27762"/>
                                    <a:gd name="T3" fmla="*/ 0 h 57163"/>
                                    <a:gd name="T4" fmla="*/ 12700 w 27762"/>
                                    <a:gd name="T5" fmla="*/ 12624 h 57163"/>
                                    <a:gd name="T6" fmla="*/ 27762 w 27762"/>
                                    <a:gd name="T7" fmla="*/ 12624 h 57163"/>
                                    <a:gd name="T8" fmla="*/ 27762 w 27762"/>
                                    <a:gd name="T9" fmla="*/ 18326 h 57163"/>
                                    <a:gd name="T10" fmla="*/ 12700 w 27762"/>
                                    <a:gd name="T11" fmla="*/ 18326 h 57163"/>
                                    <a:gd name="T12" fmla="*/ 12700 w 27762"/>
                                    <a:gd name="T13" fmla="*/ 42507 h 57163"/>
                                    <a:gd name="T14" fmla="*/ 14160 w 27762"/>
                                    <a:gd name="T15" fmla="*/ 49505 h 57163"/>
                                    <a:gd name="T16" fmla="*/ 20269 w 27762"/>
                                    <a:gd name="T17" fmla="*/ 51054 h 57163"/>
                                    <a:gd name="T18" fmla="*/ 27762 w 27762"/>
                                    <a:gd name="T19" fmla="*/ 51054 h 57163"/>
                                    <a:gd name="T20" fmla="*/ 27762 w 27762"/>
                                    <a:gd name="T21" fmla="*/ 57163 h 57163"/>
                                    <a:gd name="T22" fmla="*/ 20269 w 27762"/>
                                    <a:gd name="T23" fmla="*/ 57163 h 57163"/>
                                    <a:gd name="T24" fmla="*/ 8547 w 27762"/>
                                    <a:gd name="T25" fmla="*/ 53988 h 57163"/>
                                    <a:gd name="T26" fmla="*/ 5372 w 27762"/>
                                    <a:gd name="T27" fmla="*/ 42507 h 57163"/>
                                    <a:gd name="T28" fmla="*/ 5372 w 27762"/>
                                    <a:gd name="T29" fmla="*/ 18326 h 57163"/>
                                    <a:gd name="T30" fmla="*/ 0 w 27762"/>
                                    <a:gd name="T31" fmla="*/ 18326 h 57163"/>
                                    <a:gd name="T32" fmla="*/ 0 w 27762"/>
                                    <a:gd name="T33" fmla="*/ 12624 h 57163"/>
                                    <a:gd name="T34" fmla="*/ 5372 w 27762"/>
                                    <a:gd name="T35" fmla="*/ 12624 h 57163"/>
                                    <a:gd name="T36" fmla="*/ 5372 w 27762"/>
                                    <a:gd name="T37" fmla="*/ 0 h 57163"/>
                                    <a:gd name="T38" fmla="*/ 0 w 27762"/>
                                    <a:gd name="T39" fmla="*/ 0 h 57163"/>
                                    <a:gd name="T40" fmla="*/ 27762 w 27762"/>
                                    <a:gd name="T41" fmla="*/ 57163 h 57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7762" h="57163">
                                      <a:moveTo>
                                        <a:pt x="5372" y="0"/>
                                      </a:moveTo>
                                      <a:lnTo>
                                        <a:pt x="12700" y="0"/>
                                      </a:lnTo>
                                      <a:lnTo>
                                        <a:pt x="12700" y="12624"/>
                                      </a:lnTo>
                                      <a:lnTo>
                                        <a:pt x="27762" y="12624"/>
                                      </a:lnTo>
                                      <a:lnTo>
                                        <a:pt x="27762" y="18326"/>
                                      </a:lnTo>
                                      <a:lnTo>
                                        <a:pt x="12700" y="18326"/>
                                      </a:lnTo>
                                      <a:lnTo>
                                        <a:pt x="12700" y="42507"/>
                                      </a:lnTo>
                                      <a:cubicBezTo>
                                        <a:pt x="12700" y="46165"/>
                                        <a:pt x="13183" y="48527"/>
                                        <a:pt x="14160" y="49505"/>
                                      </a:cubicBezTo>
                                      <a:cubicBezTo>
                                        <a:pt x="15138" y="50559"/>
                                        <a:pt x="17183" y="51054"/>
                                        <a:pt x="20269" y="51054"/>
                                      </a:cubicBezTo>
                                      <a:lnTo>
                                        <a:pt x="27762" y="51054"/>
                                      </a:lnTo>
                                      <a:lnTo>
                                        <a:pt x="27762" y="57163"/>
                                      </a:lnTo>
                                      <a:lnTo>
                                        <a:pt x="20269" y="57163"/>
                                      </a:lnTo>
                                      <a:cubicBezTo>
                                        <a:pt x="14567" y="57163"/>
                                        <a:pt x="10668" y="56096"/>
                                        <a:pt x="8547" y="53988"/>
                                      </a:cubicBezTo>
                                      <a:cubicBezTo>
                                        <a:pt x="6426" y="51867"/>
                                        <a:pt x="5372" y="48044"/>
                                        <a:pt x="5372" y="42507"/>
                                      </a:cubicBezTo>
                                      <a:lnTo>
                                        <a:pt x="5372" y="18326"/>
                                      </a:lnTo>
                                      <a:lnTo>
                                        <a:pt x="0" y="18326"/>
                                      </a:lnTo>
                                      <a:lnTo>
                                        <a:pt x="0" y="12624"/>
                                      </a:lnTo>
                                      <a:lnTo>
                                        <a:pt x="5372" y="12624"/>
                                      </a:lnTo>
                                      <a:lnTo>
                                        <a:pt x="5372"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 name="Shape 1534"/>
                              <wps:cNvSpPr>
                                <a:spLocks/>
                              </wps:cNvSpPr>
                              <wps:spPr bwMode="auto">
                                <a:xfrm>
                                  <a:off x="7077" y="3404"/>
                                  <a:ext cx="205" cy="467"/>
                                </a:xfrm>
                                <a:custGeom>
                                  <a:avLst/>
                                  <a:gdLst>
                                    <a:gd name="T0" fmla="*/ 20434 w 20434"/>
                                    <a:gd name="T1" fmla="*/ 0 h 46647"/>
                                    <a:gd name="T2" fmla="*/ 20434 w 20434"/>
                                    <a:gd name="T3" fmla="*/ 6185 h 46647"/>
                                    <a:gd name="T4" fmla="*/ 11151 w 20434"/>
                                    <a:gd name="T5" fmla="*/ 10820 h 46647"/>
                                    <a:gd name="T6" fmla="*/ 7734 w 20434"/>
                                    <a:gd name="T7" fmla="*/ 23368 h 46647"/>
                                    <a:gd name="T8" fmla="*/ 11074 w 20434"/>
                                    <a:gd name="T9" fmla="*/ 35979 h 46647"/>
                                    <a:gd name="T10" fmla="*/ 20434 w 20434"/>
                                    <a:gd name="T11" fmla="*/ 40551 h 46647"/>
                                    <a:gd name="T12" fmla="*/ 20434 w 20434"/>
                                    <a:gd name="T13" fmla="*/ 46647 h 46647"/>
                                    <a:gd name="T14" fmla="*/ 5372 w 20434"/>
                                    <a:gd name="T15" fmla="*/ 40462 h 46647"/>
                                    <a:gd name="T16" fmla="*/ 0 w 20434"/>
                                    <a:gd name="T17" fmla="*/ 23368 h 46647"/>
                                    <a:gd name="T18" fmla="*/ 5372 w 20434"/>
                                    <a:gd name="T19" fmla="*/ 6185 h 46647"/>
                                    <a:gd name="T20" fmla="*/ 20434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20434" y="0"/>
                                      </a:moveTo>
                                      <a:lnTo>
                                        <a:pt x="20434" y="6185"/>
                                      </a:lnTo>
                                      <a:cubicBezTo>
                                        <a:pt x="16523" y="6185"/>
                                        <a:pt x="13437" y="7734"/>
                                        <a:pt x="11151" y="10820"/>
                                      </a:cubicBezTo>
                                      <a:cubicBezTo>
                                        <a:pt x="8877" y="13919"/>
                                        <a:pt x="7734" y="18072"/>
                                        <a:pt x="7734" y="23368"/>
                                      </a:cubicBezTo>
                                      <a:cubicBezTo>
                                        <a:pt x="7734" y="28740"/>
                                        <a:pt x="8788" y="32893"/>
                                        <a:pt x="11074" y="35979"/>
                                      </a:cubicBezTo>
                                      <a:cubicBezTo>
                                        <a:pt x="13348" y="39078"/>
                                        <a:pt x="16446" y="40551"/>
                                        <a:pt x="20434" y="40551"/>
                                      </a:cubicBezTo>
                                      <a:lnTo>
                                        <a:pt x="20434" y="46647"/>
                                      </a:lnTo>
                                      <a:cubicBezTo>
                                        <a:pt x="14008" y="46647"/>
                                        <a:pt x="8954" y="44615"/>
                                        <a:pt x="5372" y="40462"/>
                                      </a:cubicBezTo>
                                      <a:cubicBezTo>
                                        <a:pt x="1791" y="36385"/>
                                        <a:pt x="0" y="30696"/>
                                        <a:pt x="0" y="23368"/>
                                      </a:cubicBezTo>
                                      <a:cubicBezTo>
                                        <a:pt x="0" y="16040"/>
                                        <a:pt x="1791" y="10338"/>
                                        <a:pt x="5372" y="6185"/>
                                      </a:cubicBezTo>
                                      <a:cubicBezTo>
                                        <a:pt x="8954" y="2108"/>
                                        <a:pt x="14008" y="0"/>
                                        <a:pt x="20434"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 name="Shape 1535"/>
                              <wps:cNvSpPr>
                                <a:spLocks/>
                              </wps:cNvSpPr>
                              <wps:spPr bwMode="auto">
                                <a:xfrm>
                                  <a:off x="7282" y="3404"/>
                                  <a:ext cx="204" cy="467"/>
                                </a:xfrm>
                                <a:custGeom>
                                  <a:avLst/>
                                  <a:gdLst>
                                    <a:gd name="T0" fmla="*/ 0 w 20434"/>
                                    <a:gd name="T1" fmla="*/ 0 h 46647"/>
                                    <a:gd name="T2" fmla="*/ 14986 w 20434"/>
                                    <a:gd name="T3" fmla="*/ 6185 h 46647"/>
                                    <a:gd name="T4" fmla="*/ 20434 w 20434"/>
                                    <a:gd name="T5" fmla="*/ 23368 h 46647"/>
                                    <a:gd name="T6" fmla="*/ 14986 w 20434"/>
                                    <a:gd name="T7" fmla="*/ 40462 h 46647"/>
                                    <a:gd name="T8" fmla="*/ 0 w 20434"/>
                                    <a:gd name="T9" fmla="*/ 46647 h 46647"/>
                                    <a:gd name="T10" fmla="*/ 0 w 20434"/>
                                    <a:gd name="T11" fmla="*/ 40551 h 46647"/>
                                    <a:gd name="T12" fmla="*/ 9284 w 20434"/>
                                    <a:gd name="T13" fmla="*/ 35979 h 46647"/>
                                    <a:gd name="T14" fmla="*/ 12700 w 20434"/>
                                    <a:gd name="T15" fmla="*/ 23368 h 46647"/>
                                    <a:gd name="T16" fmla="*/ 9284 w 20434"/>
                                    <a:gd name="T17" fmla="*/ 10820 h 46647"/>
                                    <a:gd name="T18" fmla="*/ 0 w 20434"/>
                                    <a:gd name="T19" fmla="*/ 6185 h 46647"/>
                                    <a:gd name="T20" fmla="*/ 0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0" y="0"/>
                                      </a:moveTo>
                                      <a:cubicBezTo>
                                        <a:pt x="6350" y="0"/>
                                        <a:pt x="11316" y="2121"/>
                                        <a:pt x="14986" y="6185"/>
                                      </a:cubicBezTo>
                                      <a:cubicBezTo>
                                        <a:pt x="18567" y="10338"/>
                                        <a:pt x="20434" y="16040"/>
                                        <a:pt x="20434" y="23368"/>
                                      </a:cubicBezTo>
                                      <a:cubicBezTo>
                                        <a:pt x="20434" y="30696"/>
                                        <a:pt x="18567" y="36398"/>
                                        <a:pt x="14986" y="40462"/>
                                      </a:cubicBezTo>
                                      <a:cubicBezTo>
                                        <a:pt x="11316" y="44615"/>
                                        <a:pt x="6350" y="46647"/>
                                        <a:pt x="0" y="46647"/>
                                      </a:cubicBezTo>
                                      <a:lnTo>
                                        <a:pt x="0" y="40551"/>
                                      </a:lnTo>
                                      <a:cubicBezTo>
                                        <a:pt x="3912" y="40538"/>
                                        <a:pt x="6998" y="39078"/>
                                        <a:pt x="9284" y="35979"/>
                                      </a:cubicBezTo>
                                      <a:cubicBezTo>
                                        <a:pt x="11557" y="32893"/>
                                        <a:pt x="12700" y="28740"/>
                                        <a:pt x="12700" y="23368"/>
                                      </a:cubicBezTo>
                                      <a:cubicBezTo>
                                        <a:pt x="12700" y="18148"/>
                                        <a:pt x="11557" y="13919"/>
                                        <a:pt x="9284" y="10820"/>
                                      </a:cubicBezTo>
                                      <a:cubicBezTo>
                                        <a:pt x="6998" y="7734"/>
                                        <a:pt x="3912" y="6185"/>
                                        <a:pt x="0" y="6185"/>
                                      </a:cubicBezTo>
                                      <a:lnTo>
                                        <a:pt x="0"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 name="Shape 1536"/>
                              <wps:cNvSpPr>
                                <a:spLocks/>
                              </wps:cNvSpPr>
                              <wps:spPr bwMode="auto">
                                <a:xfrm>
                                  <a:off x="7605" y="3404"/>
                                  <a:ext cx="261" cy="456"/>
                                </a:xfrm>
                                <a:custGeom>
                                  <a:avLst/>
                                  <a:gdLst>
                                    <a:gd name="T0" fmla="*/ 22301 w 26048"/>
                                    <a:gd name="T1" fmla="*/ 0 h 45593"/>
                                    <a:gd name="T2" fmla="*/ 24016 w 26048"/>
                                    <a:gd name="T3" fmla="*/ 89 h 45593"/>
                                    <a:gd name="T4" fmla="*/ 26048 w 26048"/>
                                    <a:gd name="T5" fmla="*/ 407 h 45593"/>
                                    <a:gd name="T6" fmla="*/ 26048 w 26048"/>
                                    <a:gd name="T7" fmla="*/ 7900 h 45593"/>
                                    <a:gd name="T8" fmla="*/ 23355 w 26048"/>
                                    <a:gd name="T9" fmla="*/ 6845 h 45593"/>
                                    <a:gd name="T10" fmla="*/ 20180 w 26048"/>
                                    <a:gd name="T11" fmla="*/ 6515 h 45593"/>
                                    <a:gd name="T12" fmla="*/ 10655 w 26048"/>
                                    <a:gd name="T13" fmla="*/ 10592 h 45593"/>
                                    <a:gd name="T14" fmla="*/ 7315 w 26048"/>
                                    <a:gd name="T15" fmla="*/ 22149 h 45593"/>
                                    <a:gd name="T16" fmla="*/ 7328 w 26048"/>
                                    <a:gd name="T17" fmla="*/ 45593 h 45593"/>
                                    <a:gd name="T18" fmla="*/ 0 w 26048"/>
                                    <a:gd name="T19" fmla="*/ 45593 h 45593"/>
                                    <a:gd name="T20" fmla="*/ 0 w 26048"/>
                                    <a:gd name="T21" fmla="*/ 1054 h 45593"/>
                                    <a:gd name="T22" fmla="*/ 7328 w 26048"/>
                                    <a:gd name="T23" fmla="*/ 1054 h 45593"/>
                                    <a:gd name="T24" fmla="*/ 7328 w 26048"/>
                                    <a:gd name="T25" fmla="*/ 7976 h 45593"/>
                                    <a:gd name="T26" fmla="*/ 13272 w 26048"/>
                                    <a:gd name="T27" fmla="*/ 1956 h 45593"/>
                                    <a:gd name="T28" fmla="*/ 22301 w 26048"/>
                                    <a:gd name="T29" fmla="*/ 0 h 45593"/>
                                    <a:gd name="T30" fmla="*/ 0 w 26048"/>
                                    <a:gd name="T31" fmla="*/ 0 h 45593"/>
                                    <a:gd name="T32" fmla="*/ 26048 w 26048"/>
                                    <a:gd name="T33" fmla="*/ 45593 h 45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048" h="45593">
                                      <a:moveTo>
                                        <a:pt x="22301" y="0"/>
                                      </a:moveTo>
                                      <a:cubicBezTo>
                                        <a:pt x="22797" y="0"/>
                                        <a:pt x="23355" y="89"/>
                                        <a:pt x="24016" y="89"/>
                                      </a:cubicBezTo>
                                      <a:cubicBezTo>
                                        <a:pt x="24587" y="165"/>
                                        <a:pt x="25235" y="241"/>
                                        <a:pt x="26048" y="407"/>
                                      </a:cubicBezTo>
                                      <a:lnTo>
                                        <a:pt x="26048" y="7900"/>
                                      </a:lnTo>
                                      <a:cubicBezTo>
                                        <a:pt x="25235" y="7417"/>
                                        <a:pt x="24333" y="7087"/>
                                        <a:pt x="23355" y="6845"/>
                                      </a:cubicBezTo>
                                      <a:cubicBezTo>
                                        <a:pt x="22390" y="6680"/>
                                        <a:pt x="21323" y="6515"/>
                                        <a:pt x="20180" y="6515"/>
                                      </a:cubicBezTo>
                                      <a:cubicBezTo>
                                        <a:pt x="16027" y="6515"/>
                                        <a:pt x="12852" y="7900"/>
                                        <a:pt x="10655" y="10592"/>
                                      </a:cubicBezTo>
                                      <a:cubicBezTo>
                                        <a:pt x="8382" y="13272"/>
                                        <a:pt x="7315" y="17107"/>
                                        <a:pt x="7315" y="22149"/>
                                      </a:cubicBezTo>
                                      <a:lnTo>
                                        <a:pt x="7328" y="45593"/>
                                      </a:lnTo>
                                      <a:lnTo>
                                        <a:pt x="0" y="45593"/>
                                      </a:lnTo>
                                      <a:lnTo>
                                        <a:pt x="0" y="1054"/>
                                      </a:lnTo>
                                      <a:lnTo>
                                        <a:pt x="7328" y="1054"/>
                                      </a:lnTo>
                                      <a:lnTo>
                                        <a:pt x="7328" y="7976"/>
                                      </a:lnTo>
                                      <a:cubicBezTo>
                                        <a:pt x="8788" y="5296"/>
                                        <a:pt x="10820" y="3264"/>
                                        <a:pt x="13272" y="1956"/>
                                      </a:cubicBezTo>
                                      <a:cubicBezTo>
                                        <a:pt x="15710" y="648"/>
                                        <a:pt x="18720" y="0"/>
                                        <a:pt x="22301" y="0"/>
                                      </a:cubicBez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 name="Shape 31851"/>
                              <wps:cNvSpPr>
                                <a:spLocks/>
                              </wps:cNvSpPr>
                              <wps:spPr bwMode="auto">
                                <a:xfrm>
                                  <a:off x="8211" y="3653"/>
                                  <a:ext cx="510" cy="91"/>
                                </a:xfrm>
                                <a:custGeom>
                                  <a:avLst/>
                                  <a:gdLst>
                                    <a:gd name="T0" fmla="*/ 0 w 50969"/>
                                    <a:gd name="T1" fmla="*/ 0 h 9144"/>
                                    <a:gd name="T2" fmla="*/ 50969 w 50969"/>
                                    <a:gd name="T3" fmla="*/ 0 h 9144"/>
                                    <a:gd name="T4" fmla="*/ 50969 w 50969"/>
                                    <a:gd name="T5" fmla="*/ 9144 h 9144"/>
                                    <a:gd name="T6" fmla="*/ 0 w 50969"/>
                                    <a:gd name="T7" fmla="*/ 9144 h 9144"/>
                                    <a:gd name="T8" fmla="*/ 0 w 50969"/>
                                    <a:gd name="T9" fmla="*/ 0 h 9144"/>
                                    <a:gd name="T10" fmla="*/ 0 w 50969"/>
                                    <a:gd name="T11" fmla="*/ 0 h 9144"/>
                                    <a:gd name="T12" fmla="*/ 50969 w 50969"/>
                                    <a:gd name="T13" fmla="*/ 9144 h 9144"/>
                                  </a:gdLst>
                                  <a:ahLst/>
                                  <a:cxnLst>
                                    <a:cxn ang="0">
                                      <a:pos x="T0" y="T1"/>
                                    </a:cxn>
                                    <a:cxn ang="0">
                                      <a:pos x="T2" y="T3"/>
                                    </a:cxn>
                                    <a:cxn ang="0">
                                      <a:pos x="T4" y="T5"/>
                                    </a:cxn>
                                    <a:cxn ang="0">
                                      <a:pos x="T6" y="T7"/>
                                    </a:cxn>
                                    <a:cxn ang="0">
                                      <a:pos x="T8" y="T9"/>
                                    </a:cxn>
                                  </a:cxnLst>
                                  <a:rect l="T10" t="T11" r="T12" b="T13"/>
                                  <a:pathLst>
                                    <a:path w="50969" h="9144">
                                      <a:moveTo>
                                        <a:pt x="0" y="0"/>
                                      </a:moveTo>
                                      <a:lnTo>
                                        <a:pt x="50969" y="0"/>
                                      </a:lnTo>
                                      <a:lnTo>
                                        <a:pt x="50969" y="9144"/>
                                      </a:lnTo>
                                      <a:lnTo>
                                        <a:pt x="0" y="9144"/>
                                      </a:lnTo>
                                      <a:lnTo>
                                        <a:pt x="0" y="0"/>
                                      </a:lnTo>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 name="Shape 31852"/>
                              <wps:cNvSpPr>
                                <a:spLocks/>
                              </wps:cNvSpPr>
                              <wps:spPr bwMode="auto">
                                <a:xfrm>
                                  <a:off x="8211" y="3491"/>
                                  <a:ext cx="510" cy="91"/>
                                </a:xfrm>
                                <a:custGeom>
                                  <a:avLst/>
                                  <a:gdLst>
                                    <a:gd name="T0" fmla="*/ 0 w 50969"/>
                                    <a:gd name="T1" fmla="*/ 0 h 9144"/>
                                    <a:gd name="T2" fmla="*/ 50969 w 50969"/>
                                    <a:gd name="T3" fmla="*/ 0 h 9144"/>
                                    <a:gd name="T4" fmla="*/ 50969 w 50969"/>
                                    <a:gd name="T5" fmla="*/ 9144 h 9144"/>
                                    <a:gd name="T6" fmla="*/ 0 w 50969"/>
                                    <a:gd name="T7" fmla="*/ 9144 h 9144"/>
                                    <a:gd name="T8" fmla="*/ 0 w 50969"/>
                                    <a:gd name="T9" fmla="*/ 0 h 9144"/>
                                    <a:gd name="T10" fmla="*/ 0 w 50969"/>
                                    <a:gd name="T11" fmla="*/ 0 h 9144"/>
                                    <a:gd name="T12" fmla="*/ 50969 w 50969"/>
                                    <a:gd name="T13" fmla="*/ 9144 h 9144"/>
                                  </a:gdLst>
                                  <a:ahLst/>
                                  <a:cxnLst>
                                    <a:cxn ang="0">
                                      <a:pos x="T0" y="T1"/>
                                    </a:cxn>
                                    <a:cxn ang="0">
                                      <a:pos x="T2" y="T3"/>
                                    </a:cxn>
                                    <a:cxn ang="0">
                                      <a:pos x="T4" y="T5"/>
                                    </a:cxn>
                                    <a:cxn ang="0">
                                      <a:pos x="T6" y="T7"/>
                                    </a:cxn>
                                    <a:cxn ang="0">
                                      <a:pos x="T8" y="T9"/>
                                    </a:cxn>
                                  </a:cxnLst>
                                  <a:rect l="T10" t="T11" r="T12" b="T13"/>
                                  <a:pathLst>
                                    <a:path w="50969" h="9144">
                                      <a:moveTo>
                                        <a:pt x="0" y="0"/>
                                      </a:moveTo>
                                      <a:lnTo>
                                        <a:pt x="50969" y="0"/>
                                      </a:lnTo>
                                      <a:lnTo>
                                        <a:pt x="50969" y="9144"/>
                                      </a:lnTo>
                                      <a:lnTo>
                                        <a:pt x="0" y="9144"/>
                                      </a:lnTo>
                                      <a:lnTo>
                                        <a:pt x="0" y="0"/>
                                      </a:lnTo>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9" name="Shape 1539"/>
                              <wps:cNvSpPr>
                                <a:spLocks/>
                              </wps:cNvSpPr>
                              <wps:spPr bwMode="auto">
                                <a:xfrm>
                                  <a:off x="9155" y="3267"/>
                                  <a:ext cx="354" cy="593"/>
                                </a:xfrm>
                                <a:custGeom>
                                  <a:avLst/>
                                  <a:gdLst>
                                    <a:gd name="T0" fmla="*/ 14173 w 35344"/>
                                    <a:gd name="T1" fmla="*/ 0 h 59360"/>
                                    <a:gd name="T2" fmla="*/ 22225 w 35344"/>
                                    <a:gd name="T3" fmla="*/ 0 h 59360"/>
                                    <a:gd name="T4" fmla="*/ 22225 w 35344"/>
                                    <a:gd name="T5" fmla="*/ 52603 h 59360"/>
                                    <a:gd name="T6" fmla="*/ 35344 w 35344"/>
                                    <a:gd name="T7" fmla="*/ 52603 h 59360"/>
                                    <a:gd name="T8" fmla="*/ 35344 w 35344"/>
                                    <a:gd name="T9" fmla="*/ 59360 h 59360"/>
                                    <a:gd name="T10" fmla="*/ 1143 w 35344"/>
                                    <a:gd name="T11" fmla="*/ 59360 h 59360"/>
                                    <a:gd name="T12" fmla="*/ 1143 w 35344"/>
                                    <a:gd name="T13" fmla="*/ 52603 h 59360"/>
                                    <a:gd name="T14" fmla="*/ 14249 w 35344"/>
                                    <a:gd name="T15" fmla="*/ 52603 h 59360"/>
                                    <a:gd name="T16" fmla="*/ 14249 w 35344"/>
                                    <a:gd name="T17" fmla="*/ 7328 h 59360"/>
                                    <a:gd name="T18" fmla="*/ 0 w 35344"/>
                                    <a:gd name="T19" fmla="*/ 10185 h 59360"/>
                                    <a:gd name="T20" fmla="*/ 0 w 35344"/>
                                    <a:gd name="T21" fmla="*/ 2858 h 59360"/>
                                    <a:gd name="T22" fmla="*/ 14173 w 35344"/>
                                    <a:gd name="T23" fmla="*/ 0 h 59360"/>
                                    <a:gd name="T24" fmla="*/ 0 w 35344"/>
                                    <a:gd name="T25" fmla="*/ 0 h 59360"/>
                                    <a:gd name="T26" fmla="*/ 35344 w 35344"/>
                                    <a:gd name="T27"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5344" h="59360">
                                      <a:moveTo>
                                        <a:pt x="14173" y="0"/>
                                      </a:moveTo>
                                      <a:lnTo>
                                        <a:pt x="22225" y="0"/>
                                      </a:lnTo>
                                      <a:lnTo>
                                        <a:pt x="22225" y="52603"/>
                                      </a:lnTo>
                                      <a:lnTo>
                                        <a:pt x="35344" y="52603"/>
                                      </a:lnTo>
                                      <a:lnTo>
                                        <a:pt x="35344" y="59360"/>
                                      </a:lnTo>
                                      <a:lnTo>
                                        <a:pt x="1143" y="59360"/>
                                      </a:lnTo>
                                      <a:lnTo>
                                        <a:pt x="1143" y="52603"/>
                                      </a:lnTo>
                                      <a:lnTo>
                                        <a:pt x="14249" y="52603"/>
                                      </a:lnTo>
                                      <a:lnTo>
                                        <a:pt x="14249" y="7328"/>
                                      </a:lnTo>
                                      <a:lnTo>
                                        <a:pt x="0" y="10185"/>
                                      </a:lnTo>
                                      <a:lnTo>
                                        <a:pt x="0" y="2858"/>
                                      </a:lnTo>
                                      <a:lnTo>
                                        <a:pt x="14173" y="0"/>
                                      </a:lnTo>
                                      <a:close/>
                                    </a:path>
                                  </a:pathLst>
                                </a:custGeom>
                                <a:solidFill>
                                  <a:srgbClr val="33333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0" name="Shape 1540"/>
                              <wps:cNvSpPr>
                                <a:spLocks/>
                              </wps:cNvSpPr>
                              <wps:spPr bwMode="auto">
                                <a:xfrm>
                                  <a:off x="0" y="4132"/>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1541"/>
                              <wps:cNvSpPr>
                                <a:spLocks/>
                              </wps:cNvSpPr>
                              <wps:spPr bwMode="auto">
                                <a:xfrm>
                                  <a:off x="12707" y="4132"/>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Shape 1542"/>
                              <wps:cNvSpPr>
                                <a:spLocks/>
                              </wps:cNvSpPr>
                              <wps:spPr bwMode="auto">
                                <a:xfrm>
                                  <a:off x="0" y="16839"/>
                                  <a:ext cx="12707" cy="0"/>
                                </a:xfrm>
                                <a:custGeom>
                                  <a:avLst/>
                                  <a:gdLst>
                                    <a:gd name="T0" fmla="*/ 0 w 1270737"/>
                                    <a:gd name="T1" fmla="*/ 1270737 w 1270737"/>
                                    <a:gd name="T2" fmla="*/ 0 w 1270737"/>
                                    <a:gd name="T3" fmla="*/ 1270737 w 1270737"/>
                                  </a:gdLst>
                                  <a:ahLst/>
                                  <a:cxnLst>
                                    <a:cxn ang="0">
                                      <a:pos x="T0" y="0"/>
                                    </a:cxn>
                                    <a:cxn ang="0">
                                      <a:pos x="T1" y="0"/>
                                    </a:cxn>
                                  </a:cxnLst>
                                  <a:rect l="T2" t="0" r="T3" b="0"/>
                                  <a:pathLst>
                                    <a:path w="1270737">
                                      <a:moveTo>
                                        <a:pt x="0" y="0"/>
                                      </a:moveTo>
                                      <a:lnTo>
                                        <a:pt x="1270737"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hape 1543"/>
                              <wps:cNvSpPr>
                                <a:spLocks/>
                              </wps:cNvSpPr>
                              <wps:spPr bwMode="auto">
                                <a:xfrm>
                                  <a:off x="0" y="4132"/>
                                  <a:ext cx="12707" cy="0"/>
                                </a:xfrm>
                                <a:custGeom>
                                  <a:avLst/>
                                  <a:gdLst>
                                    <a:gd name="T0" fmla="*/ 0 w 1270737"/>
                                    <a:gd name="T1" fmla="*/ 1270737 w 1270737"/>
                                    <a:gd name="T2" fmla="*/ 0 w 1270737"/>
                                    <a:gd name="T3" fmla="*/ 1270737 w 1270737"/>
                                  </a:gdLst>
                                  <a:ahLst/>
                                  <a:cxnLst>
                                    <a:cxn ang="0">
                                      <a:pos x="T0" y="0"/>
                                    </a:cxn>
                                    <a:cxn ang="0">
                                      <a:pos x="T1" y="0"/>
                                    </a:cxn>
                                  </a:cxnLst>
                                  <a:rect l="T2" t="0" r="T3" b="0"/>
                                  <a:pathLst>
                                    <a:path w="1270737">
                                      <a:moveTo>
                                        <a:pt x="0" y="0"/>
                                      </a:moveTo>
                                      <a:lnTo>
                                        <a:pt x="1270737"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64" o:spid="_x0000_s1026" style="position:absolute;left:0;text-align:left;margin-left:0;margin-top:154pt;width:100.05pt;height:132.6pt;z-index:251659264" coordsize="12707,16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">
                      <v:rect id="Rectangle 1509" o:spid="_x0000_s1027" style="position:absolute;left:11720;width:1112;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000000" w:rsidRDefault="00140DB2">
                              <w:pPr>
                                <w:spacing w:after="160" w:line="256" w:lineRule="auto"/>
                                <w:ind w:left="0" w:firstLine="0"/>
                                <w:jc w:val="left"/>
                              </w:pPr>
                              <w:r>
                                <w:rPr>
                                  <w:rFonts w:ascii="Cambria" w:eastAsia="Cambria" w:hAnsi="Cambria" w:cs="Cambria"/>
                                  <w:sz w:val="16"/>
                                </w:rPr>
                                <w:t>×</w:t>
                              </w:r>
                            </w:p>
                          </w:txbxContent>
                        </v:textbox>
                      </v:rect>
                      <v:shape id="Shape 31849" o:spid="_x0000_s1028" style="position:absolute;top:4132;width:12707;height:12707;visibility:visible;mso-wrap-style:square;v-text-anchor:top" coordsize="1270737,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" path="m,l1270737,r,1270737l,1270737,,e" fillcolor="#d9d9d9" stroked="f" strokeweight="0">
                        <v:stroke miterlimit="83231f" joinstyle="miter"/>
                        <v:path arrowok="t" o:connecttype="custom" o:connectlocs="0,0;12707,0;12707,12707;0,12707;0,0" o:connectangles="0,0,0,0,0" textboxrect="0,0,1270737,1270737"/>
                      </v:shape>
                      <v:shape id="Picture 1518" o:spid="_x0000_s1029" type="#_x0000_t75" style="position:absolute;top:4132;width:12707;height:1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">
                        <v:imagedata r:id="rId28" o:title=""/>
                      </v:shape>
                      <v:shape id="Shape 1519" o:spid="_x0000_s1030" style="position:absolute;left:3167;top:3404;width:340;height:467;visibility:visible;mso-wrap-style:square;v-text-anchor:top" coordsize="34036,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" path="m17424,v2693,,5207,241,7659,660c27445,1054,29642,1625,31674,2362r,6922c29553,8306,27445,7493,25248,6922,22962,6439,20688,6109,18326,6109v-3670,,-6439,571,-8229,1714c8306,8954,7417,10592,7417,12789v,1702,648,3010,1943,3988c10668,17755,13272,18733,17183,19545r2527,572c24917,21247,28575,22885,30772,24829v2121,2044,3264,4889,3264,8471c34036,37452,32410,40716,29147,43078v-3252,2439,-7811,3582,-13513,3582c13195,46660,10744,46418,8141,46000,5537,45593,2845,44945,,43967l,36398v2692,1461,5372,2528,7976,3175c10592,40297,13195,40627,15799,40627v3416,,6109,-571,7975,-1701c25565,37783,26543,36068,26543,33871v,-1956,-737,-3505,-2032,-4559c23203,28258,20269,27191,15710,26213r-2515,-572c8636,24676,5296,23203,3340,21247,1308,19291,330,16612,330,13107,330,8954,1791,5702,4724,3416,7658,1143,11887,,17424,xe" fillcolor="#333" stroked="f" strokeweight="0">
                        <v:stroke miterlimit="83231f" joinstyle="miter"/>
                        <v:path arrowok="t" o:connecttype="custom" o:connectlocs="174,0;251,7;316,24;316,93;252,69;183,61;101,78;74,128;94,168;172,196;197,201;307,249;340,333;291,431;156,467;81,460;0,440;0,364;80,396;158,407;237,390;265,339;245,293;157,262;132,257;33,213;3,131;47,34;174,0" o:connectangles="0,0,0,0,0,0,0,0,0,0,0,0,0,0,0,0,0,0,0,0,0,0,0,0,0,0,0,0,0" textboxrect="0,0,34036,46660"/>
                      </v:shape>
                      <v:shape id="Shape 1520" o:spid="_x0000_s1031" style="position:absolute;left:3592;top:3404;width:352;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" path="m22390,v2273,,4483,241,6591,736c31102,1219,33223,1879,35255,2768r,6846c33134,8471,31102,7658,28981,7086,26873,6515,24829,6185,22720,6185v-4724,,-8471,1549,-11074,4559c9042,13754,7734,17996,7734,23368v,5448,1308,9690,3912,12700c14249,39078,17996,40551,22720,40551v2109,,4153,-241,6261,-813c31102,39167,33134,38265,35255,37135r,6756c33134,44856,31026,45593,28905,45999v-2197,407,-4559,661,-6998,661c15227,46647,9855,44615,5944,40386,1956,36233,,30531,,23368,,16116,1956,10426,5944,6274,9931,2121,15392,,22390,xe" fillcolor="#333" stroked="f" strokeweight="0">
                        <v:stroke miterlimit="83231f" joinstyle="miter"/>
                        <v:path arrowok="t" o:connecttype="custom" o:connectlocs="224,0;289,7;352,28;352,96;289,71;227,62;116,108;77,234;116,361;227,406;289,398;352,372;352,439;289,460;219,467;59,404;0,234;59,63;224,0" o:connectangles="0,0,0,0,0,0,0,0,0,0,0,0,0,0,0,0,0,0,0" textboxrect="0,0,35255,46660"/>
                      </v:shape>
                      <v:shape id="Shape 1521" o:spid="_x0000_s1032" style="position:absolute;left:4044;top:3582;width:188;height:289;visibility:visible;mso-wrap-style:square;v-text-anchor:top" coordsize="18809,2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" path="m18809,r,6090l10744,7422c8458,8807,7328,11093,7328,14344v,2603,813,4724,2515,6197c11557,22078,13919,22815,16853,22815r1956,-865l18809,28041r-3912,806c10338,28835,6668,27615,3988,25101,1295,22573,,19157,,14839,,9873,1626,6127,5042,3523l18809,xe" fillcolor="#333" stroked="f" strokeweight="0">
                        <v:stroke miterlimit="83231f" joinstyle="miter"/>
                        <v:path arrowok="t" o:connecttype="custom" o:connectlocs="188,0;188,61;107,74;73,144;98,206;168,229;188,220;188,281;149,289;40,251;0,149;50,35;188,0" o:connectangles="0,0,0,0,0,0,0,0,0,0,0,0,0" textboxrect="0,0,18809,28847"/>
                      </v:shape>
                      <v:shape id="Shape 1522" o:spid="_x0000_s1033" style="position:absolute;left:4076;top:3404;width:156;height:99;visibility:visible;mso-wrap-style:square;v-text-anchor:top" coordsize="15557,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" path="m15151,r406,142l15557,6526,14415,6185v-2604,,-5055,330,-7494,978c4483,7810,2197,8712,,9855l,3099c2604,2121,5207,1308,7734,813,10262,330,12700,,15151,xe" fillcolor="#333" stroked="f" strokeweight="0">
                        <v:stroke miterlimit="83231f" joinstyle="miter"/>
                        <v:path arrowok="t" o:connecttype="custom" o:connectlocs="152,0;156,1;156,66;145,62;69,72;0,99;0,31;78,8;152,0" o:connectangles="0,0,0,0,0,0,0,0,0" textboxrect="0,0,15557,9855"/>
                      </v:shape>
                      <v:shape id="Shape 1523" o:spid="_x0000_s1034" style="position:absolute;left:4232;top:3406;width:188;height:457;visibility:visible;mso-wrap-style:square;v-text-anchor:top" coordsize="18809,4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" path="m,l13995,4900v3175,3340,4801,8394,4814,15151l18809,45451r-7328,l11481,38694c9766,41463,7645,43419,5207,44638l,45711,,39620,7810,36167v2439,-2845,3658,-6668,3658,-11481l11481,23061r-7252,l,23760,,17670r1219,-312l11481,17358r,-724c11481,13294,10338,10691,8141,8811l,6383,,xe" fillcolor="#333" stroked="f" strokeweight="0">
                        <v:stroke miterlimit="83231f" joinstyle="miter"/>
                        <v:path arrowok="t" o:connecttype="custom" o:connectlocs="0,0;140,49;188,200;188,454;115,454;115,387;52,446;0,457;0,396;78,362;115,247;115,231;42,231;0,238;0,177;12,174;115,174;115,166;81,88;0,64;0,0" o:connectangles="0,0,0,0,0,0,0,0,0,0,0,0,0,0,0,0,0,0,0,0,0" textboxrect="0,0,18809,45711"/>
                      </v:shape>
                      <v:shape id="Shape 31850" o:spid="_x0000_s1035" style="position:absolute;left:4570;top:3241;width:92;height:619;visibility:visible;mso-wrap-style:square;v-text-anchor:top" coordsize="9144,6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" path="m,l9144,r,61879l,61879,,e" fillcolor="#333" stroked="f" strokeweight="0">
                        <v:stroke miterlimit="83231f" joinstyle="miter"/>
                        <v:path arrowok="t" o:connecttype="custom" o:connectlocs="0,0;92,0;92,619;0,619;0,0" o:connectangles="0,0,0,0,0" textboxrect="0,0,9144,61879"/>
                      </v:shape>
                      <v:shape id="Shape 1525" o:spid="_x0000_s1036" style="position:absolute;left:4765;top:3408;width:209;height:455;visibility:visible;mso-wrap-style:square;v-text-anchor:top" coordsize="20917,4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" path="m20917,r,6173l12129,9327c9690,11600,8217,14851,7887,19004r13030,l20917,24707r-13272,c7976,29761,9436,33660,12205,36276r8712,3002l20917,45491,6185,40175c2032,36111,,30485,,23411,,16159,1943,10381,5855,6063l20917,xe" fillcolor="#333" stroked="f" strokeweight="0">
                        <v:stroke miterlimit="83231f" joinstyle="miter"/>
                        <v:path arrowok="t" o:connecttype="custom" o:connectlocs="209,0;209,62;121,93;79,190;209,190;209,247;76,247;122,363;209,393;209,455;62,402;0,234;59,61;209,0" o:connectangles="0,0,0,0,0,0,0,0,0,0,0,0,0,0" textboxrect="0,0,20917,45491"/>
                      </v:shape>
                      <v:shape id="Shape 1526" o:spid="_x0000_s1037" style="position:absolute;left:4974;top:3768;width:187;height:103;visibility:visible;mso-wrap-style:square;v-text-anchor:top" coordsize="186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" path="m18644,r,6921c16040,8065,13360,8966,10592,9449v-2769,482,-5626,812,-8395,812l,9468,,3256r2604,897c5372,4153,8141,3835,10757,3175,13360,2527,16040,1473,18644,xe" fillcolor="#333" stroked="f" strokeweight="0">
                        <v:stroke miterlimit="83231f" joinstyle="miter"/>
                        <v:path arrowok="t" o:connecttype="custom" o:connectlocs="187,0;187,69;106,95;22,103;0,95;0,33;26,42;108,32;187,0" o:connectangles="0,0,0,0,0,0,0,0,0" textboxrect="0,0,18644,10261"/>
                      </v:shape>
                      <v:shape id="Shape 1527" o:spid="_x0000_s1038" style="position:absolute;left:4974;top:3404;width:204;height:251;visibility:visible;mso-wrap-style:square;v-text-anchor:top" coordsize="20358,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" path="m902,c6922,,11646,1943,15151,5778v3416,3899,5207,9119,5207,15710l20358,25070,,25070,,19367r13030,c12954,15380,11811,12205,9690,9766,7493,7404,4559,6185,978,6185l,6536,,363,902,xe" fillcolor="#333" stroked="f" strokeweight="0">
                        <v:stroke miterlimit="83231f" joinstyle="miter"/>
                        <v:path arrowok="t" o:connecttype="custom" o:connectlocs="9,0;152,58;204,215;204,251;0,251;0,194;131,194;97,98;10,62;0,65;0,4;9,0" o:connectangles="0,0,0,0,0,0,0,0,0,0,0,0" textboxrect="0,0,20358,25070"/>
                      </v:shape>
                      <v:shape id="Shape 1528" o:spid="_x0000_s1039" style="position:absolute;left:5499;top:3241;width:283;height:619;visibility:visible;mso-wrap-style:square;v-text-anchor:top" coordsize="28334,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" path="m21412,r6922,l28334,6109r-6998,c18720,6109,16853,6680,15875,7734v-1054,1054,-1549,2934,-1549,5703l14326,17348r12052,l26378,23038r-12052,l14326,61875r-7328,l6998,23038,,23038,,17348r6998,l6998,14250v,-4890,1143,-8548,3416,-10834c12700,1143,16358,,21412,xe" fillcolor="#333" stroked="f" strokeweight="0">
                        <v:stroke miterlimit="83231f" joinstyle="miter"/>
                        <v:path arrowok="t" o:connecttype="custom" o:connectlocs="214,0;283,0;283,61;213,61;159,77;143,134;143,174;263,174;263,230;143,230;143,619;70,619;70,230;0,230;0,174;70,174;70,143;104,34;214,0" o:connectangles="0,0,0,0,0,0,0,0,0,0,0,0,0,0,0,0,0,0,0" textboxrect="0,0,28334,61875"/>
                      </v:shape>
                      <v:shape id="Shape 1529" o:spid="_x0000_s1040" style="position:absolute;left:5815;top:3582;width:188;height:289;visibility:visible;mso-wrap-style:square;v-text-anchor:top" coordsize="18802,2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" path="m18802,r,6089l10744,7421c8458,8805,7328,11091,7328,14342v,2604,813,4725,2515,6198c11557,22077,13919,22813,16853,22813r1949,-862l18802,28041r-3905,805c10338,28833,6668,27614,3988,25099,1295,22572,,19156,,14837,,9872,1626,6126,5042,3522l18802,xe" fillcolor="#333" stroked="f" strokeweight="0">
                        <v:stroke miterlimit="83231f" joinstyle="miter"/>
                        <v:path arrowok="t" o:connecttype="custom" o:connectlocs="188,0;188,61;107,74;73,144;98,206;169,229;188,220;188,281;149,289;40,251;0,149;50,35;188,0" o:connectangles="0,0,0,0,0,0,0,0,0,0,0,0,0" textboxrect="0,0,18802,28846"/>
                      </v:shape>
                      <v:shape id="Shape 1530" o:spid="_x0000_s1041" style="position:absolute;left:5848;top:3404;width:155;height:99;visibility:visible;mso-wrap-style:square;v-text-anchor:top" coordsize="15551,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" path="m15138,r413,144l15551,6524,14415,6185v-2604,,-5055,330,-7494,978c4483,7810,2197,8712,,9855l,3099c2604,2121,5207,1308,7734,813,10262,330,12700,,15138,xe" fillcolor="#333" stroked="f" strokeweight="0">
                        <v:stroke miterlimit="83231f" joinstyle="miter"/>
                        <v:path arrowok="t" o:connecttype="custom" o:connectlocs="151,0;155,1;155,66;144,62;69,72;0,99;0,31;77,8;151,0" o:connectangles="0,0,0,0,0,0,0,0,0" textboxrect="0,0,15551,9855"/>
                      </v:shape>
                      <v:shape id="Shape 1531" o:spid="_x0000_s1042" style="position:absolute;left:6003;top:3406;width:189;height:457;visibility:visible;mso-wrap-style:square;v-text-anchor:top" coordsize="18802,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" path="m,l14002,4898v3175,3340,4800,8394,4800,15151l18802,45449r-7328,l11474,38692c9773,41461,7652,43417,5213,44636l,45710,,39621,7817,36165v2438,-2845,3657,-6668,3657,-11481l11474,23059r-7239,l,23759,,17670r1226,-314l11474,17356r,-724c11474,13292,10344,10689,8147,8809l,6379,,xe" fillcolor="#333" stroked="f" strokeweight="0">
                        <v:stroke miterlimit="83231f" joinstyle="miter"/>
                        <v:path arrowok="t" o:connecttype="custom" o:connectlocs="0,0;141,49;189,200;189,454;115,454;115,387;52,446;0,457;0,396;79,362;115,247;115,231;43,231;0,238;0,177;12,174;115,174;115,166;82,88;0,64;0,0" o:connectangles="0,0,0,0,0,0,0,0,0,0,0,0,0,0,0,0,0,0,0,0,0" textboxrect="0,0,18802,45710"/>
                      </v:shape>
                      <v:shape id="Shape 1532" o:spid="_x0000_s1043" style="position:absolute;left:6310;top:3404;width:353;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" path="m22390,v2286,,4483,241,6591,736c31102,1219,33223,1879,35255,2768r,6846c33134,8471,31102,7658,28981,7086,26873,6515,24829,6185,22720,6185v-4724,,-8471,1549,-11074,4559c9042,13754,7734,17996,7734,23368v,5448,1308,9690,3912,12700c14249,39078,17996,40551,22720,40551v2109,,4153,-241,6261,-813c31102,39167,33134,38265,35255,37135r,6756c33134,44856,31026,45593,28905,45999v-2197,407,-4559,661,-6998,661c15227,46647,9855,44615,5944,40386,1956,36233,,30531,,23368,,16116,1956,10426,5944,6274,9931,2121,15392,,22390,xe" fillcolor="#333" stroked="f" strokeweight="0">
                        <v:stroke miterlimit="83231f" joinstyle="miter"/>
                        <v:path arrowok="t" o:connecttype="custom" o:connectlocs="224,0;290,7;353,28;353,96;290,71;227,62;117,108;77,234;117,361;227,406;290,398;353,372;353,439;289,460;219,467;60,404;0,234;60,63;224,0" o:connectangles="0,0,0,0,0,0,0,0,0,0,0,0,0,0,0,0,0,0,0" textboxrect="0,0,35255,46660"/>
                      </v:shape>
                      <v:shape id="Shape 1533" o:spid="_x0000_s1044" style="position:absolute;left:6735;top:3289;width:278;height:571;visibility:visible;mso-wrap-style:square;v-text-anchor:top" coordsize="27762,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" path="m5372,r7328,l12700,12624r15062,l27762,18326r-15062,l12700,42507v,3658,483,6020,1460,6998c15138,50559,17183,51054,20269,51054r7493,l27762,57163r-7493,c14567,57163,10668,56096,8547,53988,6426,51867,5372,48044,5372,42507r,-24181l,18326,,12624r5372,l5372,xe" fillcolor="#333" stroked="f" strokeweight="0">
                        <v:stroke miterlimit="83231f" joinstyle="miter"/>
                        <v:path arrowok="t" o:connecttype="custom" o:connectlocs="54,0;127,0;127,126;278,126;278,183;127,183;127,425;142,495;203,510;278,510;278,571;203,571;86,539;54,425;54,183;0,183;0,126;54,126;54,0" o:connectangles="0,0,0,0,0,0,0,0,0,0,0,0,0,0,0,0,0,0,0" textboxrect="0,0,27762,57163"/>
                      </v:shape>
                      <v:shape id="Shape 1534" o:spid="_x0000_s1045" style="position:absolute;left:7077;top:3404;width:205;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" path="m20434,r,6185c16523,6185,13437,7734,11151,10820,8877,13919,7734,18072,7734,23368v,5372,1054,9525,3340,12611c13348,39078,16446,40551,20434,40551r,6096c14008,46647,8954,44615,5372,40462,1791,36385,,30696,,23368,,16040,1791,10338,5372,6185,8954,2108,14008,,20434,xe" fillcolor="#333" stroked="f" strokeweight="0">
                        <v:stroke miterlimit="83231f" joinstyle="miter"/>
                        <v:path arrowok="t" o:connecttype="custom" o:connectlocs="205,0;205,62;112,108;78,234;111,360;205,406;205,467;54,405;0,234;54,62;205,0" o:connectangles="0,0,0,0,0,0,0,0,0,0,0" textboxrect="0,0,20434,46647"/>
                      </v:shape>
                      <v:shape id="Shape 1535" o:spid="_x0000_s1046" style="position:absolute;left:7282;top:3404;width:204;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" path="m,c6350,,11316,2121,14986,6185v3581,4153,5448,9855,5448,17183c20434,30696,18567,36398,14986,40462,11316,44615,6350,46647,,46647l,40551v3912,-13,6998,-1473,9284,-4572c11557,32893,12700,28740,12700,23368v,-5220,-1143,-9449,-3416,-12548c6998,7734,3912,6185,,6185l,xe" fillcolor="#333" stroked="f" strokeweight="0">
                        <v:stroke miterlimit="83231f" joinstyle="miter"/>
                        <v:path arrowok="t" o:connecttype="custom" o:connectlocs="0,0;150,62;204,234;150,405;0,467;0,406;93,360;127,234;93,108;0,62;0,0" o:connectangles="0,0,0,0,0,0,0,0,0,0,0" textboxrect="0,0,20434,46647"/>
                      </v:shape>
                      <v:shape id="Shape 1536" o:spid="_x0000_s1047" style="position:absolute;left:7605;top:3404;width:261;height:456;visibility:visible;mso-wrap-style:square;v-text-anchor:top" coordsize="26048,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" path="m22301,v496,,1054,89,1715,89c24587,165,25235,241,26048,407r,7493c25235,7417,24333,7087,23355,6845v-965,-165,-2032,-330,-3175,-330c16027,6515,12852,7900,10655,10592,8382,13272,7315,17107,7315,22149r13,23444l,45593,,1054r7328,l7328,7976c8788,5296,10820,3264,13272,1956,15710,648,18720,,22301,xe" fillcolor="#333" stroked="f" strokeweight="0">
                        <v:stroke miterlimit="83231f" joinstyle="miter"/>
                        <v:path arrowok="t" o:connecttype="custom" o:connectlocs="223,0;241,1;261,4;261,79;234,68;202,65;107,106;73,222;73,456;0,456;0,11;73,11;73,80;133,20;223,0" o:connectangles="0,0,0,0,0,0,0,0,0,0,0,0,0,0,0" textboxrect="0,0,26048,45593"/>
                      </v:shape>
                      <v:shape id="Shape 31851" o:spid="_x0000_s1048" style="position:absolute;left:8211;top:3653;width:510;height:91;visibility:visible;mso-wrap-style:square;v-text-anchor:top" coordsize="509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" path="m,l50969,r,9144l,9144,,e" fillcolor="#333" stroked="f" strokeweight="0">
                        <v:stroke miterlimit="83231f" joinstyle="miter"/>
                        <v:path arrowok="t" o:connecttype="custom" o:connectlocs="0,0;510,0;510,91;0,91;0,0" o:connectangles="0,0,0,0,0" textboxrect="0,0,50969,9144"/>
                      </v:shape>
                      <v:shape id="Shape 31852" o:spid="_x0000_s1049" style="position:absolute;left:8211;top:3491;width:510;height:91;visibility:visible;mso-wrap-style:square;v-text-anchor:top" coordsize="509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" path="m,l50969,r,9144l,9144,,e" fillcolor="#333" stroked="f" strokeweight="0">
                        <v:stroke miterlimit="83231f" joinstyle="miter"/>
                        <v:path arrowok="t" o:connecttype="custom" o:connectlocs="0,0;510,0;510,91;0,91;0,0" o:connectangles="0,0,0,0,0" textboxrect="0,0,50969,9144"/>
                      </v:shape>
                      <v:shape id="Shape 1539" o:spid="_x0000_s1050" style="position:absolute;left:9155;top:3267;width:354;height:593;visibility:visible;mso-wrap-style:square;v-text-anchor:top" coordsize="35344,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" path="m14173,r8052,l22225,52603r13119,l35344,59360r-34201,l1143,52603r13106,l14249,7328,,10185,,2858,14173,xe" fillcolor="#333" stroked="f" strokeweight="0">
                        <v:stroke miterlimit="83231f" joinstyle="miter"/>
                        <v:path arrowok="t" o:connecttype="custom" o:connectlocs="142,0;223,0;223,525;354,525;354,593;11,593;11,525;143,525;143,73;0,102;0,29;142,0" o:connectangles="0,0,0,0,0,0,0,0,0,0,0,0" textboxrect="0,0,35344,59360"/>
                      </v:shape>
                      <v:shape id="Shape 1540" o:spid="_x0000_s1051" style="position:absolute;top:4132;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" path="m,1270737l,e" filled="f" strokecolor="white" strokeweight=".18839mm">
                        <v:stroke miterlimit="83231f" joinstyle="miter" endcap="square"/>
                        <v:path arrowok="t" o:connecttype="custom" o:connectlocs="0,12707;0,0" o:connectangles="0,0" textboxrect="0,0,0,1270737"/>
                      </v:shape>
                      <v:shape id="Shape 1541" o:spid="_x0000_s1052" style="position:absolute;left:12707;top:4132;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" path="m,1270737l,e" filled="f" strokecolor="white" strokeweight=".18839mm">
                        <v:stroke miterlimit="83231f" joinstyle="miter" endcap="square"/>
                        <v:path arrowok="t" o:connecttype="custom" o:connectlocs="0,12707;0,0" o:connectangles="0,0" textboxrect="0,0,0,1270737"/>
                      </v:shape>
                      <v:shape id="Shape 1542" o:spid="_x0000_s1053" style="position:absolute;top:16839;width:12707;height:0;visibility:visible;mso-wrap-style:square;v-text-anchor:top" coordsize="127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" path="m,l1270737,e" filled="f" strokecolor="white" strokeweight=".18839mm">
                        <v:stroke miterlimit="83231f" joinstyle="miter" endcap="square"/>
                        <v:path arrowok="t" o:connecttype="custom" o:connectlocs="0,0;12707,0" o:connectangles="0,0" textboxrect="0,0,1270737,0"/>
                      </v:shape>
                      <v:shape id="Shape 1543" o:spid="_x0000_s1054" style="position:absolute;top:4132;width:12707;height:0;visibility:visible;mso-wrap-style:square;v-text-anchor:top" coordsize="127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" path="m,l1270737,e" filled="f" strokecolor="white" strokeweight=".18839mm">
                        <v:stroke miterlimit="83231f" joinstyle="miter" endcap="square"/>
                        <v:path arrowok="t" o:connecttype="custom" o:connectlocs="0,0;12707,0" o:connectangles="0,0" textboxrect="0,0,1270737,0"/>
                      </v:shape>
                      <w10:wrap type="square"/>
                    </v:group>
                  </w:pict>
                </mc:Fallback>
              </mc:AlternateContent>
            </w:r>
            <w:r>
              <w:rPr>
                <w:rFonts w:ascii="Times New Roman" w:eastAsia="Times New Roman" w:hAnsi="Times New Roman"/>
                <w:noProof/>
                <w:sz w:val="20"/>
              </w:rPr>
              <mc:AlternateContent>
                <mc:Choice Requires="wpg">
                  <w:drawing>
                    <wp:anchor distT="0" distB="0" distL="114300" distR="114300" simplePos="0" relativeHeight="251660288" behindDoc="0" locked="0" layoutInCell="1" allowOverlap="1">
                      <wp:simplePos x="0" y="0"/>
                      <wp:positionH relativeFrom="column">
                        <wp:posOffset>1567815</wp:posOffset>
                      </wp:positionH>
                      <wp:positionV relativeFrom="paragraph">
                        <wp:posOffset>2280285</wp:posOffset>
                      </wp:positionV>
                      <wp:extent cx="4406265" cy="1359535"/>
                      <wp:effectExtent l="5715" t="3810" r="7620" b="8255"/>
                      <wp:wrapSquare wrapText="bothSides"/>
                      <wp:docPr id="42" name="Group 28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6265" cy="1359535"/>
                                <a:chOff x="0" y="0"/>
                                <a:chExt cx="44061" cy="13597"/>
                              </a:xfrm>
                            </wpg:grpSpPr>
                            <wps:wsp>
                              <wps:cNvPr id="43" name="Shape 31857"/>
                              <wps:cNvSpPr>
                                <a:spLocks/>
                              </wps:cNvSpPr>
                              <wps:spPr bwMode="auto">
                                <a:xfrm>
                                  <a:off x="0" y="890"/>
                                  <a:ext cx="12707" cy="12707"/>
                                </a:xfrm>
                                <a:custGeom>
                                  <a:avLst/>
                                  <a:gdLst>
                                    <a:gd name="T0" fmla="*/ 0 w 1270737"/>
                                    <a:gd name="T1" fmla="*/ 0 h 1270737"/>
                                    <a:gd name="T2" fmla="*/ 1270737 w 1270737"/>
                                    <a:gd name="T3" fmla="*/ 0 h 1270737"/>
                                    <a:gd name="T4" fmla="*/ 1270737 w 1270737"/>
                                    <a:gd name="T5" fmla="*/ 1270737 h 1270737"/>
                                    <a:gd name="T6" fmla="*/ 0 w 1270737"/>
                                    <a:gd name="T7" fmla="*/ 1270737 h 1270737"/>
                                    <a:gd name="T8" fmla="*/ 0 w 1270737"/>
                                    <a:gd name="T9" fmla="*/ 0 h 1270737"/>
                                    <a:gd name="T10" fmla="*/ 0 w 1270737"/>
                                    <a:gd name="T11" fmla="*/ 0 h 1270737"/>
                                    <a:gd name="T12" fmla="*/ 1270737 w 1270737"/>
                                    <a:gd name="T13" fmla="*/ 1270737 h 1270737"/>
                                  </a:gdLst>
                                  <a:ahLst/>
                                  <a:cxnLst>
                                    <a:cxn ang="0">
                                      <a:pos x="T0" y="T1"/>
                                    </a:cxn>
                                    <a:cxn ang="0">
                                      <a:pos x="T2" y="T3"/>
                                    </a:cxn>
                                    <a:cxn ang="0">
                                      <a:pos x="T4" y="T5"/>
                                    </a:cxn>
                                    <a:cxn ang="0">
                                      <a:pos x="T6" y="T7"/>
                                    </a:cxn>
                                    <a:cxn ang="0">
                                      <a:pos x="T8" y="T9"/>
                                    </a:cxn>
                                  </a:cxnLst>
                                  <a:rect l="T10" t="T11" r="T12" b="T13"/>
                                  <a:pathLst>
                                    <a:path w="1270737" h="1270737">
                                      <a:moveTo>
                                        <a:pt x="0" y="0"/>
                                      </a:moveTo>
                                      <a:lnTo>
                                        <a:pt x="1270737" y="0"/>
                                      </a:lnTo>
                                      <a:lnTo>
                                        <a:pt x="1270737" y="1270737"/>
                                      </a:lnTo>
                                      <a:lnTo>
                                        <a:pt x="0" y="1270737"/>
                                      </a:lnTo>
                                      <a:lnTo>
                                        <a:pt x="0" y="0"/>
                                      </a:lnTo>
                                    </a:path>
                                  </a:pathLst>
                                </a:custGeom>
                                <a:solidFill>
                                  <a:srgbClr val="D9D9D9"/>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15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890"/>
                                  <a:ext cx="12707" cy="12707"/>
                                </a:xfrm>
                                <a:prstGeom prst="rect">
                                  <a:avLst/>
                                </a:prstGeom>
                                <a:noFill/>
                                <a:extLst>
                                  <a:ext uri="{909E8E84-426E-40DD-AFC4-6F175D3DCCD1}">
                                    <a14:hiddenFill xmlns:a14="http://schemas.microsoft.com/office/drawing/2010/main">
                                      <a:solidFill>
                                        <a:srgbClr val="FFFFFF"/>
                                      </a:solidFill>
                                    </a14:hiddenFill>
                                  </a:ext>
                                </a:extLst>
                              </pic:spPr>
                            </pic:pic>
                            <wps:wsp>
                              <wps:cNvPr id="45" name="Shape 1547"/>
                              <wps:cNvSpPr>
                                <a:spLocks/>
                              </wps:cNvSpPr>
                              <wps:spPr bwMode="auto">
                                <a:xfrm>
                                  <a:off x="50" y="162"/>
                                  <a:ext cx="340" cy="467"/>
                                </a:xfrm>
                                <a:custGeom>
                                  <a:avLst/>
                                  <a:gdLst>
                                    <a:gd name="T0" fmla="*/ 17425 w 34036"/>
                                    <a:gd name="T1" fmla="*/ 0 h 46660"/>
                                    <a:gd name="T2" fmla="*/ 25083 w 34036"/>
                                    <a:gd name="T3" fmla="*/ 660 h 46660"/>
                                    <a:gd name="T4" fmla="*/ 31674 w 34036"/>
                                    <a:gd name="T5" fmla="*/ 2362 h 46660"/>
                                    <a:gd name="T6" fmla="*/ 31674 w 34036"/>
                                    <a:gd name="T7" fmla="*/ 9284 h 46660"/>
                                    <a:gd name="T8" fmla="*/ 25235 w 34036"/>
                                    <a:gd name="T9" fmla="*/ 6922 h 46660"/>
                                    <a:gd name="T10" fmla="*/ 18326 w 34036"/>
                                    <a:gd name="T11" fmla="*/ 6109 h 46660"/>
                                    <a:gd name="T12" fmla="*/ 10096 w 34036"/>
                                    <a:gd name="T13" fmla="*/ 7823 h 46660"/>
                                    <a:gd name="T14" fmla="*/ 7404 w 34036"/>
                                    <a:gd name="T15" fmla="*/ 12789 h 46660"/>
                                    <a:gd name="T16" fmla="*/ 9360 w 34036"/>
                                    <a:gd name="T17" fmla="*/ 16777 h 46660"/>
                                    <a:gd name="T18" fmla="*/ 17183 w 34036"/>
                                    <a:gd name="T19" fmla="*/ 19545 h 46660"/>
                                    <a:gd name="T20" fmla="*/ 19710 w 34036"/>
                                    <a:gd name="T21" fmla="*/ 20117 h 46660"/>
                                    <a:gd name="T22" fmla="*/ 30772 w 34036"/>
                                    <a:gd name="T23" fmla="*/ 24829 h 46660"/>
                                    <a:gd name="T24" fmla="*/ 34036 w 34036"/>
                                    <a:gd name="T25" fmla="*/ 33300 h 46660"/>
                                    <a:gd name="T26" fmla="*/ 29146 w 34036"/>
                                    <a:gd name="T27" fmla="*/ 43078 h 46660"/>
                                    <a:gd name="T28" fmla="*/ 15634 w 34036"/>
                                    <a:gd name="T29" fmla="*/ 46660 h 46660"/>
                                    <a:gd name="T30" fmla="*/ 8141 w 34036"/>
                                    <a:gd name="T31" fmla="*/ 46000 h 46660"/>
                                    <a:gd name="T32" fmla="*/ 0 w 34036"/>
                                    <a:gd name="T33" fmla="*/ 43967 h 46660"/>
                                    <a:gd name="T34" fmla="*/ 0 w 34036"/>
                                    <a:gd name="T35" fmla="*/ 36398 h 46660"/>
                                    <a:gd name="T36" fmla="*/ 7976 w 34036"/>
                                    <a:gd name="T37" fmla="*/ 39573 h 46660"/>
                                    <a:gd name="T38" fmla="*/ 15799 w 34036"/>
                                    <a:gd name="T39" fmla="*/ 40627 h 46660"/>
                                    <a:gd name="T40" fmla="*/ 23775 w 34036"/>
                                    <a:gd name="T41" fmla="*/ 38926 h 46660"/>
                                    <a:gd name="T42" fmla="*/ 26543 w 34036"/>
                                    <a:gd name="T43" fmla="*/ 33871 h 46660"/>
                                    <a:gd name="T44" fmla="*/ 24511 w 34036"/>
                                    <a:gd name="T45" fmla="*/ 29312 h 46660"/>
                                    <a:gd name="T46" fmla="*/ 15710 w 34036"/>
                                    <a:gd name="T47" fmla="*/ 26213 h 46660"/>
                                    <a:gd name="T48" fmla="*/ 13195 w 34036"/>
                                    <a:gd name="T49" fmla="*/ 25641 h 46660"/>
                                    <a:gd name="T50" fmla="*/ 3340 w 34036"/>
                                    <a:gd name="T51" fmla="*/ 21247 h 46660"/>
                                    <a:gd name="T52" fmla="*/ 330 w 34036"/>
                                    <a:gd name="T53" fmla="*/ 13107 h 46660"/>
                                    <a:gd name="T54" fmla="*/ 4725 w 34036"/>
                                    <a:gd name="T55" fmla="*/ 3416 h 46660"/>
                                    <a:gd name="T56" fmla="*/ 17425 w 34036"/>
                                    <a:gd name="T57" fmla="*/ 0 h 46660"/>
                                    <a:gd name="T58" fmla="*/ 0 w 34036"/>
                                    <a:gd name="T59" fmla="*/ 0 h 46660"/>
                                    <a:gd name="T60" fmla="*/ 34036 w 34036"/>
                                    <a:gd name="T6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036" h="46660">
                                      <a:moveTo>
                                        <a:pt x="17425" y="0"/>
                                      </a:moveTo>
                                      <a:cubicBezTo>
                                        <a:pt x="20117" y="0"/>
                                        <a:pt x="22631" y="241"/>
                                        <a:pt x="25083" y="660"/>
                                      </a:cubicBezTo>
                                      <a:cubicBezTo>
                                        <a:pt x="27445" y="1054"/>
                                        <a:pt x="29642" y="1625"/>
                                        <a:pt x="31674" y="2362"/>
                                      </a:cubicBezTo>
                                      <a:lnTo>
                                        <a:pt x="31674" y="9284"/>
                                      </a:lnTo>
                                      <a:cubicBezTo>
                                        <a:pt x="29553" y="8306"/>
                                        <a:pt x="27445" y="7493"/>
                                        <a:pt x="25235" y="6922"/>
                                      </a:cubicBezTo>
                                      <a:cubicBezTo>
                                        <a:pt x="22962" y="6439"/>
                                        <a:pt x="20676" y="6109"/>
                                        <a:pt x="18326" y="6109"/>
                                      </a:cubicBezTo>
                                      <a:cubicBezTo>
                                        <a:pt x="14656" y="6109"/>
                                        <a:pt x="11887" y="6680"/>
                                        <a:pt x="10096" y="7823"/>
                                      </a:cubicBezTo>
                                      <a:cubicBezTo>
                                        <a:pt x="8306" y="8954"/>
                                        <a:pt x="7404" y="10592"/>
                                        <a:pt x="7404" y="12789"/>
                                      </a:cubicBezTo>
                                      <a:cubicBezTo>
                                        <a:pt x="7417" y="14491"/>
                                        <a:pt x="8065" y="15799"/>
                                        <a:pt x="9360" y="16777"/>
                                      </a:cubicBezTo>
                                      <a:cubicBezTo>
                                        <a:pt x="10668" y="17755"/>
                                        <a:pt x="13271" y="18733"/>
                                        <a:pt x="17183" y="19545"/>
                                      </a:cubicBezTo>
                                      <a:lnTo>
                                        <a:pt x="19710" y="20117"/>
                                      </a:lnTo>
                                      <a:cubicBezTo>
                                        <a:pt x="24917" y="21247"/>
                                        <a:pt x="28575" y="22885"/>
                                        <a:pt x="30772" y="24829"/>
                                      </a:cubicBezTo>
                                      <a:cubicBezTo>
                                        <a:pt x="32893" y="26873"/>
                                        <a:pt x="34036" y="29718"/>
                                        <a:pt x="34036" y="33300"/>
                                      </a:cubicBezTo>
                                      <a:cubicBezTo>
                                        <a:pt x="34036" y="37452"/>
                                        <a:pt x="32410" y="40716"/>
                                        <a:pt x="29146" y="43078"/>
                                      </a:cubicBezTo>
                                      <a:cubicBezTo>
                                        <a:pt x="25895" y="45517"/>
                                        <a:pt x="21336" y="46660"/>
                                        <a:pt x="15634" y="46660"/>
                                      </a:cubicBezTo>
                                      <a:cubicBezTo>
                                        <a:pt x="13195" y="46660"/>
                                        <a:pt x="10744" y="46418"/>
                                        <a:pt x="8141" y="46000"/>
                                      </a:cubicBezTo>
                                      <a:cubicBezTo>
                                        <a:pt x="5537" y="45593"/>
                                        <a:pt x="2845" y="44945"/>
                                        <a:pt x="0" y="43967"/>
                                      </a:cubicBezTo>
                                      <a:lnTo>
                                        <a:pt x="0" y="36398"/>
                                      </a:lnTo>
                                      <a:cubicBezTo>
                                        <a:pt x="2692" y="37859"/>
                                        <a:pt x="5372" y="38926"/>
                                        <a:pt x="7976" y="39573"/>
                                      </a:cubicBezTo>
                                      <a:cubicBezTo>
                                        <a:pt x="10592" y="40297"/>
                                        <a:pt x="13195" y="40627"/>
                                        <a:pt x="15799" y="40627"/>
                                      </a:cubicBezTo>
                                      <a:cubicBezTo>
                                        <a:pt x="19215" y="40627"/>
                                        <a:pt x="21908" y="40056"/>
                                        <a:pt x="23775" y="38926"/>
                                      </a:cubicBezTo>
                                      <a:cubicBezTo>
                                        <a:pt x="25565" y="37783"/>
                                        <a:pt x="26543" y="36068"/>
                                        <a:pt x="26543" y="33871"/>
                                      </a:cubicBezTo>
                                      <a:cubicBezTo>
                                        <a:pt x="26543" y="31915"/>
                                        <a:pt x="25806" y="30366"/>
                                        <a:pt x="24511" y="29312"/>
                                      </a:cubicBezTo>
                                      <a:cubicBezTo>
                                        <a:pt x="23203" y="28258"/>
                                        <a:pt x="20269" y="27191"/>
                                        <a:pt x="15710" y="26213"/>
                                      </a:cubicBezTo>
                                      <a:lnTo>
                                        <a:pt x="13195" y="25641"/>
                                      </a:lnTo>
                                      <a:cubicBezTo>
                                        <a:pt x="8636" y="24676"/>
                                        <a:pt x="5296" y="23203"/>
                                        <a:pt x="3340" y="21247"/>
                                      </a:cubicBezTo>
                                      <a:cubicBezTo>
                                        <a:pt x="1308" y="19291"/>
                                        <a:pt x="330" y="16612"/>
                                        <a:pt x="330" y="13107"/>
                                      </a:cubicBezTo>
                                      <a:cubicBezTo>
                                        <a:pt x="330" y="8954"/>
                                        <a:pt x="1791" y="5702"/>
                                        <a:pt x="4725" y="3416"/>
                                      </a:cubicBezTo>
                                      <a:cubicBezTo>
                                        <a:pt x="7658" y="1143"/>
                                        <a:pt x="11887" y="0"/>
                                        <a:pt x="17425"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46" name="Shape 1548"/>
                              <wps:cNvSpPr>
                                <a:spLocks/>
                              </wps:cNvSpPr>
                              <wps:spPr bwMode="auto">
                                <a:xfrm>
                                  <a:off x="475" y="162"/>
                                  <a:ext cx="353" cy="467"/>
                                </a:xfrm>
                                <a:custGeom>
                                  <a:avLst/>
                                  <a:gdLst>
                                    <a:gd name="T0" fmla="*/ 22390 w 35255"/>
                                    <a:gd name="T1" fmla="*/ 0 h 46660"/>
                                    <a:gd name="T2" fmla="*/ 28981 w 35255"/>
                                    <a:gd name="T3" fmla="*/ 736 h 46660"/>
                                    <a:gd name="T4" fmla="*/ 35255 w 35255"/>
                                    <a:gd name="T5" fmla="*/ 2768 h 46660"/>
                                    <a:gd name="T6" fmla="*/ 35255 w 35255"/>
                                    <a:gd name="T7" fmla="*/ 9614 h 46660"/>
                                    <a:gd name="T8" fmla="*/ 28981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1 w 35255"/>
                                    <a:gd name="T21" fmla="*/ 39738 h 46660"/>
                                    <a:gd name="T22" fmla="*/ 35255 w 35255"/>
                                    <a:gd name="T23" fmla="*/ 37135 h 46660"/>
                                    <a:gd name="T24" fmla="*/ 35255 w 35255"/>
                                    <a:gd name="T25" fmla="*/ 43891 h 46660"/>
                                    <a:gd name="T26" fmla="*/ 28905 w 35255"/>
                                    <a:gd name="T27" fmla="*/ 45999 h 46660"/>
                                    <a:gd name="T28" fmla="*/ 21908 w 35255"/>
                                    <a:gd name="T29" fmla="*/ 46660 h 46660"/>
                                    <a:gd name="T30" fmla="*/ 5944 w 35255"/>
                                    <a:gd name="T31" fmla="*/ 40386 h 46660"/>
                                    <a:gd name="T32" fmla="*/ 0 w 35255"/>
                                    <a:gd name="T33" fmla="*/ 23368 h 46660"/>
                                    <a:gd name="T34" fmla="*/ 5944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63" y="0"/>
                                        <a:pt x="26873" y="241"/>
                                        <a:pt x="28981" y="736"/>
                                      </a:cubicBezTo>
                                      <a:cubicBezTo>
                                        <a:pt x="31102" y="1219"/>
                                        <a:pt x="33223" y="1879"/>
                                        <a:pt x="35255" y="2768"/>
                                      </a:cubicBezTo>
                                      <a:lnTo>
                                        <a:pt x="35255" y="9614"/>
                                      </a:lnTo>
                                      <a:cubicBezTo>
                                        <a:pt x="33134" y="8471"/>
                                        <a:pt x="31102" y="7658"/>
                                        <a:pt x="28981" y="7086"/>
                                      </a:cubicBezTo>
                                      <a:cubicBezTo>
                                        <a:pt x="26873" y="6515"/>
                                        <a:pt x="24829" y="6185"/>
                                        <a:pt x="22720" y="6185"/>
                                      </a:cubicBezTo>
                                      <a:cubicBezTo>
                                        <a:pt x="17996" y="6185"/>
                                        <a:pt x="14249" y="7734"/>
                                        <a:pt x="11646" y="10744"/>
                                      </a:cubicBezTo>
                                      <a:cubicBezTo>
                                        <a:pt x="9042" y="13754"/>
                                        <a:pt x="7734" y="17996"/>
                                        <a:pt x="7734" y="23368"/>
                                      </a:cubicBezTo>
                                      <a:cubicBezTo>
                                        <a:pt x="7734" y="28816"/>
                                        <a:pt x="9042" y="33058"/>
                                        <a:pt x="11646" y="36068"/>
                                      </a:cubicBezTo>
                                      <a:cubicBezTo>
                                        <a:pt x="14249" y="39078"/>
                                        <a:pt x="17996" y="40551"/>
                                        <a:pt x="22720" y="40551"/>
                                      </a:cubicBezTo>
                                      <a:cubicBezTo>
                                        <a:pt x="24829" y="40551"/>
                                        <a:pt x="26873" y="40310"/>
                                        <a:pt x="28981" y="39738"/>
                                      </a:cubicBezTo>
                                      <a:cubicBezTo>
                                        <a:pt x="31102" y="39167"/>
                                        <a:pt x="33134" y="38265"/>
                                        <a:pt x="35255" y="37135"/>
                                      </a:cubicBezTo>
                                      <a:lnTo>
                                        <a:pt x="35255" y="43891"/>
                                      </a:lnTo>
                                      <a:cubicBezTo>
                                        <a:pt x="33134" y="44856"/>
                                        <a:pt x="31026" y="45593"/>
                                        <a:pt x="28905" y="45999"/>
                                      </a:cubicBezTo>
                                      <a:cubicBezTo>
                                        <a:pt x="26708" y="46406"/>
                                        <a:pt x="24346" y="46660"/>
                                        <a:pt x="21908" y="46660"/>
                                      </a:cubicBezTo>
                                      <a:cubicBezTo>
                                        <a:pt x="15227" y="46647"/>
                                        <a:pt x="9855" y="44615"/>
                                        <a:pt x="5944" y="40386"/>
                                      </a:cubicBezTo>
                                      <a:cubicBezTo>
                                        <a:pt x="1956" y="36233"/>
                                        <a:pt x="0" y="30531"/>
                                        <a:pt x="0" y="23368"/>
                                      </a:cubicBezTo>
                                      <a:cubicBezTo>
                                        <a:pt x="0" y="16116"/>
                                        <a:pt x="1956" y="10426"/>
                                        <a:pt x="5944" y="6274"/>
                                      </a:cubicBezTo>
                                      <a:cubicBezTo>
                                        <a:pt x="9931" y="2121"/>
                                        <a:pt x="15392" y="0"/>
                                        <a:pt x="2239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47" name="Shape 1549"/>
                              <wps:cNvSpPr>
                                <a:spLocks/>
                              </wps:cNvSpPr>
                              <wps:spPr bwMode="auto">
                                <a:xfrm>
                                  <a:off x="927" y="340"/>
                                  <a:ext cx="188" cy="289"/>
                                </a:xfrm>
                                <a:custGeom>
                                  <a:avLst/>
                                  <a:gdLst>
                                    <a:gd name="T0" fmla="*/ 18802 w 18802"/>
                                    <a:gd name="T1" fmla="*/ 0 h 28846"/>
                                    <a:gd name="T2" fmla="*/ 18802 w 18802"/>
                                    <a:gd name="T3" fmla="*/ 6089 h 28846"/>
                                    <a:gd name="T4" fmla="*/ 10744 w 18802"/>
                                    <a:gd name="T5" fmla="*/ 7421 h 28846"/>
                                    <a:gd name="T6" fmla="*/ 7328 w 18802"/>
                                    <a:gd name="T7" fmla="*/ 14342 h 28846"/>
                                    <a:gd name="T8" fmla="*/ 9842 w 18802"/>
                                    <a:gd name="T9" fmla="*/ 20540 h 28846"/>
                                    <a:gd name="T10" fmla="*/ 16853 w 18802"/>
                                    <a:gd name="T11" fmla="*/ 22813 h 28846"/>
                                    <a:gd name="T12" fmla="*/ 18802 w 18802"/>
                                    <a:gd name="T13" fmla="*/ 21951 h 28846"/>
                                    <a:gd name="T14" fmla="*/ 18802 w 18802"/>
                                    <a:gd name="T15" fmla="*/ 28041 h 28846"/>
                                    <a:gd name="T16" fmla="*/ 14897 w 18802"/>
                                    <a:gd name="T17" fmla="*/ 28846 h 28846"/>
                                    <a:gd name="T18" fmla="*/ 3988 w 18802"/>
                                    <a:gd name="T19" fmla="*/ 25099 h 28846"/>
                                    <a:gd name="T20" fmla="*/ 0 w 18802"/>
                                    <a:gd name="T21" fmla="*/ 14837 h 28846"/>
                                    <a:gd name="T22" fmla="*/ 5042 w 18802"/>
                                    <a:gd name="T23" fmla="*/ 3522 h 28846"/>
                                    <a:gd name="T24" fmla="*/ 18802 w 18802"/>
                                    <a:gd name="T25" fmla="*/ 0 h 28846"/>
                                    <a:gd name="T26" fmla="*/ 0 w 18802"/>
                                    <a:gd name="T27" fmla="*/ 0 h 28846"/>
                                    <a:gd name="T28" fmla="*/ 18802 w 18802"/>
                                    <a:gd name="T29" fmla="*/ 28846 h 28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2" h="28846">
                                      <a:moveTo>
                                        <a:pt x="18802" y="0"/>
                                      </a:moveTo>
                                      <a:lnTo>
                                        <a:pt x="18802" y="6089"/>
                                      </a:lnTo>
                                      <a:lnTo>
                                        <a:pt x="10744" y="7421"/>
                                      </a:lnTo>
                                      <a:cubicBezTo>
                                        <a:pt x="8458" y="8805"/>
                                        <a:pt x="7328" y="11091"/>
                                        <a:pt x="7328" y="14342"/>
                                      </a:cubicBezTo>
                                      <a:cubicBezTo>
                                        <a:pt x="7328" y="16946"/>
                                        <a:pt x="8141" y="19067"/>
                                        <a:pt x="9842" y="20540"/>
                                      </a:cubicBezTo>
                                      <a:cubicBezTo>
                                        <a:pt x="11557" y="22077"/>
                                        <a:pt x="13919" y="22813"/>
                                        <a:pt x="16853" y="22813"/>
                                      </a:cubicBezTo>
                                      <a:lnTo>
                                        <a:pt x="18802" y="21951"/>
                                      </a:lnTo>
                                      <a:lnTo>
                                        <a:pt x="18802" y="28041"/>
                                      </a:lnTo>
                                      <a:lnTo>
                                        <a:pt x="14897" y="28846"/>
                                      </a:lnTo>
                                      <a:cubicBezTo>
                                        <a:pt x="10338" y="28833"/>
                                        <a:pt x="6667" y="27614"/>
                                        <a:pt x="3988" y="25099"/>
                                      </a:cubicBezTo>
                                      <a:cubicBezTo>
                                        <a:pt x="1295" y="22572"/>
                                        <a:pt x="0" y="19156"/>
                                        <a:pt x="0" y="14837"/>
                                      </a:cubicBezTo>
                                      <a:cubicBezTo>
                                        <a:pt x="0" y="9872"/>
                                        <a:pt x="1625" y="6126"/>
                                        <a:pt x="5042" y="3522"/>
                                      </a:cubicBezTo>
                                      <a:lnTo>
                                        <a:pt x="18802"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48" name="Shape 1550"/>
                              <wps:cNvSpPr>
                                <a:spLocks/>
                              </wps:cNvSpPr>
                              <wps:spPr bwMode="auto">
                                <a:xfrm>
                                  <a:off x="959" y="162"/>
                                  <a:ext cx="156" cy="99"/>
                                </a:xfrm>
                                <a:custGeom>
                                  <a:avLst/>
                                  <a:gdLst>
                                    <a:gd name="T0" fmla="*/ 15138 w 15551"/>
                                    <a:gd name="T1" fmla="*/ 0 h 9855"/>
                                    <a:gd name="T2" fmla="*/ 15551 w 15551"/>
                                    <a:gd name="T3" fmla="*/ 145 h 9855"/>
                                    <a:gd name="T4" fmla="*/ 15551 w 15551"/>
                                    <a:gd name="T5" fmla="*/ 6524 h 9855"/>
                                    <a:gd name="T6" fmla="*/ 14414 w 15551"/>
                                    <a:gd name="T7" fmla="*/ 6185 h 9855"/>
                                    <a:gd name="T8" fmla="*/ 6921 w 15551"/>
                                    <a:gd name="T9" fmla="*/ 7163 h 9855"/>
                                    <a:gd name="T10" fmla="*/ 0 w 15551"/>
                                    <a:gd name="T11" fmla="*/ 9855 h 9855"/>
                                    <a:gd name="T12" fmla="*/ 0 w 15551"/>
                                    <a:gd name="T13" fmla="*/ 3099 h 9855"/>
                                    <a:gd name="T14" fmla="*/ 7734 w 15551"/>
                                    <a:gd name="T15" fmla="*/ 813 h 9855"/>
                                    <a:gd name="T16" fmla="*/ 15138 w 15551"/>
                                    <a:gd name="T17" fmla="*/ 0 h 9855"/>
                                    <a:gd name="T18" fmla="*/ 0 w 15551"/>
                                    <a:gd name="T19" fmla="*/ 0 h 9855"/>
                                    <a:gd name="T20" fmla="*/ 15551 w 15551"/>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1" h="9855">
                                      <a:moveTo>
                                        <a:pt x="15138" y="0"/>
                                      </a:moveTo>
                                      <a:lnTo>
                                        <a:pt x="15551" y="145"/>
                                      </a:lnTo>
                                      <a:lnTo>
                                        <a:pt x="15551" y="6524"/>
                                      </a:lnTo>
                                      <a:lnTo>
                                        <a:pt x="14414" y="6185"/>
                                      </a:lnTo>
                                      <a:cubicBezTo>
                                        <a:pt x="11811" y="6185"/>
                                        <a:pt x="9360" y="6515"/>
                                        <a:pt x="6921" y="7163"/>
                                      </a:cubicBezTo>
                                      <a:cubicBezTo>
                                        <a:pt x="4483" y="7810"/>
                                        <a:pt x="2197" y="8712"/>
                                        <a:pt x="0" y="9855"/>
                                      </a:cubicBezTo>
                                      <a:lnTo>
                                        <a:pt x="0" y="3099"/>
                                      </a:lnTo>
                                      <a:cubicBezTo>
                                        <a:pt x="2604" y="2121"/>
                                        <a:pt x="5207" y="1308"/>
                                        <a:pt x="7734" y="813"/>
                                      </a:cubicBezTo>
                                      <a:cubicBezTo>
                                        <a:pt x="10262" y="330"/>
                                        <a:pt x="12700" y="0"/>
                                        <a:pt x="15138"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49" name="Shape 1551"/>
                              <wps:cNvSpPr>
                                <a:spLocks/>
                              </wps:cNvSpPr>
                              <wps:spPr bwMode="auto">
                                <a:xfrm>
                                  <a:off x="1115" y="164"/>
                                  <a:ext cx="188" cy="457"/>
                                </a:xfrm>
                                <a:custGeom>
                                  <a:avLst/>
                                  <a:gdLst>
                                    <a:gd name="T0" fmla="*/ 0 w 18802"/>
                                    <a:gd name="T1" fmla="*/ 0 h 45710"/>
                                    <a:gd name="T2" fmla="*/ 14002 w 18802"/>
                                    <a:gd name="T3" fmla="*/ 4897 h 45710"/>
                                    <a:gd name="T4" fmla="*/ 18802 w 18802"/>
                                    <a:gd name="T5" fmla="*/ 20048 h 45710"/>
                                    <a:gd name="T6" fmla="*/ 18802 w 18802"/>
                                    <a:gd name="T7" fmla="*/ 45448 h 45710"/>
                                    <a:gd name="T8" fmla="*/ 11474 w 18802"/>
                                    <a:gd name="T9" fmla="*/ 45448 h 45710"/>
                                    <a:gd name="T10" fmla="*/ 11474 w 18802"/>
                                    <a:gd name="T11" fmla="*/ 38692 h 45710"/>
                                    <a:gd name="T12" fmla="*/ 5213 w 18802"/>
                                    <a:gd name="T13" fmla="*/ 44636 h 45710"/>
                                    <a:gd name="T14" fmla="*/ 0 w 18802"/>
                                    <a:gd name="T15" fmla="*/ 45710 h 45710"/>
                                    <a:gd name="T16" fmla="*/ 0 w 18802"/>
                                    <a:gd name="T17" fmla="*/ 39621 h 45710"/>
                                    <a:gd name="T18" fmla="*/ 7817 w 18802"/>
                                    <a:gd name="T19" fmla="*/ 36165 h 45710"/>
                                    <a:gd name="T20" fmla="*/ 11474 w 18802"/>
                                    <a:gd name="T21" fmla="*/ 24684 h 45710"/>
                                    <a:gd name="T22" fmla="*/ 11474 w 18802"/>
                                    <a:gd name="T23" fmla="*/ 23058 h 45710"/>
                                    <a:gd name="T24" fmla="*/ 4235 w 18802"/>
                                    <a:gd name="T25" fmla="*/ 23058 h 45710"/>
                                    <a:gd name="T26" fmla="*/ 0 w 18802"/>
                                    <a:gd name="T27" fmla="*/ 23758 h 45710"/>
                                    <a:gd name="T28" fmla="*/ 0 w 18802"/>
                                    <a:gd name="T29" fmla="*/ 17669 h 45710"/>
                                    <a:gd name="T30" fmla="*/ 1226 w 18802"/>
                                    <a:gd name="T31" fmla="*/ 17356 h 45710"/>
                                    <a:gd name="T32" fmla="*/ 11474 w 18802"/>
                                    <a:gd name="T33" fmla="*/ 17356 h 45710"/>
                                    <a:gd name="T34" fmla="*/ 11474 w 18802"/>
                                    <a:gd name="T35" fmla="*/ 16632 h 45710"/>
                                    <a:gd name="T36" fmla="*/ 8147 w 18802"/>
                                    <a:gd name="T37" fmla="*/ 8809 h 45710"/>
                                    <a:gd name="T38" fmla="*/ 0 w 18802"/>
                                    <a:gd name="T39" fmla="*/ 6379 h 45710"/>
                                    <a:gd name="T40" fmla="*/ 0 w 18802"/>
                                    <a:gd name="T41" fmla="*/ 0 h 45710"/>
                                    <a:gd name="T42" fmla="*/ 0 w 18802"/>
                                    <a:gd name="T43" fmla="*/ 0 h 45710"/>
                                    <a:gd name="T44" fmla="*/ 18802 w 18802"/>
                                    <a:gd name="T45" fmla="*/ 45710 h 45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802" h="45710">
                                      <a:moveTo>
                                        <a:pt x="0" y="0"/>
                                      </a:moveTo>
                                      <a:lnTo>
                                        <a:pt x="14002" y="4897"/>
                                      </a:lnTo>
                                      <a:cubicBezTo>
                                        <a:pt x="17177" y="8237"/>
                                        <a:pt x="18802" y="13292"/>
                                        <a:pt x="18802" y="20048"/>
                                      </a:cubicBezTo>
                                      <a:lnTo>
                                        <a:pt x="18802" y="45448"/>
                                      </a:lnTo>
                                      <a:lnTo>
                                        <a:pt x="11474" y="45448"/>
                                      </a:lnTo>
                                      <a:lnTo>
                                        <a:pt x="11474" y="38692"/>
                                      </a:lnTo>
                                      <a:cubicBezTo>
                                        <a:pt x="9773" y="41461"/>
                                        <a:pt x="7652" y="43416"/>
                                        <a:pt x="5213" y="44636"/>
                                      </a:cubicBezTo>
                                      <a:lnTo>
                                        <a:pt x="0" y="45710"/>
                                      </a:lnTo>
                                      <a:lnTo>
                                        <a:pt x="0" y="39621"/>
                                      </a:lnTo>
                                      <a:lnTo>
                                        <a:pt x="7817" y="36165"/>
                                      </a:lnTo>
                                      <a:cubicBezTo>
                                        <a:pt x="10255" y="33320"/>
                                        <a:pt x="11474" y="29497"/>
                                        <a:pt x="11474" y="24684"/>
                                      </a:cubicBezTo>
                                      <a:lnTo>
                                        <a:pt x="11474" y="23058"/>
                                      </a:lnTo>
                                      <a:lnTo>
                                        <a:pt x="4235" y="23058"/>
                                      </a:lnTo>
                                      <a:lnTo>
                                        <a:pt x="0" y="23758"/>
                                      </a:lnTo>
                                      <a:lnTo>
                                        <a:pt x="0" y="17669"/>
                                      </a:lnTo>
                                      <a:lnTo>
                                        <a:pt x="1226" y="17356"/>
                                      </a:lnTo>
                                      <a:lnTo>
                                        <a:pt x="11474" y="17356"/>
                                      </a:lnTo>
                                      <a:lnTo>
                                        <a:pt x="11474" y="16632"/>
                                      </a:lnTo>
                                      <a:cubicBezTo>
                                        <a:pt x="11474" y="13292"/>
                                        <a:pt x="10344" y="10688"/>
                                        <a:pt x="8147" y="8809"/>
                                      </a:cubicBezTo>
                                      <a:lnTo>
                                        <a:pt x="0" y="6379"/>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0" name="Shape 31858"/>
                              <wps:cNvSpPr>
                                <a:spLocks/>
                              </wps:cNvSpPr>
                              <wps:spPr bwMode="auto">
                                <a:xfrm>
                                  <a:off x="1454" y="0"/>
                                  <a:ext cx="91" cy="618"/>
                                </a:xfrm>
                                <a:custGeom>
                                  <a:avLst/>
                                  <a:gdLst>
                                    <a:gd name="T0" fmla="*/ 0 w 9144"/>
                                    <a:gd name="T1" fmla="*/ 0 h 61879"/>
                                    <a:gd name="T2" fmla="*/ 9144 w 9144"/>
                                    <a:gd name="T3" fmla="*/ 0 h 61879"/>
                                    <a:gd name="T4" fmla="*/ 9144 w 9144"/>
                                    <a:gd name="T5" fmla="*/ 61879 h 61879"/>
                                    <a:gd name="T6" fmla="*/ 0 w 9144"/>
                                    <a:gd name="T7" fmla="*/ 61879 h 61879"/>
                                    <a:gd name="T8" fmla="*/ 0 w 9144"/>
                                    <a:gd name="T9" fmla="*/ 0 h 61879"/>
                                    <a:gd name="T10" fmla="*/ 0 w 9144"/>
                                    <a:gd name="T11" fmla="*/ 0 h 61879"/>
                                    <a:gd name="T12" fmla="*/ 9144 w 9144"/>
                                    <a:gd name="T13" fmla="*/ 61879 h 61879"/>
                                  </a:gdLst>
                                  <a:ahLst/>
                                  <a:cxnLst>
                                    <a:cxn ang="0">
                                      <a:pos x="T0" y="T1"/>
                                    </a:cxn>
                                    <a:cxn ang="0">
                                      <a:pos x="T2" y="T3"/>
                                    </a:cxn>
                                    <a:cxn ang="0">
                                      <a:pos x="T4" y="T5"/>
                                    </a:cxn>
                                    <a:cxn ang="0">
                                      <a:pos x="T6" y="T7"/>
                                    </a:cxn>
                                    <a:cxn ang="0">
                                      <a:pos x="T8" y="T9"/>
                                    </a:cxn>
                                  </a:cxnLst>
                                  <a:rect l="T10" t="T11" r="T12" b="T13"/>
                                  <a:pathLst>
                                    <a:path w="9144" h="61879">
                                      <a:moveTo>
                                        <a:pt x="0" y="0"/>
                                      </a:moveTo>
                                      <a:lnTo>
                                        <a:pt x="9144" y="0"/>
                                      </a:lnTo>
                                      <a:lnTo>
                                        <a:pt x="9144" y="61879"/>
                                      </a:lnTo>
                                      <a:lnTo>
                                        <a:pt x="0" y="61879"/>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1" name="Shape 1553"/>
                              <wps:cNvSpPr>
                                <a:spLocks/>
                              </wps:cNvSpPr>
                              <wps:spPr bwMode="auto">
                                <a:xfrm>
                                  <a:off x="1648" y="166"/>
                                  <a:ext cx="210" cy="455"/>
                                </a:xfrm>
                                <a:custGeom>
                                  <a:avLst/>
                                  <a:gdLst>
                                    <a:gd name="T0" fmla="*/ 20930 w 20930"/>
                                    <a:gd name="T1" fmla="*/ 0 h 45491"/>
                                    <a:gd name="T2" fmla="*/ 20930 w 20930"/>
                                    <a:gd name="T3" fmla="*/ 6173 h 45491"/>
                                    <a:gd name="T4" fmla="*/ 12141 w 20930"/>
                                    <a:gd name="T5" fmla="*/ 9327 h 45491"/>
                                    <a:gd name="T6" fmla="*/ 7900 w 20930"/>
                                    <a:gd name="T7" fmla="*/ 19005 h 45491"/>
                                    <a:gd name="T8" fmla="*/ 20930 w 20930"/>
                                    <a:gd name="T9" fmla="*/ 19005 h 45491"/>
                                    <a:gd name="T10" fmla="*/ 20930 w 20930"/>
                                    <a:gd name="T11" fmla="*/ 24707 h 45491"/>
                                    <a:gd name="T12" fmla="*/ 7658 w 20930"/>
                                    <a:gd name="T13" fmla="*/ 24707 h 45491"/>
                                    <a:gd name="T14" fmla="*/ 12217 w 20930"/>
                                    <a:gd name="T15" fmla="*/ 36276 h 45491"/>
                                    <a:gd name="T16" fmla="*/ 20930 w 20930"/>
                                    <a:gd name="T17" fmla="*/ 39278 h 45491"/>
                                    <a:gd name="T18" fmla="*/ 20930 w 20930"/>
                                    <a:gd name="T19" fmla="*/ 45491 h 45491"/>
                                    <a:gd name="T20" fmla="*/ 6198 w 20930"/>
                                    <a:gd name="T21" fmla="*/ 40175 h 45491"/>
                                    <a:gd name="T22" fmla="*/ 0 w 20930"/>
                                    <a:gd name="T23" fmla="*/ 23411 h 45491"/>
                                    <a:gd name="T24" fmla="*/ 5867 w 20930"/>
                                    <a:gd name="T25" fmla="*/ 6063 h 45491"/>
                                    <a:gd name="T26" fmla="*/ 20930 w 20930"/>
                                    <a:gd name="T27" fmla="*/ 0 h 45491"/>
                                    <a:gd name="T28" fmla="*/ 0 w 20930"/>
                                    <a:gd name="T29" fmla="*/ 0 h 45491"/>
                                    <a:gd name="T30" fmla="*/ 20930 w 20930"/>
                                    <a:gd name="T31" fmla="*/ 45491 h 45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0930" h="45491">
                                      <a:moveTo>
                                        <a:pt x="20930" y="0"/>
                                      </a:moveTo>
                                      <a:lnTo>
                                        <a:pt x="20930" y="6173"/>
                                      </a:lnTo>
                                      <a:lnTo>
                                        <a:pt x="12141" y="9327"/>
                                      </a:lnTo>
                                      <a:cubicBezTo>
                                        <a:pt x="9690" y="11600"/>
                                        <a:pt x="8230" y="14852"/>
                                        <a:pt x="7900" y="19005"/>
                                      </a:cubicBezTo>
                                      <a:lnTo>
                                        <a:pt x="20930" y="19005"/>
                                      </a:lnTo>
                                      <a:lnTo>
                                        <a:pt x="20930" y="24707"/>
                                      </a:lnTo>
                                      <a:lnTo>
                                        <a:pt x="7658" y="24707"/>
                                      </a:lnTo>
                                      <a:cubicBezTo>
                                        <a:pt x="7988" y="29761"/>
                                        <a:pt x="9449" y="33660"/>
                                        <a:pt x="12217" y="36276"/>
                                      </a:cubicBezTo>
                                      <a:lnTo>
                                        <a:pt x="20930" y="39278"/>
                                      </a:lnTo>
                                      <a:lnTo>
                                        <a:pt x="20930" y="45491"/>
                                      </a:lnTo>
                                      <a:lnTo>
                                        <a:pt x="6198" y="40175"/>
                                      </a:lnTo>
                                      <a:cubicBezTo>
                                        <a:pt x="2045" y="36111"/>
                                        <a:pt x="0" y="30485"/>
                                        <a:pt x="0" y="23411"/>
                                      </a:cubicBezTo>
                                      <a:cubicBezTo>
                                        <a:pt x="13" y="16160"/>
                                        <a:pt x="1956" y="10381"/>
                                        <a:pt x="5867" y="6063"/>
                                      </a:cubicBezTo>
                                      <a:lnTo>
                                        <a:pt x="2093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2" name="Shape 1554"/>
                              <wps:cNvSpPr>
                                <a:spLocks/>
                              </wps:cNvSpPr>
                              <wps:spPr bwMode="auto">
                                <a:xfrm>
                                  <a:off x="1858" y="526"/>
                                  <a:ext cx="186" cy="103"/>
                                </a:xfrm>
                                <a:custGeom>
                                  <a:avLst/>
                                  <a:gdLst>
                                    <a:gd name="T0" fmla="*/ 18644 w 18644"/>
                                    <a:gd name="T1" fmla="*/ 0 h 10261"/>
                                    <a:gd name="T2" fmla="*/ 18644 w 18644"/>
                                    <a:gd name="T3" fmla="*/ 6921 h 10261"/>
                                    <a:gd name="T4" fmla="*/ 10579 w 18644"/>
                                    <a:gd name="T5" fmla="*/ 9449 h 10261"/>
                                    <a:gd name="T6" fmla="*/ 2197 w 18644"/>
                                    <a:gd name="T7" fmla="*/ 10261 h 10261"/>
                                    <a:gd name="T8" fmla="*/ 0 w 18644"/>
                                    <a:gd name="T9" fmla="*/ 9468 h 10261"/>
                                    <a:gd name="T10" fmla="*/ 0 w 18644"/>
                                    <a:gd name="T11" fmla="*/ 3256 h 10261"/>
                                    <a:gd name="T12" fmla="*/ 2604 w 18644"/>
                                    <a:gd name="T13" fmla="*/ 4153 h 10261"/>
                                    <a:gd name="T14" fmla="*/ 10744 w 18644"/>
                                    <a:gd name="T15" fmla="*/ 3175 h 10261"/>
                                    <a:gd name="T16" fmla="*/ 18644 w 18644"/>
                                    <a:gd name="T17" fmla="*/ 0 h 10261"/>
                                    <a:gd name="T18" fmla="*/ 0 w 18644"/>
                                    <a:gd name="T19" fmla="*/ 0 h 10261"/>
                                    <a:gd name="T20" fmla="*/ 18644 w 18644"/>
                                    <a:gd name="T21" fmla="*/ 10261 h 10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644" h="10261">
                                      <a:moveTo>
                                        <a:pt x="18644" y="0"/>
                                      </a:moveTo>
                                      <a:lnTo>
                                        <a:pt x="18644" y="6921"/>
                                      </a:lnTo>
                                      <a:cubicBezTo>
                                        <a:pt x="16040" y="8065"/>
                                        <a:pt x="13360" y="8966"/>
                                        <a:pt x="10579" y="9449"/>
                                      </a:cubicBezTo>
                                      <a:cubicBezTo>
                                        <a:pt x="7823" y="9931"/>
                                        <a:pt x="4966" y="10261"/>
                                        <a:pt x="2197" y="10261"/>
                                      </a:cubicBezTo>
                                      <a:lnTo>
                                        <a:pt x="0" y="9468"/>
                                      </a:lnTo>
                                      <a:lnTo>
                                        <a:pt x="0" y="3256"/>
                                      </a:lnTo>
                                      <a:lnTo>
                                        <a:pt x="2604" y="4153"/>
                                      </a:lnTo>
                                      <a:cubicBezTo>
                                        <a:pt x="5372" y="4153"/>
                                        <a:pt x="8141" y="3835"/>
                                        <a:pt x="10744" y="3175"/>
                                      </a:cubicBezTo>
                                      <a:cubicBezTo>
                                        <a:pt x="13360" y="2527"/>
                                        <a:pt x="16040" y="1473"/>
                                        <a:pt x="1864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3" name="Shape 1555"/>
                              <wps:cNvSpPr>
                                <a:spLocks/>
                              </wps:cNvSpPr>
                              <wps:spPr bwMode="auto">
                                <a:xfrm>
                                  <a:off x="1858" y="162"/>
                                  <a:ext cx="203" cy="251"/>
                                </a:xfrm>
                                <a:custGeom>
                                  <a:avLst/>
                                  <a:gdLst>
                                    <a:gd name="T0" fmla="*/ 902 w 20358"/>
                                    <a:gd name="T1" fmla="*/ 0 h 25070"/>
                                    <a:gd name="T2" fmla="*/ 15151 w 20358"/>
                                    <a:gd name="T3" fmla="*/ 5778 h 25070"/>
                                    <a:gd name="T4" fmla="*/ 20358 w 20358"/>
                                    <a:gd name="T5" fmla="*/ 21488 h 25070"/>
                                    <a:gd name="T6" fmla="*/ 20358 w 20358"/>
                                    <a:gd name="T7" fmla="*/ 25070 h 25070"/>
                                    <a:gd name="T8" fmla="*/ 0 w 20358"/>
                                    <a:gd name="T9" fmla="*/ 25070 h 25070"/>
                                    <a:gd name="T10" fmla="*/ 0 w 20358"/>
                                    <a:gd name="T11" fmla="*/ 19367 h 25070"/>
                                    <a:gd name="T12" fmla="*/ 13030 w 20358"/>
                                    <a:gd name="T13" fmla="*/ 19367 h 25070"/>
                                    <a:gd name="T14" fmla="*/ 9690 w 20358"/>
                                    <a:gd name="T15" fmla="*/ 9766 h 25070"/>
                                    <a:gd name="T16" fmla="*/ 978 w 20358"/>
                                    <a:gd name="T17" fmla="*/ 6185 h 25070"/>
                                    <a:gd name="T18" fmla="*/ 0 w 20358"/>
                                    <a:gd name="T19" fmla="*/ 6536 h 25070"/>
                                    <a:gd name="T20" fmla="*/ 0 w 20358"/>
                                    <a:gd name="T21" fmla="*/ 363 h 25070"/>
                                    <a:gd name="T22" fmla="*/ 902 w 20358"/>
                                    <a:gd name="T23" fmla="*/ 0 h 25070"/>
                                    <a:gd name="T24" fmla="*/ 0 w 20358"/>
                                    <a:gd name="T25" fmla="*/ 0 h 25070"/>
                                    <a:gd name="T26" fmla="*/ 20358 w 20358"/>
                                    <a:gd name="T27" fmla="*/ 25070 h 2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358" h="25070">
                                      <a:moveTo>
                                        <a:pt x="902" y="0"/>
                                      </a:moveTo>
                                      <a:cubicBezTo>
                                        <a:pt x="6921" y="0"/>
                                        <a:pt x="11646" y="1943"/>
                                        <a:pt x="15151" y="5778"/>
                                      </a:cubicBezTo>
                                      <a:cubicBezTo>
                                        <a:pt x="18567" y="9677"/>
                                        <a:pt x="20358" y="14897"/>
                                        <a:pt x="20358" y="21488"/>
                                      </a:cubicBezTo>
                                      <a:lnTo>
                                        <a:pt x="20358" y="25070"/>
                                      </a:lnTo>
                                      <a:lnTo>
                                        <a:pt x="0" y="25070"/>
                                      </a:lnTo>
                                      <a:lnTo>
                                        <a:pt x="0" y="19367"/>
                                      </a:lnTo>
                                      <a:lnTo>
                                        <a:pt x="13030" y="19367"/>
                                      </a:lnTo>
                                      <a:cubicBezTo>
                                        <a:pt x="12954" y="15380"/>
                                        <a:pt x="11811" y="12205"/>
                                        <a:pt x="9690" y="9766"/>
                                      </a:cubicBezTo>
                                      <a:cubicBezTo>
                                        <a:pt x="7493" y="7404"/>
                                        <a:pt x="4559" y="6185"/>
                                        <a:pt x="978" y="6185"/>
                                      </a:cubicBezTo>
                                      <a:lnTo>
                                        <a:pt x="0" y="6536"/>
                                      </a:lnTo>
                                      <a:lnTo>
                                        <a:pt x="0" y="363"/>
                                      </a:lnTo>
                                      <a:lnTo>
                                        <a:pt x="902"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4" name="Shape 1556"/>
                              <wps:cNvSpPr>
                                <a:spLocks/>
                              </wps:cNvSpPr>
                              <wps:spPr bwMode="auto">
                                <a:xfrm>
                                  <a:off x="2382" y="0"/>
                                  <a:ext cx="283" cy="618"/>
                                </a:xfrm>
                                <a:custGeom>
                                  <a:avLst/>
                                  <a:gdLst>
                                    <a:gd name="T0" fmla="*/ 21412 w 28334"/>
                                    <a:gd name="T1" fmla="*/ 0 h 61875"/>
                                    <a:gd name="T2" fmla="*/ 28334 w 28334"/>
                                    <a:gd name="T3" fmla="*/ 0 h 61875"/>
                                    <a:gd name="T4" fmla="*/ 28334 w 28334"/>
                                    <a:gd name="T5" fmla="*/ 6109 h 61875"/>
                                    <a:gd name="T6" fmla="*/ 21336 w 28334"/>
                                    <a:gd name="T7" fmla="*/ 6109 h 61875"/>
                                    <a:gd name="T8" fmla="*/ 15875 w 28334"/>
                                    <a:gd name="T9" fmla="*/ 7734 h 61875"/>
                                    <a:gd name="T10" fmla="*/ 14326 w 28334"/>
                                    <a:gd name="T11" fmla="*/ 13437 h 61875"/>
                                    <a:gd name="T12" fmla="*/ 14326 w 28334"/>
                                    <a:gd name="T13" fmla="*/ 17348 h 61875"/>
                                    <a:gd name="T14" fmla="*/ 26378 w 28334"/>
                                    <a:gd name="T15" fmla="*/ 17348 h 61875"/>
                                    <a:gd name="T16" fmla="*/ 26378 w 28334"/>
                                    <a:gd name="T17" fmla="*/ 23038 h 61875"/>
                                    <a:gd name="T18" fmla="*/ 14326 w 28334"/>
                                    <a:gd name="T19" fmla="*/ 23038 h 61875"/>
                                    <a:gd name="T20" fmla="*/ 14326 w 28334"/>
                                    <a:gd name="T21" fmla="*/ 61875 h 61875"/>
                                    <a:gd name="T22" fmla="*/ 6998 w 28334"/>
                                    <a:gd name="T23" fmla="*/ 61875 h 61875"/>
                                    <a:gd name="T24" fmla="*/ 6998 w 28334"/>
                                    <a:gd name="T25" fmla="*/ 23038 h 61875"/>
                                    <a:gd name="T26" fmla="*/ 0 w 28334"/>
                                    <a:gd name="T27" fmla="*/ 23038 h 61875"/>
                                    <a:gd name="T28" fmla="*/ 0 w 28334"/>
                                    <a:gd name="T29" fmla="*/ 17348 h 61875"/>
                                    <a:gd name="T30" fmla="*/ 6998 w 28334"/>
                                    <a:gd name="T31" fmla="*/ 17348 h 61875"/>
                                    <a:gd name="T32" fmla="*/ 6998 w 28334"/>
                                    <a:gd name="T33" fmla="*/ 14250 h 61875"/>
                                    <a:gd name="T34" fmla="*/ 10414 w 28334"/>
                                    <a:gd name="T35" fmla="*/ 3416 h 61875"/>
                                    <a:gd name="T36" fmla="*/ 21412 w 28334"/>
                                    <a:gd name="T37" fmla="*/ 0 h 61875"/>
                                    <a:gd name="T38" fmla="*/ 0 w 28334"/>
                                    <a:gd name="T39" fmla="*/ 0 h 61875"/>
                                    <a:gd name="T40" fmla="*/ 28334 w 28334"/>
                                    <a:gd name="T41" fmla="*/ 61875 h 6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334" h="61875">
                                      <a:moveTo>
                                        <a:pt x="21412" y="0"/>
                                      </a:moveTo>
                                      <a:lnTo>
                                        <a:pt x="28334" y="0"/>
                                      </a:lnTo>
                                      <a:lnTo>
                                        <a:pt x="28334" y="6109"/>
                                      </a:lnTo>
                                      <a:lnTo>
                                        <a:pt x="21336" y="6109"/>
                                      </a:lnTo>
                                      <a:cubicBezTo>
                                        <a:pt x="18733" y="6109"/>
                                        <a:pt x="16853" y="6680"/>
                                        <a:pt x="15875" y="7734"/>
                                      </a:cubicBezTo>
                                      <a:cubicBezTo>
                                        <a:pt x="14821" y="8788"/>
                                        <a:pt x="14326" y="10668"/>
                                        <a:pt x="14326" y="13437"/>
                                      </a:cubicBezTo>
                                      <a:lnTo>
                                        <a:pt x="14326" y="17348"/>
                                      </a:lnTo>
                                      <a:lnTo>
                                        <a:pt x="26378" y="17348"/>
                                      </a:lnTo>
                                      <a:lnTo>
                                        <a:pt x="26378" y="23038"/>
                                      </a:lnTo>
                                      <a:lnTo>
                                        <a:pt x="14326" y="23038"/>
                                      </a:lnTo>
                                      <a:lnTo>
                                        <a:pt x="14326" y="61875"/>
                                      </a:lnTo>
                                      <a:lnTo>
                                        <a:pt x="6998" y="61875"/>
                                      </a:lnTo>
                                      <a:lnTo>
                                        <a:pt x="6998" y="23038"/>
                                      </a:lnTo>
                                      <a:lnTo>
                                        <a:pt x="0" y="23038"/>
                                      </a:lnTo>
                                      <a:lnTo>
                                        <a:pt x="0" y="17348"/>
                                      </a:lnTo>
                                      <a:lnTo>
                                        <a:pt x="6998" y="17348"/>
                                      </a:lnTo>
                                      <a:lnTo>
                                        <a:pt x="6998" y="14250"/>
                                      </a:lnTo>
                                      <a:cubicBezTo>
                                        <a:pt x="6998" y="9360"/>
                                        <a:pt x="8141" y="5702"/>
                                        <a:pt x="10414" y="3416"/>
                                      </a:cubicBezTo>
                                      <a:cubicBezTo>
                                        <a:pt x="12700" y="1143"/>
                                        <a:pt x="16370" y="0"/>
                                        <a:pt x="21412"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5" name="Shape 1557"/>
                              <wps:cNvSpPr>
                                <a:spLocks/>
                              </wps:cNvSpPr>
                              <wps:spPr bwMode="auto">
                                <a:xfrm>
                                  <a:off x="2699" y="340"/>
                                  <a:ext cx="188" cy="289"/>
                                </a:xfrm>
                                <a:custGeom>
                                  <a:avLst/>
                                  <a:gdLst>
                                    <a:gd name="T0" fmla="*/ 18809 w 18809"/>
                                    <a:gd name="T1" fmla="*/ 0 h 28847"/>
                                    <a:gd name="T2" fmla="*/ 18809 w 18809"/>
                                    <a:gd name="T3" fmla="*/ 6090 h 28847"/>
                                    <a:gd name="T4" fmla="*/ 10744 w 18809"/>
                                    <a:gd name="T5" fmla="*/ 7422 h 28847"/>
                                    <a:gd name="T6" fmla="*/ 7328 w 18809"/>
                                    <a:gd name="T7" fmla="*/ 14344 h 28847"/>
                                    <a:gd name="T8" fmla="*/ 9842 w 18809"/>
                                    <a:gd name="T9" fmla="*/ 20541 h 28847"/>
                                    <a:gd name="T10" fmla="*/ 16853 w 18809"/>
                                    <a:gd name="T11" fmla="*/ 22815 h 28847"/>
                                    <a:gd name="T12" fmla="*/ 18809 w 18809"/>
                                    <a:gd name="T13" fmla="*/ 21950 h 28847"/>
                                    <a:gd name="T14" fmla="*/ 18809 w 18809"/>
                                    <a:gd name="T15" fmla="*/ 28041 h 28847"/>
                                    <a:gd name="T16" fmla="*/ 14897 w 18809"/>
                                    <a:gd name="T17" fmla="*/ 28847 h 28847"/>
                                    <a:gd name="T18" fmla="*/ 3988 w 18809"/>
                                    <a:gd name="T19" fmla="*/ 25101 h 28847"/>
                                    <a:gd name="T20" fmla="*/ 0 w 18809"/>
                                    <a:gd name="T21" fmla="*/ 14839 h 28847"/>
                                    <a:gd name="T22" fmla="*/ 5042 w 18809"/>
                                    <a:gd name="T23" fmla="*/ 3523 h 28847"/>
                                    <a:gd name="T24" fmla="*/ 18809 w 18809"/>
                                    <a:gd name="T25" fmla="*/ 0 h 28847"/>
                                    <a:gd name="T26" fmla="*/ 0 w 18809"/>
                                    <a:gd name="T27" fmla="*/ 0 h 28847"/>
                                    <a:gd name="T28" fmla="*/ 18809 w 18809"/>
                                    <a:gd name="T29" fmla="*/ 28847 h 28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9" h="28847">
                                      <a:moveTo>
                                        <a:pt x="18809" y="0"/>
                                      </a:moveTo>
                                      <a:lnTo>
                                        <a:pt x="18809" y="6090"/>
                                      </a:lnTo>
                                      <a:lnTo>
                                        <a:pt x="10744" y="7422"/>
                                      </a:lnTo>
                                      <a:cubicBezTo>
                                        <a:pt x="8458" y="8807"/>
                                        <a:pt x="7328" y="11093"/>
                                        <a:pt x="7328" y="14344"/>
                                      </a:cubicBezTo>
                                      <a:cubicBezTo>
                                        <a:pt x="7328" y="16947"/>
                                        <a:pt x="8141" y="19068"/>
                                        <a:pt x="9842" y="20541"/>
                                      </a:cubicBezTo>
                                      <a:cubicBezTo>
                                        <a:pt x="11557" y="22078"/>
                                        <a:pt x="13919" y="22815"/>
                                        <a:pt x="16853" y="22815"/>
                                      </a:cubicBezTo>
                                      <a:lnTo>
                                        <a:pt x="18809" y="21950"/>
                                      </a:lnTo>
                                      <a:lnTo>
                                        <a:pt x="18809" y="28041"/>
                                      </a:lnTo>
                                      <a:lnTo>
                                        <a:pt x="14897" y="28847"/>
                                      </a:lnTo>
                                      <a:cubicBezTo>
                                        <a:pt x="10338" y="28835"/>
                                        <a:pt x="6667" y="27615"/>
                                        <a:pt x="3988" y="25101"/>
                                      </a:cubicBezTo>
                                      <a:cubicBezTo>
                                        <a:pt x="1295" y="22573"/>
                                        <a:pt x="0" y="19157"/>
                                        <a:pt x="0" y="14839"/>
                                      </a:cubicBezTo>
                                      <a:cubicBezTo>
                                        <a:pt x="0" y="9873"/>
                                        <a:pt x="1625" y="6127"/>
                                        <a:pt x="5042" y="3523"/>
                                      </a:cubicBezTo>
                                      <a:lnTo>
                                        <a:pt x="18809"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6" name="Shape 1558"/>
                              <wps:cNvSpPr>
                                <a:spLocks/>
                              </wps:cNvSpPr>
                              <wps:spPr bwMode="auto">
                                <a:xfrm>
                                  <a:off x="2731" y="162"/>
                                  <a:ext cx="156" cy="99"/>
                                </a:xfrm>
                                <a:custGeom>
                                  <a:avLst/>
                                  <a:gdLst>
                                    <a:gd name="T0" fmla="*/ 15151 w 15557"/>
                                    <a:gd name="T1" fmla="*/ 0 h 9855"/>
                                    <a:gd name="T2" fmla="*/ 15557 w 15557"/>
                                    <a:gd name="T3" fmla="*/ 142 h 9855"/>
                                    <a:gd name="T4" fmla="*/ 15557 w 15557"/>
                                    <a:gd name="T5" fmla="*/ 6526 h 9855"/>
                                    <a:gd name="T6" fmla="*/ 14414 w 15557"/>
                                    <a:gd name="T7" fmla="*/ 6185 h 9855"/>
                                    <a:gd name="T8" fmla="*/ 6921 w 15557"/>
                                    <a:gd name="T9" fmla="*/ 7163 h 9855"/>
                                    <a:gd name="T10" fmla="*/ 0 w 15557"/>
                                    <a:gd name="T11" fmla="*/ 9855 h 9855"/>
                                    <a:gd name="T12" fmla="*/ 0 w 15557"/>
                                    <a:gd name="T13" fmla="*/ 3099 h 9855"/>
                                    <a:gd name="T14" fmla="*/ 7734 w 15557"/>
                                    <a:gd name="T15" fmla="*/ 813 h 9855"/>
                                    <a:gd name="T16" fmla="*/ 15151 w 15557"/>
                                    <a:gd name="T17" fmla="*/ 0 h 9855"/>
                                    <a:gd name="T18" fmla="*/ 0 w 15557"/>
                                    <a:gd name="T19" fmla="*/ 0 h 9855"/>
                                    <a:gd name="T20" fmla="*/ 15557 w 15557"/>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7" h="9855">
                                      <a:moveTo>
                                        <a:pt x="15151" y="0"/>
                                      </a:moveTo>
                                      <a:lnTo>
                                        <a:pt x="15557" y="142"/>
                                      </a:lnTo>
                                      <a:lnTo>
                                        <a:pt x="15557" y="6526"/>
                                      </a:lnTo>
                                      <a:lnTo>
                                        <a:pt x="14414" y="6185"/>
                                      </a:lnTo>
                                      <a:cubicBezTo>
                                        <a:pt x="11811" y="6185"/>
                                        <a:pt x="9360" y="6515"/>
                                        <a:pt x="6921" y="7163"/>
                                      </a:cubicBezTo>
                                      <a:cubicBezTo>
                                        <a:pt x="4483" y="7810"/>
                                        <a:pt x="2197" y="8712"/>
                                        <a:pt x="0" y="9855"/>
                                      </a:cubicBezTo>
                                      <a:lnTo>
                                        <a:pt x="0" y="3099"/>
                                      </a:lnTo>
                                      <a:cubicBezTo>
                                        <a:pt x="2604" y="2121"/>
                                        <a:pt x="5207" y="1308"/>
                                        <a:pt x="7734" y="813"/>
                                      </a:cubicBezTo>
                                      <a:cubicBezTo>
                                        <a:pt x="10262" y="330"/>
                                        <a:pt x="12700" y="0"/>
                                        <a:pt x="15151"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7" name="Shape 1559"/>
                              <wps:cNvSpPr>
                                <a:spLocks/>
                              </wps:cNvSpPr>
                              <wps:spPr bwMode="auto">
                                <a:xfrm>
                                  <a:off x="2887" y="164"/>
                                  <a:ext cx="188" cy="457"/>
                                </a:xfrm>
                                <a:custGeom>
                                  <a:avLst/>
                                  <a:gdLst>
                                    <a:gd name="T0" fmla="*/ 0 w 18809"/>
                                    <a:gd name="T1" fmla="*/ 0 h 45711"/>
                                    <a:gd name="T2" fmla="*/ 13995 w 18809"/>
                                    <a:gd name="T3" fmla="*/ 4900 h 45711"/>
                                    <a:gd name="T4" fmla="*/ 18809 w 18809"/>
                                    <a:gd name="T5" fmla="*/ 20051 h 45711"/>
                                    <a:gd name="T6" fmla="*/ 18809 w 18809"/>
                                    <a:gd name="T7" fmla="*/ 45451 h 45711"/>
                                    <a:gd name="T8" fmla="*/ 11481 w 18809"/>
                                    <a:gd name="T9" fmla="*/ 45451 h 45711"/>
                                    <a:gd name="T10" fmla="*/ 11481 w 18809"/>
                                    <a:gd name="T11" fmla="*/ 38694 h 45711"/>
                                    <a:gd name="T12" fmla="*/ 5207 w 18809"/>
                                    <a:gd name="T13" fmla="*/ 44638 h 45711"/>
                                    <a:gd name="T14" fmla="*/ 0 w 18809"/>
                                    <a:gd name="T15" fmla="*/ 45711 h 45711"/>
                                    <a:gd name="T16" fmla="*/ 0 w 18809"/>
                                    <a:gd name="T17" fmla="*/ 39620 h 45711"/>
                                    <a:gd name="T18" fmla="*/ 7811 w 18809"/>
                                    <a:gd name="T19" fmla="*/ 36167 h 45711"/>
                                    <a:gd name="T20" fmla="*/ 11468 w 18809"/>
                                    <a:gd name="T21" fmla="*/ 24686 h 45711"/>
                                    <a:gd name="T22" fmla="*/ 11481 w 18809"/>
                                    <a:gd name="T23" fmla="*/ 23061 h 45711"/>
                                    <a:gd name="T24" fmla="*/ 4229 w 18809"/>
                                    <a:gd name="T25" fmla="*/ 23061 h 45711"/>
                                    <a:gd name="T26" fmla="*/ 0 w 18809"/>
                                    <a:gd name="T27" fmla="*/ 23760 h 45711"/>
                                    <a:gd name="T28" fmla="*/ 0 w 18809"/>
                                    <a:gd name="T29" fmla="*/ 17670 h 45711"/>
                                    <a:gd name="T30" fmla="*/ 1219 w 18809"/>
                                    <a:gd name="T31" fmla="*/ 17358 h 45711"/>
                                    <a:gd name="T32" fmla="*/ 11481 w 18809"/>
                                    <a:gd name="T33" fmla="*/ 17358 h 45711"/>
                                    <a:gd name="T34" fmla="*/ 11481 w 18809"/>
                                    <a:gd name="T35" fmla="*/ 16634 h 45711"/>
                                    <a:gd name="T36" fmla="*/ 8141 w 18809"/>
                                    <a:gd name="T37" fmla="*/ 8811 h 45711"/>
                                    <a:gd name="T38" fmla="*/ 0 w 18809"/>
                                    <a:gd name="T39" fmla="*/ 6383 h 45711"/>
                                    <a:gd name="T40" fmla="*/ 0 w 18809"/>
                                    <a:gd name="T41" fmla="*/ 0 h 45711"/>
                                    <a:gd name="T42" fmla="*/ 0 w 18809"/>
                                    <a:gd name="T43" fmla="*/ 0 h 45711"/>
                                    <a:gd name="T44" fmla="*/ 18809 w 18809"/>
                                    <a:gd name="T45" fmla="*/ 45711 h 457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809" h="45711">
                                      <a:moveTo>
                                        <a:pt x="0" y="0"/>
                                      </a:moveTo>
                                      <a:lnTo>
                                        <a:pt x="13995" y="4900"/>
                                      </a:lnTo>
                                      <a:cubicBezTo>
                                        <a:pt x="17170" y="8240"/>
                                        <a:pt x="18796" y="13294"/>
                                        <a:pt x="18809" y="20051"/>
                                      </a:cubicBezTo>
                                      <a:lnTo>
                                        <a:pt x="18809" y="45451"/>
                                      </a:lnTo>
                                      <a:lnTo>
                                        <a:pt x="11481" y="45451"/>
                                      </a:lnTo>
                                      <a:lnTo>
                                        <a:pt x="11481" y="38694"/>
                                      </a:lnTo>
                                      <a:cubicBezTo>
                                        <a:pt x="9766" y="41463"/>
                                        <a:pt x="7645" y="43419"/>
                                        <a:pt x="5207" y="44638"/>
                                      </a:cubicBezTo>
                                      <a:lnTo>
                                        <a:pt x="0" y="45711"/>
                                      </a:lnTo>
                                      <a:lnTo>
                                        <a:pt x="0" y="39620"/>
                                      </a:lnTo>
                                      <a:lnTo>
                                        <a:pt x="7811" y="36167"/>
                                      </a:lnTo>
                                      <a:cubicBezTo>
                                        <a:pt x="10249" y="33322"/>
                                        <a:pt x="11468" y="29499"/>
                                        <a:pt x="11468" y="24686"/>
                                      </a:cubicBezTo>
                                      <a:lnTo>
                                        <a:pt x="11481" y="23061"/>
                                      </a:lnTo>
                                      <a:lnTo>
                                        <a:pt x="4229" y="23061"/>
                                      </a:lnTo>
                                      <a:lnTo>
                                        <a:pt x="0" y="23760"/>
                                      </a:lnTo>
                                      <a:lnTo>
                                        <a:pt x="0" y="17670"/>
                                      </a:lnTo>
                                      <a:lnTo>
                                        <a:pt x="1219" y="17358"/>
                                      </a:lnTo>
                                      <a:lnTo>
                                        <a:pt x="11481" y="17358"/>
                                      </a:lnTo>
                                      <a:lnTo>
                                        <a:pt x="11481" y="16634"/>
                                      </a:lnTo>
                                      <a:cubicBezTo>
                                        <a:pt x="11481" y="13294"/>
                                        <a:pt x="10338" y="10691"/>
                                        <a:pt x="8141" y="8811"/>
                                      </a:cubicBezTo>
                                      <a:lnTo>
                                        <a:pt x="0" y="6383"/>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8" name="Shape 1560"/>
                              <wps:cNvSpPr>
                                <a:spLocks/>
                              </wps:cNvSpPr>
                              <wps:spPr bwMode="auto">
                                <a:xfrm>
                                  <a:off x="3194" y="162"/>
                                  <a:ext cx="352" cy="467"/>
                                </a:xfrm>
                                <a:custGeom>
                                  <a:avLst/>
                                  <a:gdLst>
                                    <a:gd name="T0" fmla="*/ 22390 w 35255"/>
                                    <a:gd name="T1" fmla="*/ 0 h 46660"/>
                                    <a:gd name="T2" fmla="*/ 28981 w 35255"/>
                                    <a:gd name="T3" fmla="*/ 736 h 46660"/>
                                    <a:gd name="T4" fmla="*/ 35255 w 35255"/>
                                    <a:gd name="T5" fmla="*/ 2768 h 46660"/>
                                    <a:gd name="T6" fmla="*/ 35255 w 35255"/>
                                    <a:gd name="T7" fmla="*/ 9614 h 46660"/>
                                    <a:gd name="T8" fmla="*/ 28981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1 w 35255"/>
                                    <a:gd name="T21" fmla="*/ 39738 h 46660"/>
                                    <a:gd name="T22" fmla="*/ 35255 w 35255"/>
                                    <a:gd name="T23" fmla="*/ 37135 h 46660"/>
                                    <a:gd name="T24" fmla="*/ 35255 w 35255"/>
                                    <a:gd name="T25" fmla="*/ 43891 h 46660"/>
                                    <a:gd name="T26" fmla="*/ 28905 w 35255"/>
                                    <a:gd name="T27" fmla="*/ 45999 h 46660"/>
                                    <a:gd name="T28" fmla="*/ 21908 w 35255"/>
                                    <a:gd name="T29" fmla="*/ 46660 h 46660"/>
                                    <a:gd name="T30" fmla="*/ 5944 w 35255"/>
                                    <a:gd name="T31" fmla="*/ 40386 h 46660"/>
                                    <a:gd name="T32" fmla="*/ 0 w 35255"/>
                                    <a:gd name="T33" fmla="*/ 23368 h 46660"/>
                                    <a:gd name="T34" fmla="*/ 5944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63" y="0"/>
                                        <a:pt x="26873" y="241"/>
                                        <a:pt x="28981" y="736"/>
                                      </a:cubicBezTo>
                                      <a:cubicBezTo>
                                        <a:pt x="31102" y="1219"/>
                                        <a:pt x="33223" y="1879"/>
                                        <a:pt x="35255" y="2768"/>
                                      </a:cubicBezTo>
                                      <a:lnTo>
                                        <a:pt x="35255" y="9614"/>
                                      </a:lnTo>
                                      <a:cubicBezTo>
                                        <a:pt x="33134" y="8471"/>
                                        <a:pt x="31102" y="7658"/>
                                        <a:pt x="28981" y="7086"/>
                                      </a:cubicBezTo>
                                      <a:cubicBezTo>
                                        <a:pt x="26873" y="6515"/>
                                        <a:pt x="24829" y="6185"/>
                                        <a:pt x="22720" y="6185"/>
                                      </a:cubicBezTo>
                                      <a:cubicBezTo>
                                        <a:pt x="17996" y="6185"/>
                                        <a:pt x="14249" y="7734"/>
                                        <a:pt x="11646" y="10744"/>
                                      </a:cubicBezTo>
                                      <a:cubicBezTo>
                                        <a:pt x="9042" y="13754"/>
                                        <a:pt x="7734" y="17996"/>
                                        <a:pt x="7734" y="23368"/>
                                      </a:cubicBezTo>
                                      <a:cubicBezTo>
                                        <a:pt x="7734" y="28816"/>
                                        <a:pt x="9042" y="33058"/>
                                        <a:pt x="11646" y="36068"/>
                                      </a:cubicBezTo>
                                      <a:cubicBezTo>
                                        <a:pt x="14249" y="39078"/>
                                        <a:pt x="17996" y="40551"/>
                                        <a:pt x="22720" y="40551"/>
                                      </a:cubicBezTo>
                                      <a:cubicBezTo>
                                        <a:pt x="24829" y="40551"/>
                                        <a:pt x="26873" y="40310"/>
                                        <a:pt x="28981" y="39738"/>
                                      </a:cubicBezTo>
                                      <a:cubicBezTo>
                                        <a:pt x="31102" y="39167"/>
                                        <a:pt x="33134" y="38265"/>
                                        <a:pt x="35255" y="37135"/>
                                      </a:cubicBezTo>
                                      <a:lnTo>
                                        <a:pt x="35255" y="43891"/>
                                      </a:lnTo>
                                      <a:cubicBezTo>
                                        <a:pt x="33134" y="44856"/>
                                        <a:pt x="31026" y="45593"/>
                                        <a:pt x="28905" y="45999"/>
                                      </a:cubicBezTo>
                                      <a:cubicBezTo>
                                        <a:pt x="26708" y="46406"/>
                                        <a:pt x="24346" y="46660"/>
                                        <a:pt x="21908" y="46660"/>
                                      </a:cubicBezTo>
                                      <a:cubicBezTo>
                                        <a:pt x="15227" y="46647"/>
                                        <a:pt x="9855" y="44615"/>
                                        <a:pt x="5944" y="40386"/>
                                      </a:cubicBezTo>
                                      <a:cubicBezTo>
                                        <a:pt x="1956" y="36233"/>
                                        <a:pt x="0" y="30531"/>
                                        <a:pt x="0" y="23368"/>
                                      </a:cubicBezTo>
                                      <a:cubicBezTo>
                                        <a:pt x="0" y="16116"/>
                                        <a:pt x="1956" y="10426"/>
                                        <a:pt x="5944" y="6274"/>
                                      </a:cubicBezTo>
                                      <a:cubicBezTo>
                                        <a:pt x="9931" y="2121"/>
                                        <a:pt x="15392" y="0"/>
                                        <a:pt x="2239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59" name="Shape 1561"/>
                              <wps:cNvSpPr>
                                <a:spLocks/>
                              </wps:cNvSpPr>
                              <wps:spPr bwMode="auto">
                                <a:xfrm>
                                  <a:off x="3619" y="47"/>
                                  <a:ext cx="277" cy="571"/>
                                </a:xfrm>
                                <a:custGeom>
                                  <a:avLst/>
                                  <a:gdLst>
                                    <a:gd name="T0" fmla="*/ 5372 w 27762"/>
                                    <a:gd name="T1" fmla="*/ 0 h 57163"/>
                                    <a:gd name="T2" fmla="*/ 12700 w 27762"/>
                                    <a:gd name="T3" fmla="*/ 0 h 57163"/>
                                    <a:gd name="T4" fmla="*/ 12700 w 27762"/>
                                    <a:gd name="T5" fmla="*/ 12624 h 57163"/>
                                    <a:gd name="T6" fmla="*/ 27762 w 27762"/>
                                    <a:gd name="T7" fmla="*/ 12624 h 57163"/>
                                    <a:gd name="T8" fmla="*/ 27762 w 27762"/>
                                    <a:gd name="T9" fmla="*/ 18326 h 57163"/>
                                    <a:gd name="T10" fmla="*/ 12700 w 27762"/>
                                    <a:gd name="T11" fmla="*/ 18326 h 57163"/>
                                    <a:gd name="T12" fmla="*/ 12700 w 27762"/>
                                    <a:gd name="T13" fmla="*/ 42507 h 57163"/>
                                    <a:gd name="T14" fmla="*/ 14161 w 27762"/>
                                    <a:gd name="T15" fmla="*/ 49505 h 57163"/>
                                    <a:gd name="T16" fmla="*/ 20269 w 27762"/>
                                    <a:gd name="T17" fmla="*/ 51054 h 57163"/>
                                    <a:gd name="T18" fmla="*/ 27762 w 27762"/>
                                    <a:gd name="T19" fmla="*/ 51054 h 57163"/>
                                    <a:gd name="T20" fmla="*/ 27762 w 27762"/>
                                    <a:gd name="T21" fmla="*/ 57163 h 57163"/>
                                    <a:gd name="T22" fmla="*/ 20269 w 27762"/>
                                    <a:gd name="T23" fmla="*/ 57163 h 57163"/>
                                    <a:gd name="T24" fmla="*/ 8547 w 27762"/>
                                    <a:gd name="T25" fmla="*/ 53988 h 57163"/>
                                    <a:gd name="T26" fmla="*/ 5372 w 27762"/>
                                    <a:gd name="T27" fmla="*/ 42507 h 57163"/>
                                    <a:gd name="T28" fmla="*/ 5372 w 27762"/>
                                    <a:gd name="T29" fmla="*/ 18326 h 57163"/>
                                    <a:gd name="T30" fmla="*/ 0 w 27762"/>
                                    <a:gd name="T31" fmla="*/ 18326 h 57163"/>
                                    <a:gd name="T32" fmla="*/ 0 w 27762"/>
                                    <a:gd name="T33" fmla="*/ 12624 h 57163"/>
                                    <a:gd name="T34" fmla="*/ 5372 w 27762"/>
                                    <a:gd name="T35" fmla="*/ 12624 h 57163"/>
                                    <a:gd name="T36" fmla="*/ 5372 w 27762"/>
                                    <a:gd name="T37" fmla="*/ 0 h 57163"/>
                                    <a:gd name="T38" fmla="*/ 0 w 27762"/>
                                    <a:gd name="T39" fmla="*/ 0 h 57163"/>
                                    <a:gd name="T40" fmla="*/ 27762 w 27762"/>
                                    <a:gd name="T41" fmla="*/ 57163 h 57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7762" h="57163">
                                      <a:moveTo>
                                        <a:pt x="5372" y="0"/>
                                      </a:moveTo>
                                      <a:lnTo>
                                        <a:pt x="12700" y="0"/>
                                      </a:lnTo>
                                      <a:lnTo>
                                        <a:pt x="12700" y="12624"/>
                                      </a:lnTo>
                                      <a:lnTo>
                                        <a:pt x="27762" y="12624"/>
                                      </a:lnTo>
                                      <a:lnTo>
                                        <a:pt x="27762" y="18326"/>
                                      </a:lnTo>
                                      <a:lnTo>
                                        <a:pt x="12700" y="18326"/>
                                      </a:lnTo>
                                      <a:lnTo>
                                        <a:pt x="12700" y="42507"/>
                                      </a:lnTo>
                                      <a:cubicBezTo>
                                        <a:pt x="12700" y="46165"/>
                                        <a:pt x="13183" y="48527"/>
                                        <a:pt x="14161" y="49505"/>
                                      </a:cubicBezTo>
                                      <a:cubicBezTo>
                                        <a:pt x="15138" y="50559"/>
                                        <a:pt x="17183" y="51054"/>
                                        <a:pt x="20269" y="51054"/>
                                      </a:cubicBezTo>
                                      <a:lnTo>
                                        <a:pt x="27762" y="51054"/>
                                      </a:lnTo>
                                      <a:lnTo>
                                        <a:pt x="27762" y="57163"/>
                                      </a:lnTo>
                                      <a:lnTo>
                                        <a:pt x="20269" y="57163"/>
                                      </a:lnTo>
                                      <a:cubicBezTo>
                                        <a:pt x="14567" y="57163"/>
                                        <a:pt x="10668" y="56096"/>
                                        <a:pt x="8547" y="53988"/>
                                      </a:cubicBezTo>
                                      <a:cubicBezTo>
                                        <a:pt x="6426" y="51867"/>
                                        <a:pt x="5372" y="48044"/>
                                        <a:pt x="5372" y="42507"/>
                                      </a:cubicBezTo>
                                      <a:lnTo>
                                        <a:pt x="5372" y="18326"/>
                                      </a:lnTo>
                                      <a:lnTo>
                                        <a:pt x="0" y="18326"/>
                                      </a:lnTo>
                                      <a:lnTo>
                                        <a:pt x="0" y="12624"/>
                                      </a:lnTo>
                                      <a:lnTo>
                                        <a:pt x="5372" y="12624"/>
                                      </a:lnTo>
                                      <a:lnTo>
                                        <a:pt x="5372"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0" name="Shape 1562"/>
                              <wps:cNvSpPr>
                                <a:spLocks/>
                              </wps:cNvSpPr>
                              <wps:spPr bwMode="auto">
                                <a:xfrm>
                                  <a:off x="3961" y="162"/>
                                  <a:ext cx="204" cy="467"/>
                                </a:xfrm>
                                <a:custGeom>
                                  <a:avLst/>
                                  <a:gdLst>
                                    <a:gd name="T0" fmla="*/ 20434 w 20434"/>
                                    <a:gd name="T1" fmla="*/ 0 h 46647"/>
                                    <a:gd name="T2" fmla="*/ 20434 w 20434"/>
                                    <a:gd name="T3" fmla="*/ 6185 h 46647"/>
                                    <a:gd name="T4" fmla="*/ 11150 w 20434"/>
                                    <a:gd name="T5" fmla="*/ 10820 h 46647"/>
                                    <a:gd name="T6" fmla="*/ 7734 w 20434"/>
                                    <a:gd name="T7" fmla="*/ 23368 h 46647"/>
                                    <a:gd name="T8" fmla="*/ 11074 w 20434"/>
                                    <a:gd name="T9" fmla="*/ 35979 h 46647"/>
                                    <a:gd name="T10" fmla="*/ 20434 w 20434"/>
                                    <a:gd name="T11" fmla="*/ 40551 h 46647"/>
                                    <a:gd name="T12" fmla="*/ 20434 w 20434"/>
                                    <a:gd name="T13" fmla="*/ 46647 h 46647"/>
                                    <a:gd name="T14" fmla="*/ 5372 w 20434"/>
                                    <a:gd name="T15" fmla="*/ 40462 h 46647"/>
                                    <a:gd name="T16" fmla="*/ 0 w 20434"/>
                                    <a:gd name="T17" fmla="*/ 23368 h 46647"/>
                                    <a:gd name="T18" fmla="*/ 5372 w 20434"/>
                                    <a:gd name="T19" fmla="*/ 6185 h 46647"/>
                                    <a:gd name="T20" fmla="*/ 20434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20434" y="0"/>
                                      </a:moveTo>
                                      <a:lnTo>
                                        <a:pt x="20434" y="6185"/>
                                      </a:lnTo>
                                      <a:cubicBezTo>
                                        <a:pt x="16523" y="6185"/>
                                        <a:pt x="13437" y="7734"/>
                                        <a:pt x="11150" y="10820"/>
                                      </a:cubicBezTo>
                                      <a:cubicBezTo>
                                        <a:pt x="8877" y="13919"/>
                                        <a:pt x="7734" y="18072"/>
                                        <a:pt x="7734" y="23368"/>
                                      </a:cubicBezTo>
                                      <a:cubicBezTo>
                                        <a:pt x="7734" y="28740"/>
                                        <a:pt x="8788" y="32893"/>
                                        <a:pt x="11074" y="35979"/>
                                      </a:cubicBezTo>
                                      <a:cubicBezTo>
                                        <a:pt x="13348" y="39078"/>
                                        <a:pt x="16446" y="40551"/>
                                        <a:pt x="20434" y="40551"/>
                                      </a:cubicBezTo>
                                      <a:lnTo>
                                        <a:pt x="20434" y="46647"/>
                                      </a:lnTo>
                                      <a:cubicBezTo>
                                        <a:pt x="14008" y="46647"/>
                                        <a:pt x="8953" y="44615"/>
                                        <a:pt x="5372" y="40462"/>
                                      </a:cubicBezTo>
                                      <a:cubicBezTo>
                                        <a:pt x="1791" y="36385"/>
                                        <a:pt x="0" y="30696"/>
                                        <a:pt x="0" y="23368"/>
                                      </a:cubicBezTo>
                                      <a:cubicBezTo>
                                        <a:pt x="0" y="16040"/>
                                        <a:pt x="1791" y="10338"/>
                                        <a:pt x="5372" y="6185"/>
                                      </a:cubicBezTo>
                                      <a:cubicBezTo>
                                        <a:pt x="8953" y="2108"/>
                                        <a:pt x="13995" y="0"/>
                                        <a:pt x="2043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1" name="Shape 1563"/>
                              <wps:cNvSpPr>
                                <a:spLocks/>
                              </wps:cNvSpPr>
                              <wps:spPr bwMode="auto">
                                <a:xfrm>
                                  <a:off x="4165" y="162"/>
                                  <a:ext cx="204" cy="467"/>
                                </a:xfrm>
                                <a:custGeom>
                                  <a:avLst/>
                                  <a:gdLst>
                                    <a:gd name="T0" fmla="*/ 0 w 20434"/>
                                    <a:gd name="T1" fmla="*/ 0 h 46647"/>
                                    <a:gd name="T2" fmla="*/ 14986 w 20434"/>
                                    <a:gd name="T3" fmla="*/ 6185 h 46647"/>
                                    <a:gd name="T4" fmla="*/ 20434 w 20434"/>
                                    <a:gd name="T5" fmla="*/ 23368 h 46647"/>
                                    <a:gd name="T6" fmla="*/ 14986 w 20434"/>
                                    <a:gd name="T7" fmla="*/ 40462 h 46647"/>
                                    <a:gd name="T8" fmla="*/ 0 w 20434"/>
                                    <a:gd name="T9" fmla="*/ 46647 h 46647"/>
                                    <a:gd name="T10" fmla="*/ 0 w 20434"/>
                                    <a:gd name="T11" fmla="*/ 40551 h 46647"/>
                                    <a:gd name="T12" fmla="*/ 9284 w 20434"/>
                                    <a:gd name="T13" fmla="*/ 35979 h 46647"/>
                                    <a:gd name="T14" fmla="*/ 12700 w 20434"/>
                                    <a:gd name="T15" fmla="*/ 23368 h 46647"/>
                                    <a:gd name="T16" fmla="*/ 9284 w 20434"/>
                                    <a:gd name="T17" fmla="*/ 10820 h 46647"/>
                                    <a:gd name="T18" fmla="*/ 0 w 20434"/>
                                    <a:gd name="T19" fmla="*/ 6185 h 46647"/>
                                    <a:gd name="T20" fmla="*/ 0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0" y="0"/>
                                      </a:moveTo>
                                      <a:cubicBezTo>
                                        <a:pt x="6350" y="0"/>
                                        <a:pt x="11316" y="2121"/>
                                        <a:pt x="14986" y="6185"/>
                                      </a:cubicBezTo>
                                      <a:cubicBezTo>
                                        <a:pt x="18567" y="10338"/>
                                        <a:pt x="20434" y="16040"/>
                                        <a:pt x="20434" y="23368"/>
                                      </a:cubicBezTo>
                                      <a:cubicBezTo>
                                        <a:pt x="20434" y="30696"/>
                                        <a:pt x="18567" y="36398"/>
                                        <a:pt x="14986" y="40462"/>
                                      </a:cubicBezTo>
                                      <a:cubicBezTo>
                                        <a:pt x="11316" y="44615"/>
                                        <a:pt x="6350" y="46647"/>
                                        <a:pt x="0" y="46647"/>
                                      </a:cubicBezTo>
                                      <a:lnTo>
                                        <a:pt x="0" y="40551"/>
                                      </a:lnTo>
                                      <a:cubicBezTo>
                                        <a:pt x="3912" y="40538"/>
                                        <a:pt x="6998" y="39078"/>
                                        <a:pt x="9284" y="35979"/>
                                      </a:cubicBezTo>
                                      <a:cubicBezTo>
                                        <a:pt x="11557" y="32893"/>
                                        <a:pt x="12700" y="28740"/>
                                        <a:pt x="12700" y="23368"/>
                                      </a:cubicBezTo>
                                      <a:cubicBezTo>
                                        <a:pt x="12700" y="18148"/>
                                        <a:pt x="11557" y="13919"/>
                                        <a:pt x="9284" y="10820"/>
                                      </a:cubicBezTo>
                                      <a:cubicBezTo>
                                        <a:pt x="6998" y="7734"/>
                                        <a:pt x="3912" y="6185"/>
                                        <a:pt x="0" y="6185"/>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2" name="Shape 1564"/>
                              <wps:cNvSpPr>
                                <a:spLocks/>
                              </wps:cNvSpPr>
                              <wps:spPr bwMode="auto">
                                <a:xfrm>
                                  <a:off x="4488" y="162"/>
                                  <a:ext cx="261" cy="456"/>
                                </a:xfrm>
                                <a:custGeom>
                                  <a:avLst/>
                                  <a:gdLst>
                                    <a:gd name="T0" fmla="*/ 22314 w 26060"/>
                                    <a:gd name="T1" fmla="*/ 0 h 45593"/>
                                    <a:gd name="T2" fmla="*/ 24028 w 26060"/>
                                    <a:gd name="T3" fmla="*/ 89 h 45593"/>
                                    <a:gd name="T4" fmla="*/ 26060 w 26060"/>
                                    <a:gd name="T5" fmla="*/ 407 h 45593"/>
                                    <a:gd name="T6" fmla="*/ 26060 w 26060"/>
                                    <a:gd name="T7" fmla="*/ 7900 h 45593"/>
                                    <a:gd name="T8" fmla="*/ 23368 w 26060"/>
                                    <a:gd name="T9" fmla="*/ 6845 h 45593"/>
                                    <a:gd name="T10" fmla="*/ 20193 w 26060"/>
                                    <a:gd name="T11" fmla="*/ 6515 h 45593"/>
                                    <a:gd name="T12" fmla="*/ 10668 w 26060"/>
                                    <a:gd name="T13" fmla="*/ 10592 h 45593"/>
                                    <a:gd name="T14" fmla="*/ 7328 w 26060"/>
                                    <a:gd name="T15" fmla="*/ 22149 h 45593"/>
                                    <a:gd name="T16" fmla="*/ 7328 w 26060"/>
                                    <a:gd name="T17" fmla="*/ 45593 h 45593"/>
                                    <a:gd name="T18" fmla="*/ 0 w 26060"/>
                                    <a:gd name="T19" fmla="*/ 45593 h 45593"/>
                                    <a:gd name="T20" fmla="*/ 0 w 26060"/>
                                    <a:gd name="T21" fmla="*/ 1054 h 45593"/>
                                    <a:gd name="T22" fmla="*/ 7328 w 26060"/>
                                    <a:gd name="T23" fmla="*/ 1054 h 45593"/>
                                    <a:gd name="T24" fmla="*/ 7328 w 26060"/>
                                    <a:gd name="T25" fmla="*/ 7976 h 45593"/>
                                    <a:gd name="T26" fmla="*/ 13271 w 26060"/>
                                    <a:gd name="T27" fmla="*/ 1956 h 45593"/>
                                    <a:gd name="T28" fmla="*/ 22314 w 26060"/>
                                    <a:gd name="T29" fmla="*/ 0 h 45593"/>
                                    <a:gd name="T30" fmla="*/ 0 w 26060"/>
                                    <a:gd name="T31" fmla="*/ 0 h 45593"/>
                                    <a:gd name="T32" fmla="*/ 26060 w 26060"/>
                                    <a:gd name="T33" fmla="*/ 45593 h 45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060" h="45593">
                                      <a:moveTo>
                                        <a:pt x="22314" y="0"/>
                                      </a:moveTo>
                                      <a:cubicBezTo>
                                        <a:pt x="22809" y="0"/>
                                        <a:pt x="23368" y="89"/>
                                        <a:pt x="24028" y="89"/>
                                      </a:cubicBezTo>
                                      <a:cubicBezTo>
                                        <a:pt x="24600" y="165"/>
                                        <a:pt x="25248" y="241"/>
                                        <a:pt x="26060" y="407"/>
                                      </a:cubicBezTo>
                                      <a:lnTo>
                                        <a:pt x="26060" y="7900"/>
                                      </a:lnTo>
                                      <a:cubicBezTo>
                                        <a:pt x="25248" y="7417"/>
                                        <a:pt x="24346" y="7087"/>
                                        <a:pt x="23368" y="6845"/>
                                      </a:cubicBezTo>
                                      <a:cubicBezTo>
                                        <a:pt x="22403" y="6680"/>
                                        <a:pt x="21336" y="6515"/>
                                        <a:pt x="20193" y="6515"/>
                                      </a:cubicBezTo>
                                      <a:cubicBezTo>
                                        <a:pt x="16040" y="6515"/>
                                        <a:pt x="12865" y="7900"/>
                                        <a:pt x="10668" y="10592"/>
                                      </a:cubicBezTo>
                                      <a:cubicBezTo>
                                        <a:pt x="8395" y="13272"/>
                                        <a:pt x="7328" y="17107"/>
                                        <a:pt x="7328" y="22149"/>
                                      </a:cubicBezTo>
                                      <a:lnTo>
                                        <a:pt x="7328" y="45593"/>
                                      </a:lnTo>
                                      <a:lnTo>
                                        <a:pt x="0" y="45593"/>
                                      </a:lnTo>
                                      <a:lnTo>
                                        <a:pt x="0" y="1054"/>
                                      </a:lnTo>
                                      <a:lnTo>
                                        <a:pt x="7328" y="1054"/>
                                      </a:lnTo>
                                      <a:lnTo>
                                        <a:pt x="7328" y="7976"/>
                                      </a:lnTo>
                                      <a:cubicBezTo>
                                        <a:pt x="8801" y="5296"/>
                                        <a:pt x="10833" y="3264"/>
                                        <a:pt x="13271" y="1956"/>
                                      </a:cubicBezTo>
                                      <a:cubicBezTo>
                                        <a:pt x="15723" y="648"/>
                                        <a:pt x="18733" y="0"/>
                                        <a:pt x="2231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3" name="Shape 31859"/>
                              <wps:cNvSpPr>
                                <a:spLocks/>
                              </wps:cNvSpPr>
                              <wps:spPr bwMode="auto">
                                <a:xfrm>
                                  <a:off x="5094" y="411"/>
                                  <a:ext cx="510"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4" name="Shape 31860"/>
                              <wps:cNvSpPr>
                                <a:spLocks/>
                              </wps:cNvSpPr>
                              <wps:spPr bwMode="auto">
                                <a:xfrm>
                                  <a:off x="5094" y="249"/>
                                  <a:ext cx="510"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5" name="Shape 1567"/>
                              <wps:cNvSpPr>
                                <a:spLocks/>
                              </wps:cNvSpPr>
                              <wps:spPr bwMode="auto">
                                <a:xfrm>
                                  <a:off x="6008" y="14"/>
                                  <a:ext cx="377" cy="604"/>
                                </a:xfrm>
                                <a:custGeom>
                                  <a:avLst/>
                                  <a:gdLst>
                                    <a:gd name="T0" fmla="*/ 17183 w 37694"/>
                                    <a:gd name="T1" fmla="*/ 0 h 60414"/>
                                    <a:gd name="T2" fmla="*/ 31839 w 37694"/>
                                    <a:gd name="T3" fmla="*/ 4648 h 60414"/>
                                    <a:gd name="T4" fmla="*/ 37376 w 37694"/>
                                    <a:gd name="T5" fmla="*/ 16942 h 60414"/>
                                    <a:gd name="T6" fmla="*/ 35992 w 37694"/>
                                    <a:gd name="T7" fmla="*/ 23863 h 60414"/>
                                    <a:gd name="T8" fmla="*/ 31026 w 37694"/>
                                    <a:gd name="T9" fmla="*/ 31598 h 60414"/>
                                    <a:gd name="T10" fmla="*/ 24676 w 37694"/>
                                    <a:gd name="T11" fmla="*/ 38265 h 60414"/>
                                    <a:gd name="T12" fmla="*/ 9690 w 37694"/>
                                    <a:gd name="T13" fmla="*/ 53658 h 60414"/>
                                    <a:gd name="T14" fmla="*/ 37694 w 37694"/>
                                    <a:gd name="T15" fmla="*/ 53658 h 60414"/>
                                    <a:gd name="T16" fmla="*/ 37694 w 37694"/>
                                    <a:gd name="T17" fmla="*/ 60414 h 60414"/>
                                    <a:gd name="T18" fmla="*/ 0 w 37694"/>
                                    <a:gd name="T19" fmla="*/ 60414 h 60414"/>
                                    <a:gd name="T20" fmla="*/ 0 w 37694"/>
                                    <a:gd name="T21" fmla="*/ 53658 h 60414"/>
                                    <a:gd name="T22" fmla="*/ 12459 w 37694"/>
                                    <a:gd name="T23" fmla="*/ 40958 h 60414"/>
                                    <a:gd name="T24" fmla="*/ 22390 w 37694"/>
                                    <a:gd name="T25" fmla="*/ 30696 h 60414"/>
                                    <a:gd name="T26" fmla="*/ 27762 w 37694"/>
                                    <a:gd name="T27" fmla="*/ 23368 h 60414"/>
                                    <a:gd name="T28" fmla="*/ 29312 w 37694"/>
                                    <a:gd name="T29" fmla="*/ 17425 h 60414"/>
                                    <a:gd name="T30" fmla="*/ 25971 w 37694"/>
                                    <a:gd name="T31" fmla="*/ 9766 h 60414"/>
                                    <a:gd name="T32" fmla="*/ 17348 w 37694"/>
                                    <a:gd name="T33" fmla="*/ 6757 h 60414"/>
                                    <a:gd name="T34" fmla="*/ 9360 w 37694"/>
                                    <a:gd name="T35" fmla="*/ 8065 h 60414"/>
                                    <a:gd name="T36" fmla="*/ 406 w 37694"/>
                                    <a:gd name="T37" fmla="*/ 12052 h 60414"/>
                                    <a:gd name="T38" fmla="*/ 406 w 37694"/>
                                    <a:gd name="T39" fmla="*/ 3912 h 60414"/>
                                    <a:gd name="T40" fmla="*/ 9449 w 37694"/>
                                    <a:gd name="T41" fmla="*/ 978 h 60414"/>
                                    <a:gd name="T42" fmla="*/ 17183 w 37694"/>
                                    <a:gd name="T43" fmla="*/ 0 h 60414"/>
                                    <a:gd name="T44" fmla="*/ 0 w 37694"/>
                                    <a:gd name="T45" fmla="*/ 0 h 60414"/>
                                    <a:gd name="T46" fmla="*/ 37694 w 37694"/>
                                    <a:gd name="T47" fmla="*/ 60414 h 60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7694" h="60414">
                                      <a:moveTo>
                                        <a:pt x="17183" y="0"/>
                                      </a:moveTo>
                                      <a:cubicBezTo>
                                        <a:pt x="23292" y="0"/>
                                        <a:pt x="28169" y="1550"/>
                                        <a:pt x="31839" y="4648"/>
                                      </a:cubicBezTo>
                                      <a:cubicBezTo>
                                        <a:pt x="35496" y="7734"/>
                                        <a:pt x="37376" y="11811"/>
                                        <a:pt x="37376" y="16942"/>
                                      </a:cubicBezTo>
                                      <a:cubicBezTo>
                                        <a:pt x="37376" y="19380"/>
                                        <a:pt x="36881" y="21742"/>
                                        <a:pt x="35992" y="23863"/>
                                      </a:cubicBezTo>
                                      <a:cubicBezTo>
                                        <a:pt x="35090" y="26060"/>
                                        <a:pt x="33464" y="28664"/>
                                        <a:pt x="31026" y="31598"/>
                                      </a:cubicBezTo>
                                      <a:cubicBezTo>
                                        <a:pt x="30366" y="32410"/>
                                        <a:pt x="28258" y="34608"/>
                                        <a:pt x="24676" y="38265"/>
                                      </a:cubicBezTo>
                                      <a:cubicBezTo>
                                        <a:pt x="21095" y="41935"/>
                                        <a:pt x="16116" y="47066"/>
                                        <a:pt x="9690" y="53658"/>
                                      </a:cubicBezTo>
                                      <a:lnTo>
                                        <a:pt x="37694" y="53658"/>
                                      </a:lnTo>
                                      <a:lnTo>
                                        <a:pt x="37694" y="60414"/>
                                      </a:lnTo>
                                      <a:lnTo>
                                        <a:pt x="0" y="60414"/>
                                      </a:lnTo>
                                      <a:lnTo>
                                        <a:pt x="0" y="53658"/>
                                      </a:lnTo>
                                      <a:cubicBezTo>
                                        <a:pt x="3010" y="50559"/>
                                        <a:pt x="7163" y="46330"/>
                                        <a:pt x="12459" y="40958"/>
                                      </a:cubicBezTo>
                                      <a:cubicBezTo>
                                        <a:pt x="17666" y="35662"/>
                                        <a:pt x="21006" y="32245"/>
                                        <a:pt x="22390" y="30696"/>
                                      </a:cubicBezTo>
                                      <a:cubicBezTo>
                                        <a:pt x="24994" y="27851"/>
                                        <a:pt x="26784" y="25400"/>
                                        <a:pt x="27762" y="23368"/>
                                      </a:cubicBezTo>
                                      <a:cubicBezTo>
                                        <a:pt x="28740" y="21412"/>
                                        <a:pt x="29312" y="19380"/>
                                        <a:pt x="29312" y="17425"/>
                                      </a:cubicBezTo>
                                      <a:cubicBezTo>
                                        <a:pt x="29312" y="14338"/>
                                        <a:pt x="28169" y="11722"/>
                                        <a:pt x="25971" y="9766"/>
                                      </a:cubicBezTo>
                                      <a:cubicBezTo>
                                        <a:pt x="23774" y="7823"/>
                                        <a:pt x="20930" y="6757"/>
                                        <a:pt x="17348" y="6757"/>
                                      </a:cubicBezTo>
                                      <a:cubicBezTo>
                                        <a:pt x="14821" y="6757"/>
                                        <a:pt x="12129" y="7252"/>
                                        <a:pt x="9360" y="8065"/>
                                      </a:cubicBezTo>
                                      <a:cubicBezTo>
                                        <a:pt x="6604" y="8954"/>
                                        <a:pt x="3581" y="10262"/>
                                        <a:pt x="406" y="12052"/>
                                      </a:cubicBezTo>
                                      <a:lnTo>
                                        <a:pt x="406" y="3912"/>
                                      </a:lnTo>
                                      <a:cubicBezTo>
                                        <a:pt x="3670" y="2604"/>
                                        <a:pt x="6680" y="1626"/>
                                        <a:pt x="9449" y="978"/>
                                      </a:cubicBezTo>
                                      <a:cubicBezTo>
                                        <a:pt x="12217" y="330"/>
                                        <a:pt x="14821" y="0"/>
                                        <a:pt x="1718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6" name="Shape 1568"/>
                              <wps:cNvSpPr>
                                <a:spLocks/>
                              </wps:cNvSpPr>
                              <wps:spPr bwMode="auto">
                                <a:xfrm>
                                  <a:off x="6529" y="517"/>
                                  <a:ext cx="117" cy="195"/>
                                </a:xfrm>
                                <a:custGeom>
                                  <a:avLst/>
                                  <a:gdLst>
                                    <a:gd name="T0" fmla="*/ 3251 w 11633"/>
                                    <a:gd name="T1" fmla="*/ 0 h 19457"/>
                                    <a:gd name="T2" fmla="*/ 11633 w 11633"/>
                                    <a:gd name="T3" fmla="*/ 0 h 19457"/>
                                    <a:gd name="T4" fmla="*/ 11633 w 11633"/>
                                    <a:gd name="T5" fmla="*/ 6845 h 19457"/>
                                    <a:gd name="T6" fmla="*/ 5131 w 11633"/>
                                    <a:gd name="T7" fmla="*/ 19457 h 19457"/>
                                    <a:gd name="T8" fmla="*/ 0 w 11633"/>
                                    <a:gd name="T9" fmla="*/ 19457 h 19457"/>
                                    <a:gd name="T10" fmla="*/ 3251 w 11633"/>
                                    <a:gd name="T11" fmla="*/ 6845 h 19457"/>
                                    <a:gd name="T12" fmla="*/ 3251 w 11633"/>
                                    <a:gd name="T13" fmla="*/ 0 h 19457"/>
                                    <a:gd name="T14" fmla="*/ 0 w 11633"/>
                                    <a:gd name="T15" fmla="*/ 0 h 19457"/>
                                    <a:gd name="T16" fmla="*/ 11633 w 11633"/>
                                    <a:gd name="T17" fmla="*/ 19457 h 19457"/>
                                  </a:gdLst>
                                  <a:ahLst/>
                                  <a:cxnLst>
                                    <a:cxn ang="0">
                                      <a:pos x="T0" y="T1"/>
                                    </a:cxn>
                                    <a:cxn ang="0">
                                      <a:pos x="T2" y="T3"/>
                                    </a:cxn>
                                    <a:cxn ang="0">
                                      <a:pos x="T4" y="T5"/>
                                    </a:cxn>
                                    <a:cxn ang="0">
                                      <a:pos x="T6" y="T7"/>
                                    </a:cxn>
                                    <a:cxn ang="0">
                                      <a:pos x="T8" y="T9"/>
                                    </a:cxn>
                                    <a:cxn ang="0">
                                      <a:pos x="T10" y="T11"/>
                                    </a:cxn>
                                    <a:cxn ang="0">
                                      <a:pos x="T12" y="T13"/>
                                    </a:cxn>
                                  </a:cxnLst>
                                  <a:rect l="T14" t="T15" r="T16" b="T17"/>
                                  <a:pathLst>
                                    <a:path w="11633" h="19457">
                                      <a:moveTo>
                                        <a:pt x="3251" y="0"/>
                                      </a:moveTo>
                                      <a:lnTo>
                                        <a:pt x="11633" y="0"/>
                                      </a:lnTo>
                                      <a:lnTo>
                                        <a:pt x="11633" y="6845"/>
                                      </a:lnTo>
                                      <a:lnTo>
                                        <a:pt x="5131" y="19457"/>
                                      </a:lnTo>
                                      <a:lnTo>
                                        <a:pt x="0" y="19457"/>
                                      </a:lnTo>
                                      <a:lnTo>
                                        <a:pt x="3251" y="6845"/>
                                      </a:lnTo>
                                      <a:lnTo>
                                        <a:pt x="3251"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7" name="Shape 1569"/>
                              <wps:cNvSpPr>
                                <a:spLocks/>
                              </wps:cNvSpPr>
                              <wps:spPr bwMode="auto">
                                <a:xfrm>
                                  <a:off x="7064" y="25"/>
                                  <a:ext cx="190" cy="593"/>
                                </a:xfrm>
                                <a:custGeom>
                                  <a:avLst/>
                                  <a:gdLst>
                                    <a:gd name="T0" fmla="*/ 0 w 18974"/>
                                    <a:gd name="T1" fmla="*/ 0 h 59347"/>
                                    <a:gd name="T2" fmla="*/ 18161 w 18974"/>
                                    <a:gd name="T3" fmla="*/ 0 h 59347"/>
                                    <a:gd name="T4" fmla="*/ 18974 w 18974"/>
                                    <a:gd name="T5" fmla="*/ 246 h 59347"/>
                                    <a:gd name="T6" fmla="*/ 18974 w 18974"/>
                                    <a:gd name="T7" fmla="*/ 6868 h 59347"/>
                                    <a:gd name="T8" fmla="*/ 18161 w 18974"/>
                                    <a:gd name="T9" fmla="*/ 6591 h 59347"/>
                                    <a:gd name="T10" fmla="*/ 8064 w 18974"/>
                                    <a:gd name="T11" fmla="*/ 6591 h 59347"/>
                                    <a:gd name="T12" fmla="*/ 8064 w 18974"/>
                                    <a:gd name="T13" fmla="*/ 28905 h 59347"/>
                                    <a:gd name="T14" fmla="*/ 18161 w 18974"/>
                                    <a:gd name="T15" fmla="*/ 28905 h 59347"/>
                                    <a:gd name="T16" fmla="*/ 18974 w 18974"/>
                                    <a:gd name="T17" fmla="*/ 28636 h 59347"/>
                                    <a:gd name="T18" fmla="*/ 18974 w 18974"/>
                                    <a:gd name="T19" fmla="*/ 35255 h 59347"/>
                                    <a:gd name="T20" fmla="*/ 18161 w 18974"/>
                                    <a:gd name="T21" fmla="*/ 35497 h 59347"/>
                                    <a:gd name="T22" fmla="*/ 8064 w 18974"/>
                                    <a:gd name="T23" fmla="*/ 35497 h 59347"/>
                                    <a:gd name="T24" fmla="*/ 8064 w 18974"/>
                                    <a:gd name="T25" fmla="*/ 59347 h 59347"/>
                                    <a:gd name="T26" fmla="*/ 0 w 18974"/>
                                    <a:gd name="T27" fmla="*/ 59347 h 59347"/>
                                    <a:gd name="T28" fmla="*/ 0 w 18974"/>
                                    <a:gd name="T29" fmla="*/ 0 h 59347"/>
                                    <a:gd name="T30" fmla="*/ 0 w 18974"/>
                                    <a:gd name="T31" fmla="*/ 0 h 59347"/>
                                    <a:gd name="T32" fmla="*/ 18974 w 18974"/>
                                    <a:gd name="T33" fmla="*/ 59347 h 59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8974" h="59347">
                                      <a:moveTo>
                                        <a:pt x="0" y="0"/>
                                      </a:moveTo>
                                      <a:lnTo>
                                        <a:pt x="18161" y="0"/>
                                      </a:lnTo>
                                      <a:lnTo>
                                        <a:pt x="18974" y="246"/>
                                      </a:lnTo>
                                      <a:lnTo>
                                        <a:pt x="18974" y="6868"/>
                                      </a:lnTo>
                                      <a:lnTo>
                                        <a:pt x="18161" y="6591"/>
                                      </a:lnTo>
                                      <a:lnTo>
                                        <a:pt x="8064" y="6591"/>
                                      </a:lnTo>
                                      <a:lnTo>
                                        <a:pt x="8064" y="28905"/>
                                      </a:lnTo>
                                      <a:lnTo>
                                        <a:pt x="18161" y="28905"/>
                                      </a:lnTo>
                                      <a:lnTo>
                                        <a:pt x="18974" y="28636"/>
                                      </a:lnTo>
                                      <a:lnTo>
                                        <a:pt x="18974" y="35255"/>
                                      </a:lnTo>
                                      <a:lnTo>
                                        <a:pt x="18161" y="35497"/>
                                      </a:lnTo>
                                      <a:lnTo>
                                        <a:pt x="8064" y="35497"/>
                                      </a:lnTo>
                                      <a:lnTo>
                                        <a:pt x="8064" y="59347"/>
                                      </a:lnTo>
                                      <a:lnTo>
                                        <a:pt x="0" y="59347"/>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8" name="Shape 1570"/>
                              <wps:cNvSpPr>
                                <a:spLocks/>
                              </wps:cNvSpPr>
                              <wps:spPr bwMode="auto">
                                <a:xfrm>
                                  <a:off x="7254" y="27"/>
                                  <a:ext cx="194" cy="350"/>
                                </a:xfrm>
                                <a:custGeom>
                                  <a:avLst/>
                                  <a:gdLst>
                                    <a:gd name="T0" fmla="*/ 0 w 19380"/>
                                    <a:gd name="T1" fmla="*/ 0 h 35009"/>
                                    <a:gd name="T2" fmla="*/ 14250 w 19380"/>
                                    <a:gd name="T3" fmla="*/ 4313 h 35009"/>
                                    <a:gd name="T4" fmla="*/ 19380 w 19380"/>
                                    <a:gd name="T5" fmla="*/ 17496 h 35009"/>
                                    <a:gd name="T6" fmla="*/ 14250 w 19380"/>
                                    <a:gd name="T7" fmla="*/ 30768 h 35009"/>
                                    <a:gd name="T8" fmla="*/ 0 w 19380"/>
                                    <a:gd name="T9" fmla="*/ 35009 h 35009"/>
                                    <a:gd name="T10" fmla="*/ 0 w 19380"/>
                                    <a:gd name="T11" fmla="*/ 28390 h 35009"/>
                                    <a:gd name="T12" fmla="*/ 7811 w 19380"/>
                                    <a:gd name="T13" fmla="*/ 25802 h 35009"/>
                                    <a:gd name="T14" fmla="*/ 10909 w 19380"/>
                                    <a:gd name="T15" fmla="*/ 17496 h 35009"/>
                                    <a:gd name="T16" fmla="*/ 7811 w 19380"/>
                                    <a:gd name="T17" fmla="*/ 9279 h 35009"/>
                                    <a:gd name="T18" fmla="*/ 0 w 19380"/>
                                    <a:gd name="T19" fmla="*/ 6622 h 35009"/>
                                    <a:gd name="T20" fmla="*/ 0 w 19380"/>
                                    <a:gd name="T21" fmla="*/ 0 h 35009"/>
                                    <a:gd name="T22" fmla="*/ 0 w 19380"/>
                                    <a:gd name="T23" fmla="*/ 0 h 35009"/>
                                    <a:gd name="T24" fmla="*/ 19380 w 19380"/>
                                    <a:gd name="T25" fmla="*/ 35009 h 350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9380" h="35009">
                                      <a:moveTo>
                                        <a:pt x="0" y="0"/>
                                      </a:moveTo>
                                      <a:lnTo>
                                        <a:pt x="14250" y="4313"/>
                                      </a:lnTo>
                                      <a:cubicBezTo>
                                        <a:pt x="17666" y="7323"/>
                                        <a:pt x="19380" y="11718"/>
                                        <a:pt x="19380" y="17496"/>
                                      </a:cubicBezTo>
                                      <a:cubicBezTo>
                                        <a:pt x="19380" y="23363"/>
                                        <a:pt x="17666" y="27846"/>
                                        <a:pt x="14250" y="30768"/>
                                      </a:cubicBezTo>
                                      <a:lnTo>
                                        <a:pt x="0" y="35009"/>
                                      </a:lnTo>
                                      <a:lnTo>
                                        <a:pt x="0" y="28390"/>
                                      </a:lnTo>
                                      <a:lnTo>
                                        <a:pt x="7811" y="25802"/>
                                      </a:lnTo>
                                      <a:cubicBezTo>
                                        <a:pt x="9855" y="23846"/>
                                        <a:pt x="10909" y="21090"/>
                                        <a:pt x="10909" y="17496"/>
                                      </a:cubicBezTo>
                                      <a:cubicBezTo>
                                        <a:pt x="10909" y="13915"/>
                                        <a:pt x="9855" y="11235"/>
                                        <a:pt x="7811" y="9279"/>
                                      </a:cubicBezTo>
                                      <a:lnTo>
                                        <a:pt x="0" y="6622"/>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69" name="Shape 1571"/>
                              <wps:cNvSpPr>
                                <a:spLocks/>
                              </wps:cNvSpPr>
                              <wps:spPr bwMode="auto">
                                <a:xfrm>
                                  <a:off x="7529" y="14"/>
                                  <a:ext cx="418" cy="615"/>
                                </a:xfrm>
                                <a:custGeom>
                                  <a:avLst/>
                                  <a:gdLst>
                                    <a:gd name="T0" fmla="*/ 20841 w 41770"/>
                                    <a:gd name="T1" fmla="*/ 0 h 61468"/>
                                    <a:gd name="T2" fmla="*/ 29312 w 41770"/>
                                    <a:gd name="T3" fmla="*/ 737 h 61468"/>
                                    <a:gd name="T4" fmla="*/ 38189 w 41770"/>
                                    <a:gd name="T5" fmla="*/ 3010 h 61468"/>
                                    <a:gd name="T6" fmla="*/ 38189 w 41770"/>
                                    <a:gd name="T7" fmla="*/ 10820 h 61468"/>
                                    <a:gd name="T8" fmla="*/ 29553 w 41770"/>
                                    <a:gd name="T9" fmla="*/ 7569 h 61468"/>
                                    <a:gd name="T10" fmla="*/ 21742 w 41770"/>
                                    <a:gd name="T11" fmla="*/ 6515 h 61468"/>
                                    <a:gd name="T12" fmla="*/ 11557 w 41770"/>
                                    <a:gd name="T13" fmla="*/ 9030 h 61468"/>
                                    <a:gd name="T14" fmla="*/ 8065 w 41770"/>
                                    <a:gd name="T15" fmla="*/ 16282 h 61468"/>
                                    <a:gd name="T16" fmla="*/ 10427 w 41770"/>
                                    <a:gd name="T17" fmla="*/ 22225 h 61468"/>
                                    <a:gd name="T18" fmla="*/ 19380 w 41770"/>
                                    <a:gd name="T19" fmla="*/ 25489 h 61468"/>
                                    <a:gd name="T20" fmla="*/ 24270 w 41770"/>
                                    <a:gd name="T21" fmla="*/ 26454 h 61468"/>
                                    <a:gd name="T22" fmla="*/ 37452 w 41770"/>
                                    <a:gd name="T23" fmla="*/ 32487 h 61468"/>
                                    <a:gd name="T24" fmla="*/ 41770 w 41770"/>
                                    <a:gd name="T25" fmla="*/ 44043 h 61468"/>
                                    <a:gd name="T26" fmla="*/ 35992 w 41770"/>
                                    <a:gd name="T27" fmla="*/ 57074 h 61468"/>
                                    <a:gd name="T28" fmla="*/ 19050 w 41770"/>
                                    <a:gd name="T29" fmla="*/ 61468 h 61468"/>
                                    <a:gd name="T30" fmla="*/ 10020 w 41770"/>
                                    <a:gd name="T31" fmla="*/ 60579 h 61468"/>
                                    <a:gd name="T32" fmla="*/ 241 w 41770"/>
                                    <a:gd name="T33" fmla="*/ 57810 h 61468"/>
                                    <a:gd name="T34" fmla="*/ 241 w 41770"/>
                                    <a:gd name="T35" fmla="*/ 49505 h 61468"/>
                                    <a:gd name="T36" fmla="*/ 9766 w 41770"/>
                                    <a:gd name="T37" fmla="*/ 53658 h 61468"/>
                                    <a:gd name="T38" fmla="*/ 19050 w 41770"/>
                                    <a:gd name="T39" fmla="*/ 55042 h 61468"/>
                                    <a:gd name="T40" fmla="*/ 29642 w 41770"/>
                                    <a:gd name="T41" fmla="*/ 52350 h 61468"/>
                                    <a:gd name="T42" fmla="*/ 33388 w 41770"/>
                                    <a:gd name="T43" fmla="*/ 44615 h 61468"/>
                                    <a:gd name="T44" fmla="*/ 30696 w 41770"/>
                                    <a:gd name="T45" fmla="*/ 37783 h 61468"/>
                                    <a:gd name="T46" fmla="*/ 21908 w 41770"/>
                                    <a:gd name="T47" fmla="*/ 34112 h 61468"/>
                                    <a:gd name="T48" fmla="*/ 17018 w 41770"/>
                                    <a:gd name="T49" fmla="*/ 33134 h 61468"/>
                                    <a:gd name="T50" fmla="*/ 3988 w 41770"/>
                                    <a:gd name="T51" fmla="*/ 27521 h 61468"/>
                                    <a:gd name="T52" fmla="*/ 0 w 41770"/>
                                    <a:gd name="T53" fmla="*/ 16929 h 61468"/>
                                    <a:gd name="T54" fmla="*/ 5537 w 41770"/>
                                    <a:gd name="T55" fmla="*/ 4559 h 61468"/>
                                    <a:gd name="T56" fmla="*/ 20841 w 41770"/>
                                    <a:gd name="T57" fmla="*/ 0 h 61468"/>
                                    <a:gd name="T58" fmla="*/ 0 w 41770"/>
                                    <a:gd name="T59" fmla="*/ 0 h 61468"/>
                                    <a:gd name="T60" fmla="*/ 41770 w 41770"/>
                                    <a:gd name="T61" fmla="*/ 61468 h 61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41770" h="61468">
                                      <a:moveTo>
                                        <a:pt x="20841" y="0"/>
                                      </a:moveTo>
                                      <a:cubicBezTo>
                                        <a:pt x="23609" y="0"/>
                                        <a:pt x="26378" y="241"/>
                                        <a:pt x="29312" y="737"/>
                                      </a:cubicBezTo>
                                      <a:cubicBezTo>
                                        <a:pt x="32169" y="1219"/>
                                        <a:pt x="35090" y="2032"/>
                                        <a:pt x="38189" y="3010"/>
                                      </a:cubicBezTo>
                                      <a:lnTo>
                                        <a:pt x="38189" y="10820"/>
                                      </a:lnTo>
                                      <a:cubicBezTo>
                                        <a:pt x="35090" y="9360"/>
                                        <a:pt x="32245" y="8306"/>
                                        <a:pt x="29553" y="7569"/>
                                      </a:cubicBezTo>
                                      <a:cubicBezTo>
                                        <a:pt x="26784" y="6922"/>
                                        <a:pt x="24181" y="6515"/>
                                        <a:pt x="21742" y="6515"/>
                                      </a:cubicBezTo>
                                      <a:cubicBezTo>
                                        <a:pt x="17348" y="6515"/>
                                        <a:pt x="13919" y="7404"/>
                                        <a:pt x="11557" y="9030"/>
                                      </a:cubicBezTo>
                                      <a:cubicBezTo>
                                        <a:pt x="9208" y="10744"/>
                                        <a:pt x="8065" y="13183"/>
                                        <a:pt x="8065" y="16282"/>
                                      </a:cubicBezTo>
                                      <a:cubicBezTo>
                                        <a:pt x="8065" y="18885"/>
                                        <a:pt x="8801" y="20930"/>
                                        <a:pt x="10427" y="22225"/>
                                      </a:cubicBezTo>
                                      <a:cubicBezTo>
                                        <a:pt x="11976" y="23609"/>
                                        <a:pt x="14986" y="24663"/>
                                        <a:pt x="19380" y="25489"/>
                                      </a:cubicBezTo>
                                      <a:lnTo>
                                        <a:pt x="24270" y="26454"/>
                                      </a:lnTo>
                                      <a:cubicBezTo>
                                        <a:pt x="30213" y="27597"/>
                                        <a:pt x="34608" y="29629"/>
                                        <a:pt x="37452" y="32487"/>
                                      </a:cubicBezTo>
                                      <a:cubicBezTo>
                                        <a:pt x="40310" y="35420"/>
                                        <a:pt x="41770" y="39243"/>
                                        <a:pt x="41770" y="44043"/>
                                      </a:cubicBezTo>
                                      <a:cubicBezTo>
                                        <a:pt x="41770" y="49822"/>
                                        <a:pt x="39815" y="54140"/>
                                        <a:pt x="35992" y="57074"/>
                                      </a:cubicBezTo>
                                      <a:cubicBezTo>
                                        <a:pt x="32080" y="60008"/>
                                        <a:pt x="26467" y="61468"/>
                                        <a:pt x="19050" y="61468"/>
                                      </a:cubicBezTo>
                                      <a:cubicBezTo>
                                        <a:pt x="16205" y="61468"/>
                                        <a:pt x="13195" y="61151"/>
                                        <a:pt x="10020" y="60579"/>
                                      </a:cubicBezTo>
                                      <a:cubicBezTo>
                                        <a:pt x="6845" y="60008"/>
                                        <a:pt x="3581" y="59106"/>
                                        <a:pt x="241" y="57810"/>
                                      </a:cubicBezTo>
                                      <a:lnTo>
                                        <a:pt x="241" y="49505"/>
                                      </a:lnTo>
                                      <a:cubicBezTo>
                                        <a:pt x="3505" y="51372"/>
                                        <a:pt x="6680" y="52756"/>
                                        <a:pt x="9766" y="53658"/>
                                      </a:cubicBezTo>
                                      <a:cubicBezTo>
                                        <a:pt x="12865" y="54635"/>
                                        <a:pt x="15964" y="55042"/>
                                        <a:pt x="19050" y="55042"/>
                                      </a:cubicBezTo>
                                      <a:cubicBezTo>
                                        <a:pt x="23609" y="55042"/>
                                        <a:pt x="27115" y="54140"/>
                                        <a:pt x="29642" y="52350"/>
                                      </a:cubicBezTo>
                                      <a:cubicBezTo>
                                        <a:pt x="32080" y="50559"/>
                                        <a:pt x="33388" y="48032"/>
                                        <a:pt x="33388" y="44615"/>
                                      </a:cubicBezTo>
                                      <a:cubicBezTo>
                                        <a:pt x="33388" y="41682"/>
                                        <a:pt x="32487" y="39408"/>
                                        <a:pt x="30696" y="37783"/>
                                      </a:cubicBezTo>
                                      <a:cubicBezTo>
                                        <a:pt x="28905" y="36144"/>
                                        <a:pt x="25971" y="34925"/>
                                        <a:pt x="21908" y="34112"/>
                                      </a:cubicBezTo>
                                      <a:lnTo>
                                        <a:pt x="17018" y="33134"/>
                                      </a:lnTo>
                                      <a:cubicBezTo>
                                        <a:pt x="10998" y="31991"/>
                                        <a:pt x="6680" y="30125"/>
                                        <a:pt x="3988" y="27521"/>
                                      </a:cubicBezTo>
                                      <a:cubicBezTo>
                                        <a:pt x="1308" y="24993"/>
                                        <a:pt x="0" y="21488"/>
                                        <a:pt x="0" y="16929"/>
                                      </a:cubicBezTo>
                                      <a:cubicBezTo>
                                        <a:pt x="0" y="11722"/>
                                        <a:pt x="1791" y="7569"/>
                                        <a:pt x="5537" y="4559"/>
                                      </a:cubicBezTo>
                                      <a:cubicBezTo>
                                        <a:pt x="9208" y="1550"/>
                                        <a:pt x="14338" y="0"/>
                                        <a:pt x="20841"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0" name="Shape 1572"/>
                              <wps:cNvSpPr>
                                <a:spLocks/>
                              </wps:cNvSpPr>
                              <wps:spPr bwMode="auto">
                                <a:xfrm>
                                  <a:off x="8072" y="25"/>
                                  <a:ext cx="450" cy="593"/>
                                </a:xfrm>
                                <a:custGeom>
                                  <a:avLst/>
                                  <a:gdLst>
                                    <a:gd name="T0" fmla="*/ 0 w 44945"/>
                                    <a:gd name="T1" fmla="*/ 0 h 59360"/>
                                    <a:gd name="T2" fmla="*/ 10833 w 44945"/>
                                    <a:gd name="T3" fmla="*/ 0 h 59360"/>
                                    <a:gd name="T4" fmla="*/ 37122 w 44945"/>
                                    <a:gd name="T5" fmla="*/ 49670 h 59360"/>
                                    <a:gd name="T6" fmla="*/ 37122 w 44945"/>
                                    <a:gd name="T7" fmla="*/ 0 h 59360"/>
                                    <a:gd name="T8" fmla="*/ 44945 w 44945"/>
                                    <a:gd name="T9" fmla="*/ 0 h 59360"/>
                                    <a:gd name="T10" fmla="*/ 44945 w 44945"/>
                                    <a:gd name="T11" fmla="*/ 59360 h 59360"/>
                                    <a:gd name="T12" fmla="*/ 34112 w 44945"/>
                                    <a:gd name="T13" fmla="*/ 59360 h 59360"/>
                                    <a:gd name="T14" fmla="*/ 7811 w 44945"/>
                                    <a:gd name="T15" fmla="*/ 9690 h 59360"/>
                                    <a:gd name="T16" fmla="*/ 7811 w 44945"/>
                                    <a:gd name="T17" fmla="*/ 59360 h 59360"/>
                                    <a:gd name="T18" fmla="*/ 0 w 44945"/>
                                    <a:gd name="T19" fmla="*/ 59360 h 59360"/>
                                    <a:gd name="T20" fmla="*/ 0 w 44945"/>
                                    <a:gd name="T21" fmla="*/ 0 h 59360"/>
                                    <a:gd name="T22" fmla="*/ 0 w 44945"/>
                                    <a:gd name="T23" fmla="*/ 0 h 59360"/>
                                    <a:gd name="T24" fmla="*/ 44945 w 44945"/>
                                    <a:gd name="T25"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4945" h="59360">
                                      <a:moveTo>
                                        <a:pt x="0" y="0"/>
                                      </a:moveTo>
                                      <a:lnTo>
                                        <a:pt x="10833" y="0"/>
                                      </a:lnTo>
                                      <a:lnTo>
                                        <a:pt x="37122" y="49670"/>
                                      </a:lnTo>
                                      <a:lnTo>
                                        <a:pt x="37122" y="0"/>
                                      </a:lnTo>
                                      <a:lnTo>
                                        <a:pt x="44945" y="0"/>
                                      </a:lnTo>
                                      <a:lnTo>
                                        <a:pt x="44945" y="59360"/>
                                      </a:lnTo>
                                      <a:lnTo>
                                        <a:pt x="34112" y="59360"/>
                                      </a:lnTo>
                                      <a:lnTo>
                                        <a:pt x="7811" y="9690"/>
                                      </a:lnTo>
                                      <a:lnTo>
                                        <a:pt x="7811" y="59360"/>
                                      </a:lnTo>
                                      <a:lnTo>
                                        <a:pt x="0" y="593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1" name="Shape 1573"/>
                              <wps:cNvSpPr>
                                <a:spLocks/>
                              </wps:cNvSpPr>
                              <wps:spPr bwMode="auto">
                                <a:xfrm>
                                  <a:off x="8681" y="25"/>
                                  <a:ext cx="190" cy="593"/>
                                </a:xfrm>
                                <a:custGeom>
                                  <a:avLst/>
                                  <a:gdLst>
                                    <a:gd name="T0" fmla="*/ 0 w 18974"/>
                                    <a:gd name="T1" fmla="*/ 0 h 59360"/>
                                    <a:gd name="T2" fmla="*/ 18148 w 18974"/>
                                    <a:gd name="T3" fmla="*/ 0 h 59360"/>
                                    <a:gd name="T4" fmla="*/ 18974 w 18974"/>
                                    <a:gd name="T5" fmla="*/ 231 h 59360"/>
                                    <a:gd name="T6" fmla="*/ 18974 w 18974"/>
                                    <a:gd name="T7" fmla="*/ 6846 h 59360"/>
                                    <a:gd name="T8" fmla="*/ 18148 w 18974"/>
                                    <a:gd name="T9" fmla="*/ 6591 h 59360"/>
                                    <a:gd name="T10" fmla="*/ 8064 w 18974"/>
                                    <a:gd name="T11" fmla="*/ 6591 h 59360"/>
                                    <a:gd name="T12" fmla="*/ 8064 w 18974"/>
                                    <a:gd name="T13" fmla="*/ 27686 h 59360"/>
                                    <a:gd name="T14" fmla="*/ 18148 w 18974"/>
                                    <a:gd name="T15" fmla="*/ 27686 h 59360"/>
                                    <a:gd name="T16" fmla="*/ 18974 w 18974"/>
                                    <a:gd name="T17" fmla="*/ 27431 h 59360"/>
                                    <a:gd name="T18" fmla="*/ 18974 w 18974"/>
                                    <a:gd name="T19" fmla="*/ 34847 h 59360"/>
                                    <a:gd name="T20" fmla="*/ 16764 w 18974"/>
                                    <a:gd name="T21" fmla="*/ 34277 h 59360"/>
                                    <a:gd name="T22" fmla="*/ 8064 w 18974"/>
                                    <a:gd name="T23" fmla="*/ 34277 h 59360"/>
                                    <a:gd name="T24" fmla="*/ 8064 w 18974"/>
                                    <a:gd name="T25" fmla="*/ 59360 h 59360"/>
                                    <a:gd name="T26" fmla="*/ 0 w 18974"/>
                                    <a:gd name="T27" fmla="*/ 59360 h 59360"/>
                                    <a:gd name="T28" fmla="*/ 0 w 18974"/>
                                    <a:gd name="T29" fmla="*/ 0 h 59360"/>
                                    <a:gd name="T30" fmla="*/ 0 w 18974"/>
                                    <a:gd name="T31" fmla="*/ 0 h 59360"/>
                                    <a:gd name="T32" fmla="*/ 18974 w 18974"/>
                                    <a:gd name="T33"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8974" h="59360">
                                      <a:moveTo>
                                        <a:pt x="0" y="0"/>
                                      </a:moveTo>
                                      <a:lnTo>
                                        <a:pt x="18148" y="0"/>
                                      </a:lnTo>
                                      <a:lnTo>
                                        <a:pt x="18974" y="231"/>
                                      </a:lnTo>
                                      <a:lnTo>
                                        <a:pt x="18974" y="6846"/>
                                      </a:lnTo>
                                      <a:lnTo>
                                        <a:pt x="18148" y="6591"/>
                                      </a:lnTo>
                                      <a:lnTo>
                                        <a:pt x="8064" y="6591"/>
                                      </a:lnTo>
                                      <a:lnTo>
                                        <a:pt x="8064" y="27686"/>
                                      </a:lnTo>
                                      <a:lnTo>
                                        <a:pt x="18148" y="27686"/>
                                      </a:lnTo>
                                      <a:lnTo>
                                        <a:pt x="18974" y="27431"/>
                                      </a:lnTo>
                                      <a:lnTo>
                                        <a:pt x="18974" y="34847"/>
                                      </a:lnTo>
                                      <a:lnTo>
                                        <a:pt x="16764" y="34277"/>
                                      </a:lnTo>
                                      <a:lnTo>
                                        <a:pt x="8064" y="34277"/>
                                      </a:lnTo>
                                      <a:lnTo>
                                        <a:pt x="8064" y="59360"/>
                                      </a:lnTo>
                                      <a:lnTo>
                                        <a:pt x="0" y="593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2" name="Shape 1574"/>
                              <wps:cNvSpPr>
                                <a:spLocks/>
                              </wps:cNvSpPr>
                              <wps:spPr bwMode="auto">
                                <a:xfrm>
                                  <a:off x="8871" y="27"/>
                                  <a:ext cx="273" cy="591"/>
                                </a:xfrm>
                                <a:custGeom>
                                  <a:avLst/>
                                  <a:gdLst>
                                    <a:gd name="T0" fmla="*/ 0 w 27267"/>
                                    <a:gd name="T1" fmla="*/ 0 h 59129"/>
                                    <a:gd name="T2" fmla="*/ 14325 w 27267"/>
                                    <a:gd name="T3" fmla="*/ 3998 h 59129"/>
                                    <a:gd name="T4" fmla="*/ 19367 w 27267"/>
                                    <a:gd name="T5" fmla="*/ 16863 h 59129"/>
                                    <a:gd name="T6" fmla="*/ 16764 w 27267"/>
                                    <a:gd name="T7" fmla="*/ 26236 h 59129"/>
                                    <a:gd name="T8" fmla="*/ 9195 w 27267"/>
                                    <a:gd name="T9" fmla="*/ 31278 h 59129"/>
                                    <a:gd name="T10" fmla="*/ 14250 w 27267"/>
                                    <a:gd name="T11" fmla="*/ 35025 h 59129"/>
                                    <a:gd name="T12" fmla="*/ 19126 w 27267"/>
                                    <a:gd name="T13" fmla="*/ 42924 h 59129"/>
                                    <a:gd name="T14" fmla="*/ 27267 w 27267"/>
                                    <a:gd name="T15" fmla="*/ 59129 h 59129"/>
                                    <a:gd name="T16" fmla="*/ 18643 w 27267"/>
                                    <a:gd name="T17" fmla="*/ 59129 h 59129"/>
                                    <a:gd name="T18" fmla="*/ 11075 w 27267"/>
                                    <a:gd name="T19" fmla="*/ 43902 h 59129"/>
                                    <a:gd name="T20" fmla="*/ 5372 w 27267"/>
                                    <a:gd name="T21" fmla="*/ 36002 h 59129"/>
                                    <a:gd name="T22" fmla="*/ 0 w 27267"/>
                                    <a:gd name="T23" fmla="*/ 34616 h 59129"/>
                                    <a:gd name="T24" fmla="*/ 0 w 27267"/>
                                    <a:gd name="T25" fmla="*/ 27200 h 59129"/>
                                    <a:gd name="T26" fmla="*/ 7887 w 27267"/>
                                    <a:gd name="T27" fmla="*/ 24763 h 59129"/>
                                    <a:gd name="T28" fmla="*/ 10909 w 27267"/>
                                    <a:gd name="T29" fmla="*/ 16863 h 59129"/>
                                    <a:gd name="T30" fmla="*/ 7887 w 27267"/>
                                    <a:gd name="T31" fmla="*/ 9053 h 59129"/>
                                    <a:gd name="T32" fmla="*/ 0 w 27267"/>
                                    <a:gd name="T33" fmla="*/ 6615 h 59129"/>
                                    <a:gd name="T34" fmla="*/ 0 w 27267"/>
                                    <a:gd name="T35" fmla="*/ 0 h 59129"/>
                                    <a:gd name="T36" fmla="*/ 0 w 27267"/>
                                    <a:gd name="T37" fmla="*/ 0 h 59129"/>
                                    <a:gd name="T38" fmla="*/ 27267 w 27267"/>
                                    <a:gd name="T39" fmla="*/ 59129 h 59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27267" h="59129">
                                      <a:moveTo>
                                        <a:pt x="0" y="0"/>
                                      </a:moveTo>
                                      <a:lnTo>
                                        <a:pt x="14325" y="3998"/>
                                      </a:lnTo>
                                      <a:cubicBezTo>
                                        <a:pt x="17666" y="6856"/>
                                        <a:pt x="19367" y="11174"/>
                                        <a:pt x="19367" y="16863"/>
                                      </a:cubicBezTo>
                                      <a:cubicBezTo>
                                        <a:pt x="19367" y="20610"/>
                                        <a:pt x="18478" y="23785"/>
                                        <a:pt x="16764" y="26236"/>
                                      </a:cubicBezTo>
                                      <a:cubicBezTo>
                                        <a:pt x="14973" y="28675"/>
                                        <a:pt x="12446" y="30389"/>
                                        <a:pt x="9195" y="31278"/>
                                      </a:cubicBezTo>
                                      <a:cubicBezTo>
                                        <a:pt x="10909" y="31926"/>
                                        <a:pt x="12611" y="33158"/>
                                        <a:pt x="14250" y="35025"/>
                                      </a:cubicBezTo>
                                      <a:cubicBezTo>
                                        <a:pt x="15875" y="36980"/>
                                        <a:pt x="17500" y="39584"/>
                                        <a:pt x="19126" y="42924"/>
                                      </a:cubicBezTo>
                                      <a:lnTo>
                                        <a:pt x="27267" y="59129"/>
                                      </a:lnTo>
                                      <a:lnTo>
                                        <a:pt x="18643" y="59129"/>
                                      </a:lnTo>
                                      <a:lnTo>
                                        <a:pt x="11075" y="43902"/>
                                      </a:lnTo>
                                      <a:cubicBezTo>
                                        <a:pt x="9118" y="39990"/>
                                        <a:pt x="7163" y="37298"/>
                                        <a:pt x="5372" y="36002"/>
                                      </a:cubicBezTo>
                                      <a:lnTo>
                                        <a:pt x="0" y="34616"/>
                                      </a:lnTo>
                                      <a:lnTo>
                                        <a:pt x="0" y="27200"/>
                                      </a:lnTo>
                                      <a:lnTo>
                                        <a:pt x="7887" y="24763"/>
                                      </a:lnTo>
                                      <a:cubicBezTo>
                                        <a:pt x="9842" y="22972"/>
                                        <a:pt x="10909" y="20369"/>
                                        <a:pt x="10909" y="16863"/>
                                      </a:cubicBezTo>
                                      <a:cubicBezTo>
                                        <a:pt x="10909" y="13447"/>
                                        <a:pt x="9842" y="10844"/>
                                        <a:pt x="7887" y="9053"/>
                                      </a:cubicBezTo>
                                      <a:lnTo>
                                        <a:pt x="0" y="6615"/>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3" name="Shape 31861"/>
                              <wps:cNvSpPr>
                                <a:spLocks/>
                              </wps:cNvSpPr>
                              <wps:spPr bwMode="auto">
                                <a:xfrm>
                                  <a:off x="9513" y="411"/>
                                  <a:ext cx="509"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4" name="Shape 31862"/>
                              <wps:cNvSpPr>
                                <a:spLocks/>
                              </wps:cNvSpPr>
                              <wps:spPr bwMode="auto">
                                <a:xfrm>
                                  <a:off x="9513" y="249"/>
                                  <a:ext cx="509"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5" name="Shape 1577"/>
                              <wps:cNvSpPr>
                                <a:spLocks/>
                              </wps:cNvSpPr>
                              <wps:spPr bwMode="auto">
                                <a:xfrm>
                                  <a:off x="10429" y="14"/>
                                  <a:ext cx="391" cy="615"/>
                                </a:xfrm>
                                <a:custGeom>
                                  <a:avLst/>
                                  <a:gdLst>
                                    <a:gd name="T0" fmla="*/ 17920 w 39091"/>
                                    <a:gd name="T1" fmla="*/ 0 h 61468"/>
                                    <a:gd name="T2" fmla="*/ 32334 w 39091"/>
                                    <a:gd name="T3" fmla="*/ 4153 h 61468"/>
                                    <a:gd name="T4" fmla="*/ 37706 w 39091"/>
                                    <a:gd name="T5" fmla="*/ 15380 h 61468"/>
                                    <a:gd name="T6" fmla="*/ 34849 w 39091"/>
                                    <a:gd name="T7" fmla="*/ 23685 h 61468"/>
                                    <a:gd name="T8" fmla="*/ 26873 w 39091"/>
                                    <a:gd name="T9" fmla="*/ 28410 h 61468"/>
                                    <a:gd name="T10" fmla="*/ 35826 w 39091"/>
                                    <a:gd name="T11" fmla="*/ 33541 h 61468"/>
                                    <a:gd name="T12" fmla="*/ 39091 w 39091"/>
                                    <a:gd name="T13" fmla="*/ 43155 h 61468"/>
                                    <a:gd name="T14" fmla="*/ 33058 w 39091"/>
                                    <a:gd name="T15" fmla="*/ 56743 h 61468"/>
                                    <a:gd name="T16" fmla="*/ 15875 w 39091"/>
                                    <a:gd name="T17" fmla="*/ 61468 h 61468"/>
                                    <a:gd name="T18" fmla="*/ 8141 w 39091"/>
                                    <a:gd name="T19" fmla="*/ 60732 h 61468"/>
                                    <a:gd name="T20" fmla="*/ 0 w 39091"/>
                                    <a:gd name="T21" fmla="*/ 58623 h 61468"/>
                                    <a:gd name="T22" fmla="*/ 0 w 39091"/>
                                    <a:gd name="T23" fmla="*/ 50876 h 61468"/>
                                    <a:gd name="T24" fmla="*/ 7328 w 39091"/>
                                    <a:gd name="T25" fmla="*/ 53810 h 61468"/>
                                    <a:gd name="T26" fmla="*/ 15634 w 39091"/>
                                    <a:gd name="T27" fmla="*/ 54788 h 61468"/>
                                    <a:gd name="T28" fmla="*/ 27115 w 39091"/>
                                    <a:gd name="T29" fmla="*/ 51867 h 61468"/>
                                    <a:gd name="T30" fmla="*/ 31102 w 39091"/>
                                    <a:gd name="T31" fmla="*/ 43155 h 61468"/>
                                    <a:gd name="T32" fmla="*/ 27445 w 39091"/>
                                    <a:gd name="T33" fmla="*/ 35001 h 61468"/>
                                    <a:gd name="T34" fmla="*/ 17183 w 39091"/>
                                    <a:gd name="T35" fmla="*/ 31991 h 61468"/>
                                    <a:gd name="T36" fmla="*/ 10261 w 39091"/>
                                    <a:gd name="T37" fmla="*/ 31991 h 61468"/>
                                    <a:gd name="T38" fmla="*/ 10261 w 39091"/>
                                    <a:gd name="T39" fmla="*/ 25400 h 61468"/>
                                    <a:gd name="T40" fmla="*/ 17513 w 39091"/>
                                    <a:gd name="T41" fmla="*/ 25400 h 61468"/>
                                    <a:gd name="T42" fmla="*/ 26543 w 39091"/>
                                    <a:gd name="T43" fmla="*/ 23038 h 61468"/>
                                    <a:gd name="T44" fmla="*/ 29718 w 39091"/>
                                    <a:gd name="T45" fmla="*/ 16205 h 61468"/>
                                    <a:gd name="T46" fmla="*/ 26467 w 39091"/>
                                    <a:gd name="T47" fmla="*/ 9195 h 61468"/>
                                    <a:gd name="T48" fmla="*/ 17183 w 39091"/>
                                    <a:gd name="T49" fmla="*/ 6757 h 61468"/>
                                    <a:gd name="T50" fmla="*/ 10096 w 39091"/>
                                    <a:gd name="T51" fmla="*/ 7480 h 61468"/>
                                    <a:gd name="T52" fmla="*/ 1791 w 39091"/>
                                    <a:gd name="T53" fmla="*/ 9690 h 61468"/>
                                    <a:gd name="T54" fmla="*/ 1791 w 39091"/>
                                    <a:gd name="T55" fmla="*/ 2515 h 61468"/>
                                    <a:gd name="T56" fmla="*/ 10338 w 39091"/>
                                    <a:gd name="T57" fmla="*/ 648 h 61468"/>
                                    <a:gd name="T58" fmla="*/ 17920 w 39091"/>
                                    <a:gd name="T59" fmla="*/ 0 h 61468"/>
                                    <a:gd name="T60" fmla="*/ 0 w 39091"/>
                                    <a:gd name="T61" fmla="*/ 0 h 61468"/>
                                    <a:gd name="T62" fmla="*/ 39091 w 39091"/>
                                    <a:gd name="T63" fmla="*/ 61468 h 61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39091" h="61468">
                                      <a:moveTo>
                                        <a:pt x="17920" y="0"/>
                                      </a:moveTo>
                                      <a:cubicBezTo>
                                        <a:pt x="23940" y="0"/>
                                        <a:pt x="28740" y="1384"/>
                                        <a:pt x="32334" y="4153"/>
                                      </a:cubicBezTo>
                                      <a:cubicBezTo>
                                        <a:pt x="35916" y="6909"/>
                                        <a:pt x="37706" y="10655"/>
                                        <a:pt x="37706" y="15380"/>
                                      </a:cubicBezTo>
                                      <a:cubicBezTo>
                                        <a:pt x="37706" y="18643"/>
                                        <a:pt x="36728" y="21412"/>
                                        <a:pt x="34849" y="23685"/>
                                      </a:cubicBezTo>
                                      <a:cubicBezTo>
                                        <a:pt x="32982" y="25972"/>
                                        <a:pt x="30290" y="27597"/>
                                        <a:pt x="26873" y="28410"/>
                                      </a:cubicBezTo>
                                      <a:cubicBezTo>
                                        <a:pt x="30696" y="29223"/>
                                        <a:pt x="33706" y="30937"/>
                                        <a:pt x="35826" y="33541"/>
                                      </a:cubicBezTo>
                                      <a:cubicBezTo>
                                        <a:pt x="37948" y="36144"/>
                                        <a:pt x="39091" y="39408"/>
                                        <a:pt x="39091" y="43155"/>
                                      </a:cubicBezTo>
                                      <a:cubicBezTo>
                                        <a:pt x="39091" y="49009"/>
                                        <a:pt x="37046" y="53568"/>
                                        <a:pt x="33058" y="56743"/>
                                      </a:cubicBezTo>
                                      <a:cubicBezTo>
                                        <a:pt x="28994" y="59918"/>
                                        <a:pt x="23292" y="61468"/>
                                        <a:pt x="15875" y="61468"/>
                                      </a:cubicBezTo>
                                      <a:cubicBezTo>
                                        <a:pt x="13360" y="61468"/>
                                        <a:pt x="10744" y="61227"/>
                                        <a:pt x="8141" y="60732"/>
                                      </a:cubicBezTo>
                                      <a:cubicBezTo>
                                        <a:pt x="5537" y="60325"/>
                                        <a:pt x="2768" y="59601"/>
                                        <a:pt x="0" y="58623"/>
                                      </a:cubicBezTo>
                                      <a:lnTo>
                                        <a:pt x="0" y="50876"/>
                                      </a:lnTo>
                                      <a:cubicBezTo>
                                        <a:pt x="2197" y="52184"/>
                                        <a:pt x="4648" y="53162"/>
                                        <a:pt x="7328" y="53810"/>
                                      </a:cubicBezTo>
                                      <a:cubicBezTo>
                                        <a:pt x="9931" y="54470"/>
                                        <a:pt x="12700" y="54788"/>
                                        <a:pt x="15634" y="54788"/>
                                      </a:cubicBezTo>
                                      <a:cubicBezTo>
                                        <a:pt x="20688" y="54788"/>
                                        <a:pt x="24511" y="53810"/>
                                        <a:pt x="27115" y="51867"/>
                                      </a:cubicBezTo>
                                      <a:cubicBezTo>
                                        <a:pt x="29718" y="49911"/>
                                        <a:pt x="31102" y="46977"/>
                                        <a:pt x="31102" y="43155"/>
                                      </a:cubicBezTo>
                                      <a:cubicBezTo>
                                        <a:pt x="31102" y="39725"/>
                                        <a:pt x="29883" y="36957"/>
                                        <a:pt x="27445" y="35001"/>
                                      </a:cubicBezTo>
                                      <a:cubicBezTo>
                                        <a:pt x="25006" y="33045"/>
                                        <a:pt x="21577" y="31991"/>
                                        <a:pt x="17183" y="31991"/>
                                      </a:cubicBezTo>
                                      <a:lnTo>
                                        <a:pt x="10261" y="31991"/>
                                      </a:lnTo>
                                      <a:lnTo>
                                        <a:pt x="10261" y="25400"/>
                                      </a:lnTo>
                                      <a:lnTo>
                                        <a:pt x="17513" y="25400"/>
                                      </a:lnTo>
                                      <a:cubicBezTo>
                                        <a:pt x="21412" y="25400"/>
                                        <a:pt x="24435" y="24663"/>
                                        <a:pt x="26543" y="23038"/>
                                      </a:cubicBezTo>
                                      <a:cubicBezTo>
                                        <a:pt x="28664" y="21488"/>
                                        <a:pt x="29718" y="19215"/>
                                        <a:pt x="29718" y="16205"/>
                                      </a:cubicBezTo>
                                      <a:cubicBezTo>
                                        <a:pt x="29718" y="13183"/>
                                        <a:pt x="28575" y="10820"/>
                                        <a:pt x="26467" y="9195"/>
                                      </a:cubicBezTo>
                                      <a:cubicBezTo>
                                        <a:pt x="24270" y="7569"/>
                                        <a:pt x="21171" y="6757"/>
                                        <a:pt x="17183" y="6757"/>
                                      </a:cubicBezTo>
                                      <a:cubicBezTo>
                                        <a:pt x="14986" y="6757"/>
                                        <a:pt x="12624" y="6998"/>
                                        <a:pt x="10096" y="7480"/>
                                      </a:cubicBezTo>
                                      <a:cubicBezTo>
                                        <a:pt x="7582" y="7975"/>
                                        <a:pt x="4813" y="8712"/>
                                        <a:pt x="1791" y="9690"/>
                                      </a:cubicBezTo>
                                      <a:lnTo>
                                        <a:pt x="1791" y="2515"/>
                                      </a:lnTo>
                                      <a:cubicBezTo>
                                        <a:pt x="4813" y="1702"/>
                                        <a:pt x="7658" y="1054"/>
                                        <a:pt x="10338" y="648"/>
                                      </a:cubicBezTo>
                                      <a:cubicBezTo>
                                        <a:pt x="12954" y="241"/>
                                        <a:pt x="15468" y="0"/>
                                        <a:pt x="1792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6" name="Shape 1578"/>
                              <wps:cNvSpPr>
                                <a:spLocks/>
                              </wps:cNvSpPr>
                              <wps:spPr bwMode="auto">
                                <a:xfrm>
                                  <a:off x="10947" y="14"/>
                                  <a:ext cx="391" cy="615"/>
                                </a:xfrm>
                                <a:custGeom>
                                  <a:avLst/>
                                  <a:gdLst>
                                    <a:gd name="T0" fmla="*/ 17920 w 39091"/>
                                    <a:gd name="T1" fmla="*/ 0 h 61468"/>
                                    <a:gd name="T2" fmla="*/ 32334 w 39091"/>
                                    <a:gd name="T3" fmla="*/ 4153 h 61468"/>
                                    <a:gd name="T4" fmla="*/ 37706 w 39091"/>
                                    <a:gd name="T5" fmla="*/ 15380 h 61468"/>
                                    <a:gd name="T6" fmla="*/ 34849 w 39091"/>
                                    <a:gd name="T7" fmla="*/ 23685 h 61468"/>
                                    <a:gd name="T8" fmla="*/ 26873 w 39091"/>
                                    <a:gd name="T9" fmla="*/ 28410 h 61468"/>
                                    <a:gd name="T10" fmla="*/ 35826 w 39091"/>
                                    <a:gd name="T11" fmla="*/ 33541 h 61468"/>
                                    <a:gd name="T12" fmla="*/ 39091 w 39091"/>
                                    <a:gd name="T13" fmla="*/ 43155 h 61468"/>
                                    <a:gd name="T14" fmla="*/ 33058 w 39091"/>
                                    <a:gd name="T15" fmla="*/ 56743 h 61468"/>
                                    <a:gd name="T16" fmla="*/ 15875 w 39091"/>
                                    <a:gd name="T17" fmla="*/ 61468 h 61468"/>
                                    <a:gd name="T18" fmla="*/ 8141 w 39091"/>
                                    <a:gd name="T19" fmla="*/ 60732 h 61468"/>
                                    <a:gd name="T20" fmla="*/ 0 w 39091"/>
                                    <a:gd name="T21" fmla="*/ 58623 h 61468"/>
                                    <a:gd name="T22" fmla="*/ 0 w 39091"/>
                                    <a:gd name="T23" fmla="*/ 50876 h 61468"/>
                                    <a:gd name="T24" fmla="*/ 7328 w 39091"/>
                                    <a:gd name="T25" fmla="*/ 53810 h 61468"/>
                                    <a:gd name="T26" fmla="*/ 15634 w 39091"/>
                                    <a:gd name="T27" fmla="*/ 54788 h 61468"/>
                                    <a:gd name="T28" fmla="*/ 27115 w 39091"/>
                                    <a:gd name="T29" fmla="*/ 51867 h 61468"/>
                                    <a:gd name="T30" fmla="*/ 31102 w 39091"/>
                                    <a:gd name="T31" fmla="*/ 43155 h 61468"/>
                                    <a:gd name="T32" fmla="*/ 27445 w 39091"/>
                                    <a:gd name="T33" fmla="*/ 35001 h 61468"/>
                                    <a:gd name="T34" fmla="*/ 17183 w 39091"/>
                                    <a:gd name="T35" fmla="*/ 31991 h 61468"/>
                                    <a:gd name="T36" fmla="*/ 10261 w 39091"/>
                                    <a:gd name="T37" fmla="*/ 31991 h 61468"/>
                                    <a:gd name="T38" fmla="*/ 10261 w 39091"/>
                                    <a:gd name="T39" fmla="*/ 25400 h 61468"/>
                                    <a:gd name="T40" fmla="*/ 17513 w 39091"/>
                                    <a:gd name="T41" fmla="*/ 25400 h 61468"/>
                                    <a:gd name="T42" fmla="*/ 26543 w 39091"/>
                                    <a:gd name="T43" fmla="*/ 23038 h 61468"/>
                                    <a:gd name="T44" fmla="*/ 29718 w 39091"/>
                                    <a:gd name="T45" fmla="*/ 16205 h 61468"/>
                                    <a:gd name="T46" fmla="*/ 26467 w 39091"/>
                                    <a:gd name="T47" fmla="*/ 9195 h 61468"/>
                                    <a:gd name="T48" fmla="*/ 17183 w 39091"/>
                                    <a:gd name="T49" fmla="*/ 6757 h 61468"/>
                                    <a:gd name="T50" fmla="*/ 10096 w 39091"/>
                                    <a:gd name="T51" fmla="*/ 7480 h 61468"/>
                                    <a:gd name="T52" fmla="*/ 1791 w 39091"/>
                                    <a:gd name="T53" fmla="*/ 9690 h 61468"/>
                                    <a:gd name="T54" fmla="*/ 1791 w 39091"/>
                                    <a:gd name="T55" fmla="*/ 2515 h 61468"/>
                                    <a:gd name="T56" fmla="*/ 10338 w 39091"/>
                                    <a:gd name="T57" fmla="*/ 648 h 61468"/>
                                    <a:gd name="T58" fmla="*/ 17920 w 39091"/>
                                    <a:gd name="T59" fmla="*/ 0 h 61468"/>
                                    <a:gd name="T60" fmla="*/ 0 w 39091"/>
                                    <a:gd name="T61" fmla="*/ 0 h 61468"/>
                                    <a:gd name="T62" fmla="*/ 39091 w 39091"/>
                                    <a:gd name="T63" fmla="*/ 61468 h 61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39091" h="61468">
                                      <a:moveTo>
                                        <a:pt x="17920" y="0"/>
                                      </a:moveTo>
                                      <a:cubicBezTo>
                                        <a:pt x="23940" y="0"/>
                                        <a:pt x="28740" y="1384"/>
                                        <a:pt x="32334" y="4153"/>
                                      </a:cubicBezTo>
                                      <a:cubicBezTo>
                                        <a:pt x="35916" y="6909"/>
                                        <a:pt x="37706" y="10655"/>
                                        <a:pt x="37706" y="15380"/>
                                      </a:cubicBezTo>
                                      <a:cubicBezTo>
                                        <a:pt x="37706" y="18643"/>
                                        <a:pt x="36728" y="21412"/>
                                        <a:pt x="34849" y="23685"/>
                                      </a:cubicBezTo>
                                      <a:cubicBezTo>
                                        <a:pt x="32982" y="25972"/>
                                        <a:pt x="30290" y="27597"/>
                                        <a:pt x="26873" y="28410"/>
                                      </a:cubicBezTo>
                                      <a:cubicBezTo>
                                        <a:pt x="30696" y="29223"/>
                                        <a:pt x="33706" y="30937"/>
                                        <a:pt x="35826" y="33541"/>
                                      </a:cubicBezTo>
                                      <a:cubicBezTo>
                                        <a:pt x="37948" y="36144"/>
                                        <a:pt x="39091" y="39408"/>
                                        <a:pt x="39091" y="43155"/>
                                      </a:cubicBezTo>
                                      <a:cubicBezTo>
                                        <a:pt x="39091" y="49009"/>
                                        <a:pt x="37046" y="53568"/>
                                        <a:pt x="33058" y="56743"/>
                                      </a:cubicBezTo>
                                      <a:cubicBezTo>
                                        <a:pt x="28994" y="59918"/>
                                        <a:pt x="23292" y="61468"/>
                                        <a:pt x="15875" y="61468"/>
                                      </a:cubicBezTo>
                                      <a:cubicBezTo>
                                        <a:pt x="13360" y="61468"/>
                                        <a:pt x="10744" y="61227"/>
                                        <a:pt x="8141" y="60732"/>
                                      </a:cubicBezTo>
                                      <a:cubicBezTo>
                                        <a:pt x="5537" y="60325"/>
                                        <a:pt x="2768" y="59601"/>
                                        <a:pt x="0" y="58623"/>
                                      </a:cubicBezTo>
                                      <a:lnTo>
                                        <a:pt x="0" y="50876"/>
                                      </a:lnTo>
                                      <a:cubicBezTo>
                                        <a:pt x="2197" y="52184"/>
                                        <a:pt x="4648" y="53162"/>
                                        <a:pt x="7328" y="53810"/>
                                      </a:cubicBezTo>
                                      <a:cubicBezTo>
                                        <a:pt x="9931" y="54470"/>
                                        <a:pt x="12700" y="54788"/>
                                        <a:pt x="15634" y="54788"/>
                                      </a:cubicBezTo>
                                      <a:cubicBezTo>
                                        <a:pt x="20688" y="54788"/>
                                        <a:pt x="24511" y="53810"/>
                                        <a:pt x="27115" y="51867"/>
                                      </a:cubicBezTo>
                                      <a:cubicBezTo>
                                        <a:pt x="29718" y="49911"/>
                                        <a:pt x="31102" y="46977"/>
                                        <a:pt x="31102" y="43155"/>
                                      </a:cubicBezTo>
                                      <a:cubicBezTo>
                                        <a:pt x="31102" y="39725"/>
                                        <a:pt x="29883" y="36957"/>
                                        <a:pt x="27445" y="35001"/>
                                      </a:cubicBezTo>
                                      <a:cubicBezTo>
                                        <a:pt x="25006" y="33045"/>
                                        <a:pt x="21577" y="31991"/>
                                        <a:pt x="17183" y="31991"/>
                                      </a:cubicBezTo>
                                      <a:lnTo>
                                        <a:pt x="10261" y="31991"/>
                                      </a:lnTo>
                                      <a:lnTo>
                                        <a:pt x="10261" y="25400"/>
                                      </a:lnTo>
                                      <a:lnTo>
                                        <a:pt x="17513" y="25400"/>
                                      </a:lnTo>
                                      <a:cubicBezTo>
                                        <a:pt x="21412" y="25400"/>
                                        <a:pt x="24435" y="24663"/>
                                        <a:pt x="26543" y="23038"/>
                                      </a:cubicBezTo>
                                      <a:cubicBezTo>
                                        <a:pt x="28664" y="21488"/>
                                        <a:pt x="29718" y="19215"/>
                                        <a:pt x="29718" y="16205"/>
                                      </a:cubicBezTo>
                                      <a:cubicBezTo>
                                        <a:pt x="29718" y="13183"/>
                                        <a:pt x="28575" y="10820"/>
                                        <a:pt x="26467" y="9195"/>
                                      </a:cubicBezTo>
                                      <a:cubicBezTo>
                                        <a:pt x="24270" y="7569"/>
                                        <a:pt x="21171" y="6757"/>
                                        <a:pt x="17183" y="6757"/>
                                      </a:cubicBezTo>
                                      <a:cubicBezTo>
                                        <a:pt x="14986" y="6757"/>
                                        <a:pt x="12624" y="6998"/>
                                        <a:pt x="10096" y="7480"/>
                                      </a:cubicBezTo>
                                      <a:cubicBezTo>
                                        <a:pt x="7582" y="7975"/>
                                        <a:pt x="4800" y="8712"/>
                                        <a:pt x="1791" y="9690"/>
                                      </a:cubicBezTo>
                                      <a:lnTo>
                                        <a:pt x="1791" y="2515"/>
                                      </a:lnTo>
                                      <a:cubicBezTo>
                                        <a:pt x="4800" y="1702"/>
                                        <a:pt x="7658" y="1054"/>
                                        <a:pt x="10338" y="648"/>
                                      </a:cubicBezTo>
                                      <a:cubicBezTo>
                                        <a:pt x="12954" y="241"/>
                                        <a:pt x="15468" y="0"/>
                                        <a:pt x="1792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7" name="Shape 31863"/>
                              <wps:cNvSpPr>
                                <a:spLocks/>
                              </wps:cNvSpPr>
                              <wps:spPr bwMode="auto">
                                <a:xfrm>
                                  <a:off x="11490" y="517"/>
                                  <a:ext cx="92" cy="101"/>
                                </a:xfrm>
                                <a:custGeom>
                                  <a:avLst/>
                                  <a:gdLst>
                                    <a:gd name="T0" fmla="*/ 0 w 9144"/>
                                    <a:gd name="T1" fmla="*/ 0 h 10096"/>
                                    <a:gd name="T2" fmla="*/ 9144 w 9144"/>
                                    <a:gd name="T3" fmla="*/ 0 h 10096"/>
                                    <a:gd name="T4" fmla="*/ 9144 w 9144"/>
                                    <a:gd name="T5" fmla="*/ 10096 h 10096"/>
                                    <a:gd name="T6" fmla="*/ 0 w 9144"/>
                                    <a:gd name="T7" fmla="*/ 10096 h 10096"/>
                                    <a:gd name="T8" fmla="*/ 0 w 9144"/>
                                    <a:gd name="T9" fmla="*/ 0 h 10096"/>
                                    <a:gd name="T10" fmla="*/ 0 w 9144"/>
                                    <a:gd name="T11" fmla="*/ 0 h 10096"/>
                                    <a:gd name="T12" fmla="*/ 9144 w 9144"/>
                                    <a:gd name="T13" fmla="*/ 10096 h 10096"/>
                                  </a:gdLst>
                                  <a:ahLst/>
                                  <a:cxnLst>
                                    <a:cxn ang="0">
                                      <a:pos x="T0" y="T1"/>
                                    </a:cxn>
                                    <a:cxn ang="0">
                                      <a:pos x="T2" y="T3"/>
                                    </a:cxn>
                                    <a:cxn ang="0">
                                      <a:pos x="T4" y="T5"/>
                                    </a:cxn>
                                    <a:cxn ang="0">
                                      <a:pos x="T6" y="T7"/>
                                    </a:cxn>
                                    <a:cxn ang="0">
                                      <a:pos x="T8" y="T9"/>
                                    </a:cxn>
                                  </a:cxnLst>
                                  <a:rect l="T10" t="T11" r="T12" b="T13"/>
                                  <a:pathLst>
                                    <a:path w="9144" h="10096">
                                      <a:moveTo>
                                        <a:pt x="0" y="0"/>
                                      </a:moveTo>
                                      <a:lnTo>
                                        <a:pt x="9144" y="0"/>
                                      </a:lnTo>
                                      <a:lnTo>
                                        <a:pt x="9144" y="10096"/>
                                      </a:lnTo>
                                      <a:lnTo>
                                        <a:pt x="0" y="10096"/>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8" name="Shape 1580"/>
                              <wps:cNvSpPr>
                                <a:spLocks/>
                              </wps:cNvSpPr>
                              <wps:spPr bwMode="auto">
                                <a:xfrm>
                                  <a:off x="11718" y="14"/>
                                  <a:ext cx="203" cy="615"/>
                                </a:xfrm>
                                <a:custGeom>
                                  <a:avLst/>
                                  <a:gdLst>
                                    <a:gd name="T0" fmla="*/ 20358 w 20358"/>
                                    <a:gd name="T1" fmla="*/ 0 h 61481"/>
                                    <a:gd name="T2" fmla="*/ 20358 w 20358"/>
                                    <a:gd name="T3" fmla="*/ 6350 h 61481"/>
                                    <a:gd name="T4" fmla="*/ 12217 w 20358"/>
                                    <a:gd name="T5" fmla="*/ 8953 h 61481"/>
                                    <a:gd name="T6" fmla="*/ 9360 w 20358"/>
                                    <a:gd name="T7" fmla="*/ 16129 h 61481"/>
                                    <a:gd name="T8" fmla="*/ 12217 w 20358"/>
                                    <a:gd name="T9" fmla="*/ 23368 h 61481"/>
                                    <a:gd name="T10" fmla="*/ 20358 w 20358"/>
                                    <a:gd name="T11" fmla="*/ 25895 h 61481"/>
                                    <a:gd name="T12" fmla="*/ 20358 w 20358"/>
                                    <a:gd name="T13" fmla="*/ 32245 h 61481"/>
                                    <a:gd name="T14" fmla="*/ 11316 w 20358"/>
                                    <a:gd name="T15" fmla="*/ 35344 h 61481"/>
                                    <a:gd name="T16" fmla="*/ 8065 w 20358"/>
                                    <a:gd name="T17" fmla="*/ 43726 h 61481"/>
                                    <a:gd name="T18" fmla="*/ 11316 w 20358"/>
                                    <a:gd name="T19" fmla="*/ 52197 h 61481"/>
                                    <a:gd name="T20" fmla="*/ 20358 w 20358"/>
                                    <a:gd name="T21" fmla="*/ 55207 h 61481"/>
                                    <a:gd name="T22" fmla="*/ 20358 w 20358"/>
                                    <a:gd name="T23" fmla="*/ 61481 h 61481"/>
                                    <a:gd name="T24" fmla="*/ 5220 w 20358"/>
                                    <a:gd name="T25" fmla="*/ 56921 h 61481"/>
                                    <a:gd name="T26" fmla="*/ 0 w 20358"/>
                                    <a:gd name="T27" fmla="*/ 43726 h 61481"/>
                                    <a:gd name="T28" fmla="*/ 3264 w 20358"/>
                                    <a:gd name="T29" fmla="*/ 34125 h 61481"/>
                                    <a:gd name="T30" fmla="*/ 12293 w 20358"/>
                                    <a:gd name="T31" fmla="*/ 28829 h 61481"/>
                                    <a:gd name="T32" fmla="*/ 4242 w 20358"/>
                                    <a:gd name="T33" fmla="*/ 24016 h 61481"/>
                                    <a:gd name="T34" fmla="*/ 1384 w 20358"/>
                                    <a:gd name="T35" fmla="*/ 15392 h 61481"/>
                                    <a:gd name="T36" fmla="*/ 6439 w 20358"/>
                                    <a:gd name="T37" fmla="*/ 4153 h 61481"/>
                                    <a:gd name="T38" fmla="*/ 20358 w 20358"/>
                                    <a:gd name="T39" fmla="*/ 0 h 61481"/>
                                    <a:gd name="T40" fmla="*/ 0 w 20358"/>
                                    <a:gd name="T41" fmla="*/ 0 h 61481"/>
                                    <a:gd name="T42" fmla="*/ 20358 w 20358"/>
                                    <a:gd name="T43" fmla="*/ 61481 h 614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20358" h="61481">
                                      <a:moveTo>
                                        <a:pt x="20358" y="0"/>
                                      </a:moveTo>
                                      <a:lnTo>
                                        <a:pt x="20358" y="6350"/>
                                      </a:lnTo>
                                      <a:cubicBezTo>
                                        <a:pt x="16853" y="6350"/>
                                        <a:pt x="14173" y="7252"/>
                                        <a:pt x="12217" y="8953"/>
                                      </a:cubicBezTo>
                                      <a:cubicBezTo>
                                        <a:pt x="10261" y="10668"/>
                                        <a:pt x="9360" y="13030"/>
                                        <a:pt x="9360" y="16129"/>
                                      </a:cubicBezTo>
                                      <a:cubicBezTo>
                                        <a:pt x="9360" y="19215"/>
                                        <a:pt x="10261" y="21666"/>
                                        <a:pt x="12217" y="23368"/>
                                      </a:cubicBezTo>
                                      <a:cubicBezTo>
                                        <a:pt x="14173" y="25083"/>
                                        <a:pt x="16853" y="25895"/>
                                        <a:pt x="20358" y="25895"/>
                                      </a:cubicBezTo>
                                      <a:lnTo>
                                        <a:pt x="20358" y="32245"/>
                                      </a:lnTo>
                                      <a:cubicBezTo>
                                        <a:pt x="16535" y="32245"/>
                                        <a:pt x="13513" y="33300"/>
                                        <a:pt x="11316" y="35344"/>
                                      </a:cubicBezTo>
                                      <a:cubicBezTo>
                                        <a:pt x="9118" y="37376"/>
                                        <a:pt x="8065" y="40145"/>
                                        <a:pt x="8065" y="43726"/>
                                      </a:cubicBezTo>
                                      <a:cubicBezTo>
                                        <a:pt x="8065" y="47308"/>
                                        <a:pt x="9118" y="50165"/>
                                        <a:pt x="11316" y="52197"/>
                                      </a:cubicBezTo>
                                      <a:cubicBezTo>
                                        <a:pt x="13513" y="54229"/>
                                        <a:pt x="16535" y="55207"/>
                                        <a:pt x="20358" y="55207"/>
                                      </a:cubicBezTo>
                                      <a:lnTo>
                                        <a:pt x="20358" y="61481"/>
                                      </a:lnTo>
                                      <a:cubicBezTo>
                                        <a:pt x="13767" y="61468"/>
                                        <a:pt x="8712" y="60008"/>
                                        <a:pt x="5220" y="56921"/>
                                      </a:cubicBezTo>
                                      <a:cubicBezTo>
                                        <a:pt x="1715" y="53899"/>
                                        <a:pt x="0" y="49505"/>
                                        <a:pt x="0" y="43726"/>
                                      </a:cubicBezTo>
                                      <a:cubicBezTo>
                                        <a:pt x="0" y="39980"/>
                                        <a:pt x="1067" y="36728"/>
                                        <a:pt x="3264" y="34125"/>
                                      </a:cubicBezTo>
                                      <a:cubicBezTo>
                                        <a:pt x="5372" y="31509"/>
                                        <a:pt x="8395" y="29718"/>
                                        <a:pt x="12293" y="28829"/>
                                      </a:cubicBezTo>
                                      <a:cubicBezTo>
                                        <a:pt x="8877" y="28016"/>
                                        <a:pt x="6185" y="26378"/>
                                        <a:pt x="4242" y="24016"/>
                                      </a:cubicBezTo>
                                      <a:cubicBezTo>
                                        <a:pt x="2286" y="21653"/>
                                        <a:pt x="1384" y="18809"/>
                                        <a:pt x="1384" y="15392"/>
                                      </a:cubicBezTo>
                                      <a:cubicBezTo>
                                        <a:pt x="1384" y="10668"/>
                                        <a:pt x="3010" y="6922"/>
                                        <a:pt x="6439" y="4153"/>
                                      </a:cubicBezTo>
                                      <a:cubicBezTo>
                                        <a:pt x="9779" y="1384"/>
                                        <a:pt x="14415" y="0"/>
                                        <a:pt x="20358"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79" name="Shape 1581"/>
                              <wps:cNvSpPr>
                                <a:spLocks/>
                              </wps:cNvSpPr>
                              <wps:spPr bwMode="auto">
                                <a:xfrm>
                                  <a:off x="11921" y="14"/>
                                  <a:ext cx="204" cy="615"/>
                                </a:xfrm>
                                <a:custGeom>
                                  <a:avLst/>
                                  <a:gdLst>
                                    <a:gd name="T0" fmla="*/ 0 w 20358"/>
                                    <a:gd name="T1" fmla="*/ 0 h 61481"/>
                                    <a:gd name="T2" fmla="*/ 13919 w 20358"/>
                                    <a:gd name="T3" fmla="*/ 4153 h 61481"/>
                                    <a:gd name="T4" fmla="*/ 18974 w 20358"/>
                                    <a:gd name="T5" fmla="*/ 15392 h 61481"/>
                                    <a:gd name="T6" fmla="*/ 16040 w 20358"/>
                                    <a:gd name="T7" fmla="*/ 24016 h 61481"/>
                                    <a:gd name="T8" fmla="*/ 8065 w 20358"/>
                                    <a:gd name="T9" fmla="*/ 28829 h 61481"/>
                                    <a:gd name="T10" fmla="*/ 17094 w 20358"/>
                                    <a:gd name="T11" fmla="*/ 34125 h 61481"/>
                                    <a:gd name="T12" fmla="*/ 20358 w 20358"/>
                                    <a:gd name="T13" fmla="*/ 43726 h 61481"/>
                                    <a:gd name="T14" fmla="*/ 15062 w 20358"/>
                                    <a:gd name="T15" fmla="*/ 56921 h 61481"/>
                                    <a:gd name="T16" fmla="*/ 0 w 20358"/>
                                    <a:gd name="T17" fmla="*/ 61481 h 61481"/>
                                    <a:gd name="T18" fmla="*/ 0 w 20358"/>
                                    <a:gd name="T19" fmla="*/ 55207 h 61481"/>
                                    <a:gd name="T20" fmla="*/ 8953 w 20358"/>
                                    <a:gd name="T21" fmla="*/ 52108 h 61481"/>
                                    <a:gd name="T22" fmla="*/ 12293 w 20358"/>
                                    <a:gd name="T23" fmla="*/ 43726 h 61481"/>
                                    <a:gd name="T24" fmla="*/ 9042 w 20358"/>
                                    <a:gd name="T25" fmla="*/ 35344 h 61481"/>
                                    <a:gd name="T26" fmla="*/ 0 w 20358"/>
                                    <a:gd name="T27" fmla="*/ 32245 h 61481"/>
                                    <a:gd name="T28" fmla="*/ 0 w 20358"/>
                                    <a:gd name="T29" fmla="*/ 25895 h 61481"/>
                                    <a:gd name="T30" fmla="*/ 8065 w 20358"/>
                                    <a:gd name="T31" fmla="*/ 23368 h 61481"/>
                                    <a:gd name="T32" fmla="*/ 10985 w 20358"/>
                                    <a:gd name="T33" fmla="*/ 16129 h 61481"/>
                                    <a:gd name="T34" fmla="*/ 8065 w 20358"/>
                                    <a:gd name="T35" fmla="*/ 8953 h 61481"/>
                                    <a:gd name="T36" fmla="*/ 0 w 20358"/>
                                    <a:gd name="T37" fmla="*/ 6350 h 61481"/>
                                    <a:gd name="T38" fmla="*/ 0 w 20358"/>
                                    <a:gd name="T39" fmla="*/ 0 h 61481"/>
                                    <a:gd name="T40" fmla="*/ 0 w 20358"/>
                                    <a:gd name="T41" fmla="*/ 0 h 61481"/>
                                    <a:gd name="T42" fmla="*/ 20358 w 20358"/>
                                    <a:gd name="T43" fmla="*/ 61481 h 614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20358" h="61481">
                                      <a:moveTo>
                                        <a:pt x="0" y="0"/>
                                      </a:moveTo>
                                      <a:cubicBezTo>
                                        <a:pt x="5867" y="0"/>
                                        <a:pt x="10503" y="1384"/>
                                        <a:pt x="13919" y="4153"/>
                                      </a:cubicBezTo>
                                      <a:cubicBezTo>
                                        <a:pt x="17259" y="6922"/>
                                        <a:pt x="18974" y="10668"/>
                                        <a:pt x="18974" y="15392"/>
                                      </a:cubicBezTo>
                                      <a:cubicBezTo>
                                        <a:pt x="18974" y="18809"/>
                                        <a:pt x="17996" y="21666"/>
                                        <a:pt x="16040" y="24016"/>
                                      </a:cubicBezTo>
                                      <a:cubicBezTo>
                                        <a:pt x="14084" y="26378"/>
                                        <a:pt x="11481" y="28016"/>
                                        <a:pt x="8065" y="28829"/>
                                      </a:cubicBezTo>
                                      <a:cubicBezTo>
                                        <a:pt x="11887" y="29718"/>
                                        <a:pt x="14897" y="31509"/>
                                        <a:pt x="17094" y="34125"/>
                                      </a:cubicBezTo>
                                      <a:cubicBezTo>
                                        <a:pt x="19215" y="36728"/>
                                        <a:pt x="20358" y="39980"/>
                                        <a:pt x="20358" y="43726"/>
                                      </a:cubicBezTo>
                                      <a:cubicBezTo>
                                        <a:pt x="20358" y="49505"/>
                                        <a:pt x="18567" y="53899"/>
                                        <a:pt x="15062" y="56921"/>
                                      </a:cubicBezTo>
                                      <a:cubicBezTo>
                                        <a:pt x="11481" y="60008"/>
                                        <a:pt x="6515" y="61481"/>
                                        <a:pt x="0" y="61481"/>
                                      </a:cubicBezTo>
                                      <a:lnTo>
                                        <a:pt x="0" y="55207"/>
                                      </a:lnTo>
                                      <a:cubicBezTo>
                                        <a:pt x="3747" y="55207"/>
                                        <a:pt x="6757" y="54229"/>
                                        <a:pt x="8953" y="52108"/>
                                      </a:cubicBezTo>
                                      <a:cubicBezTo>
                                        <a:pt x="11150" y="50076"/>
                                        <a:pt x="12293" y="47308"/>
                                        <a:pt x="12293" y="43726"/>
                                      </a:cubicBezTo>
                                      <a:cubicBezTo>
                                        <a:pt x="12293" y="40145"/>
                                        <a:pt x="11150" y="37376"/>
                                        <a:pt x="9042" y="35344"/>
                                      </a:cubicBezTo>
                                      <a:cubicBezTo>
                                        <a:pt x="6845" y="33300"/>
                                        <a:pt x="3823" y="32245"/>
                                        <a:pt x="0" y="32245"/>
                                      </a:cubicBezTo>
                                      <a:lnTo>
                                        <a:pt x="0" y="25895"/>
                                      </a:lnTo>
                                      <a:cubicBezTo>
                                        <a:pt x="3416" y="25895"/>
                                        <a:pt x="6109" y="25083"/>
                                        <a:pt x="8065" y="23368"/>
                                      </a:cubicBezTo>
                                      <a:cubicBezTo>
                                        <a:pt x="10020" y="21653"/>
                                        <a:pt x="10985" y="19215"/>
                                        <a:pt x="10985" y="16129"/>
                                      </a:cubicBezTo>
                                      <a:cubicBezTo>
                                        <a:pt x="10985" y="13030"/>
                                        <a:pt x="10020" y="10668"/>
                                        <a:pt x="8065" y="8953"/>
                                      </a:cubicBezTo>
                                      <a:cubicBezTo>
                                        <a:pt x="6109" y="7252"/>
                                        <a:pt x="3416" y="6350"/>
                                        <a:pt x="0" y="6350"/>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80" name="Shape 1582"/>
                              <wps:cNvSpPr>
                                <a:spLocks/>
                              </wps:cNvSpPr>
                              <wps:spPr bwMode="auto">
                                <a:xfrm>
                                  <a:off x="12220" y="147"/>
                                  <a:ext cx="166" cy="331"/>
                                </a:xfrm>
                                <a:custGeom>
                                  <a:avLst/>
                                  <a:gdLst>
                                    <a:gd name="T0" fmla="*/ 16650 w 16650"/>
                                    <a:gd name="T1" fmla="*/ 0 h 33129"/>
                                    <a:gd name="T2" fmla="*/ 16650 w 16650"/>
                                    <a:gd name="T3" fmla="*/ 10612 h 33129"/>
                                    <a:gd name="T4" fmla="*/ 6515 w 16650"/>
                                    <a:gd name="T5" fmla="*/ 26448 h 33129"/>
                                    <a:gd name="T6" fmla="*/ 16650 w 16650"/>
                                    <a:gd name="T7" fmla="*/ 26448 h 33129"/>
                                    <a:gd name="T8" fmla="*/ 16650 w 16650"/>
                                    <a:gd name="T9" fmla="*/ 33129 h 33129"/>
                                    <a:gd name="T10" fmla="*/ 0 w 16650"/>
                                    <a:gd name="T11" fmla="*/ 33129 h 33129"/>
                                    <a:gd name="T12" fmla="*/ 0 w 16650"/>
                                    <a:gd name="T13" fmla="*/ 25395 h 33129"/>
                                    <a:gd name="T14" fmla="*/ 16650 w 16650"/>
                                    <a:gd name="T15" fmla="*/ 0 h 33129"/>
                                    <a:gd name="T16" fmla="*/ 0 w 16650"/>
                                    <a:gd name="T17" fmla="*/ 0 h 33129"/>
                                    <a:gd name="T18" fmla="*/ 16650 w 16650"/>
                                    <a:gd name="T19" fmla="*/ 33129 h 3312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6650" h="33129">
                                      <a:moveTo>
                                        <a:pt x="16650" y="0"/>
                                      </a:moveTo>
                                      <a:lnTo>
                                        <a:pt x="16650" y="10612"/>
                                      </a:lnTo>
                                      <a:lnTo>
                                        <a:pt x="6515" y="26448"/>
                                      </a:lnTo>
                                      <a:lnTo>
                                        <a:pt x="16650" y="26448"/>
                                      </a:lnTo>
                                      <a:lnTo>
                                        <a:pt x="16650" y="33129"/>
                                      </a:lnTo>
                                      <a:lnTo>
                                        <a:pt x="0" y="33129"/>
                                      </a:lnTo>
                                      <a:lnTo>
                                        <a:pt x="0" y="25395"/>
                                      </a:lnTo>
                                      <a:lnTo>
                                        <a:pt x="1665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81" name="Shape 1583"/>
                              <wps:cNvSpPr>
                                <a:spLocks/>
                              </wps:cNvSpPr>
                              <wps:spPr bwMode="auto">
                                <a:xfrm>
                                  <a:off x="12386" y="25"/>
                                  <a:ext cx="266" cy="593"/>
                                </a:xfrm>
                                <a:custGeom>
                                  <a:avLst/>
                                  <a:gdLst>
                                    <a:gd name="T0" fmla="*/ 8014 w 26581"/>
                                    <a:gd name="T1" fmla="*/ 0 h 59347"/>
                                    <a:gd name="T2" fmla="*/ 18110 w 26581"/>
                                    <a:gd name="T3" fmla="*/ 0 h 59347"/>
                                    <a:gd name="T4" fmla="*/ 18110 w 26581"/>
                                    <a:gd name="T5" fmla="*/ 38671 h 59347"/>
                                    <a:gd name="T6" fmla="*/ 26581 w 26581"/>
                                    <a:gd name="T7" fmla="*/ 38671 h 59347"/>
                                    <a:gd name="T8" fmla="*/ 26581 w 26581"/>
                                    <a:gd name="T9" fmla="*/ 45351 h 59347"/>
                                    <a:gd name="T10" fmla="*/ 18110 w 26581"/>
                                    <a:gd name="T11" fmla="*/ 45351 h 59347"/>
                                    <a:gd name="T12" fmla="*/ 18110 w 26581"/>
                                    <a:gd name="T13" fmla="*/ 59347 h 59347"/>
                                    <a:gd name="T14" fmla="*/ 10135 w 26581"/>
                                    <a:gd name="T15" fmla="*/ 59347 h 59347"/>
                                    <a:gd name="T16" fmla="*/ 10135 w 26581"/>
                                    <a:gd name="T17" fmla="*/ 45351 h 59347"/>
                                    <a:gd name="T18" fmla="*/ 0 w 26581"/>
                                    <a:gd name="T19" fmla="*/ 45351 h 59347"/>
                                    <a:gd name="T20" fmla="*/ 0 w 26581"/>
                                    <a:gd name="T21" fmla="*/ 38671 h 59347"/>
                                    <a:gd name="T22" fmla="*/ 10135 w 26581"/>
                                    <a:gd name="T23" fmla="*/ 38671 h 59347"/>
                                    <a:gd name="T24" fmla="*/ 10135 w 26581"/>
                                    <a:gd name="T25" fmla="*/ 6998 h 59347"/>
                                    <a:gd name="T26" fmla="*/ 0 w 26581"/>
                                    <a:gd name="T27" fmla="*/ 22835 h 59347"/>
                                    <a:gd name="T28" fmla="*/ 0 w 26581"/>
                                    <a:gd name="T29" fmla="*/ 12223 h 59347"/>
                                    <a:gd name="T30" fmla="*/ 8014 w 26581"/>
                                    <a:gd name="T31" fmla="*/ 0 h 59347"/>
                                    <a:gd name="T32" fmla="*/ 0 w 26581"/>
                                    <a:gd name="T33" fmla="*/ 0 h 59347"/>
                                    <a:gd name="T34" fmla="*/ 26581 w 26581"/>
                                    <a:gd name="T35" fmla="*/ 59347 h 59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581" h="59347">
                                      <a:moveTo>
                                        <a:pt x="8014" y="0"/>
                                      </a:moveTo>
                                      <a:lnTo>
                                        <a:pt x="18110" y="0"/>
                                      </a:lnTo>
                                      <a:lnTo>
                                        <a:pt x="18110" y="38671"/>
                                      </a:lnTo>
                                      <a:lnTo>
                                        <a:pt x="26581" y="38671"/>
                                      </a:lnTo>
                                      <a:lnTo>
                                        <a:pt x="26581" y="45351"/>
                                      </a:lnTo>
                                      <a:lnTo>
                                        <a:pt x="18110" y="45351"/>
                                      </a:lnTo>
                                      <a:lnTo>
                                        <a:pt x="18110" y="59347"/>
                                      </a:lnTo>
                                      <a:lnTo>
                                        <a:pt x="10135" y="59347"/>
                                      </a:lnTo>
                                      <a:lnTo>
                                        <a:pt x="10135" y="45351"/>
                                      </a:lnTo>
                                      <a:lnTo>
                                        <a:pt x="0" y="45351"/>
                                      </a:lnTo>
                                      <a:lnTo>
                                        <a:pt x="0" y="38671"/>
                                      </a:lnTo>
                                      <a:lnTo>
                                        <a:pt x="10135" y="38671"/>
                                      </a:lnTo>
                                      <a:lnTo>
                                        <a:pt x="10135" y="6998"/>
                                      </a:lnTo>
                                      <a:lnTo>
                                        <a:pt x="0" y="22835"/>
                                      </a:lnTo>
                                      <a:lnTo>
                                        <a:pt x="0" y="12223"/>
                                      </a:lnTo>
                                      <a:lnTo>
                                        <a:pt x="8014"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82" name="Shape 1584"/>
                              <wps:cNvSpPr>
                                <a:spLocks/>
                              </wps:cNvSpPr>
                              <wps:spPr bwMode="auto">
                                <a:xfrm>
                                  <a:off x="0" y="890"/>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1585"/>
                              <wps:cNvSpPr>
                                <a:spLocks/>
                              </wps:cNvSpPr>
                              <wps:spPr bwMode="auto">
                                <a:xfrm>
                                  <a:off x="12707" y="890"/>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1586"/>
                              <wps:cNvSpPr>
                                <a:spLocks/>
                              </wps:cNvSpPr>
                              <wps:spPr bwMode="auto">
                                <a:xfrm>
                                  <a:off x="0" y="13597"/>
                                  <a:ext cx="12707" cy="0"/>
                                </a:xfrm>
                                <a:custGeom>
                                  <a:avLst/>
                                  <a:gdLst>
                                    <a:gd name="T0" fmla="*/ 0 w 1270737"/>
                                    <a:gd name="T1" fmla="*/ 1270737 w 1270737"/>
                                    <a:gd name="T2" fmla="*/ 0 w 1270737"/>
                                    <a:gd name="T3" fmla="*/ 1270737 w 1270737"/>
                                  </a:gdLst>
                                  <a:ahLst/>
                                  <a:cxnLst>
                                    <a:cxn ang="0">
                                      <a:pos x="T0" y="0"/>
                                    </a:cxn>
                                    <a:cxn ang="0">
                                      <a:pos x="T1" y="0"/>
                                    </a:cxn>
                                  </a:cxnLst>
                                  <a:rect l="T2" t="0" r="T3" b="0"/>
                                  <a:pathLst>
                                    <a:path w="1270737">
                                      <a:moveTo>
                                        <a:pt x="0" y="0"/>
                                      </a:moveTo>
                                      <a:lnTo>
                                        <a:pt x="1270737"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1587"/>
                              <wps:cNvSpPr>
                                <a:spLocks/>
                              </wps:cNvSpPr>
                              <wps:spPr bwMode="auto">
                                <a:xfrm>
                                  <a:off x="0" y="890"/>
                                  <a:ext cx="12707" cy="0"/>
                                </a:xfrm>
                                <a:custGeom>
                                  <a:avLst/>
                                  <a:gdLst>
                                    <a:gd name="T0" fmla="*/ 0 w 1270737"/>
                                    <a:gd name="T1" fmla="*/ 1270737 w 1270737"/>
                                    <a:gd name="T2" fmla="*/ 0 w 1270737"/>
                                    <a:gd name="T3" fmla="*/ 1270737 w 1270737"/>
                                  </a:gdLst>
                                  <a:ahLst/>
                                  <a:cxnLst>
                                    <a:cxn ang="0">
                                      <a:pos x="T0" y="0"/>
                                    </a:cxn>
                                    <a:cxn ang="0">
                                      <a:pos x="T1" y="0"/>
                                    </a:cxn>
                                  </a:cxnLst>
                                  <a:rect l="T2" t="0" r="T3" b="0"/>
                                  <a:pathLst>
                                    <a:path w="1270737">
                                      <a:moveTo>
                                        <a:pt x="0" y="0"/>
                                      </a:moveTo>
                                      <a:lnTo>
                                        <a:pt x="1270737"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31864"/>
                              <wps:cNvSpPr>
                                <a:spLocks/>
                              </wps:cNvSpPr>
                              <wps:spPr bwMode="auto">
                                <a:xfrm>
                                  <a:off x="15676" y="890"/>
                                  <a:ext cx="12708" cy="12707"/>
                                </a:xfrm>
                                <a:custGeom>
                                  <a:avLst/>
                                  <a:gdLst>
                                    <a:gd name="T0" fmla="*/ 0 w 1270737"/>
                                    <a:gd name="T1" fmla="*/ 0 h 1270737"/>
                                    <a:gd name="T2" fmla="*/ 1270737 w 1270737"/>
                                    <a:gd name="T3" fmla="*/ 0 h 1270737"/>
                                    <a:gd name="T4" fmla="*/ 1270737 w 1270737"/>
                                    <a:gd name="T5" fmla="*/ 1270737 h 1270737"/>
                                    <a:gd name="T6" fmla="*/ 0 w 1270737"/>
                                    <a:gd name="T7" fmla="*/ 1270737 h 1270737"/>
                                    <a:gd name="T8" fmla="*/ 0 w 1270737"/>
                                    <a:gd name="T9" fmla="*/ 0 h 1270737"/>
                                    <a:gd name="T10" fmla="*/ 0 w 1270737"/>
                                    <a:gd name="T11" fmla="*/ 0 h 1270737"/>
                                    <a:gd name="T12" fmla="*/ 1270737 w 1270737"/>
                                    <a:gd name="T13" fmla="*/ 1270737 h 1270737"/>
                                  </a:gdLst>
                                  <a:ahLst/>
                                  <a:cxnLst>
                                    <a:cxn ang="0">
                                      <a:pos x="T0" y="T1"/>
                                    </a:cxn>
                                    <a:cxn ang="0">
                                      <a:pos x="T2" y="T3"/>
                                    </a:cxn>
                                    <a:cxn ang="0">
                                      <a:pos x="T4" y="T5"/>
                                    </a:cxn>
                                    <a:cxn ang="0">
                                      <a:pos x="T6" y="T7"/>
                                    </a:cxn>
                                    <a:cxn ang="0">
                                      <a:pos x="T8" y="T9"/>
                                    </a:cxn>
                                  </a:cxnLst>
                                  <a:rect l="T10" t="T11" r="T12" b="T13"/>
                                  <a:pathLst>
                                    <a:path w="1270737" h="1270737">
                                      <a:moveTo>
                                        <a:pt x="0" y="0"/>
                                      </a:moveTo>
                                      <a:lnTo>
                                        <a:pt x="1270737" y="0"/>
                                      </a:lnTo>
                                      <a:lnTo>
                                        <a:pt x="1270737" y="1270737"/>
                                      </a:lnTo>
                                      <a:lnTo>
                                        <a:pt x="0" y="1270737"/>
                                      </a:lnTo>
                                      <a:lnTo>
                                        <a:pt x="0" y="0"/>
                                      </a:lnTo>
                                    </a:path>
                                  </a:pathLst>
                                </a:custGeom>
                                <a:solidFill>
                                  <a:srgbClr val="D9D9D9"/>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15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5676" y="890"/>
                                  <a:ext cx="12708" cy="12707"/>
                                </a:xfrm>
                                <a:prstGeom prst="rect">
                                  <a:avLst/>
                                </a:prstGeom>
                                <a:noFill/>
                                <a:extLst>
                                  <a:ext uri="{909E8E84-426E-40DD-AFC4-6F175D3DCCD1}">
                                    <a14:hiddenFill xmlns:a14="http://schemas.microsoft.com/office/drawing/2010/main">
                                      <a:solidFill>
                                        <a:srgbClr val="FFFFFF"/>
                                      </a:solidFill>
                                    </a14:hiddenFill>
                                  </a:ext>
                                </a:extLst>
                              </pic:spPr>
                            </pic:pic>
                            <wps:wsp>
                              <wps:cNvPr id="88" name="Shape 1591"/>
                              <wps:cNvSpPr>
                                <a:spLocks/>
                              </wps:cNvSpPr>
                              <wps:spPr bwMode="auto">
                                <a:xfrm>
                                  <a:off x="15727" y="162"/>
                                  <a:ext cx="340" cy="467"/>
                                </a:xfrm>
                                <a:custGeom>
                                  <a:avLst/>
                                  <a:gdLst>
                                    <a:gd name="T0" fmla="*/ 17424 w 34036"/>
                                    <a:gd name="T1" fmla="*/ 0 h 46660"/>
                                    <a:gd name="T2" fmla="*/ 25082 w 34036"/>
                                    <a:gd name="T3" fmla="*/ 660 h 46660"/>
                                    <a:gd name="T4" fmla="*/ 31674 w 34036"/>
                                    <a:gd name="T5" fmla="*/ 2362 h 46660"/>
                                    <a:gd name="T6" fmla="*/ 31674 w 34036"/>
                                    <a:gd name="T7" fmla="*/ 9284 h 46660"/>
                                    <a:gd name="T8" fmla="*/ 25235 w 34036"/>
                                    <a:gd name="T9" fmla="*/ 6922 h 46660"/>
                                    <a:gd name="T10" fmla="*/ 18326 w 34036"/>
                                    <a:gd name="T11" fmla="*/ 6109 h 46660"/>
                                    <a:gd name="T12" fmla="*/ 10096 w 34036"/>
                                    <a:gd name="T13" fmla="*/ 7823 h 46660"/>
                                    <a:gd name="T14" fmla="*/ 7404 w 34036"/>
                                    <a:gd name="T15" fmla="*/ 12789 h 46660"/>
                                    <a:gd name="T16" fmla="*/ 9360 w 34036"/>
                                    <a:gd name="T17" fmla="*/ 16777 h 46660"/>
                                    <a:gd name="T18" fmla="*/ 17183 w 34036"/>
                                    <a:gd name="T19" fmla="*/ 19545 h 46660"/>
                                    <a:gd name="T20" fmla="*/ 19710 w 34036"/>
                                    <a:gd name="T21" fmla="*/ 20117 h 46660"/>
                                    <a:gd name="T22" fmla="*/ 30772 w 34036"/>
                                    <a:gd name="T23" fmla="*/ 24829 h 46660"/>
                                    <a:gd name="T24" fmla="*/ 34036 w 34036"/>
                                    <a:gd name="T25" fmla="*/ 33300 h 46660"/>
                                    <a:gd name="T26" fmla="*/ 29146 w 34036"/>
                                    <a:gd name="T27" fmla="*/ 43078 h 46660"/>
                                    <a:gd name="T28" fmla="*/ 15634 w 34036"/>
                                    <a:gd name="T29" fmla="*/ 46660 h 46660"/>
                                    <a:gd name="T30" fmla="*/ 8141 w 34036"/>
                                    <a:gd name="T31" fmla="*/ 46000 h 46660"/>
                                    <a:gd name="T32" fmla="*/ 0 w 34036"/>
                                    <a:gd name="T33" fmla="*/ 43967 h 46660"/>
                                    <a:gd name="T34" fmla="*/ 0 w 34036"/>
                                    <a:gd name="T35" fmla="*/ 36398 h 46660"/>
                                    <a:gd name="T36" fmla="*/ 7975 w 34036"/>
                                    <a:gd name="T37" fmla="*/ 39573 h 46660"/>
                                    <a:gd name="T38" fmla="*/ 15799 w 34036"/>
                                    <a:gd name="T39" fmla="*/ 40627 h 46660"/>
                                    <a:gd name="T40" fmla="*/ 23774 w 34036"/>
                                    <a:gd name="T41" fmla="*/ 38926 h 46660"/>
                                    <a:gd name="T42" fmla="*/ 26543 w 34036"/>
                                    <a:gd name="T43" fmla="*/ 33871 h 46660"/>
                                    <a:gd name="T44" fmla="*/ 24511 w 34036"/>
                                    <a:gd name="T45" fmla="*/ 29312 h 46660"/>
                                    <a:gd name="T46" fmla="*/ 15710 w 34036"/>
                                    <a:gd name="T47" fmla="*/ 26213 h 46660"/>
                                    <a:gd name="T48" fmla="*/ 13195 w 34036"/>
                                    <a:gd name="T49" fmla="*/ 25641 h 46660"/>
                                    <a:gd name="T50" fmla="*/ 3340 w 34036"/>
                                    <a:gd name="T51" fmla="*/ 21247 h 46660"/>
                                    <a:gd name="T52" fmla="*/ 330 w 34036"/>
                                    <a:gd name="T53" fmla="*/ 13107 h 46660"/>
                                    <a:gd name="T54" fmla="*/ 4724 w 34036"/>
                                    <a:gd name="T55" fmla="*/ 3416 h 46660"/>
                                    <a:gd name="T56" fmla="*/ 17424 w 34036"/>
                                    <a:gd name="T57" fmla="*/ 0 h 46660"/>
                                    <a:gd name="T58" fmla="*/ 0 w 34036"/>
                                    <a:gd name="T59" fmla="*/ 0 h 46660"/>
                                    <a:gd name="T60" fmla="*/ 34036 w 34036"/>
                                    <a:gd name="T6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036" h="46660">
                                      <a:moveTo>
                                        <a:pt x="17424" y="0"/>
                                      </a:moveTo>
                                      <a:cubicBezTo>
                                        <a:pt x="20117" y="0"/>
                                        <a:pt x="22631" y="241"/>
                                        <a:pt x="25082" y="660"/>
                                      </a:cubicBezTo>
                                      <a:cubicBezTo>
                                        <a:pt x="27444" y="1054"/>
                                        <a:pt x="29642" y="1625"/>
                                        <a:pt x="31674" y="2362"/>
                                      </a:cubicBezTo>
                                      <a:lnTo>
                                        <a:pt x="31674" y="9284"/>
                                      </a:lnTo>
                                      <a:cubicBezTo>
                                        <a:pt x="29553" y="8306"/>
                                        <a:pt x="27444" y="7493"/>
                                        <a:pt x="25235" y="6922"/>
                                      </a:cubicBezTo>
                                      <a:cubicBezTo>
                                        <a:pt x="22961" y="6439"/>
                                        <a:pt x="20675" y="6109"/>
                                        <a:pt x="18326" y="6109"/>
                                      </a:cubicBezTo>
                                      <a:cubicBezTo>
                                        <a:pt x="14656" y="6109"/>
                                        <a:pt x="11887" y="6680"/>
                                        <a:pt x="10096" y="7823"/>
                                      </a:cubicBezTo>
                                      <a:cubicBezTo>
                                        <a:pt x="8306" y="8954"/>
                                        <a:pt x="7404" y="10592"/>
                                        <a:pt x="7404" y="12789"/>
                                      </a:cubicBezTo>
                                      <a:cubicBezTo>
                                        <a:pt x="7417" y="14491"/>
                                        <a:pt x="8064" y="15799"/>
                                        <a:pt x="9360" y="16777"/>
                                      </a:cubicBezTo>
                                      <a:cubicBezTo>
                                        <a:pt x="10668" y="17755"/>
                                        <a:pt x="13271" y="18733"/>
                                        <a:pt x="17183" y="19545"/>
                                      </a:cubicBezTo>
                                      <a:lnTo>
                                        <a:pt x="19710" y="20117"/>
                                      </a:lnTo>
                                      <a:cubicBezTo>
                                        <a:pt x="24917" y="21247"/>
                                        <a:pt x="28575" y="22885"/>
                                        <a:pt x="30772" y="24829"/>
                                      </a:cubicBezTo>
                                      <a:cubicBezTo>
                                        <a:pt x="32893" y="26873"/>
                                        <a:pt x="34036" y="29718"/>
                                        <a:pt x="34036" y="33300"/>
                                      </a:cubicBezTo>
                                      <a:cubicBezTo>
                                        <a:pt x="34036" y="37452"/>
                                        <a:pt x="32410" y="40716"/>
                                        <a:pt x="29146" y="43078"/>
                                      </a:cubicBezTo>
                                      <a:cubicBezTo>
                                        <a:pt x="25895" y="45517"/>
                                        <a:pt x="21336" y="46660"/>
                                        <a:pt x="15634" y="46660"/>
                                      </a:cubicBezTo>
                                      <a:cubicBezTo>
                                        <a:pt x="13195" y="46660"/>
                                        <a:pt x="10744" y="46418"/>
                                        <a:pt x="8141" y="46000"/>
                                      </a:cubicBezTo>
                                      <a:cubicBezTo>
                                        <a:pt x="5537" y="45593"/>
                                        <a:pt x="2845" y="44945"/>
                                        <a:pt x="0" y="43967"/>
                                      </a:cubicBezTo>
                                      <a:lnTo>
                                        <a:pt x="0" y="36398"/>
                                      </a:lnTo>
                                      <a:cubicBezTo>
                                        <a:pt x="2692" y="37859"/>
                                        <a:pt x="5372" y="38926"/>
                                        <a:pt x="7975" y="39573"/>
                                      </a:cubicBezTo>
                                      <a:cubicBezTo>
                                        <a:pt x="10592" y="40297"/>
                                        <a:pt x="13195" y="40627"/>
                                        <a:pt x="15799" y="40627"/>
                                      </a:cubicBezTo>
                                      <a:cubicBezTo>
                                        <a:pt x="19215" y="40627"/>
                                        <a:pt x="21907" y="40056"/>
                                        <a:pt x="23774" y="38926"/>
                                      </a:cubicBezTo>
                                      <a:cubicBezTo>
                                        <a:pt x="25565" y="37783"/>
                                        <a:pt x="26543" y="36068"/>
                                        <a:pt x="26543" y="33871"/>
                                      </a:cubicBezTo>
                                      <a:cubicBezTo>
                                        <a:pt x="26543" y="31915"/>
                                        <a:pt x="25806" y="30366"/>
                                        <a:pt x="24511" y="29312"/>
                                      </a:cubicBezTo>
                                      <a:cubicBezTo>
                                        <a:pt x="23203" y="28258"/>
                                        <a:pt x="20269" y="27191"/>
                                        <a:pt x="15710" y="26213"/>
                                      </a:cubicBezTo>
                                      <a:lnTo>
                                        <a:pt x="13195" y="25641"/>
                                      </a:lnTo>
                                      <a:cubicBezTo>
                                        <a:pt x="8636" y="24676"/>
                                        <a:pt x="5296" y="23203"/>
                                        <a:pt x="3340" y="21247"/>
                                      </a:cubicBezTo>
                                      <a:cubicBezTo>
                                        <a:pt x="1308" y="19291"/>
                                        <a:pt x="330" y="16612"/>
                                        <a:pt x="330" y="13107"/>
                                      </a:cubicBezTo>
                                      <a:cubicBezTo>
                                        <a:pt x="330" y="8954"/>
                                        <a:pt x="1791" y="5702"/>
                                        <a:pt x="4724" y="3416"/>
                                      </a:cubicBezTo>
                                      <a:cubicBezTo>
                                        <a:pt x="7658" y="1143"/>
                                        <a:pt x="11887" y="0"/>
                                        <a:pt x="1742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89" name="Shape 1592"/>
                              <wps:cNvSpPr>
                                <a:spLocks/>
                              </wps:cNvSpPr>
                              <wps:spPr bwMode="auto">
                                <a:xfrm>
                                  <a:off x="16152" y="162"/>
                                  <a:ext cx="352" cy="467"/>
                                </a:xfrm>
                                <a:custGeom>
                                  <a:avLst/>
                                  <a:gdLst>
                                    <a:gd name="T0" fmla="*/ 22390 w 35255"/>
                                    <a:gd name="T1" fmla="*/ 0 h 46660"/>
                                    <a:gd name="T2" fmla="*/ 28982 w 35255"/>
                                    <a:gd name="T3" fmla="*/ 736 h 46660"/>
                                    <a:gd name="T4" fmla="*/ 35255 w 35255"/>
                                    <a:gd name="T5" fmla="*/ 2768 h 46660"/>
                                    <a:gd name="T6" fmla="*/ 35255 w 35255"/>
                                    <a:gd name="T7" fmla="*/ 9614 h 46660"/>
                                    <a:gd name="T8" fmla="*/ 28982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2 w 35255"/>
                                    <a:gd name="T21" fmla="*/ 39738 h 46660"/>
                                    <a:gd name="T22" fmla="*/ 35255 w 35255"/>
                                    <a:gd name="T23" fmla="*/ 37135 h 46660"/>
                                    <a:gd name="T24" fmla="*/ 35255 w 35255"/>
                                    <a:gd name="T25" fmla="*/ 43891 h 46660"/>
                                    <a:gd name="T26" fmla="*/ 28905 w 35255"/>
                                    <a:gd name="T27" fmla="*/ 45999 h 46660"/>
                                    <a:gd name="T28" fmla="*/ 21908 w 35255"/>
                                    <a:gd name="T29" fmla="*/ 46660 h 46660"/>
                                    <a:gd name="T30" fmla="*/ 5943 w 35255"/>
                                    <a:gd name="T31" fmla="*/ 40386 h 46660"/>
                                    <a:gd name="T32" fmla="*/ 0 w 35255"/>
                                    <a:gd name="T33" fmla="*/ 23368 h 46660"/>
                                    <a:gd name="T34" fmla="*/ 5943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63" y="0"/>
                                        <a:pt x="26873" y="241"/>
                                        <a:pt x="28982" y="736"/>
                                      </a:cubicBezTo>
                                      <a:cubicBezTo>
                                        <a:pt x="31102" y="1219"/>
                                        <a:pt x="33223" y="1879"/>
                                        <a:pt x="35255" y="2768"/>
                                      </a:cubicBezTo>
                                      <a:lnTo>
                                        <a:pt x="35255" y="9614"/>
                                      </a:lnTo>
                                      <a:cubicBezTo>
                                        <a:pt x="33134" y="8471"/>
                                        <a:pt x="31102" y="7658"/>
                                        <a:pt x="28982" y="7086"/>
                                      </a:cubicBezTo>
                                      <a:cubicBezTo>
                                        <a:pt x="26873" y="6515"/>
                                        <a:pt x="24828" y="6185"/>
                                        <a:pt x="22720" y="6185"/>
                                      </a:cubicBezTo>
                                      <a:cubicBezTo>
                                        <a:pt x="17996" y="6185"/>
                                        <a:pt x="14250" y="7734"/>
                                        <a:pt x="11646" y="10744"/>
                                      </a:cubicBezTo>
                                      <a:cubicBezTo>
                                        <a:pt x="9042" y="13754"/>
                                        <a:pt x="7734" y="17996"/>
                                        <a:pt x="7734" y="23368"/>
                                      </a:cubicBezTo>
                                      <a:cubicBezTo>
                                        <a:pt x="7734" y="28816"/>
                                        <a:pt x="9042" y="33058"/>
                                        <a:pt x="11646" y="36068"/>
                                      </a:cubicBezTo>
                                      <a:cubicBezTo>
                                        <a:pt x="14250" y="39078"/>
                                        <a:pt x="17996" y="40551"/>
                                        <a:pt x="22720" y="40551"/>
                                      </a:cubicBezTo>
                                      <a:cubicBezTo>
                                        <a:pt x="24828" y="40551"/>
                                        <a:pt x="26873" y="40310"/>
                                        <a:pt x="28982" y="39738"/>
                                      </a:cubicBezTo>
                                      <a:cubicBezTo>
                                        <a:pt x="31102" y="39167"/>
                                        <a:pt x="33134" y="38265"/>
                                        <a:pt x="35255" y="37135"/>
                                      </a:cubicBezTo>
                                      <a:lnTo>
                                        <a:pt x="35255" y="43891"/>
                                      </a:lnTo>
                                      <a:cubicBezTo>
                                        <a:pt x="33134" y="44856"/>
                                        <a:pt x="31026" y="45593"/>
                                        <a:pt x="28905" y="45999"/>
                                      </a:cubicBezTo>
                                      <a:cubicBezTo>
                                        <a:pt x="26708" y="46406"/>
                                        <a:pt x="24346" y="46660"/>
                                        <a:pt x="21908" y="46660"/>
                                      </a:cubicBezTo>
                                      <a:cubicBezTo>
                                        <a:pt x="15227" y="46647"/>
                                        <a:pt x="9855" y="44615"/>
                                        <a:pt x="5943" y="40386"/>
                                      </a:cubicBezTo>
                                      <a:cubicBezTo>
                                        <a:pt x="1956" y="36233"/>
                                        <a:pt x="0" y="30531"/>
                                        <a:pt x="0" y="23368"/>
                                      </a:cubicBezTo>
                                      <a:cubicBezTo>
                                        <a:pt x="0" y="16116"/>
                                        <a:pt x="1956" y="10426"/>
                                        <a:pt x="5943" y="6274"/>
                                      </a:cubicBezTo>
                                      <a:cubicBezTo>
                                        <a:pt x="9932" y="2121"/>
                                        <a:pt x="15392" y="0"/>
                                        <a:pt x="2239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0" name="Shape 1593"/>
                              <wps:cNvSpPr>
                                <a:spLocks/>
                              </wps:cNvSpPr>
                              <wps:spPr bwMode="auto">
                                <a:xfrm>
                                  <a:off x="16604" y="340"/>
                                  <a:ext cx="188" cy="289"/>
                                </a:xfrm>
                                <a:custGeom>
                                  <a:avLst/>
                                  <a:gdLst>
                                    <a:gd name="T0" fmla="*/ 18809 w 18809"/>
                                    <a:gd name="T1" fmla="*/ 0 h 28847"/>
                                    <a:gd name="T2" fmla="*/ 18809 w 18809"/>
                                    <a:gd name="T3" fmla="*/ 6090 h 28847"/>
                                    <a:gd name="T4" fmla="*/ 10744 w 18809"/>
                                    <a:gd name="T5" fmla="*/ 7422 h 28847"/>
                                    <a:gd name="T6" fmla="*/ 7328 w 18809"/>
                                    <a:gd name="T7" fmla="*/ 14344 h 28847"/>
                                    <a:gd name="T8" fmla="*/ 9842 w 18809"/>
                                    <a:gd name="T9" fmla="*/ 20541 h 28847"/>
                                    <a:gd name="T10" fmla="*/ 16853 w 18809"/>
                                    <a:gd name="T11" fmla="*/ 22815 h 28847"/>
                                    <a:gd name="T12" fmla="*/ 18809 w 18809"/>
                                    <a:gd name="T13" fmla="*/ 21950 h 28847"/>
                                    <a:gd name="T14" fmla="*/ 18809 w 18809"/>
                                    <a:gd name="T15" fmla="*/ 28041 h 28847"/>
                                    <a:gd name="T16" fmla="*/ 14897 w 18809"/>
                                    <a:gd name="T17" fmla="*/ 28847 h 28847"/>
                                    <a:gd name="T18" fmla="*/ 3988 w 18809"/>
                                    <a:gd name="T19" fmla="*/ 25101 h 28847"/>
                                    <a:gd name="T20" fmla="*/ 0 w 18809"/>
                                    <a:gd name="T21" fmla="*/ 14839 h 28847"/>
                                    <a:gd name="T22" fmla="*/ 5042 w 18809"/>
                                    <a:gd name="T23" fmla="*/ 3523 h 28847"/>
                                    <a:gd name="T24" fmla="*/ 18809 w 18809"/>
                                    <a:gd name="T25" fmla="*/ 0 h 28847"/>
                                    <a:gd name="T26" fmla="*/ 0 w 18809"/>
                                    <a:gd name="T27" fmla="*/ 0 h 28847"/>
                                    <a:gd name="T28" fmla="*/ 18809 w 18809"/>
                                    <a:gd name="T29" fmla="*/ 28847 h 28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9" h="28847">
                                      <a:moveTo>
                                        <a:pt x="18809" y="0"/>
                                      </a:moveTo>
                                      <a:lnTo>
                                        <a:pt x="18809" y="6090"/>
                                      </a:lnTo>
                                      <a:lnTo>
                                        <a:pt x="10744" y="7422"/>
                                      </a:lnTo>
                                      <a:cubicBezTo>
                                        <a:pt x="8458" y="8807"/>
                                        <a:pt x="7328" y="11093"/>
                                        <a:pt x="7328" y="14344"/>
                                      </a:cubicBezTo>
                                      <a:cubicBezTo>
                                        <a:pt x="7328" y="16947"/>
                                        <a:pt x="8141" y="19068"/>
                                        <a:pt x="9842" y="20541"/>
                                      </a:cubicBezTo>
                                      <a:cubicBezTo>
                                        <a:pt x="11557" y="22078"/>
                                        <a:pt x="13919" y="22815"/>
                                        <a:pt x="16853" y="22815"/>
                                      </a:cubicBezTo>
                                      <a:lnTo>
                                        <a:pt x="18809" y="21950"/>
                                      </a:lnTo>
                                      <a:lnTo>
                                        <a:pt x="18809" y="28041"/>
                                      </a:lnTo>
                                      <a:lnTo>
                                        <a:pt x="14897" y="28847"/>
                                      </a:lnTo>
                                      <a:cubicBezTo>
                                        <a:pt x="10338" y="28835"/>
                                        <a:pt x="6667" y="27615"/>
                                        <a:pt x="3988" y="25101"/>
                                      </a:cubicBezTo>
                                      <a:cubicBezTo>
                                        <a:pt x="1295" y="22573"/>
                                        <a:pt x="0" y="19157"/>
                                        <a:pt x="0" y="14839"/>
                                      </a:cubicBezTo>
                                      <a:cubicBezTo>
                                        <a:pt x="0" y="9873"/>
                                        <a:pt x="1625" y="6127"/>
                                        <a:pt x="5042" y="3523"/>
                                      </a:cubicBezTo>
                                      <a:lnTo>
                                        <a:pt x="18809"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1" name="Shape 1594"/>
                              <wps:cNvSpPr>
                                <a:spLocks/>
                              </wps:cNvSpPr>
                              <wps:spPr bwMode="auto">
                                <a:xfrm>
                                  <a:off x="16636" y="162"/>
                                  <a:ext cx="156" cy="99"/>
                                </a:xfrm>
                                <a:custGeom>
                                  <a:avLst/>
                                  <a:gdLst>
                                    <a:gd name="T0" fmla="*/ 15139 w 15558"/>
                                    <a:gd name="T1" fmla="*/ 0 h 9855"/>
                                    <a:gd name="T2" fmla="*/ 15558 w 15558"/>
                                    <a:gd name="T3" fmla="*/ 147 h 9855"/>
                                    <a:gd name="T4" fmla="*/ 15558 w 15558"/>
                                    <a:gd name="T5" fmla="*/ 6526 h 9855"/>
                                    <a:gd name="T6" fmla="*/ 14415 w 15558"/>
                                    <a:gd name="T7" fmla="*/ 6185 h 9855"/>
                                    <a:gd name="T8" fmla="*/ 6922 w 15558"/>
                                    <a:gd name="T9" fmla="*/ 7163 h 9855"/>
                                    <a:gd name="T10" fmla="*/ 0 w 15558"/>
                                    <a:gd name="T11" fmla="*/ 9855 h 9855"/>
                                    <a:gd name="T12" fmla="*/ 0 w 15558"/>
                                    <a:gd name="T13" fmla="*/ 3099 h 9855"/>
                                    <a:gd name="T14" fmla="*/ 7734 w 15558"/>
                                    <a:gd name="T15" fmla="*/ 813 h 9855"/>
                                    <a:gd name="T16" fmla="*/ 15139 w 15558"/>
                                    <a:gd name="T17" fmla="*/ 0 h 9855"/>
                                    <a:gd name="T18" fmla="*/ 0 w 15558"/>
                                    <a:gd name="T19" fmla="*/ 0 h 9855"/>
                                    <a:gd name="T20" fmla="*/ 15558 w 15558"/>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8" h="9855">
                                      <a:moveTo>
                                        <a:pt x="15139" y="0"/>
                                      </a:moveTo>
                                      <a:lnTo>
                                        <a:pt x="15558" y="147"/>
                                      </a:lnTo>
                                      <a:lnTo>
                                        <a:pt x="15558" y="6526"/>
                                      </a:lnTo>
                                      <a:lnTo>
                                        <a:pt x="14415" y="6185"/>
                                      </a:lnTo>
                                      <a:cubicBezTo>
                                        <a:pt x="11811" y="6185"/>
                                        <a:pt x="9360" y="6515"/>
                                        <a:pt x="6922" y="7163"/>
                                      </a:cubicBezTo>
                                      <a:cubicBezTo>
                                        <a:pt x="4483" y="7810"/>
                                        <a:pt x="2197" y="8712"/>
                                        <a:pt x="0" y="9855"/>
                                      </a:cubicBezTo>
                                      <a:lnTo>
                                        <a:pt x="0" y="3099"/>
                                      </a:lnTo>
                                      <a:cubicBezTo>
                                        <a:pt x="2604" y="2121"/>
                                        <a:pt x="5207" y="1308"/>
                                        <a:pt x="7734" y="813"/>
                                      </a:cubicBezTo>
                                      <a:cubicBezTo>
                                        <a:pt x="10262" y="330"/>
                                        <a:pt x="12700" y="0"/>
                                        <a:pt x="15139"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2" name="Shape 1595"/>
                              <wps:cNvSpPr>
                                <a:spLocks/>
                              </wps:cNvSpPr>
                              <wps:spPr bwMode="auto">
                                <a:xfrm>
                                  <a:off x="16792" y="164"/>
                                  <a:ext cx="188" cy="457"/>
                                </a:xfrm>
                                <a:custGeom>
                                  <a:avLst/>
                                  <a:gdLst>
                                    <a:gd name="T0" fmla="*/ 0 w 18796"/>
                                    <a:gd name="T1" fmla="*/ 0 h 45707"/>
                                    <a:gd name="T2" fmla="*/ 13996 w 18796"/>
                                    <a:gd name="T3" fmla="*/ 4895 h 45707"/>
                                    <a:gd name="T4" fmla="*/ 18796 w 18796"/>
                                    <a:gd name="T5" fmla="*/ 20046 h 45707"/>
                                    <a:gd name="T6" fmla="*/ 18796 w 18796"/>
                                    <a:gd name="T7" fmla="*/ 45446 h 45707"/>
                                    <a:gd name="T8" fmla="*/ 11481 w 18796"/>
                                    <a:gd name="T9" fmla="*/ 45446 h 45707"/>
                                    <a:gd name="T10" fmla="*/ 11481 w 18796"/>
                                    <a:gd name="T11" fmla="*/ 38690 h 45707"/>
                                    <a:gd name="T12" fmla="*/ 5207 w 18796"/>
                                    <a:gd name="T13" fmla="*/ 44634 h 45707"/>
                                    <a:gd name="T14" fmla="*/ 0 w 18796"/>
                                    <a:gd name="T15" fmla="*/ 45707 h 45707"/>
                                    <a:gd name="T16" fmla="*/ 0 w 18796"/>
                                    <a:gd name="T17" fmla="*/ 39616 h 45707"/>
                                    <a:gd name="T18" fmla="*/ 7811 w 18796"/>
                                    <a:gd name="T19" fmla="*/ 36163 h 45707"/>
                                    <a:gd name="T20" fmla="*/ 11481 w 18796"/>
                                    <a:gd name="T21" fmla="*/ 24682 h 45707"/>
                                    <a:gd name="T22" fmla="*/ 11481 w 18796"/>
                                    <a:gd name="T23" fmla="*/ 23056 h 45707"/>
                                    <a:gd name="T24" fmla="*/ 4229 w 18796"/>
                                    <a:gd name="T25" fmla="*/ 23056 h 45707"/>
                                    <a:gd name="T26" fmla="*/ 0 w 18796"/>
                                    <a:gd name="T27" fmla="*/ 23756 h 45707"/>
                                    <a:gd name="T28" fmla="*/ 0 w 18796"/>
                                    <a:gd name="T29" fmla="*/ 17666 h 45707"/>
                                    <a:gd name="T30" fmla="*/ 1219 w 18796"/>
                                    <a:gd name="T31" fmla="*/ 17354 h 45707"/>
                                    <a:gd name="T32" fmla="*/ 11481 w 18796"/>
                                    <a:gd name="T33" fmla="*/ 17354 h 45707"/>
                                    <a:gd name="T34" fmla="*/ 11481 w 18796"/>
                                    <a:gd name="T35" fmla="*/ 16630 h 45707"/>
                                    <a:gd name="T36" fmla="*/ 8141 w 18796"/>
                                    <a:gd name="T37" fmla="*/ 8807 h 45707"/>
                                    <a:gd name="T38" fmla="*/ 0 w 18796"/>
                                    <a:gd name="T39" fmla="*/ 6379 h 45707"/>
                                    <a:gd name="T40" fmla="*/ 0 w 18796"/>
                                    <a:gd name="T41" fmla="*/ 0 h 45707"/>
                                    <a:gd name="T42" fmla="*/ 0 w 18796"/>
                                    <a:gd name="T43" fmla="*/ 0 h 45707"/>
                                    <a:gd name="T44" fmla="*/ 18796 w 18796"/>
                                    <a:gd name="T45" fmla="*/ 45707 h 457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796" h="45707">
                                      <a:moveTo>
                                        <a:pt x="0" y="0"/>
                                      </a:moveTo>
                                      <a:lnTo>
                                        <a:pt x="13996" y="4895"/>
                                      </a:lnTo>
                                      <a:cubicBezTo>
                                        <a:pt x="17171" y="8236"/>
                                        <a:pt x="18796" y="13290"/>
                                        <a:pt x="18796" y="20046"/>
                                      </a:cubicBezTo>
                                      <a:lnTo>
                                        <a:pt x="18796" y="45446"/>
                                      </a:lnTo>
                                      <a:lnTo>
                                        <a:pt x="11481" y="45446"/>
                                      </a:lnTo>
                                      <a:lnTo>
                                        <a:pt x="11481" y="38690"/>
                                      </a:lnTo>
                                      <a:cubicBezTo>
                                        <a:pt x="9766" y="41459"/>
                                        <a:pt x="7646" y="43414"/>
                                        <a:pt x="5207" y="44634"/>
                                      </a:cubicBezTo>
                                      <a:lnTo>
                                        <a:pt x="0" y="45707"/>
                                      </a:lnTo>
                                      <a:lnTo>
                                        <a:pt x="0" y="39616"/>
                                      </a:lnTo>
                                      <a:lnTo>
                                        <a:pt x="7811" y="36163"/>
                                      </a:lnTo>
                                      <a:cubicBezTo>
                                        <a:pt x="10249" y="33318"/>
                                        <a:pt x="11481" y="29495"/>
                                        <a:pt x="11481" y="24682"/>
                                      </a:cubicBezTo>
                                      <a:lnTo>
                                        <a:pt x="11481" y="23056"/>
                                      </a:lnTo>
                                      <a:lnTo>
                                        <a:pt x="4229" y="23056"/>
                                      </a:lnTo>
                                      <a:lnTo>
                                        <a:pt x="0" y="23756"/>
                                      </a:lnTo>
                                      <a:lnTo>
                                        <a:pt x="0" y="17666"/>
                                      </a:lnTo>
                                      <a:lnTo>
                                        <a:pt x="1219" y="17354"/>
                                      </a:lnTo>
                                      <a:lnTo>
                                        <a:pt x="11481" y="17354"/>
                                      </a:lnTo>
                                      <a:lnTo>
                                        <a:pt x="11481" y="16630"/>
                                      </a:lnTo>
                                      <a:cubicBezTo>
                                        <a:pt x="11481" y="13290"/>
                                        <a:pt x="10338" y="10687"/>
                                        <a:pt x="8141" y="8807"/>
                                      </a:cubicBezTo>
                                      <a:lnTo>
                                        <a:pt x="0" y="6379"/>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3" name="Shape 31865"/>
                              <wps:cNvSpPr>
                                <a:spLocks/>
                              </wps:cNvSpPr>
                              <wps:spPr bwMode="auto">
                                <a:xfrm>
                                  <a:off x="17131" y="0"/>
                                  <a:ext cx="91" cy="618"/>
                                </a:xfrm>
                                <a:custGeom>
                                  <a:avLst/>
                                  <a:gdLst>
                                    <a:gd name="T0" fmla="*/ 0 w 9144"/>
                                    <a:gd name="T1" fmla="*/ 0 h 61879"/>
                                    <a:gd name="T2" fmla="*/ 9144 w 9144"/>
                                    <a:gd name="T3" fmla="*/ 0 h 61879"/>
                                    <a:gd name="T4" fmla="*/ 9144 w 9144"/>
                                    <a:gd name="T5" fmla="*/ 61879 h 61879"/>
                                    <a:gd name="T6" fmla="*/ 0 w 9144"/>
                                    <a:gd name="T7" fmla="*/ 61879 h 61879"/>
                                    <a:gd name="T8" fmla="*/ 0 w 9144"/>
                                    <a:gd name="T9" fmla="*/ 0 h 61879"/>
                                    <a:gd name="T10" fmla="*/ 0 w 9144"/>
                                    <a:gd name="T11" fmla="*/ 0 h 61879"/>
                                    <a:gd name="T12" fmla="*/ 9144 w 9144"/>
                                    <a:gd name="T13" fmla="*/ 61879 h 61879"/>
                                  </a:gdLst>
                                  <a:ahLst/>
                                  <a:cxnLst>
                                    <a:cxn ang="0">
                                      <a:pos x="T0" y="T1"/>
                                    </a:cxn>
                                    <a:cxn ang="0">
                                      <a:pos x="T2" y="T3"/>
                                    </a:cxn>
                                    <a:cxn ang="0">
                                      <a:pos x="T4" y="T5"/>
                                    </a:cxn>
                                    <a:cxn ang="0">
                                      <a:pos x="T6" y="T7"/>
                                    </a:cxn>
                                    <a:cxn ang="0">
                                      <a:pos x="T8" y="T9"/>
                                    </a:cxn>
                                  </a:cxnLst>
                                  <a:rect l="T10" t="T11" r="T12" b="T13"/>
                                  <a:pathLst>
                                    <a:path w="9144" h="61879">
                                      <a:moveTo>
                                        <a:pt x="0" y="0"/>
                                      </a:moveTo>
                                      <a:lnTo>
                                        <a:pt x="9144" y="0"/>
                                      </a:lnTo>
                                      <a:lnTo>
                                        <a:pt x="9144" y="61879"/>
                                      </a:lnTo>
                                      <a:lnTo>
                                        <a:pt x="0" y="61879"/>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4" name="Shape 1597"/>
                              <wps:cNvSpPr>
                                <a:spLocks/>
                              </wps:cNvSpPr>
                              <wps:spPr bwMode="auto">
                                <a:xfrm>
                                  <a:off x="17325" y="166"/>
                                  <a:ext cx="209" cy="455"/>
                                </a:xfrm>
                                <a:custGeom>
                                  <a:avLst/>
                                  <a:gdLst>
                                    <a:gd name="T0" fmla="*/ 20930 w 20930"/>
                                    <a:gd name="T1" fmla="*/ 0 h 45491"/>
                                    <a:gd name="T2" fmla="*/ 20930 w 20930"/>
                                    <a:gd name="T3" fmla="*/ 6173 h 45491"/>
                                    <a:gd name="T4" fmla="*/ 12141 w 20930"/>
                                    <a:gd name="T5" fmla="*/ 9327 h 45491"/>
                                    <a:gd name="T6" fmla="*/ 7900 w 20930"/>
                                    <a:gd name="T7" fmla="*/ 19005 h 45491"/>
                                    <a:gd name="T8" fmla="*/ 20930 w 20930"/>
                                    <a:gd name="T9" fmla="*/ 19005 h 45491"/>
                                    <a:gd name="T10" fmla="*/ 20930 w 20930"/>
                                    <a:gd name="T11" fmla="*/ 24707 h 45491"/>
                                    <a:gd name="T12" fmla="*/ 7658 w 20930"/>
                                    <a:gd name="T13" fmla="*/ 24707 h 45491"/>
                                    <a:gd name="T14" fmla="*/ 12217 w 20930"/>
                                    <a:gd name="T15" fmla="*/ 36276 h 45491"/>
                                    <a:gd name="T16" fmla="*/ 20930 w 20930"/>
                                    <a:gd name="T17" fmla="*/ 39279 h 45491"/>
                                    <a:gd name="T18" fmla="*/ 20930 w 20930"/>
                                    <a:gd name="T19" fmla="*/ 45491 h 45491"/>
                                    <a:gd name="T20" fmla="*/ 6198 w 20930"/>
                                    <a:gd name="T21" fmla="*/ 40175 h 45491"/>
                                    <a:gd name="T22" fmla="*/ 0 w 20930"/>
                                    <a:gd name="T23" fmla="*/ 23411 h 45491"/>
                                    <a:gd name="T24" fmla="*/ 5867 w 20930"/>
                                    <a:gd name="T25" fmla="*/ 6063 h 45491"/>
                                    <a:gd name="T26" fmla="*/ 20930 w 20930"/>
                                    <a:gd name="T27" fmla="*/ 0 h 45491"/>
                                    <a:gd name="T28" fmla="*/ 0 w 20930"/>
                                    <a:gd name="T29" fmla="*/ 0 h 45491"/>
                                    <a:gd name="T30" fmla="*/ 20930 w 20930"/>
                                    <a:gd name="T31" fmla="*/ 45491 h 45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0930" h="45491">
                                      <a:moveTo>
                                        <a:pt x="20930" y="0"/>
                                      </a:moveTo>
                                      <a:lnTo>
                                        <a:pt x="20930" y="6173"/>
                                      </a:lnTo>
                                      <a:lnTo>
                                        <a:pt x="12141" y="9327"/>
                                      </a:lnTo>
                                      <a:cubicBezTo>
                                        <a:pt x="9703" y="11600"/>
                                        <a:pt x="8230" y="14852"/>
                                        <a:pt x="7900" y="19005"/>
                                      </a:cubicBezTo>
                                      <a:lnTo>
                                        <a:pt x="20930" y="19005"/>
                                      </a:lnTo>
                                      <a:lnTo>
                                        <a:pt x="20930" y="24707"/>
                                      </a:lnTo>
                                      <a:lnTo>
                                        <a:pt x="7658" y="24707"/>
                                      </a:lnTo>
                                      <a:cubicBezTo>
                                        <a:pt x="7988" y="29761"/>
                                        <a:pt x="9449" y="33660"/>
                                        <a:pt x="12217" y="36276"/>
                                      </a:cubicBezTo>
                                      <a:lnTo>
                                        <a:pt x="20930" y="39279"/>
                                      </a:lnTo>
                                      <a:lnTo>
                                        <a:pt x="20930" y="45491"/>
                                      </a:lnTo>
                                      <a:lnTo>
                                        <a:pt x="6198" y="40175"/>
                                      </a:lnTo>
                                      <a:cubicBezTo>
                                        <a:pt x="2045" y="36111"/>
                                        <a:pt x="0" y="30485"/>
                                        <a:pt x="0" y="23411"/>
                                      </a:cubicBezTo>
                                      <a:cubicBezTo>
                                        <a:pt x="13" y="16160"/>
                                        <a:pt x="1956" y="10381"/>
                                        <a:pt x="5867" y="6063"/>
                                      </a:cubicBezTo>
                                      <a:lnTo>
                                        <a:pt x="2093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5" name="Shape 1598"/>
                              <wps:cNvSpPr>
                                <a:spLocks/>
                              </wps:cNvSpPr>
                              <wps:spPr bwMode="auto">
                                <a:xfrm>
                                  <a:off x="17534" y="526"/>
                                  <a:ext cx="187" cy="103"/>
                                </a:xfrm>
                                <a:custGeom>
                                  <a:avLst/>
                                  <a:gdLst>
                                    <a:gd name="T0" fmla="*/ 18643 w 18643"/>
                                    <a:gd name="T1" fmla="*/ 0 h 10261"/>
                                    <a:gd name="T2" fmla="*/ 18643 w 18643"/>
                                    <a:gd name="T3" fmla="*/ 6921 h 10261"/>
                                    <a:gd name="T4" fmla="*/ 10592 w 18643"/>
                                    <a:gd name="T5" fmla="*/ 9449 h 10261"/>
                                    <a:gd name="T6" fmla="*/ 2197 w 18643"/>
                                    <a:gd name="T7" fmla="*/ 10261 h 10261"/>
                                    <a:gd name="T8" fmla="*/ 0 w 18643"/>
                                    <a:gd name="T9" fmla="*/ 9468 h 10261"/>
                                    <a:gd name="T10" fmla="*/ 0 w 18643"/>
                                    <a:gd name="T11" fmla="*/ 3256 h 10261"/>
                                    <a:gd name="T12" fmla="*/ 2603 w 18643"/>
                                    <a:gd name="T13" fmla="*/ 4153 h 10261"/>
                                    <a:gd name="T14" fmla="*/ 10744 w 18643"/>
                                    <a:gd name="T15" fmla="*/ 3175 h 10261"/>
                                    <a:gd name="T16" fmla="*/ 18643 w 18643"/>
                                    <a:gd name="T17" fmla="*/ 0 h 10261"/>
                                    <a:gd name="T18" fmla="*/ 0 w 18643"/>
                                    <a:gd name="T19" fmla="*/ 0 h 10261"/>
                                    <a:gd name="T20" fmla="*/ 18643 w 18643"/>
                                    <a:gd name="T21" fmla="*/ 10261 h 10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643" h="10261">
                                      <a:moveTo>
                                        <a:pt x="18643" y="0"/>
                                      </a:moveTo>
                                      <a:lnTo>
                                        <a:pt x="18643" y="6921"/>
                                      </a:lnTo>
                                      <a:cubicBezTo>
                                        <a:pt x="16040" y="8065"/>
                                        <a:pt x="13360" y="8966"/>
                                        <a:pt x="10592" y="9449"/>
                                      </a:cubicBezTo>
                                      <a:cubicBezTo>
                                        <a:pt x="7823" y="9931"/>
                                        <a:pt x="4966" y="10261"/>
                                        <a:pt x="2197" y="10261"/>
                                      </a:cubicBezTo>
                                      <a:lnTo>
                                        <a:pt x="0" y="9468"/>
                                      </a:lnTo>
                                      <a:lnTo>
                                        <a:pt x="0" y="3256"/>
                                      </a:lnTo>
                                      <a:lnTo>
                                        <a:pt x="2603" y="4153"/>
                                      </a:lnTo>
                                      <a:cubicBezTo>
                                        <a:pt x="5372" y="4153"/>
                                        <a:pt x="8141" y="3835"/>
                                        <a:pt x="10744" y="3175"/>
                                      </a:cubicBezTo>
                                      <a:cubicBezTo>
                                        <a:pt x="13360" y="2527"/>
                                        <a:pt x="16040" y="1473"/>
                                        <a:pt x="1864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6" name="Shape 1599"/>
                              <wps:cNvSpPr>
                                <a:spLocks/>
                              </wps:cNvSpPr>
                              <wps:spPr bwMode="auto">
                                <a:xfrm>
                                  <a:off x="17534" y="162"/>
                                  <a:ext cx="204" cy="251"/>
                                </a:xfrm>
                                <a:custGeom>
                                  <a:avLst/>
                                  <a:gdLst>
                                    <a:gd name="T0" fmla="*/ 901 w 20358"/>
                                    <a:gd name="T1" fmla="*/ 0 h 25070"/>
                                    <a:gd name="T2" fmla="*/ 15151 w 20358"/>
                                    <a:gd name="T3" fmla="*/ 5778 h 25070"/>
                                    <a:gd name="T4" fmla="*/ 20358 w 20358"/>
                                    <a:gd name="T5" fmla="*/ 21488 h 25070"/>
                                    <a:gd name="T6" fmla="*/ 20358 w 20358"/>
                                    <a:gd name="T7" fmla="*/ 25070 h 25070"/>
                                    <a:gd name="T8" fmla="*/ 0 w 20358"/>
                                    <a:gd name="T9" fmla="*/ 25070 h 25070"/>
                                    <a:gd name="T10" fmla="*/ 0 w 20358"/>
                                    <a:gd name="T11" fmla="*/ 19367 h 25070"/>
                                    <a:gd name="T12" fmla="*/ 13030 w 20358"/>
                                    <a:gd name="T13" fmla="*/ 19367 h 25070"/>
                                    <a:gd name="T14" fmla="*/ 9690 w 20358"/>
                                    <a:gd name="T15" fmla="*/ 9766 h 25070"/>
                                    <a:gd name="T16" fmla="*/ 978 w 20358"/>
                                    <a:gd name="T17" fmla="*/ 6185 h 25070"/>
                                    <a:gd name="T18" fmla="*/ 0 w 20358"/>
                                    <a:gd name="T19" fmla="*/ 6536 h 25070"/>
                                    <a:gd name="T20" fmla="*/ 0 w 20358"/>
                                    <a:gd name="T21" fmla="*/ 363 h 25070"/>
                                    <a:gd name="T22" fmla="*/ 901 w 20358"/>
                                    <a:gd name="T23" fmla="*/ 0 h 25070"/>
                                    <a:gd name="T24" fmla="*/ 0 w 20358"/>
                                    <a:gd name="T25" fmla="*/ 0 h 25070"/>
                                    <a:gd name="T26" fmla="*/ 20358 w 20358"/>
                                    <a:gd name="T27" fmla="*/ 25070 h 2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358" h="25070">
                                      <a:moveTo>
                                        <a:pt x="901" y="0"/>
                                      </a:moveTo>
                                      <a:cubicBezTo>
                                        <a:pt x="6921" y="0"/>
                                        <a:pt x="11646" y="1943"/>
                                        <a:pt x="15151" y="5778"/>
                                      </a:cubicBezTo>
                                      <a:cubicBezTo>
                                        <a:pt x="18567" y="9677"/>
                                        <a:pt x="20358" y="14897"/>
                                        <a:pt x="20358" y="21488"/>
                                      </a:cubicBezTo>
                                      <a:lnTo>
                                        <a:pt x="20358" y="25070"/>
                                      </a:lnTo>
                                      <a:lnTo>
                                        <a:pt x="0" y="25070"/>
                                      </a:lnTo>
                                      <a:lnTo>
                                        <a:pt x="0" y="19367"/>
                                      </a:lnTo>
                                      <a:lnTo>
                                        <a:pt x="13030" y="19367"/>
                                      </a:lnTo>
                                      <a:cubicBezTo>
                                        <a:pt x="12954" y="15380"/>
                                        <a:pt x="11811" y="12205"/>
                                        <a:pt x="9690" y="9766"/>
                                      </a:cubicBezTo>
                                      <a:cubicBezTo>
                                        <a:pt x="7493" y="7404"/>
                                        <a:pt x="4559" y="6185"/>
                                        <a:pt x="978" y="6185"/>
                                      </a:cubicBezTo>
                                      <a:lnTo>
                                        <a:pt x="0" y="6536"/>
                                      </a:lnTo>
                                      <a:lnTo>
                                        <a:pt x="0" y="363"/>
                                      </a:lnTo>
                                      <a:lnTo>
                                        <a:pt x="901"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7" name="Shape 1600"/>
                              <wps:cNvSpPr>
                                <a:spLocks/>
                              </wps:cNvSpPr>
                              <wps:spPr bwMode="auto">
                                <a:xfrm>
                                  <a:off x="18059" y="0"/>
                                  <a:ext cx="283" cy="618"/>
                                </a:xfrm>
                                <a:custGeom>
                                  <a:avLst/>
                                  <a:gdLst>
                                    <a:gd name="T0" fmla="*/ 21412 w 28334"/>
                                    <a:gd name="T1" fmla="*/ 0 h 61875"/>
                                    <a:gd name="T2" fmla="*/ 28334 w 28334"/>
                                    <a:gd name="T3" fmla="*/ 0 h 61875"/>
                                    <a:gd name="T4" fmla="*/ 28334 w 28334"/>
                                    <a:gd name="T5" fmla="*/ 6109 h 61875"/>
                                    <a:gd name="T6" fmla="*/ 21336 w 28334"/>
                                    <a:gd name="T7" fmla="*/ 6109 h 61875"/>
                                    <a:gd name="T8" fmla="*/ 15875 w 28334"/>
                                    <a:gd name="T9" fmla="*/ 7734 h 61875"/>
                                    <a:gd name="T10" fmla="*/ 14325 w 28334"/>
                                    <a:gd name="T11" fmla="*/ 13437 h 61875"/>
                                    <a:gd name="T12" fmla="*/ 14325 w 28334"/>
                                    <a:gd name="T13" fmla="*/ 17348 h 61875"/>
                                    <a:gd name="T14" fmla="*/ 26378 w 28334"/>
                                    <a:gd name="T15" fmla="*/ 17348 h 61875"/>
                                    <a:gd name="T16" fmla="*/ 26378 w 28334"/>
                                    <a:gd name="T17" fmla="*/ 23038 h 61875"/>
                                    <a:gd name="T18" fmla="*/ 14325 w 28334"/>
                                    <a:gd name="T19" fmla="*/ 23038 h 61875"/>
                                    <a:gd name="T20" fmla="*/ 14325 w 28334"/>
                                    <a:gd name="T21" fmla="*/ 61875 h 61875"/>
                                    <a:gd name="T22" fmla="*/ 6998 w 28334"/>
                                    <a:gd name="T23" fmla="*/ 61875 h 61875"/>
                                    <a:gd name="T24" fmla="*/ 6998 w 28334"/>
                                    <a:gd name="T25" fmla="*/ 23038 h 61875"/>
                                    <a:gd name="T26" fmla="*/ 0 w 28334"/>
                                    <a:gd name="T27" fmla="*/ 23038 h 61875"/>
                                    <a:gd name="T28" fmla="*/ 0 w 28334"/>
                                    <a:gd name="T29" fmla="*/ 17348 h 61875"/>
                                    <a:gd name="T30" fmla="*/ 6998 w 28334"/>
                                    <a:gd name="T31" fmla="*/ 17348 h 61875"/>
                                    <a:gd name="T32" fmla="*/ 6998 w 28334"/>
                                    <a:gd name="T33" fmla="*/ 14250 h 61875"/>
                                    <a:gd name="T34" fmla="*/ 10414 w 28334"/>
                                    <a:gd name="T35" fmla="*/ 3416 h 61875"/>
                                    <a:gd name="T36" fmla="*/ 21412 w 28334"/>
                                    <a:gd name="T37" fmla="*/ 0 h 61875"/>
                                    <a:gd name="T38" fmla="*/ 0 w 28334"/>
                                    <a:gd name="T39" fmla="*/ 0 h 61875"/>
                                    <a:gd name="T40" fmla="*/ 28334 w 28334"/>
                                    <a:gd name="T41" fmla="*/ 61875 h 6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334" h="61875">
                                      <a:moveTo>
                                        <a:pt x="21412" y="0"/>
                                      </a:moveTo>
                                      <a:lnTo>
                                        <a:pt x="28334" y="0"/>
                                      </a:lnTo>
                                      <a:lnTo>
                                        <a:pt x="28334" y="6109"/>
                                      </a:lnTo>
                                      <a:lnTo>
                                        <a:pt x="21336" y="6109"/>
                                      </a:lnTo>
                                      <a:cubicBezTo>
                                        <a:pt x="18720" y="6109"/>
                                        <a:pt x="16853" y="6680"/>
                                        <a:pt x="15875" y="7734"/>
                                      </a:cubicBezTo>
                                      <a:cubicBezTo>
                                        <a:pt x="14821" y="8788"/>
                                        <a:pt x="14325" y="10668"/>
                                        <a:pt x="14325" y="13437"/>
                                      </a:cubicBezTo>
                                      <a:lnTo>
                                        <a:pt x="14325" y="17348"/>
                                      </a:lnTo>
                                      <a:lnTo>
                                        <a:pt x="26378" y="17348"/>
                                      </a:lnTo>
                                      <a:lnTo>
                                        <a:pt x="26378" y="23038"/>
                                      </a:lnTo>
                                      <a:lnTo>
                                        <a:pt x="14325" y="23038"/>
                                      </a:lnTo>
                                      <a:lnTo>
                                        <a:pt x="14325" y="61875"/>
                                      </a:lnTo>
                                      <a:lnTo>
                                        <a:pt x="6998" y="61875"/>
                                      </a:lnTo>
                                      <a:lnTo>
                                        <a:pt x="6998" y="23038"/>
                                      </a:lnTo>
                                      <a:lnTo>
                                        <a:pt x="0" y="23038"/>
                                      </a:lnTo>
                                      <a:lnTo>
                                        <a:pt x="0" y="17348"/>
                                      </a:lnTo>
                                      <a:lnTo>
                                        <a:pt x="6998" y="17348"/>
                                      </a:lnTo>
                                      <a:lnTo>
                                        <a:pt x="6998" y="14250"/>
                                      </a:lnTo>
                                      <a:cubicBezTo>
                                        <a:pt x="6998" y="9360"/>
                                        <a:pt x="8141" y="5702"/>
                                        <a:pt x="10414" y="3416"/>
                                      </a:cubicBezTo>
                                      <a:cubicBezTo>
                                        <a:pt x="12700" y="1143"/>
                                        <a:pt x="16370" y="0"/>
                                        <a:pt x="21412"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8" name="Shape 1601"/>
                              <wps:cNvSpPr>
                                <a:spLocks/>
                              </wps:cNvSpPr>
                              <wps:spPr bwMode="auto">
                                <a:xfrm>
                                  <a:off x="18376" y="340"/>
                                  <a:ext cx="188" cy="289"/>
                                </a:xfrm>
                                <a:custGeom>
                                  <a:avLst/>
                                  <a:gdLst>
                                    <a:gd name="T0" fmla="*/ 18809 w 18809"/>
                                    <a:gd name="T1" fmla="*/ 0 h 28847"/>
                                    <a:gd name="T2" fmla="*/ 18809 w 18809"/>
                                    <a:gd name="T3" fmla="*/ 6090 h 28847"/>
                                    <a:gd name="T4" fmla="*/ 10744 w 18809"/>
                                    <a:gd name="T5" fmla="*/ 7422 h 28847"/>
                                    <a:gd name="T6" fmla="*/ 7328 w 18809"/>
                                    <a:gd name="T7" fmla="*/ 14344 h 28847"/>
                                    <a:gd name="T8" fmla="*/ 9842 w 18809"/>
                                    <a:gd name="T9" fmla="*/ 20541 h 28847"/>
                                    <a:gd name="T10" fmla="*/ 16853 w 18809"/>
                                    <a:gd name="T11" fmla="*/ 22815 h 28847"/>
                                    <a:gd name="T12" fmla="*/ 18809 w 18809"/>
                                    <a:gd name="T13" fmla="*/ 21950 h 28847"/>
                                    <a:gd name="T14" fmla="*/ 18809 w 18809"/>
                                    <a:gd name="T15" fmla="*/ 28041 h 28847"/>
                                    <a:gd name="T16" fmla="*/ 14897 w 18809"/>
                                    <a:gd name="T17" fmla="*/ 28847 h 28847"/>
                                    <a:gd name="T18" fmla="*/ 3988 w 18809"/>
                                    <a:gd name="T19" fmla="*/ 25101 h 28847"/>
                                    <a:gd name="T20" fmla="*/ 0 w 18809"/>
                                    <a:gd name="T21" fmla="*/ 14839 h 28847"/>
                                    <a:gd name="T22" fmla="*/ 5042 w 18809"/>
                                    <a:gd name="T23" fmla="*/ 3523 h 28847"/>
                                    <a:gd name="T24" fmla="*/ 18809 w 18809"/>
                                    <a:gd name="T25" fmla="*/ 0 h 28847"/>
                                    <a:gd name="T26" fmla="*/ 0 w 18809"/>
                                    <a:gd name="T27" fmla="*/ 0 h 28847"/>
                                    <a:gd name="T28" fmla="*/ 18809 w 18809"/>
                                    <a:gd name="T29" fmla="*/ 28847 h 28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9" h="28847">
                                      <a:moveTo>
                                        <a:pt x="18809" y="0"/>
                                      </a:moveTo>
                                      <a:lnTo>
                                        <a:pt x="18809" y="6090"/>
                                      </a:lnTo>
                                      <a:lnTo>
                                        <a:pt x="10744" y="7422"/>
                                      </a:lnTo>
                                      <a:cubicBezTo>
                                        <a:pt x="8471" y="8807"/>
                                        <a:pt x="7328" y="11093"/>
                                        <a:pt x="7328" y="14344"/>
                                      </a:cubicBezTo>
                                      <a:cubicBezTo>
                                        <a:pt x="7328" y="16947"/>
                                        <a:pt x="8141" y="19068"/>
                                        <a:pt x="9842" y="20541"/>
                                      </a:cubicBezTo>
                                      <a:cubicBezTo>
                                        <a:pt x="11557" y="22078"/>
                                        <a:pt x="13919" y="22815"/>
                                        <a:pt x="16853" y="22815"/>
                                      </a:cubicBezTo>
                                      <a:lnTo>
                                        <a:pt x="18809" y="21950"/>
                                      </a:lnTo>
                                      <a:lnTo>
                                        <a:pt x="18809" y="28041"/>
                                      </a:lnTo>
                                      <a:lnTo>
                                        <a:pt x="14897" y="28847"/>
                                      </a:lnTo>
                                      <a:cubicBezTo>
                                        <a:pt x="10338" y="28835"/>
                                        <a:pt x="6667" y="27615"/>
                                        <a:pt x="3988" y="25101"/>
                                      </a:cubicBezTo>
                                      <a:cubicBezTo>
                                        <a:pt x="1295" y="22573"/>
                                        <a:pt x="0" y="19157"/>
                                        <a:pt x="0" y="14839"/>
                                      </a:cubicBezTo>
                                      <a:cubicBezTo>
                                        <a:pt x="0" y="9873"/>
                                        <a:pt x="1625" y="6127"/>
                                        <a:pt x="5042" y="3523"/>
                                      </a:cubicBezTo>
                                      <a:lnTo>
                                        <a:pt x="18809"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99" name="Shape 1602"/>
                              <wps:cNvSpPr>
                                <a:spLocks/>
                              </wps:cNvSpPr>
                              <wps:spPr bwMode="auto">
                                <a:xfrm>
                                  <a:off x="18408" y="162"/>
                                  <a:ext cx="156" cy="99"/>
                                </a:xfrm>
                                <a:custGeom>
                                  <a:avLst/>
                                  <a:gdLst>
                                    <a:gd name="T0" fmla="*/ 15151 w 15558"/>
                                    <a:gd name="T1" fmla="*/ 0 h 9855"/>
                                    <a:gd name="T2" fmla="*/ 15558 w 15558"/>
                                    <a:gd name="T3" fmla="*/ 142 h 9855"/>
                                    <a:gd name="T4" fmla="*/ 15558 w 15558"/>
                                    <a:gd name="T5" fmla="*/ 6526 h 9855"/>
                                    <a:gd name="T6" fmla="*/ 14415 w 15558"/>
                                    <a:gd name="T7" fmla="*/ 6185 h 9855"/>
                                    <a:gd name="T8" fmla="*/ 6922 w 15558"/>
                                    <a:gd name="T9" fmla="*/ 7163 h 9855"/>
                                    <a:gd name="T10" fmla="*/ 0 w 15558"/>
                                    <a:gd name="T11" fmla="*/ 9855 h 9855"/>
                                    <a:gd name="T12" fmla="*/ 0 w 15558"/>
                                    <a:gd name="T13" fmla="*/ 3099 h 9855"/>
                                    <a:gd name="T14" fmla="*/ 7734 w 15558"/>
                                    <a:gd name="T15" fmla="*/ 813 h 9855"/>
                                    <a:gd name="T16" fmla="*/ 15151 w 15558"/>
                                    <a:gd name="T17" fmla="*/ 0 h 9855"/>
                                    <a:gd name="T18" fmla="*/ 0 w 15558"/>
                                    <a:gd name="T19" fmla="*/ 0 h 9855"/>
                                    <a:gd name="T20" fmla="*/ 15558 w 15558"/>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8" h="9855">
                                      <a:moveTo>
                                        <a:pt x="15151" y="0"/>
                                      </a:moveTo>
                                      <a:lnTo>
                                        <a:pt x="15558" y="142"/>
                                      </a:lnTo>
                                      <a:lnTo>
                                        <a:pt x="15558" y="6526"/>
                                      </a:lnTo>
                                      <a:lnTo>
                                        <a:pt x="14415" y="6185"/>
                                      </a:lnTo>
                                      <a:cubicBezTo>
                                        <a:pt x="11811" y="6185"/>
                                        <a:pt x="9360" y="6515"/>
                                        <a:pt x="6922" y="7163"/>
                                      </a:cubicBezTo>
                                      <a:cubicBezTo>
                                        <a:pt x="4483" y="7810"/>
                                        <a:pt x="2197" y="8712"/>
                                        <a:pt x="0" y="9855"/>
                                      </a:cubicBezTo>
                                      <a:lnTo>
                                        <a:pt x="0" y="3099"/>
                                      </a:lnTo>
                                      <a:cubicBezTo>
                                        <a:pt x="2604" y="2121"/>
                                        <a:pt x="5207" y="1308"/>
                                        <a:pt x="7734" y="813"/>
                                      </a:cubicBezTo>
                                      <a:cubicBezTo>
                                        <a:pt x="10262" y="330"/>
                                        <a:pt x="12700" y="0"/>
                                        <a:pt x="15151"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0" name="Shape 1603"/>
                              <wps:cNvSpPr>
                                <a:spLocks/>
                              </wps:cNvSpPr>
                              <wps:spPr bwMode="auto">
                                <a:xfrm>
                                  <a:off x="18564" y="164"/>
                                  <a:ext cx="188" cy="457"/>
                                </a:xfrm>
                                <a:custGeom>
                                  <a:avLst/>
                                  <a:gdLst>
                                    <a:gd name="T0" fmla="*/ 0 w 18809"/>
                                    <a:gd name="T1" fmla="*/ 0 h 45711"/>
                                    <a:gd name="T2" fmla="*/ 13995 w 18809"/>
                                    <a:gd name="T3" fmla="*/ 4900 h 45711"/>
                                    <a:gd name="T4" fmla="*/ 18809 w 18809"/>
                                    <a:gd name="T5" fmla="*/ 20051 h 45711"/>
                                    <a:gd name="T6" fmla="*/ 18809 w 18809"/>
                                    <a:gd name="T7" fmla="*/ 45451 h 45711"/>
                                    <a:gd name="T8" fmla="*/ 11481 w 18809"/>
                                    <a:gd name="T9" fmla="*/ 45451 h 45711"/>
                                    <a:gd name="T10" fmla="*/ 11481 w 18809"/>
                                    <a:gd name="T11" fmla="*/ 38694 h 45711"/>
                                    <a:gd name="T12" fmla="*/ 5207 w 18809"/>
                                    <a:gd name="T13" fmla="*/ 44638 h 45711"/>
                                    <a:gd name="T14" fmla="*/ 0 w 18809"/>
                                    <a:gd name="T15" fmla="*/ 45711 h 45711"/>
                                    <a:gd name="T16" fmla="*/ 0 w 18809"/>
                                    <a:gd name="T17" fmla="*/ 39620 h 45711"/>
                                    <a:gd name="T18" fmla="*/ 7810 w 18809"/>
                                    <a:gd name="T19" fmla="*/ 36167 h 45711"/>
                                    <a:gd name="T20" fmla="*/ 11468 w 18809"/>
                                    <a:gd name="T21" fmla="*/ 24686 h 45711"/>
                                    <a:gd name="T22" fmla="*/ 11481 w 18809"/>
                                    <a:gd name="T23" fmla="*/ 23061 h 45711"/>
                                    <a:gd name="T24" fmla="*/ 4229 w 18809"/>
                                    <a:gd name="T25" fmla="*/ 23061 h 45711"/>
                                    <a:gd name="T26" fmla="*/ 0 w 18809"/>
                                    <a:gd name="T27" fmla="*/ 23760 h 45711"/>
                                    <a:gd name="T28" fmla="*/ 0 w 18809"/>
                                    <a:gd name="T29" fmla="*/ 17670 h 45711"/>
                                    <a:gd name="T30" fmla="*/ 1219 w 18809"/>
                                    <a:gd name="T31" fmla="*/ 17358 h 45711"/>
                                    <a:gd name="T32" fmla="*/ 11481 w 18809"/>
                                    <a:gd name="T33" fmla="*/ 17358 h 45711"/>
                                    <a:gd name="T34" fmla="*/ 11481 w 18809"/>
                                    <a:gd name="T35" fmla="*/ 16634 h 45711"/>
                                    <a:gd name="T36" fmla="*/ 8141 w 18809"/>
                                    <a:gd name="T37" fmla="*/ 8811 h 45711"/>
                                    <a:gd name="T38" fmla="*/ 0 w 18809"/>
                                    <a:gd name="T39" fmla="*/ 6384 h 45711"/>
                                    <a:gd name="T40" fmla="*/ 0 w 18809"/>
                                    <a:gd name="T41" fmla="*/ 0 h 45711"/>
                                    <a:gd name="T42" fmla="*/ 0 w 18809"/>
                                    <a:gd name="T43" fmla="*/ 0 h 45711"/>
                                    <a:gd name="T44" fmla="*/ 18809 w 18809"/>
                                    <a:gd name="T45" fmla="*/ 45711 h 457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809" h="45711">
                                      <a:moveTo>
                                        <a:pt x="0" y="0"/>
                                      </a:moveTo>
                                      <a:lnTo>
                                        <a:pt x="13995" y="4900"/>
                                      </a:lnTo>
                                      <a:cubicBezTo>
                                        <a:pt x="17170" y="8240"/>
                                        <a:pt x="18809" y="13294"/>
                                        <a:pt x="18809" y="20051"/>
                                      </a:cubicBezTo>
                                      <a:lnTo>
                                        <a:pt x="18809" y="45451"/>
                                      </a:lnTo>
                                      <a:lnTo>
                                        <a:pt x="11481" y="45451"/>
                                      </a:lnTo>
                                      <a:lnTo>
                                        <a:pt x="11481" y="38694"/>
                                      </a:lnTo>
                                      <a:cubicBezTo>
                                        <a:pt x="9766" y="41463"/>
                                        <a:pt x="7645" y="43419"/>
                                        <a:pt x="5207" y="44638"/>
                                      </a:cubicBezTo>
                                      <a:lnTo>
                                        <a:pt x="0" y="45711"/>
                                      </a:lnTo>
                                      <a:lnTo>
                                        <a:pt x="0" y="39620"/>
                                      </a:lnTo>
                                      <a:lnTo>
                                        <a:pt x="7810" y="36167"/>
                                      </a:lnTo>
                                      <a:cubicBezTo>
                                        <a:pt x="10249" y="33322"/>
                                        <a:pt x="11468" y="29499"/>
                                        <a:pt x="11468" y="24686"/>
                                      </a:cubicBezTo>
                                      <a:lnTo>
                                        <a:pt x="11481" y="23061"/>
                                      </a:lnTo>
                                      <a:lnTo>
                                        <a:pt x="4229" y="23061"/>
                                      </a:lnTo>
                                      <a:lnTo>
                                        <a:pt x="0" y="23760"/>
                                      </a:lnTo>
                                      <a:lnTo>
                                        <a:pt x="0" y="17670"/>
                                      </a:lnTo>
                                      <a:lnTo>
                                        <a:pt x="1219" y="17358"/>
                                      </a:lnTo>
                                      <a:lnTo>
                                        <a:pt x="11481" y="17358"/>
                                      </a:lnTo>
                                      <a:lnTo>
                                        <a:pt x="11481" y="16634"/>
                                      </a:lnTo>
                                      <a:cubicBezTo>
                                        <a:pt x="11481" y="13294"/>
                                        <a:pt x="10337" y="10691"/>
                                        <a:pt x="8141" y="8811"/>
                                      </a:cubicBezTo>
                                      <a:lnTo>
                                        <a:pt x="0" y="6384"/>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1" name="Shape 1604"/>
                              <wps:cNvSpPr>
                                <a:spLocks/>
                              </wps:cNvSpPr>
                              <wps:spPr bwMode="auto">
                                <a:xfrm>
                                  <a:off x="18871" y="162"/>
                                  <a:ext cx="352" cy="467"/>
                                </a:xfrm>
                                <a:custGeom>
                                  <a:avLst/>
                                  <a:gdLst>
                                    <a:gd name="T0" fmla="*/ 22390 w 35255"/>
                                    <a:gd name="T1" fmla="*/ 0 h 46660"/>
                                    <a:gd name="T2" fmla="*/ 28982 w 35255"/>
                                    <a:gd name="T3" fmla="*/ 736 h 46660"/>
                                    <a:gd name="T4" fmla="*/ 35255 w 35255"/>
                                    <a:gd name="T5" fmla="*/ 2768 h 46660"/>
                                    <a:gd name="T6" fmla="*/ 35255 w 35255"/>
                                    <a:gd name="T7" fmla="*/ 9614 h 46660"/>
                                    <a:gd name="T8" fmla="*/ 28982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2 w 35255"/>
                                    <a:gd name="T21" fmla="*/ 39738 h 46660"/>
                                    <a:gd name="T22" fmla="*/ 35255 w 35255"/>
                                    <a:gd name="T23" fmla="*/ 37135 h 46660"/>
                                    <a:gd name="T24" fmla="*/ 35255 w 35255"/>
                                    <a:gd name="T25" fmla="*/ 43891 h 46660"/>
                                    <a:gd name="T26" fmla="*/ 28905 w 35255"/>
                                    <a:gd name="T27" fmla="*/ 45999 h 46660"/>
                                    <a:gd name="T28" fmla="*/ 21908 w 35255"/>
                                    <a:gd name="T29" fmla="*/ 46660 h 46660"/>
                                    <a:gd name="T30" fmla="*/ 5943 w 35255"/>
                                    <a:gd name="T31" fmla="*/ 40386 h 46660"/>
                                    <a:gd name="T32" fmla="*/ 0 w 35255"/>
                                    <a:gd name="T33" fmla="*/ 23368 h 46660"/>
                                    <a:gd name="T34" fmla="*/ 5943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76" y="0"/>
                                        <a:pt x="26873" y="241"/>
                                        <a:pt x="28982" y="736"/>
                                      </a:cubicBezTo>
                                      <a:cubicBezTo>
                                        <a:pt x="31102" y="1219"/>
                                        <a:pt x="33223" y="1879"/>
                                        <a:pt x="35255" y="2768"/>
                                      </a:cubicBezTo>
                                      <a:lnTo>
                                        <a:pt x="35255" y="9614"/>
                                      </a:lnTo>
                                      <a:cubicBezTo>
                                        <a:pt x="33134" y="8471"/>
                                        <a:pt x="31102" y="7658"/>
                                        <a:pt x="28982" y="7086"/>
                                      </a:cubicBezTo>
                                      <a:cubicBezTo>
                                        <a:pt x="26873" y="6515"/>
                                        <a:pt x="24828" y="6185"/>
                                        <a:pt x="22720" y="6185"/>
                                      </a:cubicBezTo>
                                      <a:cubicBezTo>
                                        <a:pt x="17996" y="6185"/>
                                        <a:pt x="14250" y="7734"/>
                                        <a:pt x="11646" y="10744"/>
                                      </a:cubicBezTo>
                                      <a:cubicBezTo>
                                        <a:pt x="9042" y="13754"/>
                                        <a:pt x="7734" y="17996"/>
                                        <a:pt x="7734" y="23368"/>
                                      </a:cubicBezTo>
                                      <a:cubicBezTo>
                                        <a:pt x="7734" y="28816"/>
                                        <a:pt x="9042" y="33058"/>
                                        <a:pt x="11646" y="36068"/>
                                      </a:cubicBezTo>
                                      <a:cubicBezTo>
                                        <a:pt x="14250" y="39078"/>
                                        <a:pt x="17996" y="40551"/>
                                        <a:pt x="22720" y="40551"/>
                                      </a:cubicBezTo>
                                      <a:cubicBezTo>
                                        <a:pt x="24828" y="40551"/>
                                        <a:pt x="26873" y="40310"/>
                                        <a:pt x="28982" y="39738"/>
                                      </a:cubicBezTo>
                                      <a:cubicBezTo>
                                        <a:pt x="31102" y="39167"/>
                                        <a:pt x="33134" y="38265"/>
                                        <a:pt x="35255" y="37135"/>
                                      </a:cubicBezTo>
                                      <a:lnTo>
                                        <a:pt x="35255" y="43891"/>
                                      </a:lnTo>
                                      <a:cubicBezTo>
                                        <a:pt x="33134" y="44856"/>
                                        <a:pt x="31026" y="45593"/>
                                        <a:pt x="28905" y="45999"/>
                                      </a:cubicBezTo>
                                      <a:cubicBezTo>
                                        <a:pt x="26708" y="46406"/>
                                        <a:pt x="24346" y="46660"/>
                                        <a:pt x="21908" y="46660"/>
                                      </a:cubicBezTo>
                                      <a:cubicBezTo>
                                        <a:pt x="15227" y="46647"/>
                                        <a:pt x="9855" y="44615"/>
                                        <a:pt x="5943" y="40386"/>
                                      </a:cubicBezTo>
                                      <a:cubicBezTo>
                                        <a:pt x="1956" y="36233"/>
                                        <a:pt x="0" y="30531"/>
                                        <a:pt x="0" y="23368"/>
                                      </a:cubicBezTo>
                                      <a:cubicBezTo>
                                        <a:pt x="0" y="16116"/>
                                        <a:pt x="1956" y="10426"/>
                                        <a:pt x="5943" y="6274"/>
                                      </a:cubicBezTo>
                                      <a:cubicBezTo>
                                        <a:pt x="9932" y="2121"/>
                                        <a:pt x="15392" y="0"/>
                                        <a:pt x="2239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2" name="Shape 1605"/>
                              <wps:cNvSpPr>
                                <a:spLocks/>
                              </wps:cNvSpPr>
                              <wps:spPr bwMode="auto">
                                <a:xfrm>
                                  <a:off x="19296" y="47"/>
                                  <a:ext cx="277" cy="571"/>
                                </a:xfrm>
                                <a:custGeom>
                                  <a:avLst/>
                                  <a:gdLst>
                                    <a:gd name="T0" fmla="*/ 5372 w 27762"/>
                                    <a:gd name="T1" fmla="*/ 0 h 57163"/>
                                    <a:gd name="T2" fmla="*/ 12700 w 27762"/>
                                    <a:gd name="T3" fmla="*/ 0 h 57163"/>
                                    <a:gd name="T4" fmla="*/ 12700 w 27762"/>
                                    <a:gd name="T5" fmla="*/ 12624 h 57163"/>
                                    <a:gd name="T6" fmla="*/ 27762 w 27762"/>
                                    <a:gd name="T7" fmla="*/ 12624 h 57163"/>
                                    <a:gd name="T8" fmla="*/ 27762 w 27762"/>
                                    <a:gd name="T9" fmla="*/ 18326 h 57163"/>
                                    <a:gd name="T10" fmla="*/ 12700 w 27762"/>
                                    <a:gd name="T11" fmla="*/ 18326 h 57163"/>
                                    <a:gd name="T12" fmla="*/ 12700 w 27762"/>
                                    <a:gd name="T13" fmla="*/ 42507 h 57163"/>
                                    <a:gd name="T14" fmla="*/ 14160 w 27762"/>
                                    <a:gd name="T15" fmla="*/ 49505 h 57163"/>
                                    <a:gd name="T16" fmla="*/ 20269 w 27762"/>
                                    <a:gd name="T17" fmla="*/ 51054 h 57163"/>
                                    <a:gd name="T18" fmla="*/ 27762 w 27762"/>
                                    <a:gd name="T19" fmla="*/ 51054 h 57163"/>
                                    <a:gd name="T20" fmla="*/ 27762 w 27762"/>
                                    <a:gd name="T21" fmla="*/ 57163 h 57163"/>
                                    <a:gd name="T22" fmla="*/ 20269 w 27762"/>
                                    <a:gd name="T23" fmla="*/ 57163 h 57163"/>
                                    <a:gd name="T24" fmla="*/ 8547 w 27762"/>
                                    <a:gd name="T25" fmla="*/ 53988 h 57163"/>
                                    <a:gd name="T26" fmla="*/ 5372 w 27762"/>
                                    <a:gd name="T27" fmla="*/ 42507 h 57163"/>
                                    <a:gd name="T28" fmla="*/ 5372 w 27762"/>
                                    <a:gd name="T29" fmla="*/ 18326 h 57163"/>
                                    <a:gd name="T30" fmla="*/ 0 w 27762"/>
                                    <a:gd name="T31" fmla="*/ 18326 h 57163"/>
                                    <a:gd name="T32" fmla="*/ 0 w 27762"/>
                                    <a:gd name="T33" fmla="*/ 12624 h 57163"/>
                                    <a:gd name="T34" fmla="*/ 5372 w 27762"/>
                                    <a:gd name="T35" fmla="*/ 12624 h 57163"/>
                                    <a:gd name="T36" fmla="*/ 5372 w 27762"/>
                                    <a:gd name="T37" fmla="*/ 0 h 57163"/>
                                    <a:gd name="T38" fmla="*/ 0 w 27762"/>
                                    <a:gd name="T39" fmla="*/ 0 h 57163"/>
                                    <a:gd name="T40" fmla="*/ 27762 w 27762"/>
                                    <a:gd name="T41" fmla="*/ 57163 h 57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7762" h="57163">
                                      <a:moveTo>
                                        <a:pt x="5372" y="0"/>
                                      </a:moveTo>
                                      <a:lnTo>
                                        <a:pt x="12700" y="0"/>
                                      </a:lnTo>
                                      <a:lnTo>
                                        <a:pt x="12700" y="12624"/>
                                      </a:lnTo>
                                      <a:lnTo>
                                        <a:pt x="27762" y="12624"/>
                                      </a:lnTo>
                                      <a:lnTo>
                                        <a:pt x="27762" y="18326"/>
                                      </a:lnTo>
                                      <a:lnTo>
                                        <a:pt x="12700" y="18326"/>
                                      </a:lnTo>
                                      <a:lnTo>
                                        <a:pt x="12700" y="42507"/>
                                      </a:lnTo>
                                      <a:cubicBezTo>
                                        <a:pt x="12700" y="46165"/>
                                        <a:pt x="13183" y="48527"/>
                                        <a:pt x="14160" y="49505"/>
                                      </a:cubicBezTo>
                                      <a:cubicBezTo>
                                        <a:pt x="15138" y="50559"/>
                                        <a:pt x="17170" y="51054"/>
                                        <a:pt x="20269" y="51054"/>
                                      </a:cubicBezTo>
                                      <a:lnTo>
                                        <a:pt x="27762" y="51054"/>
                                      </a:lnTo>
                                      <a:lnTo>
                                        <a:pt x="27762" y="57163"/>
                                      </a:lnTo>
                                      <a:lnTo>
                                        <a:pt x="20269" y="57163"/>
                                      </a:lnTo>
                                      <a:cubicBezTo>
                                        <a:pt x="14567" y="57163"/>
                                        <a:pt x="10668" y="56096"/>
                                        <a:pt x="8547" y="53988"/>
                                      </a:cubicBezTo>
                                      <a:cubicBezTo>
                                        <a:pt x="6426" y="51867"/>
                                        <a:pt x="5372" y="48044"/>
                                        <a:pt x="5372" y="42507"/>
                                      </a:cubicBezTo>
                                      <a:lnTo>
                                        <a:pt x="5372" y="18326"/>
                                      </a:lnTo>
                                      <a:lnTo>
                                        <a:pt x="0" y="18326"/>
                                      </a:lnTo>
                                      <a:lnTo>
                                        <a:pt x="0" y="12624"/>
                                      </a:lnTo>
                                      <a:lnTo>
                                        <a:pt x="5372" y="12624"/>
                                      </a:lnTo>
                                      <a:lnTo>
                                        <a:pt x="5372"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3" name="Shape 1606"/>
                              <wps:cNvSpPr>
                                <a:spLocks/>
                              </wps:cNvSpPr>
                              <wps:spPr bwMode="auto">
                                <a:xfrm>
                                  <a:off x="19638" y="162"/>
                                  <a:ext cx="204" cy="467"/>
                                </a:xfrm>
                                <a:custGeom>
                                  <a:avLst/>
                                  <a:gdLst>
                                    <a:gd name="T0" fmla="*/ 20434 w 20434"/>
                                    <a:gd name="T1" fmla="*/ 0 h 46647"/>
                                    <a:gd name="T2" fmla="*/ 20434 w 20434"/>
                                    <a:gd name="T3" fmla="*/ 6185 h 46647"/>
                                    <a:gd name="T4" fmla="*/ 11151 w 20434"/>
                                    <a:gd name="T5" fmla="*/ 10820 h 46647"/>
                                    <a:gd name="T6" fmla="*/ 7734 w 20434"/>
                                    <a:gd name="T7" fmla="*/ 23368 h 46647"/>
                                    <a:gd name="T8" fmla="*/ 11075 w 20434"/>
                                    <a:gd name="T9" fmla="*/ 35979 h 46647"/>
                                    <a:gd name="T10" fmla="*/ 20434 w 20434"/>
                                    <a:gd name="T11" fmla="*/ 40551 h 46647"/>
                                    <a:gd name="T12" fmla="*/ 20434 w 20434"/>
                                    <a:gd name="T13" fmla="*/ 46647 h 46647"/>
                                    <a:gd name="T14" fmla="*/ 5372 w 20434"/>
                                    <a:gd name="T15" fmla="*/ 40462 h 46647"/>
                                    <a:gd name="T16" fmla="*/ 0 w 20434"/>
                                    <a:gd name="T17" fmla="*/ 23368 h 46647"/>
                                    <a:gd name="T18" fmla="*/ 5372 w 20434"/>
                                    <a:gd name="T19" fmla="*/ 6185 h 46647"/>
                                    <a:gd name="T20" fmla="*/ 20434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20434" y="0"/>
                                      </a:moveTo>
                                      <a:lnTo>
                                        <a:pt x="20434" y="6185"/>
                                      </a:lnTo>
                                      <a:cubicBezTo>
                                        <a:pt x="16523" y="6185"/>
                                        <a:pt x="13437" y="7734"/>
                                        <a:pt x="11151" y="10820"/>
                                      </a:cubicBezTo>
                                      <a:cubicBezTo>
                                        <a:pt x="8877" y="13919"/>
                                        <a:pt x="7734" y="18072"/>
                                        <a:pt x="7734" y="23368"/>
                                      </a:cubicBezTo>
                                      <a:cubicBezTo>
                                        <a:pt x="7734" y="28740"/>
                                        <a:pt x="8789" y="32893"/>
                                        <a:pt x="11075" y="35979"/>
                                      </a:cubicBezTo>
                                      <a:cubicBezTo>
                                        <a:pt x="13348" y="39078"/>
                                        <a:pt x="16447" y="40551"/>
                                        <a:pt x="20434" y="40551"/>
                                      </a:cubicBezTo>
                                      <a:lnTo>
                                        <a:pt x="20434" y="46647"/>
                                      </a:lnTo>
                                      <a:cubicBezTo>
                                        <a:pt x="14008" y="46647"/>
                                        <a:pt x="8954" y="44615"/>
                                        <a:pt x="5372" y="40462"/>
                                      </a:cubicBezTo>
                                      <a:cubicBezTo>
                                        <a:pt x="1791" y="36385"/>
                                        <a:pt x="0" y="30696"/>
                                        <a:pt x="0" y="23368"/>
                                      </a:cubicBezTo>
                                      <a:cubicBezTo>
                                        <a:pt x="0" y="16040"/>
                                        <a:pt x="1791" y="10338"/>
                                        <a:pt x="5372" y="6185"/>
                                      </a:cubicBezTo>
                                      <a:cubicBezTo>
                                        <a:pt x="8954" y="2108"/>
                                        <a:pt x="13996" y="0"/>
                                        <a:pt x="2043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4" name="Shape 1607"/>
                              <wps:cNvSpPr>
                                <a:spLocks/>
                              </wps:cNvSpPr>
                              <wps:spPr bwMode="auto">
                                <a:xfrm>
                                  <a:off x="19842" y="162"/>
                                  <a:ext cx="204" cy="467"/>
                                </a:xfrm>
                                <a:custGeom>
                                  <a:avLst/>
                                  <a:gdLst>
                                    <a:gd name="T0" fmla="*/ 0 w 20434"/>
                                    <a:gd name="T1" fmla="*/ 0 h 46647"/>
                                    <a:gd name="T2" fmla="*/ 14986 w 20434"/>
                                    <a:gd name="T3" fmla="*/ 6185 h 46647"/>
                                    <a:gd name="T4" fmla="*/ 20434 w 20434"/>
                                    <a:gd name="T5" fmla="*/ 23368 h 46647"/>
                                    <a:gd name="T6" fmla="*/ 14986 w 20434"/>
                                    <a:gd name="T7" fmla="*/ 40462 h 46647"/>
                                    <a:gd name="T8" fmla="*/ 0 w 20434"/>
                                    <a:gd name="T9" fmla="*/ 46647 h 46647"/>
                                    <a:gd name="T10" fmla="*/ 0 w 20434"/>
                                    <a:gd name="T11" fmla="*/ 40551 h 46647"/>
                                    <a:gd name="T12" fmla="*/ 9284 w 20434"/>
                                    <a:gd name="T13" fmla="*/ 35979 h 46647"/>
                                    <a:gd name="T14" fmla="*/ 12700 w 20434"/>
                                    <a:gd name="T15" fmla="*/ 23368 h 46647"/>
                                    <a:gd name="T16" fmla="*/ 9284 w 20434"/>
                                    <a:gd name="T17" fmla="*/ 10820 h 46647"/>
                                    <a:gd name="T18" fmla="*/ 0 w 20434"/>
                                    <a:gd name="T19" fmla="*/ 6185 h 46647"/>
                                    <a:gd name="T20" fmla="*/ 0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0" y="0"/>
                                      </a:moveTo>
                                      <a:cubicBezTo>
                                        <a:pt x="6350" y="0"/>
                                        <a:pt x="11316" y="2121"/>
                                        <a:pt x="14986" y="6185"/>
                                      </a:cubicBezTo>
                                      <a:cubicBezTo>
                                        <a:pt x="18567" y="10338"/>
                                        <a:pt x="20434" y="16040"/>
                                        <a:pt x="20434" y="23368"/>
                                      </a:cubicBezTo>
                                      <a:cubicBezTo>
                                        <a:pt x="20434" y="30696"/>
                                        <a:pt x="18567" y="36398"/>
                                        <a:pt x="14986" y="40462"/>
                                      </a:cubicBezTo>
                                      <a:cubicBezTo>
                                        <a:pt x="11316" y="44615"/>
                                        <a:pt x="6350" y="46647"/>
                                        <a:pt x="0" y="46647"/>
                                      </a:cubicBezTo>
                                      <a:lnTo>
                                        <a:pt x="0" y="40551"/>
                                      </a:lnTo>
                                      <a:cubicBezTo>
                                        <a:pt x="3912" y="40538"/>
                                        <a:pt x="6998" y="39078"/>
                                        <a:pt x="9284" y="35979"/>
                                      </a:cubicBezTo>
                                      <a:cubicBezTo>
                                        <a:pt x="11557" y="32893"/>
                                        <a:pt x="12700" y="28740"/>
                                        <a:pt x="12700" y="23368"/>
                                      </a:cubicBezTo>
                                      <a:cubicBezTo>
                                        <a:pt x="12700" y="18148"/>
                                        <a:pt x="11557" y="13919"/>
                                        <a:pt x="9284" y="10820"/>
                                      </a:cubicBezTo>
                                      <a:cubicBezTo>
                                        <a:pt x="6998" y="7734"/>
                                        <a:pt x="3912" y="6185"/>
                                        <a:pt x="0" y="6185"/>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5" name="Shape 1608"/>
                              <wps:cNvSpPr>
                                <a:spLocks/>
                              </wps:cNvSpPr>
                              <wps:spPr bwMode="auto">
                                <a:xfrm>
                                  <a:off x="20165" y="162"/>
                                  <a:ext cx="261" cy="456"/>
                                </a:xfrm>
                                <a:custGeom>
                                  <a:avLst/>
                                  <a:gdLst>
                                    <a:gd name="T0" fmla="*/ 22314 w 26060"/>
                                    <a:gd name="T1" fmla="*/ 0 h 45593"/>
                                    <a:gd name="T2" fmla="*/ 24028 w 26060"/>
                                    <a:gd name="T3" fmla="*/ 89 h 45593"/>
                                    <a:gd name="T4" fmla="*/ 26060 w 26060"/>
                                    <a:gd name="T5" fmla="*/ 407 h 45593"/>
                                    <a:gd name="T6" fmla="*/ 26060 w 26060"/>
                                    <a:gd name="T7" fmla="*/ 7900 h 45593"/>
                                    <a:gd name="T8" fmla="*/ 23368 w 26060"/>
                                    <a:gd name="T9" fmla="*/ 6845 h 45593"/>
                                    <a:gd name="T10" fmla="*/ 20193 w 26060"/>
                                    <a:gd name="T11" fmla="*/ 6515 h 45593"/>
                                    <a:gd name="T12" fmla="*/ 10668 w 26060"/>
                                    <a:gd name="T13" fmla="*/ 10592 h 45593"/>
                                    <a:gd name="T14" fmla="*/ 7328 w 26060"/>
                                    <a:gd name="T15" fmla="*/ 22149 h 45593"/>
                                    <a:gd name="T16" fmla="*/ 7341 w 26060"/>
                                    <a:gd name="T17" fmla="*/ 45593 h 45593"/>
                                    <a:gd name="T18" fmla="*/ 0 w 26060"/>
                                    <a:gd name="T19" fmla="*/ 45593 h 45593"/>
                                    <a:gd name="T20" fmla="*/ 0 w 26060"/>
                                    <a:gd name="T21" fmla="*/ 1054 h 45593"/>
                                    <a:gd name="T22" fmla="*/ 7341 w 26060"/>
                                    <a:gd name="T23" fmla="*/ 1054 h 45593"/>
                                    <a:gd name="T24" fmla="*/ 7341 w 26060"/>
                                    <a:gd name="T25" fmla="*/ 7976 h 45593"/>
                                    <a:gd name="T26" fmla="*/ 13272 w 26060"/>
                                    <a:gd name="T27" fmla="*/ 1956 h 45593"/>
                                    <a:gd name="T28" fmla="*/ 22314 w 26060"/>
                                    <a:gd name="T29" fmla="*/ 0 h 45593"/>
                                    <a:gd name="T30" fmla="*/ 0 w 26060"/>
                                    <a:gd name="T31" fmla="*/ 0 h 45593"/>
                                    <a:gd name="T32" fmla="*/ 26060 w 26060"/>
                                    <a:gd name="T33" fmla="*/ 45593 h 45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060" h="45593">
                                      <a:moveTo>
                                        <a:pt x="22314" y="0"/>
                                      </a:moveTo>
                                      <a:cubicBezTo>
                                        <a:pt x="22809" y="0"/>
                                        <a:pt x="23368" y="89"/>
                                        <a:pt x="24028" y="89"/>
                                      </a:cubicBezTo>
                                      <a:cubicBezTo>
                                        <a:pt x="24600" y="165"/>
                                        <a:pt x="25248" y="241"/>
                                        <a:pt x="26060" y="407"/>
                                      </a:cubicBezTo>
                                      <a:lnTo>
                                        <a:pt x="26060" y="7900"/>
                                      </a:lnTo>
                                      <a:cubicBezTo>
                                        <a:pt x="25248" y="7417"/>
                                        <a:pt x="24346" y="7087"/>
                                        <a:pt x="23368" y="6845"/>
                                      </a:cubicBezTo>
                                      <a:cubicBezTo>
                                        <a:pt x="22390" y="6680"/>
                                        <a:pt x="21336" y="6515"/>
                                        <a:pt x="20193" y="6515"/>
                                      </a:cubicBezTo>
                                      <a:cubicBezTo>
                                        <a:pt x="16040" y="6515"/>
                                        <a:pt x="12865" y="7900"/>
                                        <a:pt x="10668" y="10592"/>
                                      </a:cubicBezTo>
                                      <a:cubicBezTo>
                                        <a:pt x="8395" y="13272"/>
                                        <a:pt x="7328" y="17107"/>
                                        <a:pt x="7328" y="22149"/>
                                      </a:cubicBezTo>
                                      <a:lnTo>
                                        <a:pt x="7341" y="45593"/>
                                      </a:lnTo>
                                      <a:lnTo>
                                        <a:pt x="0" y="45593"/>
                                      </a:lnTo>
                                      <a:lnTo>
                                        <a:pt x="0" y="1054"/>
                                      </a:lnTo>
                                      <a:lnTo>
                                        <a:pt x="7341" y="1054"/>
                                      </a:lnTo>
                                      <a:lnTo>
                                        <a:pt x="7341" y="7976"/>
                                      </a:lnTo>
                                      <a:cubicBezTo>
                                        <a:pt x="8801" y="5296"/>
                                        <a:pt x="10833" y="3264"/>
                                        <a:pt x="13272" y="1956"/>
                                      </a:cubicBezTo>
                                      <a:cubicBezTo>
                                        <a:pt x="15723" y="648"/>
                                        <a:pt x="18733" y="0"/>
                                        <a:pt x="2231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6" name="Shape 31866"/>
                              <wps:cNvSpPr>
                                <a:spLocks/>
                              </wps:cNvSpPr>
                              <wps:spPr bwMode="auto">
                                <a:xfrm>
                                  <a:off x="20771" y="411"/>
                                  <a:ext cx="510"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7" name="Shape 31867"/>
                              <wps:cNvSpPr>
                                <a:spLocks/>
                              </wps:cNvSpPr>
                              <wps:spPr bwMode="auto">
                                <a:xfrm>
                                  <a:off x="20771" y="249"/>
                                  <a:ext cx="510"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8" name="Shape 1611"/>
                              <wps:cNvSpPr>
                                <a:spLocks/>
                              </wps:cNvSpPr>
                              <wps:spPr bwMode="auto">
                                <a:xfrm>
                                  <a:off x="21688" y="14"/>
                                  <a:ext cx="391" cy="615"/>
                                </a:xfrm>
                                <a:custGeom>
                                  <a:avLst/>
                                  <a:gdLst>
                                    <a:gd name="T0" fmla="*/ 17920 w 39091"/>
                                    <a:gd name="T1" fmla="*/ 0 h 61468"/>
                                    <a:gd name="T2" fmla="*/ 32321 w 39091"/>
                                    <a:gd name="T3" fmla="*/ 4153 h 61468"/>
                                    <a:gd name="T4" fmla="*/ 37706 w 39091"/>
                                    <a:gd name="T5" fmla="*/ 15380 h 61468"/>
                                    <a:gd name="T6" fmla="*/ 34849 w 39091"/>
                                    <a:gd name="T7" fmla="*/ 23685 h 61468"/>
                                    <a:gd name="T8" fmla="*/ 26873 w 39091"/>
                                    <a:gd name="T9" fmla="*/ 28410 h 61468"/>
                                    <a:gd name="T10" fmla="*/ 35826 w 39091"/>
                                    <a:gd name="T11" fmla="*/ 33541 h 61468"/>
                                    <a:gd name="T12" fmla="*/ 39091 w 39091"/>
                                    <a:gd name="T13" fmla="*/ 43155 h 61468"/>
                                    <a:gd name="T14" fmla="*/ 33058 w 39091"/>
                                    <a:gd name="T15" fmla="*/ 56743 h 61468"/>
                                    <a:gd name="T16" fmla="*/ 15875 w 39091"/>
                                    <a:gd name="T17" fmla="*/ 61468 h 61468"/>
                                    <a:gd name="T18" fmla="*/ 8141 w 39091"/>
                                    <a:gd name="T19" fmla="*/ 60732 h 61468"/>
                                    <a:gd name="T20" fmla="*/ 0 w 39091"/>
                                    <a:gd name="T21" fmla="*/ 58623 h 61468"/>
                                    <a:gd name="T22" fmla="*/ 0 w 39091"/>
                                    <a:gd name="T23" fmla="*/ 50876 h 61468"/>
                                    <a:gd name="T24" fmla="*/ 7328 w 39091"/>
                                    <a:gd name="T25" fmla="*/ 53810 h 61468"/>
                                    <a:gd name="T26" fmla="*/ 15634 w 39091"/>
                                    <a:gd name="T27" fmla="*/ 54788 h 61468"/>
                                    <a:gd name="T28" fmla="*/ 27115 w 39091"/>
                                    <a:gd name="T29" fmla="*/ 51867 h 61468"/>
                                    <a:gd name="T30" fmla="*/ 31102 w 39091"/>
                                    <a:gd name="T31" fmla="*/ 43155 h 61468"/>
                                    <a:gd name="T32" fmla="*/ 27445 w 39091"/>
                                    <a:gd name="T33" fmla="*/ 35001 h 61468"/>
                                    <a:gd name="T34" fmla="*/ 17183 w 39091"/>
                                    <a:gd name="T35" fmla="*/ 31991 h 61468"/>
                                    <a:gd name="T36" fmla="*/ 10261 w 39091"/>
                                    <a:gd name="T37" fmla="*/ 31991 h 61468"/>
                                    <a:gd name="T38" fmla="*/ 10261 w 39091"/>
                                    <a:gd name="T39" fmla="*/ 25400 h 61468"/>
                                    <a:gd name="T40" fmla="*/ 17513 w 39091"/>
                                    <a:gd name="T41" fmla="*/ 25400 h 61468"/>
                                    <a:gd name="T42" fmla="*/ 26543 w 39091"/>
                                    <a:gd name="T43" fmla="*/ 23038 h 61468"/>
                                    <a:gd name="T44" fmla="*/ 29718 w 39091"/>
                                    <a:gd name="T45" fmla="*/ 16205 h 61468"/>
                                    <a:gd name="T46" fmla="*/ 26467 w 39091"/>
                                    <a:gd name="T47" fmla="*/ 9195 h 61468"/>
                                    <a:gd name="T48" fmla="*/ 17183 w 39091"/>
                                    <a:gd name="T49" fmla="*/ 6757 h 61468"/>
                                    <a:gd name="T50" fmla="*/ 10096 w 39091"/>
                                    <a:gd name="T51" fmla="*/ 7480 h 61468"/>
                                    <a:gd name="T52" fmla="*/ 1791 w 39091"/>
                                    <a:gd name="T53" fmla="*/ 9690 h 61468"/>
                                    <a:gd name="T54" fmla="*/ 1791 w 39091"/>
                                    <a:gd name="T55" fmla="*/ 2515 h 61468"/>
                                    <a:gd name="T56" fmla="*/ 10338 w 39091"/>
                                    <a:gd name="T57" fmla="*/ 648 h 61468"/>
                                    <a:gd name="T58" fmla="*/ 17920 w 39091"/>
                                    <a:gd name="T59" fmla="*/ 0 h 61468"/>
                                    <a:gd name="T60" fmla="*/ 0 w 39091"/>
                                    <a:gd name="T61" fmla="*/ 0 h 61468"/>
                                    <a:gd name="T62" fmla="*/ 39091 w 39091"/>
                                    <a:gd name="T63" fmla="*/ 61468 h 61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39091" h="61468">
                                      <a:moveTo>
                                        <a:pt x="17920" y="0"/>
                                      </a:moveTo>
                                      <a:cubicBezTo>
                                        <a:pt x="23940" y="0"/>
                                        <a:pt x="28740" y="1384"/>
                                        <a:pt x="32321" y="4153"/>
                                      </a:cubicBezTo>
                                      <a:cubicBezTo>
                                        <a:pt x="35916" y="6909"/>
                                        <a:pt x="37706" y="10655"/>
                                        <a:pt x="37706" y="15380"/>
                                      </a:cubicBezTo>
                                      <a:cubicBezTo>
                                        <a:pt x="37706" y="18643"/>
                                        <a:pt x="36728" y="21412"/>
                                        <a:pt x="34849" y="23685"/>
                                      </a:cubicBezTo>
                                      <a:cubicBezTo>
                                        <a:pt x="32982" y="25972"/>
                                        <a:pt x="30290" y="27597"/>
                                        <a:pt x="26873" y="28410"/>
                                      </a:cubicBezTo>
                                      <a:cubicBezTo>
                                        <a:pt x="30696" y="29223"/>
                                        <a:pt x="33706" y="30937"/>
                                        <a:pt x="35826" y="33541"/>
                                      </a:cubicBezTo>
                                      <a:cubicBezTo>
                                        <a:pt x="37948" y="36144"/>
                                        <a:pt x="39091" y="39408"/>
                                        <a:pt x="39091" y="43155"/>
                                      </a:cubicBezTo>
                                      <a:cubicBezTo>
                                        <a:pt x="39091" y="49009"/>
                                        <a:pt x="37046" y="53568"/>
                                        <a:pt x="33058" y="56743"/>
                                      </a:cubicBezTo>
                                      <a:cubicBezTo>
                                        <a:pt x="28994" y="59918"/>
                                        <a:pt x="23292" y="61468"/>
                                        <a:pt x="15875" y="61468"/>
                                      </a:cubicBezTo>
                                      <a:cubicBezTo>
                                        <a:pt x="13360" y="61468"/>
                                        <a:pt x="10744" y="61227"/>
                                        <a:pt x="8141" y="60732"/>
                                      </a:cubicBezTo>
                                      <a:cubicBezTo>
                                        <a:pt x="5537" y="60325"/>
                                        <a:pt x="2768" y="59601"/>
                                        <a:pt x="0" y="58623"/>
                                      </a:cubicBezTo>
                                      <a:lnTo>
                                        <a:pt x="0" y="50876"/>
                                      </a:lnTo>
                                      <a:cubicBezTo>
                                        <a:pt x="2197" y="52184"/>
                                        <a:pt x="4648" y="53162"/>
                                        <a:pt x="7328" y="53810"/>
                                      </a:cubicBezTo>
                                      <a:cubicBezTo>
                                        <a:pt x="9931" y="54470"/>
                                        <a:pt x="12700" y="54788"/>
                                        <a:pt x="15634" y="54788"/>
                                      </a:cubicBezTo>
                                      <a:cubicBezTo>
                                        <a:pt x="20688" y="54788"/>
                                        <a:pt x="24511" y="53810"/>
                                        <a:pt x="27115" y="51867"/>
                                      </a:cubicBezTo>
                                      <a:cubicBezTo>
                                        <a:pt x="29718" y="49911"/>
                                        <a:pt x="31102" y="46977"/>
                                        <a:pt x="31102" y="43155"/>
                                      </a:cubicBezTo>
                                      <a:cubicBezTo>
                                        <a:pt x="31102" y="39725"/>
                                        <a:pt x="29883" y="36957"/>
                                        <a:pt x="27445" y="35001"/>
                                      </a:cubicBezTo>
                                      <a:cubicBezTo>
                                        <a:pt x="25006" y="33045"/>
                                        <a:pt x="21577" y="31991"/>
                                        <a:pt x="17183" y="31991"/>
                                      </a:cubicBezTo>
                                      <a:lnTo>
                                        <a:pt x="10261" y="31991"/>
                                      </a:lnTo>
                                      <a:lnTo>
                                        <a:pt x="10261" y="25400"/>
                                      </a:lnTo>
                                      <a:lnTo>
                                        <a:pt x="17513" y="25400"/>
                                      </a:lnTo>
                                      <a:cubicBezTo>
                                        <a:pt x="21412" y="25400"/>
                                        <a:pt x="24435" y="24663"/>
                                        <a:pt x="26543" y="23038"/>
                                      </a:cubicBezTo>
                                      <a:cubicBezTo>
                                        <a:pt x="28664" y="21488"/>
                                        <a:pt x="29718" y="19215"/>
                                        <a:pt x="29718" y="16205"/>
                                      </a:cubicBezTo>
                                      <a:cubicBezTo>
                                        <a:pt x="29718" y="13183"/>
                                        <a:pt x="28575" y="10820"/>
                                        <a:pt x="26467" y="9195"/>
                                      </a:cubicBezTo>
                                      <a:cubicBezTo>
                                        <a:pt x="24270" y="7569"/>
                                        <a:pt x="21171" y="6757"/>
                                        <a:pt x="17183" y="6757"/>
                                      </a:cubicBezTo>
                                      <a:cubicBezTo>
                                        <a:pt x="14986" y="6757"/>
                                        <a:pt x="12624" y="6998"/>
                                        <a:pt x="10096" y="7480"/>
                                      </a:cubicBezTo>
                                      <a:cubicBezTo>
                                        <a:pt x="7582" y="7975"/>
                                        <a:pt x="4800" y="8712"/>
                                        <a:pt x="1791" y="9690"/>
                                      </a:cubicBezTo>
                                      <a:lnTo>
                                        <a:pt x="1791" y="2515"/>
                                      </a:lnTo>
                                      <a:cubicBezTo>
                                        <a:pt x="4813" y="1702"/>
                                        <a:pt x="7658" y="1054"/>
                                        <a:pt x="10338" y="648"/>
                                      </a:cubicBezTo>
                                      <a:cubicBezTo>
                                        <a:pt x="12954" y="241"/>
                                        <a:pt x="15468" y="0"/>
                                        <a:pt x="1792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9" name="Shape 1612"/>
                              <wps:cNvSpPr>
                                <a:spLocks/>
                              </wps:cNvSpPr>
                              <wps:spPr bwMode="auto">
                                <a:xfrm>
                                  <a:off x="22206" y="517"/>
                                  <a:ext cx="117" cy="195"/>
                                </a:xfrm>
                                <a:custGeom>
                                  <a:avLst/>
                                  <a:gdLst>
                                    <a:gd name="T0" fmla="*/ 3264 w 11646"/>
                                    <a:gd name="T1" fmla="*/ 0 h 19457"/>
                                    <a:gd name="T2" fmla="*/ 11646 w 11646"/>
                                    <a:gd name="T3" fmla="*/ 0 h 19457"/>
                                    <a:gd name="T4" fmla="*/ 11646 w 11646"/>
                                    <a:gd name="T5" fmla="*/ 6845 h 19457"/>
                                    <a:gd name="T6" fmla="*/ 5131 w 11646"/>
                                    <a:gd name="T7" fmla="*/ 19457 h 19457"/>
                                    <a:gd name="T8" fmla="*/ 0 w 11646"/>
                                    <a:gd name="T9" fmla="*/ 19457 h 19457"/>
                                    <a:gd name="T10" fmla="*/ 3264 w 11646"/>
                                    <a:gd name="T11" fmla="*/ 6845 h 19457"/>
                                    <a:gd name="T12" fmla="*/ 3264 w 11646"/>
                                    <a:gd name="T13" fmla="*/ 0 h 19457"/>
                                    <a:gd name="T14" fmla="*/ 0 w 11646"/>
                                    <a:gd name="T15" fmla="*/ 0 h 19457"/>
                                    <a:gd name="T16" fmla="*/ 11646 w 11646"/>
                                    <a:gd name="T17" fmla="*/ 19457 h 19457"/>
                                  </a:gdLst>
                                  <a:ahLst/>
                                  <a:cxnLst>
                                    <a:cxn ang="0">
                                      <a:pos x="T0" y="T1"/>
                                    </a:cxn>
                                    <a:cxn ang="0">
                                      <a:pos x="T2" y="T3"/>
                                    </a:cxn>
                                    <a:cxn ang="0">
                                      <a:pos x="T4" y="T5"/>
                                    </a:cxn>
                                    <a:cxn ang="0">
                                      <a:pos x="T6" y="T7"/>
                                    </a:cxn>
                                    <a:cxn ang="0">
                                      <a:pos x="T8" y="T9"/>
                                    </a:cxn>
                                    <a:cxn ang="0">
                                      <a:pos x="T10" y="T11"/>
                                    </a:cxn>
                                    <a:cxn ang="0">
                                      <a:pos x="T12" y="T13"/>
                                    </a:cxn>
                                  </a:cxnLst>
                                  <a:rect l="T14" t="T15" r="T16" b="T17"/>
                                  <a:pathLst>
                                    <a:path w="11646" h="19457">
                                      <a:moveTo>
                                        <a:pt x="3264" y="0"/>
                                      </a:moveTo>
                                      <a:lnTo>
                                        <a:pt x="11646" y="0"/>
                                      </a:lnTo>
                                      <a:lnTo>
                                        <a:pt x="11646" y="6845"/>
                                      </a:lnTo>
                                      <a:lnTo>
                                        <a:pt x="5131" y="19457"/>
                                      </a:lnTo>
                                      <a:lnTo>
                                        <a:pt x="0" y="19457"/>
                                      </a:lnTo>
                                      <a:lnTo>
                                        <a:pt x="3264" y="6845"/>
                                      </a:lnTo>
                                      <a:lnTo>
                                        <a:pt x="3264"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0" name="Shape 1613"/>
                              <wps:cNvSpPr>
                                <a:spLocks/>
                              </wps:cNvSpPr>
                              <wps:spPr bwMode="auto">
                                <a:xfrm>
                                  <a:off x="22741" y="25"/>
                                  <a:ext cx="190" cy="593"/>
                                </a:xfrm>
                                <a:custGeom>
                                  <a:avLst/>
                                  <a:gdLst>
                                    <a:gd name="T0" fmla="*/ 0 w 18974"/>
                                    <a:gd name="T1" fmla="*/ 0 h 59347"/>
                                    <a:gd name="T2" fmla="*/ 18161 w 18974"/>
                                    <a:gd name="T3" fmla="*/ 0 h 59347"/>
                                    <a:gd name="T4" fmla="*/ 18974 w 18974"/>
                                    <a:gd name="T5" fmla="*/ 246 h 59347"/>
                                    <a:gd name="T6" fmla="*/ 18974 w 18974"/>
                                    <a:gd name="T7" fmla="*/ 6868 h 59347"/>
                                    <a:gd name="T8" fmla="*/ 18161 w 18974"/>
                                    <a:gd name="T9" fmla="*/ 6591 h 59347"/>
                                    <a:gd name="T10" fmla="*/ 8065 w 18974"/>
                                    <a:gd name="T11" fmla="*/ 6591 h 59347"/>
                                    <a:gd name="T12" fmla="*/ 8065 w 18974"/>
                                    <a:gd name="T13" fmla="*/ 28905 h 59347"/>
                                    <a:gd name="T14" fmla="*/ 18161 w 18974"/>
                                    <a:gd name="T15" fmla="*/ 28905 h 59347"/>
                                    <a:gd name="T16" fmla="*/ 18974 w 18974"/>
                                    <a:gd name="T17" fmla="*/ 28636 h 59347"/>
                                    <a:gd name="T18" fmla="*/ 18974 w 18974"/>
                                    <a:gd name="T19" fmla="*/ 35255 h 59347"/>
                                    <a:gd name="T20" fmla="*/ 18161 w 18974"/>
                                    <a:gd name="T21" fmla="*/ 35497 h 59347"/>
                                    <a:gd name="T22" fmla="*/ 8065 w 18974"/>
                                    <a:gd name="T23" fmla="*/ 35497 h 59347"/>
                                    <a:gd name="T24" fmla="*/ 8065 w 18974"/>
                                    <a:gd name="T25" fmla="*/ 59347 h 59347"/>
                                    <a:gd name="T26" fmla="*/ 0 w 18974"/>
                                    <a:gd name="T27" fmla="*/ 59347 h 59347"/>
                                    <a:gd name="T28" fmla="*/ 0 w 18974"/>
                                    <a:gd name="T29" fmla="*/ 0 h 59347"/>
                                    <a:gd name="T30" fmla="*/ 0 w 18974"/>
                                    <a:gd name="T31" fmla="*/ 0 h 59347"/>
                                    <a:gd name="T32" fmla="*/ 18974 w 18974"/>
                                    <a:gd name="T33" fmla="*/ 59347 h 59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8974" h="59347">
                                      <a:moveTo>
                                        <a:pt x="0" y="0"/>
                                      </a:moveTo>
                                      <a:lnTo>
                                        <a:pt x="18161" y="0"/>
                                      </a:lnTo>
                                      <a:lnTo>
                                        <a:pt x="18974" y="246"/>
                                      </a:lnTo>
                                      <a:lnTo>
                                        <a:pt x="18974" y="6868"/>
                                      </a:lnTo>
                                      <a:lnTo>
                                        <a:pt x="18161" y="6591"/>
                                      </a:lnTo>
                                      <a:lnTo>
                                        <a:pt x="8065" y="6591"/>
                                      </a:lnTo>
                                      <a:lnTo>
                                        <a:pt x="8065" y="28905"/>
                                      </a:lnTo>
                                      <a:lnTo>
                                        <a:pt x="18161" y="28905"/>
                                      </a:lnTo>
                                      <a:lnTo>
                                        <a:pt x="18974" y="28636"/>
                                      </a:lnTo>
                                      <a:lnTo>
                                        <a:pt x="18974" y="35255"/>
                                      </a:lnTo>
                                      <a:lnTo>
                                        <a:pt x="18161" y="35497"/>
                                      </a:lnTo>
                                      <a:lnTo>
                                        <a:pt x="8065" y="35497"/>
                                      </a:lnTo>
                                      <a:lnTo>
                                        <a:pt x="8065" y="59347"/>
                                      </a:lnTo>
                                      <a:lnTo>
                                        <a:pt x="0" y="59347"/>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1" name="Shape 1614"/>
                              <wps:cNvSpPr>
                                <a:spLocks/>
                              </wps:cNvSpPr>
                              <wps:spPr bwMode="auto">
                                <a:xfrm>
                                  <a:off x="22931" y="27"/>
                                  <a:ext cx="194" cy="350"/>
                                </a:xfrm>
                                <a:custGeom>
                                  <a:avLst/>
                                  <a:gdLst>
                                    <a:gd name="T0" fmla="*/ 0 w 19380"/>
                                    <a:gd name="T1" fmla="*/ 0 h 35009"/>
                                    <a:gd name="T2" fmla="*/ 14249 w 19380"/>
                                    <a:gd name="T3" fmla="*/ 4313 h 35009"/>
                                    <a:gd name="T4" fmla="*/ 19380 w 19380"/>
                                    <a:gd name="T5" fmla="*/ 17496 h 35009"/>
                                    <a:gd name="T6" fmla="*/ 14249 w 19380"/>
                                    <a:gd name="T7" fmla="*/ 30768 h 35009"/>
                                    <a:gd name="T8" fmla="*/ 0 w 19380"/>
                                    <a:gd name="T9" fmla="*/ 35009 h 35009"/>
                                    <a:gd name="T10" fmla="*/ 0 w 19380"/>
                                    <a:gd name="T11" fmla="*/ 28390 h 35009"/>
                                    <a:gd name="T12" fmla="*/ 7810 w 19380"/>
                                    <a:gd name="T13" fmla="*/ 25802 h 35009"/>
                                    <a:gd name="T14" fmla="*/ 10909 w 19380"/>
                                    <a:gd name="T15" fmla="*/ 17496 h 35009"/>
                                    <a:gd name="T16" fmla="*/ 7810 w 19380"/>
                                    <a:gd name="T17" fmla="*/ 9279 h 35009"/>
                                    <a:gd name="T18" fmla="*/ 0 w 19380"/>
                                    <a:gd name="T19" fmla="*/ 6622 h 35009"/>
                                    <a:gd name="T20" fmla="*/ 0 w 19380"/>
                                    <a:gd name="T21" fmla="*/ 0 h 35009"/>
                                    <a:gd name="T22" fmla="*/ 0 w 19380"/>
                                    <a:gd name="T23" fmla="*/ 0 h 35009"/>
                                    <a:gd name="T24" fmla="*/ 19380 w 19380"/>
                                    <a:gd name="T25" fmla="*/ 35009 h 350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9380" h="35009">
                                      <a:moveTo>
                                        <a:pt x="0" y="0"/>
                                      </a:moveTo>
                                      <a:lnTo>
                                        <a:pt x="14249" y="4313"/>
                                      </a:lnTo>
                                      <a:cubicBezTo>
                                        <a:pt x="17666" y="7323"/>
                                        <a:pt x="19380" y="11718"/>
                                        <a:pt x="19380" y="17496"/>
                                      </a:cubicBezTo>
                                      <a:cubicBezTo>
                                        <a:pt x="19380" y="23363"/>
                                        <a:pt x="17666" y="27846"/>
                                        <a:pt x="14249" y="30768"/>
                                      </a:cubicBezTo>
                                      <a:lnTo>
                                        <a:pt x="0" y="35009"/>
                                      </a:lnTo>
                                      <a:lnTo>
                                        <a:pt x="0" y="28390"/>
                                      </a:lnTo>
                                      <a:lnTo>
                                        <a:pt x="7810" y="25802"/>
                                      </a:lnTo>
                                      <a:cubicBezTo>
                                        <a:pt x="9855" y="23846"/>
                                        <a:pt x="10909" y="21090"/>
                                        <a:pt x="10909" y="17496"/>
                                      </a:cubicBezTo>
                                      <a:cubicBezTo>
                                        <a:pt x="10909" y="13915"/>
                                        <a:pt x="9855" y="11235"/>
                                        <a:pt x="7810" y="9279"/>
                                      </a:cubicBezTo>
                                      <a:lnTo>
                                        <a:pt x="0" y="6622"/>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2" name="Shape 1615"/>
                              <wps:cNvSpPr>
                                <a:spLocks/>
                              </wps:cNvSpPr>
                              <wps:spPr bwMode="auto">
                                <a:xfrm>
                                  <a:off x="23206" y="14"/>
                                  <a:ext cx="418" cy="615"/>
                                </a:xfrm>
                                <a:custGeom>
                                  <a:avLst/>
                                  <a:gdLst>
                                    <a:gd name="T0" fmla="*/ 20841 w 41770"/>
                                    <a:gd name="T1" fmla="*/ 0 h 61468"/>
                                    <a:gd name="T2" fmla="*/ 29311 w 41770"/>
                                    <a:gd name="T3" fmla="*/ 737 h 61468"/>
                                    <a:gd name="T4" fmla="*/ 38189 w 41770"/>
                                    <a:gd name="T5" fmla="*/ 3010 h 61468"/>
                                    <a:gd name="T6" fmla="*/ 38189 w 41770"/>
                                    <a:gd name="T7" fmla="*/ 10820 h 61468"/>
                                    <a:gd name="T8" fmla="*/ 29553 w 41770"/>
                                    <a:gd name="T9" fmla="*/ 7569 h 61468"/>
                                    <a:gd name="T10" fmla="*/ 21742 w 41770"/>
                                    <a:gd name="T11" fmla="*/ 6515 h 61468"/>
                                    <a:gd name="T12" fmla="*/ 11557 w 41770"/>
                                    <a:gd name="T13" fmla="*/ 9030 h 61468"/>
                                    <a:gd name="T14" fmla="*/ 8064 w 41770"/>
                                    <a:gd name="T15" fmla="*/ 16282 h 61468"/>
                                    <a:gd name="T16" fmla="*/ 10426 w 41770"/>
                                    <a:gd name="T17" fmla="*/ 22225 h 61468"/>
                                    <a:gd name="T18" fmla="*/ 19380 w 41770"/>
                                    <a:gd name="T19" fmla="*/ 25489 h 61468"/>
                                    <a:gd name="T20" fmla="*/ 24269 w 41770"/>
                                    <a:gd name="T21" fmla="*/ 26454 h 61468"/>
                                    <a:gd name="T22" fmla="*/ 37452 w 41770"/>
                                    <a:gd name="T23" fmla="*/ 32487 h 61468"/>
                                    <a:gd name="T24" fmla="*/ 41770 w 41770"/>
                                    <a:gd name="T25" fmla="*/ 44043 h 61468"/>
                                    <a:gd name="T26" fmla="*/ 35992 w 41770"/>
                                    <a:gd name="T27" fmla="*/ 57074 h 61468"/>
                                    <a:gd name="T28" fmla="*/ 19050 w 41770"/>
                                    <a:gd name="T29" fmla="*/ 61468 h 61468"/>
                                    <a:gd name="T30" fmla="*/ 10020 w 41770"/>
                                    <a:gd name="T31" fmla="*/ 60579 h 61468"/>
                                    <a:gd name="T32" fmla="*/ 241 w 41770"/>
                                    <a:gd name="T33" fmla="*/ 57810 h 61468"/>
                                    <a:gd name="T34" fmla="*/ 241 w 41770"/>
                                    <a:gd name="T35" fmla="*/ 49505 h 61468"/>
                                    <a:gd name="T36" fmla="*/ 9766 w 41770"/>
                                    <a:gd name="T37" fmla="*/ 53658 h 61468"/>
                                    <a:gd name="T38" fmla="*/ 19050 w 41770"/>
                                    <a:gd name="T39" fmla="*/ 55042 h 61468"/>
                                    <a:gd name="T40" fmla="*/ 29642 w 41770"/>
                                    <a:gd name="T41" fmla="*/ 52350 h 61468"/>
                                    <a:gd name="T42" fmla="*/ 33388 w 41770"/>
                                    <a:gd name="T43" fmla="*/ 44615 h 61468"/>
                                    <a:gd name="T44" fmla="*/ 30696 w 41770"/>
                                    <a:gd name="T45" fmla="*/ 37783 h 61468"/>
                                    <a:gd name="T46" fmla="*/ 21907 w 41770"/>
                                    <a:gd name="T47" fmla="*/ 34112 h 61468"/>
                                    <a:gd name="T48" fmla="*/ 17018 w 41770"/>
                                    <a:gd name="T49" fmla="*/ 33134 h 61468"/>
                                    <a:gd name="T50" fmla="*/ 3988 w 41770"/>
                                    <a:gd name="T51" fmla="*/ 27521 h 61468"/>
                                    <a:gd name="T52" fmla="*/ 0 w 41770"/>
                                    <a:gd name="T53" fmla="*/ 16929 h 61468"/>
                                    <a:gd name="T54" fmla="*/ 5537 w 41770"/>
                                    <a:gd name="T55" fmla="*/ 4559 h 61468"/>
                                    <a:gd name="T56" fmla="*/ 20841 w 41770"/>
                                    <a:gd name="T57" fmla="*/ 0 h 61468"/>
                                    <a:gd name="T58" fmla="*/ 0 w 41770"/>
                                    <a:gd name="T59" fmla="*/ 0 h 61468"/>
                                    <a:gd name="T60" fmla="*/ 41770 w 41770"/>
                                    <a:gd name="T61" fmla="*/ 61468 h 61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41770" h="61468">
                                      <a:moveTo>
                                        <a:pt x="20841" y="0"/>
                                      </a:moveTo>
                                      <a:cubicBezTo>
                                        <a:pt x="23609" y="0"/>
                                        <a:pt x="26378" y="241"/>
                                        <a:pt x="29311" y="737"/>
                                      </a:cubicBezTo>
                                      <a:cubicBezTo>
                                        <a:pt x="32169" y="1219"/>
                                        <a:pt x="35090" y="2032"/>
                                        <a:pt x="38189" y="3010"/>
                                      </a:cubicBezTo>
                                      <a:lnTo>
                                        <a:pt x="38189" y="10820"/>
                                      </a:lnTo>
                                      <a:cubicBezTo>
                                        <a:pt x="35090" y="9360"/>
                                        <a:pt x="32245" y="8306"/>
                                        <a:pt x="29553" y="7569"/>
                                      </a:cubicBezTo>
                                      <a:cubicBezTo>
                                        <a:pt x="26784" y="6922"/>
                                        <a:pt x="24181" y="6515"/>
                                        <a:pt x="21742" y="6515"/>
                                      </a:cubicBezTo>
                                      <a:cubicBezTo>
                                        <a:pt x="17348" y="6515"/>
                                        <a:pt x="13919" y="7404"/>
                                        <a:pt x="11557" y="9030"/>
                                      </a:cubicBezTo>
                                      <a:cubicBezTo>
                                        <a:pt x="9207" y="10744"/>
                                        <a:pt x="8064" y="13183"/>
                                        <a:pt x="8064" y="16282"/>
                                      </a:cubicBezTo>
                                      <a:cubicBezTo>
                                        <a:pt x="8064" y="18885"/>
                                        <a:pt x="8788" y="20930"/>
                                        <a:pt x="10426" y="22225"/>
                                      </a:cubicBezTo>
                                      <a:cubicBezTo>
                                        <a:pt x="11976" y="23609"/>
                                        <a:pt x="14986" y="24663"/>
                                        <a:pt x="19380" y="25489"/>
                                      </a:cubicBezTo>
                                      <a:lnTo>
                                        <a:pt x="24269" y="26454"/>
                                      </a:lnTo>
                                      <a:cubicBezTo>
                                        <a:pt x="30213" y="27597"/>
                                        <a:pt x="34607" y="29629"/>
                                        <a:pt x="37452" y="32487"/>
                                      </a:cubicBezTo>
                                      <a:cubicBezTo>
                                        <a:pt x="40310" y="35420"/>
                                        <a:pt x="41770" y="39243"/>
                                        <a:pt x="41770" y="44043"/>
                                      </a:cubicBezTo>
                                      <a:cubicBezTo>
                                        <a:pt x="41770" y="49822"/>
                                        <a:pt x="39814" y="54140"/>
                                        <a:pt x="35992" y="57074"/>
                                      </a:cubicBezTo>
                                      <a:cubicBezTo>
                                        <a:pt x="32080" y="60008"/>
                                        <a:pt x="26467" y="61468"/>
                                        <a:pt x="19050" y="61468"/>
                                      </a:cubicBezTo>
                                      <a:cubicBezTo>
                                        <a:pt x="16205" y="61468"/>
                                        <a:pt x="13195" y="61151"/>
                                        <a:pt x="10020" y="60579"/>
                                      </a:cubicBezTo>
                                      <a:cubicBezTo>
                                        <a:pt x="6845" y="60008"/>
                                        <a:pt x="3581" y="59106"/>
                                        <a:pt x="241" y="57810"/>
                                      </a:cubicBezTo>
                                      <a:lnTo>
                                        <a:pt x="241" y="49505"/>
                                      </a:lnTo>
                                      <a:cubicBezTo>
                                        <a:pt x="3505" y="51372"/>
                                        <a:pt x="6680" y="52756"/>
                                        <a:pt x="9766" y="53658"/>
                                      </a:cubicBezTo>
                                      <a:cubicBezTo>
                                        <a:pt x="12865" y="54635"/>
                                        <a:pt x="15964" y="55042"/>
                                        <a:pt x="19050" y="55042"/>
                                      </a:cubicBezTo>
                                      <a:cubicBezTo>
                                        <a:pt x="23609" y="55042"/>
                                        <a:pt x="27114" y="54140"/>
                                        <a:pt x="29642" y="52350"/>
                                      </a:cubicBezTo>
                                      <a:cubicBezTo>
                                        <a:pt x="32080" y="50559"/>
                                        <a:pt x="33388" y="48032"/>
                                        <a:pt x="33388" y="44615"/>
                                      </a:cubicBezTo>
                                      <a:cubicBezTo>
                                        <a:pt x="33388" y="41682"/>
                                        <a:pt x="32486" y="39408"/>
                                        <a:pt x="30696" y="37783"/>
                                      </a:cubicBezTo>
                                      <a:cubicBezTo>
                                        <a:pt x="28905" y="36144"/>
                                        <a:pt x="25971" y="34925"/>
                                        <a:pt x="21907" y="34112"/>
                                      </a:cubicBezTo>
                                      <a:lnTo>
                                        <a:pt x="17018" y="33134"/>
                                      </a:lnTo>
                                      <a:cubicBezTo>
                                        <a:pt x="10998" y="31991"/>
                                        <a:pt x="6680" y="30125"/>
                                        <a:pt x="3988" y="27521"/>
                                      </a:cubicBezTo>
                                      <a:cubicBezTo>
                                        <a:pt x="1308" y="24993"/>
                                        <a:pt x="0" y="21488"/>
                                        <a:pt x="0" y="16929"/>
                                      </a:cubicBezTo>
                                      <a:cubicBezTo>
                                        <a:pt x="0" y="11722"/>
                                        <a:pt x="1791" y="7569"/>
                                        <a:pt x="5537" y="4559"/>
                                      </a:cubicBezTo>
                                      <a:cubicBezTo>
                                        <a:pt x="9207" y="1550"/>
                                        <a:pt x="14325" y="0"/>
                                        <a:pt x="20841"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3" name="Shape 1616"/>
                              <wps:cNvSpPr>
                                <a:spLocks/>
                              </wps:cNvSpPr>
                              <wps:spPr bwMode="auto">
                                <a:xfrm>
                                  <a:off x="23749" y="25"/>
                                  <a:ext cx="450" cy="593"/>
                                </a:xfrm>
                                <a:custGeom>
                                  <a:avLst/>
                                  <a:gdLst>
                                    <a:gd name="T0" fmla="*/ 0 w 44945"/>
                                    <a:gd name="T1" fmla="*/ 0 h 59360"/>
                                    <a:gd name="T2" fmla="*/ 10820 w 44945"/>
                                    <a:gd name="T3" fmla="*/ 0 h 59360"/>
                                    <a:gd name="T4" fmla="*/ 37122 w 44945"/>
                                    <a:gd name="T5" fmla="*/ 49670 h 59360"/>
                                    <a:gd name="T6" fmla="*/ 37122 w 44945"/>
                                    <a:gd name="T7" fmla="*/ 0 h 59360"/>
                                    <a:gd name="T8" fmla="*/ 44945 w 44945"/>
                                    <a:gd name="T9" fmla="*/ 0 h 59360"/>
                                    <a:gd name="T10" fmla="*/ 44945 w 44945"/>
                                    <a:gd name="T11" fmla="*/ 59360 h 59360"/>
                                    <a:gd name="T12" fmla="*/ 34112 w 44945"/>
                                    <a:gd name="T13" fmla="*/ 59360 h 59360"/>
                                    <a:gd name="T14" fmla="*/ 7810 w 44945"/>
                                    <a:gd name="T15" fmla="*/ 9690 h 59360"/>
                                    <a:gd name="T16" fmla="*/ 7810 w 44945"/>
                                    <a:gd name="T17" fmla="*/ 59360 h 59360"/>
                                    <a:gd name="T18" fmla="*/ 0 w 44945"/>
                                    <a:gd name="T19" fmla="*/ 59360 h 59360"/>
                                    <a:gd name="T20" fmla="*/ 0 w 44945"/>
                                    <a:gd name="T21" fmla="*/ 0 h 59360"/>
                                    <a:gd name="T22" fmla="*/ 0 w 44945"/>
                                    <a:gd name="T23" fmla="*/ 0 h 59360"/>
                                    <a:gd name="T24" fmla="*/ 44945 w 44945"/>
                                    <a:gd name="T25"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4945" h="59360">
                                      <a:moveTo>
                                        <a:pt x="0" y="0"/>
                                      </a:moveTo>
                                      <a:lnTo>
                                        <a:pt x="10820" y="0"/>
                                      </a:lnTo>
                                      <a:lnTo>
                                        <a:pt x="37122" y="49670"/>
                                      </a:lnTo>
                                      <a:lnTo>
                                        <a:pt x="37122" y="0"/>
                                      </a:lnTo>
                                      <a:lnTo>
                                        <a:pt x="44945" y="0"/>
                                      </a:lnTo>
                                      <a:lnTo>
                                        <a:pt x="44945" y="59360"/>
                                      </a:lnTo>
                                      <a:lnTo>
                                        <a:pt x="34112" y="59360"/>
                                      </a:lnTo>
                                      <a:lnTo>
                                        <a:pt x="7810" y="9690"/>
                                      </a:lnTo>
                                      <a:lnTo>
                                        <a:pt x="7810" y="59360"/>
                                      </a:lnTo>
                                      <a:lnTo>
                                        <a:pt x="0" y="593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4" name="Shape 1617"/>
                              <wps:cNvSpPr>
                                <a:spLocks/>
                              </wps:cNvSpPr>
                              <wps:spPr bwMode="auto">
                                <a:xfrm>
                                  <a:off x="24358" y="25"/>
                                  <a:ext cx="190" cy="593"/>
                                </a:xfrm>
                                <a:custGeom>
                                  <a:avLst/>
                                  <a:gdLst>
                                    <a:gd name="T0" fmla="*/ 0 w 18974"/>
                                    <a:gd name="T1" fmla="*/ 0 h 59360"/>
                                    <a:gd name="T2" fmla="*/ 18161 w 18974"/>
                                    <a:gd name="T3" fmla="*/ 0 h 59360"/>
                                    <a:gd name="T4" fmla="*/ 18974 w 18974"/>
                                    <a:gd name="T5" fmla="*/ 227 h 59360"/>
                                    <a:gd name="T6" fmla="*/ 18974 w 18974"/>
                                    <a:gd name="T7" fmla="*/ 6842 h 59360"/>
                                    <a:gd name="T8" fmla="*/ 18161 w 18974"/>
                                    <a:gd name="T9" fmla="*/ 6591 h 59360"/>
                                    <a:gd name="T10" fmla="*/ 8064 w 18974"/>
                                    <a:gd name="T11" fmla="*/ 6591 h 59360"/>
                                    <a:gd name="T12" fmla="*/ 8064 w 18974"/>
                                    <a:gd name="T13" fmla="*/ 27686 h 59360"/>
                                    <a:gd name="T14" fmla="*/ 18161 w 18974"/>
                                    <a:gd name="T15" fmla="*/ 27686 h 59360"/>
                                    <a:gd name="T16" fmla="*/ 18974 w 18974"/>
                                    <a:gd name="T17" fmla="*/ 27435 h 59360"/>
                                    <a:gd name="T18" fmla="*/ 18974 w 18974"/>
                                    <a:gd name="T19" fmla="*/ 34845 h 59360"/>
                                    <a:gd name="T20" fmla="*/ 16776 w 18974"/>
                                    <a:gd name="T21" fmla="*/ 34277 h 59360"/>
                                    <a:gd name="T22" fmla="*/ 8064 w 18974"/>
                                    <a:gd name="T23" fmla="*/ 34277 h 59360"/>
                                    <a:gd name="T24" fmla="*/ 8064 w 18974"/>
                                    <a:gd name="T25" fmla="*/ 59360 h 59360"/>
                                    <a:gd name="T26" fmla="*/ 0 w 18974"/>
                                    <a:gd name="T27" fmla="*/ 59360 h 59360"/>
                                    <a:gd name="T28" fmla="*/ 0 w 18974"/>
                                    <a:gd name="T29" fmla="*/ 0 h 59360"/>
                                    <a:gd name="T30" fmla="*/ 0 w 18974"/>
                                    <a:gd name="T31" fmla="*/ 0 h 59360"/>
                                    <a:gd name="T32" fmla="*/ 18974 w 18974"/>
                                    <a:gd name="T33"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8974" h="59360">
                                      <a:moveTo>
                                        <a:pt x="0" y="0"/>
                                      </a:moveTo>
                                      <a:lnTo>
                                        <a:pt x="18161" y="0"/>
                                      </a:lnTo>
                                      <a:lnTo>
                                        <a:pt x="18974" y="227"/>
                                      </a:lnTo>
                                      <a:lnTo>
                                        <a:pt x="18974" y="6842"/>
                                      </a:lnTo>
                                      <a:lnTo>
                                        <a:pt x="18161" y="6591"/>
                                      </a:lnTo>
                                      <a:lnTo>
                                        <a:pt x="8064" y="6591"/>
                                      </a:lnTo>
                                      <a:lnTo>
                                        <a:pt x="8064" y="27686"/>
                                      </a:lnTo>
                                      <a:lnTo>
                                        <a:pt x="18161" y="27686"/>
                                      </a:lnTo>
                                      <a:lnTo>
                                        <a:pt x="18974" y="27435"/>
                                      </a:lnTo>
                                      <a:lnTo>
                                        <a:pt x="18974" y="34845"/>
                                      </a:lnTo>
                                      <a:lnTo>
                                        <a:pt x="16776" y="34277"/>
                                      </a:lnTo>
                                      <a:lnTo>
                                        <a:pt x="8064" y="34277"/>
                                      </a:lnTo>
                                      <a:lnTo>
                                        <a:pt x="8064" y="59360"/>
                                      </a:lnTo>
                                      <a:lnTo>
                                        <a:pt x="0" y="593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5" name="Shape 1618"/>
                              <wps:cNvSpPr>
                                <a:spLocks/>
                              </wps:cNvSpPr>
                              <wps:spPr bwMode="auto">
                                <a:xfrm>
                                  <a:off x="24548" y="27"/>
                                  <a:ext cx="273" cy="591"/>
                                </a:xfrm>
                                <a:custGeom>
                                  <a:avLst/>
                                  <a:gdLst>
                                    <a:gd name="T0" fmla="*/ 0 w 27280"/>
                                    <a:gd name="T1" fmla="*/ 0 h 59133"/>
                                    <a:gd name="T2" fmla="*/ 14338 w 27280"/>
                                    <a:gd name="T3" fmla="*/ 4002 h 59133"/>
                                    <a:gd name="T4" fmla="*/ 19380 w 27280"/>
                                    <a:gd name="T5" fmla="*/ 16867 h 59133"/>
                                    <a:gd name="T6" fmla="*/ 16777 w 27280"/>
                                    <a:gd name="T7" fmla="*/ 26240 h 59133"/>
                                    <a:gd name="T8" fmla="*/ 9208 w 27280"/>
                                    <a:gd name="T9" fmla="*/ 31282 h 59133"/>
                                    <a:gd name="T10" fmla="*/ 14250 w 27280"/>
                                    <a:gd name="T11" fmla="*/ 35028 h 59133"/>
                                    <a:gd name="T12" fmla="*/ 19139 w 27280"/>
                                    <a:gd name="T13" fmla="*/ 42928 h 59133"/>
                                    <a:gd name="T14" fmla="*/ 27280 w 27280"/>
                                    <a:gd name="T15" fmla="*/ 59133 h 59133"/>
                                    <a:gd name="T16" fmla="*/ 18644 w 27280"/>
                                    <a:gd name="T17" fmla="*/ 59133 h 59133"/>
                                    <a:gd name="T18" fmla="*/ 11075 w 27280"/>
                                    <a:gd name="T19" fmla="*/ 43905 h 59133"/>
                                    <a:gd name="T20" fmla="*/ 5372 w 27280"/>
                                    <a:gd name="T21" fmla="*/ 36006 h 59133"/>
                                    <a:gd name="T22" fmla="*/ 0 w 27280"/>
                                    <a:gd name="T23" fmla="*/ 34618 h 59133"/>
                                    <a:gd name="T24" fmla="*/ 0 w 27280"/>
                                    <a:gd name="T25" fmla="*/ 27208 h 59133"/>
                                    <a:gd name="T26" fmla="*/ 7900 w 27280"/>
                                    <a:gd name="T27" fmla="*/ 24767 h 59133"/>
                                    <a:gd name="T28" fmla="*/ 10909 w 27280"/>
                                    <a:gd name="T29" fmla="*/ 16867 h 59133"/>
                                    <a:gd name="T30" fmla="*/ 7900 w 27280"/>
                                    <a:gd name="T31" fmla="*/ 9057 h 59133"/>
                                    <a:gd name="T32" fmla="*/ 0 w 27280"/>
                                    <a:gd name="T33" fmla="*/ 6615 h 59133"/>
                                    <a:gd name="T34" fmla="*/ 0 w 27280"/>
                                    <a:gd name="T35" fmla="*/ 0 h 59133"/>
                                    <a:gd name="T36" fmla="*/ 0 w 27280"/>
                                    <a:gd name="T37" fmla="*/ 0 h 59133"/>
                                    <a:gd name="T38" fmla="*/ 27280 w 27280"/>
                                    <a:gd name="T39" fmla="*/ 59133 h 59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27280" h="59133">
                                      <a:moveTo>
                                        <a:pt x="0" y="0"/>
                                      </a:moveTo>
                                      <a:lnTo>
                                        <a:pt x="14338" y="4002"/>
                                      </a:lnTo>
                                      <a:cubicBezTo>
                                        <a:pt x="17678" y="6860"/>
                                        <a:pt x="19380" y="11178"/>
                                        <a:pt x="19380" y="16867"/>
                                      </a:cubicBezTo>
                                      <a:cubicBezTo>
                                        <a:pt x="19380" y="20614"/>
                                        <a:pt x="18491" y="23789"/>
                                        <a:pt x="16777" y="26240"/>
                                      </a:cubicBezTo>
                                      <a:cubicBezTo>
                                        <a:pt x="14986" y="28678"/>
                                        <a:pt x="12459" y="30393"/>
                                        <a:pt x="9208" y="31282"/>
                                      </a:cubicBezTo>
                                      <a:cubicBezTo>
                                        <a:pt x="10909" y="31929"/>
                                        <a:pt x="12624" y="33162"/>
                                        <a:pt x="14250" y="35028"/>
                                      </a:cubicBezTo>
                                      <a:cubicBezTo>
                                        <a:pt x="15888" y="36984"/>
                                        <a:pt x="17513" y="39588"/>
                                        <a:pt x="19139" y="42928"/>
                                      </a:cubicBezTo>
                                      <a:lnTo>
                                        <a:pt x="27280" y="59133"/>
                                      </a:lnTo>
                                      <a:lnTo>
                                        <a:pt x="18644" y="59133"/>
                                      </a:lnTo>
                                      <a:lnTo>
                                        <a:pt x="11075" y="43905"/>
                                      </a:lnTo>
                                      <a:cubicBezTo>
                                        <a:pt x="9119" y="39994"/>
                                        <a:pt x="7163" y="37302"/>
                                        <a:pt x="5372" y="36006"/>
                                      </a:cubicBezTo>
                                      <a:lnTo>
                                        <a:pt x="0" y="34618"/>
                                      </a:lnTo>
                                      <a:lnTo>
                                        <a:pt x="0" y="27208"/>
                                      </a:lnTo>
                                      <a:lnTo>
                                        <a:pt x="7900" y="24767"/>
                                      </a:lnTo>
                                      <a:cubicBezTo>
                                        <a:pt x="9855" y="22976"/>
                                        <a:pt x="10909" y="20372"/>
                                        <a:pt x="10909" y="16867"/>
                                      </a:cubicBezTo>
                                      <a:cubicBezTo>
                                        <a:pt x="10909" y="13451"/>
                                        <a:pt x="9855" y="10847"/>
                                        <a:pt x="7900" y="9057"/>
                                      </a:cubicBezTo>
                                      <a:lnTo>
                                        <a:pt x="0" y="6615"/>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6" name="Shape 31868"/>
                              <wps:cNvSpPr>
                                <a:spLocks/>
                              </wps:cNvSpPr>
                              <wps:spPr bwMode="auto">
                                <a:xfrm>
                                  <a:off x="25190" y="411"/>
                                  <a:ext cx="509"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7" name="Shape 31869"/>
                              <wps:cNvSpPr>
                                <a:spLocks/>
                              </wps:cNvSpPr>
                              <wps:spPr bwMode="auto">
                                <a:xfrm>
                                  <a:off x="25190" y="249"/>
                                  <a:ext cx="509" cy="91"/>
                                </a:xfrm>
                                <a:custGeom>
                                  <a:avLst/>
                                  <a:gdLst>
                                    <a:gd name="T0" fmla="*/ 0 w 50970"/>
                                    <a:gd name="T1" fmla="*/ 0 h 9144"/>
                                    <a:gd name="T2" fmla="*/ 50970 w 50970"/>
                                    <a:gd name="T3" fmla="*/ 0 h 9144"/>
                                    <a:gd name="T4" fmla="*/ 50970 w 50970"/>
                                    <a:gd name="T5" fmla="*/ 9144 h 9144"/>
                                    <a:gd name="T6" fmla="*/ 0 w 50970"/>
                                    <a:gd name="T7" fmla="*/ 9144 h 9144"/>
                                    <a:gd name="T8" fmla="*/ 0 w 50970"/>
                                    <a:gd name="T9" fmla="*/ 0 h 9144"/>
                                    <a:gd name="T10" fmla="*/ 0 w 50970"/>
                                    <a:gd name="T11" fmla="*/ 0 h 9144"/>
                                    <a:gd name="T12" fmla="*/ 50970 w 50970"/>
                                    <a:gd name="T13" fmla="*/ 9144 h 9144"/>
                                  </a:gdLst>
                                  <a:ahLst/>
                                  <a:cxnLst>
                                    <a:cxn ang="0">
                                      <a:pos x="T0" y="T1"/>
                                    </a:cxn>
                                    <a:cxn ang="0">
                                      <a:pos x="T2" y="T3"/>
                                    </a:cxn>
                                    <a:cxn ang="0">
                                      <a:pos x="T4" y="T5"/>
                                    </a:cxn>
                                    <a:cxn ang="0">
                                      <a:pos x="T6" y="T7"/>
                                    </a:cxn>
                                    <a:cxn ang="0">
                                      <a:pos x="T8" y="T9"/>
                                    </a:cxn>
                                  </a:cxnLst>
                                  <a:rect l="T10" t="T11" r="T12" b="T13"/>
                                  <a:pathLst>
                                    <a:path w="50970" h="9144">
                                      <a:moveTo>
                                        <a:pt x="0" y="0"/>
                                      </a:moveTo>
                                      <a:lnTo>
                                        <a:pt x="50970" y="0"/>
                                      </a:lnTo>
                                      <a:lnTo>
                                        <a:pt x="50970"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8" name="Shape 1621"/>
                              <wps:cNvSpPr>
                                <a:spLocks/>
                              </wps:cNvSpPr>
                              <wps:spPr bwMode="auto">
                                <a:xfrm>
                                  <a:off x="26104" y="14"/>
                                  <a:ext cx="377" cy="604"/>
                                </a:xfrm>
                                <a:custGeom>
                                  <a:avLst/>
                                  <a:gdLst>
                                    <a:gd name="T0" fmla="*/ 17183 w 37693"/>
                                    <a:gd name="T1" fmla="*/ 0 h 60414"/>
                                    <a:gd name="T2" fmla="*/ 31839 w 37693"/>
                                    <a:gd name="T3" fmla="*/ 4648 h 60414"/>
                                    <a:gd name="T4" fmla="*/ 37376 w 37693"/>
                                    <a:gd name="T5" fmla="*/ 16942 h 60414"/>
                                    <a:gd name="T6" fmla="*/ 35992 w 37693"/>
                                    <a:gd name="T7" fmla="*/ 23863 h 60414"/>
                                    <a:gd name="T8" fmla="*/ 31026 w 37693"/>
                                    <a:gd name="T9" fmla="*/ 31598 h 60414"/>
                                    <a:gd name="T10" fmla="*/ 24676 w 37693"/>
                                    <a:gd name="T11" fmla="*/ 38265 h 60414"/>
                                    <a:gd name="T12" fmla="*/ 9690 w 37693"/>
                                    <a:gd name="T13" fmla="*/ 53658 h 60414"/>
                                    <a:gd name="T14" fmla="*/ 37693 w 37693"/>
                                    <a:gd name="T15" fmla="*/ 53658 h 60414"/>
                                    <a:gd name="T16" fmla="*/ 37693 w 37693"/>
                                    <a:gd name="T17" fmla="*/ 60414 h 60414"/>
                                    <a:gd name="T18" fmla="*/ 0 w 37693"/>
                                    <a:gd name="T19" fmla="*/ 60414 h 60414"/>
                                    <a:gd name="T20" fmla="*/ 0 w 37693"/>
                                    <a:gd name="T21" fmla="*/ 53658 h 60414"/>
                                    <a:gd name="T22" fmla="*/ 12459 w 37693"/>
                                    <a:gd name="T23" fmla="*/ 40958 h 60414"/>
                                    <a:gd name="T24" fmla="*/ 22390 w 37693"/>
                                    <a:gd name="T25" fmla="*/ 30696 h 60414"/>
                                    <a:gd name="T26" fmla="*/ 27762 w 37693"/>
                                    <a:gd name="T27" fmla="*/ 23368 h 60414"/>
                                    <a:gd name="T28" fmla="*/ 29312 w 37693"/>
                                    <a:gd name="T29" fmla="*/ 17425 h 60414"/>
                                    <a:gd name="T30" fmla="*/ 25972 w 37693"/>
                                    <a:gd name="T31" fmla="*/ 9766 h 60414"/>
                                    <a:gd name="T32" fmla="*/ 17348 w 37693"/>
                                    <a:gd name="T33" fmla="*/ 6757 h 60414"/>
                                    <a:gd name="T34" fmla="*/ 9360 w 37693"/>
                                    <a:gd name="T35" fmla="*/ 8065 h 60414"/>
                                    <a:gd name="T36" fmla="*/ 407 w 37693"/>
                                    <a:gd name="T37" fmla="*/ 12052 h 60414"/>
                                    <a:gd name="T38" fmla="*/ 407 w 37693"/>
                                    <a:gd name="T39" fmla="*/ 3912 h 60414"/>
                                    <a:gd name="T40" fmla="*/ 9449 w 37693"/>
                                    <a:gd name="T41" fmla="*/ 978 h 60414"/>
                                    <a:gd name="T42" fmla="*/ 17183 w 37693"/>
                                    <a:gd name="T43" fmla="*/ 0 h 60414"/>
                                    <a:gd name="T44" fmla="*/ 0 w 37693"/>
                                    <a:gd name="T45" fmla="*/ 0 h 60414"/>
                                    <a:gd name="T46" fmla="*/ 37693 w 37693"/>
                                    <a:gd name="T47" fmla="*/ 60414 h 60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7693" h="60414">
                                      <a:moveTo>
                                        <a:pt x="17183" y="0"/>
                                      </a:moveTo>
                                      <a:cubicBezTo>
                                        <a:pt x="23292" y="0"/>
                                        <a:pt x="28168" y="1550"/>
                                        <a:pt x="31839" y="4648"/>
                                      </a:cubicBezTo>
                                      <a:cubicBezTo>
                                        <a:pt x="35497" y="7734"/>
                                        <a:pt x="37376" y="11811"/>
                                        <a:pt x="37376" y="16942"/>
                                      </a:cubicBezTo>
                                      <a:cubicBezTo>
                                        <a:pt x="37376" y="19380"/>
                                        <a:pt x="36881" y="21742"/>
                                        <a:pt x="35992" y="23863"/>
                                      </a:cubicBezTo>
                                      <a:cubicBezTo>
                                        <a:pt x="35090" y="26060"/>
                                        <a:pt x="33465" y="28664"/>
                                        <a:pt x="31026" y="31598"/>
                                      </a:cubicBezTo>
                                      <a:cubicBezTo>
                                        <a:pt x="30366" y="32410"/>
                                        <a:pt x="28258" y="34608"/>
                                        <a:pt x="24676" y="38265"/>
                                      </a:cubicBezTo>
                                      <a:cubicBezTo>
                                        <a:pt x="21095" y="41935"/>
                                        <a:pt x="16116" y="47066"/>
                                        <a:pt x="9690" y="53658"/>
                                      </a:cubicBezTo>
                                      <a:lnTo>
                                        <a:pt x="37693" y="53658"/>
                                      </a:lnTo>
                                      <a:lnTo>
                                        <a:pt x="37693" y="60414"/>
                                      </a:lnTo>
                                      <a:lnTo>
                                        <a:pt x="0" y="60414"/>
                                      </a:lnTo>
                                      <a:lnTo>
                                        <a:pt x="0" y="53658"/>
                                      </a:lnTo>
                                      <a:cubicBezTo>
                                        <a:pt x="3010" y="50559"/>
                                        <a:pt x="7163" y="46330"/>
                                        <a:pt x="12459" y="40958"/>
                                      </a:cubicBezTo>
                                      <a:cubicBezTo>
                                        <a:pt x="17666" y="35662"/>
                                        <a:pt x="21006" y="32245"/>
                                        <a:pt x="22390" y="30696"/>
                                      </a:cubicBezTo>
                                      <a:cubicBezTo>
                                        <a:pt x="24993" y="27851"/>
                                        <a:pt x="26784" y="25400"/>
                                        <a:pt x="27762" y="23368"/>
                                      </a:cubicBezTo>
                                      <a:cubicBezTo>
                                        <a:pt x="28740" y="21412"/>
                                        <a:pt x="29312" y="19380"/>
                                        <a:pt x="29312" y="17425"/>
                                      </a:cubicBezTo>
                                      <a:cubicBezTo>
                                        <a:pt x="29312" y="14338"/>
                                        <a:pt x="28168" y="11722"/>
                                        <a:pt x="25972" y="9766"/>
                                      </a:cubicBezTo>
                                      <a:cubicBezTo>
                                        <a:pt x="23775" y="7823"/>
                                        <a:pt x="20930" y="6757"/>
                                        <a:pt x="17348" y="6757"/>
                                      </a:cubicBezTo>
                                      <a:cubicBezTo>
                                        <a:pt x="14821" y="6757"/>
                                        <a:pt x="12128" y="7252"/>
                                        <a:pt x="9360" y="8065"/>
                                      </a:cubicBezTo>
                                      <a:cubicBezTo>
                                        <a:pt x="6604" y="8954"/>
                                        <a:pt x="3582" y="10262"/>
                                        <a:pt x="407" y="12052"/>
                                      </a:cubicBezTo>
                                      <a:lnTo>
                                        <a:pt x="407" y="3912"/>
                                      </a:lnTo>
                                      <a:cubicBezTo>
                                        <a:pt x="3670" y="2604"/>
                                        <a:pt x="6680" y="1626"/>
                                        <a:pt x="9449" y="978"/>
                                      </a:cubicBezTo>
                                      <a:cubicBezTo>
                                        <a:pt x="12217" y="330"/>
                                        <a:pt x="14821" y="0"/>
                                        <a:pt x="1718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19" name="Shape 1622"/>
                              <wps:cNvSpPr>
                                <a:spLocks/>
                              </wps:cNvSpPr>
                              <wps:spPr bwMode="auto">
                                <a:xfrm>
                                  <a:off x="26652" y="533"/>
                                  <a:ext cx="159" cy="96"/>
                                </a:xfrm>
                                <a:custGeom>
                                  <a:avLst/>
                                  <a:gdLst>
                                    <a:gd name="T0" fmla="*/ 0 w 15958"/>
                                    <a:gd name="T1" fmla="*/ 0 h 9614"/>
                                    <a:gd name="T2" fmla="*/ 6109 w 15958"/>
                                    <a:gd name="T3" fmla="*/ 2197 h 9614"/>
                                    <a:gd name="T4" fmla="*/ 12217 w 15958"/>
                                    <a:gd name="T5" fmla="*/ 2934 h 9614"/>
                                    <a:gd name="T6" fmla="*/ 15958 w 15958"/>
                                    <a:gd name="T7" fmla="*/ 1288 h 9614"/>
                                    <a:gd name="T8" fmla="*/ 15958 w 15958"/>
                                    <a:gd name="T9" fmla="*/ 8027 h 9614"/>
                                    <a:gd name="T10" fmla="*/ 12535 w 15958"/>
                                    <a:gd name="T11" fmla="*/ 9614 h 9614"/>
                                    <a:gd name="T12" fmla="*/ 6426 w 15958"/>
                                    <a:gd name="T13" fmla="*/ 9042 h 9614"/>
                                    <a:gd name="T14" fmla="*/ 0 w 15958"/>
                                    <a:gd name="T15" fmla="*/ 7328 h 9614"/>
                                    <a:gd name="T16" fmla="*/ 0 w 15958"/>
                                    <a:gd name="T17" fmla="*/ 0 h 9614"/>
                                    <a:gd name="T18" fmla="*/ 0 w 15958"/>
                                    <a:gd name="T19" fmla="*/ 0 h 9614"/>
                                    <a:gd name="T20" fmla="*/ 15958 w 15958"/>
                                    <a:gd name="T21" fmla="*/ 9614 h 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958" h="9614">
                                      <a:moveTo>
                                        <a:pt x="0" y="0"/>
                                      </a:moveTo>
                                      <a:cubicBezTo>
                                        <a:pt x="1956" y="978"/>
                                        <a:pt x="3988" y="1715"/>
                                        <a:pt x="6109" y="2197"/>
                                      </a:cubicBezTo>
                                      <a:cubicBezTo>
                                        <a:pt x="8141" y="2692"/>
                                        <a:pt x="10173" y="2934"/>
                                        <a:pt x="12217" y="2934"/>
                                      </a:cubicBezTo>
                                      <a:lnTo>
                                        <a:pt x="15958" y="1288"/>
                                      </a:lnTo>
                                      <a:lnTo>
                                        <a:pt x="15958" y="8027"/>
                                      </a:lnTo>
                                      <a:lnTo>
                                        <a:pt x="12535" y="9614"/>
                                      </a:lnTo>
                                      <a:cubicBezTo>
                                        <a:pt x="10503" y="9601"/>
                                        <a:pt x="8471" y="9360"/>
                                        <a:pt x="6426" y="9042"/>
                                      </a:cubicBezTo>
                                      <a:cubicBezTo>
                                        <a:pt x="4318" y="8712"/>
                                        <a:pt x="2197" y="8141"/>
                                        <a:pt x="0" y="7328"/>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20" name="Shape 1623"/>
                              <wps:cNvSpPr>
                                <a:spLocks/>
                              </wps:cNvSpPr>
                              <wps:spPr bwMode="auto">
                                <a:xfrm>
                                  <a:off x="26614" y="14"/>
                                  <a:ext cx="197" cy="403"/>
                                </a:xfrm>
                                <a:custGeom>
                                  <a:avLst/>
                                  <a:gdLst>
                                    <a:gd name="T0" fmla="*/ 19780 w 19780"/>
                                    <a:gd name="T1" fmla="*/ 0 h 40308"/>
                                    <a:gd name="T2" fmla="*/ 19780 w 19780"/>
                                    <a:gd name="T3" fmla="*/ 6350 h 40308"/>
                                    <a:gd name="T4" fmla="*/ 11227 w 19780"/>
                                    <a:gd name="T5" fmla="*/ 10094 h 40308"/>
                                    <a:gd name="T6" fmla="*/ 8052 w 19780"/>
                                    <a:gd name="T7" fmla="*/ 20191 h 40308"/>
                                    <a:gd name="T8" fmla="*/ 11227 w 19780"/>
                                    <a:gd name="T9" fmla="*/ 30364 h 40308"/>
                                    <a:gd name="T10" fmla="*/ 19780 w 19780"/>
                                    <a:gd name="T11" fmla="*/ 34031 h 40308"/>
                                    <a:gd name="T12" fmla="*/ 19780 w 19780"/>
                                    <a:gd name="T13" fmla="*/ 40196 h 40308"/>
                                    <a:gd name="T14" fmla="*/ 19291 w 19780"/>
                                    <a:gd name="T15" fmla="*/ 40308 h 40308"/>
                                    <a:gd name="T16" fmla="*/ 5131 w 19780"/>
                                    <a:gd name="T17" fmla="*/ 34935 h 40308"/>
                                    <a:gd name="T18" fmla="*/ 0 w 19780"/>
                                    <a:gd name="T19" fmla="*/ 20191 h 40308"/>
                                    <a:gd name="T20" fmla="*/ 5372 w 19780"/>
                                    <a:gd name="T21" fmla="*/ 5535 h 40308"/>
                                    <a:gd name="T22" fmla="*/ 19780 w 19780"/>
                                    <a:gd name="T23" fmla="*/ 0 h 40308"/>
                                    <a:gd name="T24" fmla="*/ 0 w 19780"/>
                                    <a:gd name="T25" fmla="*/ 0 h 40308"/>
                                    <a:gd name="T26" fmla="*/ 19780 w 19780"/>
                                    <a:gd name="T27" fmla="*/ 40308 h 40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9780" h="40308">
                                      <a:moveTo>
                                        <a:pt x="19780" y="0"/>
                                      </a:moveTo>
                                      <a:lnTo>
                                        <a:pt x="19780" y="6350"/>
                                      </a:lnTo>
                                      <a:lnTo>
                                        <a:pt x="11227" y="10094"/>
                                      </a:lnTo>
                                      <a:cubicBezTo>
                                        <a:pt x="9118" y="12533"/>
                                        <a:pt x="8052" y="15962"/>
                                        <a:pt x="8052" y="20191"/>
                                      </a:cubicBezTo>
                                      <a:cubicBezTo>
                                        <a:pt x="8065" y="24509"/>
                                        <a:pt x="9118" y="27925"/>
                                        <a:pt x="11227" y="30364"/>
                                      </a:cubicBezTo>
                                      <a:lnTo>
                                        <a:pt x="19780" y="34031"/>
                                      </a:lnTo>
                                      <a:lnTo>
                                        <a:pt x="19780" y="40196"/>
                                      </a:lnTo>
                                      <a:lnTo>
                                        <a:pt x="19291" y="40308"/>
                                      </a:lnTo>
                                      <a:cubicBezTo>
                                        <a:pt x="13271" y="40308"/>
                                        <a:pt x="8547" y="38517"/>
                                        <a:pt x="5131" y="34935"/>
                                      </a:cubicBezTo>
                                      <a:cubicBezTo>
                                        <a:pt x="1702" y="31341"/>
                                        <a:pt x="0" y="26465"/>
                                        <a:pt x="0" y="20191"/>
                                      </a:cubicBezTo>
                                      <a:cubicBezTo>
                                        <a:pt x="0" y="14171"/>
                                        <a:pt x="1791" y="9282"/>
                                        <a:pt x="5372" y="5535"/>
                                      </a:cubicBezTo>
                                      <a:lnTo>
                                        <a:pt x="1978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21" name="Shape 1624"/>
                              <wps:cNvSpPr>
                                <a:spLocks/>
                              </wps:cNvSpPr>
                              <wps:spPr bwMode="auto">
                                <a:xfrm>
                                  <a:off x="26811" y="14"/>
                                  <a:ext cx="212" cy="599"/>
                                </a:xfrm>
                                <a:custGeom>
                                  <a:avLst/>
                                  <a:gdLst>
                                    <a:gd name="T0" fmla="*/ 6 w 21165"/>
                                    <a:gd name="T1" fmla="*/ 0 h 59894"/>
                                    <a:gd name="T2" fmla="*/ 15716 w 21165"/>
                                    <a:gd name="T3" fmla="*/ 7900 h 59894"/>
                                    <a:gd name="T4" fmla="*/ 21165 w 21165"/>
                                    <a:gd name="T5" fmla="*/ 30785 h 59894"/>
                                    <a:gd name="T6" fmla="*/ 14497 w 21165"/>
                                    <a:gd name="T7" fmla="*/ 53175 h 59894"/>
                                    <a:gd name="T8" fmla="*/ 0 w 21165"/>
                                    <a:gd name="T9" fmla="*/ 59894 h 59894"/>
                                    <a:gd name="T10" fmla="*/ 0 w 21165"/>
                                    <a:gd name="T11" fmla="*/ 53155 h 59894"/>
                                    <a:gd name="T12" fmla="*/ 8299 w 21165"/>
                                    <a:gd name="T13" fmla="*/ 49505 h 59894"/>
                                    <a:gd name="T14" fmla="*/ 13189 w 21165"/>
                                    <a:gd name="T15" fmla="*/ 33223 h 59894"/>
                                    <a:gd name="T16" fmla="*/ 7322 w 21165"/>
                                    <a:gd name="T17" fmla="*/ 38519 h 59894"/>
                                    <a:gd name="T18" fmla="*/ 0 w 21165"/>
                                    <a:gd name="T19" fmla="*/ 40198 h 59894"/>
                                    <a:gd name="T20" fmla="*/ 0 w 21165"/>
                                    <a:gd name="T21" fmla="*/ 34034 h 59894"/>
                                    <a:gd name="T22" fmla="*/ 6 w 21165"/>
                                    <a:gd name="T23" fmla="*/ 34036 h 59894"/>
                                    <a:gd name="T24" fmla="*/ 8553 w 21165"/>
                                    <a:gd name="T25" fmla="*/ 30366 h 59894"/>
                                    <a:gd name="T26" fmla="*/ 11728 w 21165"/>
                                    <a:gd name="T27" fmla="*/ 20193 h 59894"/>
                                    <a:gd name="T28" fmla="*/ 8553 w 21165"/>
                                    <a:gd name="T29" fmla="*/ 10097 h 59894"/>
                                    <a:gd name="T30" fmla="*/ 6 w 21165"/>
                                    <a:gd name="T31" fmla="*/ 6350 h 59894"/>
                                    <a:gd name="T32" fmla="*/ 0 w 21165"/>
                                    <a:gd name="T33" fmla="*/ 6353 h 59894"/>
                                    <a:gd name="T34" fmla="*/ 0 w 21165"/>
                                    <a:gd name="T35" fmla="*/ 2 h 59894"/>
                                    <a:gd name="T36" fmla="*/ 6 w 21165"/>
                                    <a:gd name="T37" fmla="*/ 0 h 59894"/>
                                    <a:gd name="T38" fmla="*/ 0 w 21165"/>
                                    <a:gd name="T39" fmla="*/ 0 h 59894"/>
                                    <a:gd name="T40" fmla="*/ 21165 w 21165"/>
                                    <a:gd name="T41" fmla="*/ 59894 h 59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1165" h="59894">
                                      <a:moveTo>
                                        <a:pt x="6" y="0"/>
                                      </a:moveTo>
                                      <a:cubicBezTo>
                                        <a:pt x="6839" y="0"/>
                                        <a:pt x="12135" y="2692"/>
                                        <a:pt x="15716" y="7900"/>
                                      </a:cubicBezTo>
                                      <a:cubicBezTo>
                                        <a:pt x="19298" y="13195"/>
                                        <a:pt x="21165" y="20853"/>
                                        <a:pt x="21165" y="30785"/>
                                      </a:cubicBezTo>
                                      <a:cubicBezTo>
                                        <a:pt x="21165" y="40221"/>
                                        <a:pt x="18891" y="47638"/>
                                        <a:pt x="14497" y="53175"/>
                                      </a:cubicBezTo>
                                      <a:lnTo>
                                        <a:pt x="0" y="59894"/>
                                      </a:lnTo>
                                      <a:lnTo>
                                        <a:pt x="0" y="53155"/>
                                      </a:lnTo>
                                      <a:lnTo>
                                        <a:pt x="8299" y="49505"/>
                                      </a:lnTo>
                                      <a:cubicBezTo>
                                        <a:pt x="11081" y="45923"/>
                                        <a:pt x="12706" y="40551"/>
                                        <a:pt x="13189" y="33223"/>
                                      </a:cubicBezTo>
                                      <a:cubicBezTo>
                                        <a:pt x="11563" y="35497"/>
                                        <a:pt x="9608" y="37300"/>
                                        <a:pt x="7322" y="38519"/>
                                      </a:cubicBezTo>
                                      <a:lnTo>
                                        <a:pt x="0" y="40198"/>
                                      </a:lnTo>
                                      <a:lnTo>
                                        <a:pt x="0" y="34034"/>
                                      </a:lnTo>
                                      <a:lnTo>
                                        <a:pt x="6" y="34036"/>
                                      </a:lnTo>
                                      <a:cubicBezTo>
                                        <a:pt x="3588" y="34036"/>
                                        <a:pt x="6433" y="32817"/>
                                        <a:pt x="8553" y="30366"/>
                                      </a:cubicBezTo>
                                      <a:cubicBezTo>
                                        <a:pt x="10662" y="27927"/>
                                        <a:pt x="11728" y="24511"/>
                                        <a:pt x="11728" y="20193"/>
                                      </a:cubicBezTo>
                                      <a:cubicBezTo>
                                        <a:pt x="11728" y="15964"/>
                                        <a:pt x="10662" y="12548"/>
                                        <a:pt x="8553" y="10097"/>
                                      </a:cubicBezTo>
                                      <a:cubicBezTo>
                                        <a:pt x="6433" y="7658"/>
                                        <a:pt x="3588" y="6350"/>
                                        <a:pt x="6" y="6350"/>
                                      </a:cubicBezTo>
                                      <a:lnTo>
                                        <a:pt x="0" y="6353"/>
                                      </a:lnTo>
                                      <a:lnTo>
                                        <a:pt x="0" y="2"/>
                                      </a:lnTo>
                                      <a:lnTo>
                                        <a:pt x="6"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22" name="Shape 31870"/>
                              <wps:cNvSpPr>
                                <a:spLocks/>
                              </wps:cNvSpPr>
                              <wps:spPr bwMode="auto">
                                <a:xfrm>
                                  <a:off x="27167" y="517"/>
                                  <a:ext cx="92" cy="101"/>
                                </a:xfrm>
                                <a:custGeom>
                                  <a:avLst/>
                                  <a:gdLst>
                                    <a:gd name="T0" fmla="*/ 0 w 9144"/>
                                    <a:gd name="T1" fmla="*/ 0 h 10096"/>
                                    <a:gd name="T2" fmla="*/ 9144 w 9144"/>
                                    <a:gd name="T3" fmla="*/ 0 h 10096"/>
                                    <a:gd name="T4" fmla="*/ 9144 w 9144"/>
                                    <a:gd name="T5" fmla="*/ 10096 h 10096"/>
                                    <a:gd name="T6" fmla="*/ 0 w 9144"/>
                                    <a:gd name="T7" fmla="*/ 10096 h 10096"/>
                                    <a:gd name="T8" fmla="*/ 0 w 9144"/>
                                    <a:gd name="T9" fmla="*/ 0 h 10096"/>
                                    <a:gd name="T10" fmla="*/ 0 w 9144"/>
                                    <a:gd name="T11" fmla="*/ 0 h 10096"/>
                                    <a:gd name="T12" fmla="*/ 9144 w 9144"/>
                                    <a:gd name="T13" fmla="*/ 10096 h 10096"/>
                                  </a:gdLst>
                                  <a:ahLst/>
                                  <a:cxnLst>
                                    <a:cxn ang="0">
                                      <a:pos x="T0" y="T1"/>
                                    </a:cxn>
                                    <a:cxn ang="0">
                                      <a:pos x="T2" y="T3"/>
                                    </a:cxn>
                                    <a:cxn ang="0">
                                      <a:pos x="T4" y="T5"/>
                                    </a:cxn>
                                    <a:cxn ang="0">
                                      <a:pos x="T6" y="T7"/>
                                    </a:cxn>
                                    <a:cxn ang="0">
                                      <a:pos x="T8" y="T9"/>
                                    </a:cxn>
                                  </a:cxnLst>
                                  <a:rect l="T10" t="T11" r="T12" b="T13"/>
                                  <a:pathLst>
                                    <a:path w="9144" h="10096">
                                      <a:moveTo>
                                        <a:pt x="0" y="0"/>
                                      </a:moveTo>
                                      <a:lnTo>
                                        <a:pt x="9144" y="0"/>
                                      </a:lnTo>
                                      <a:lnTo>
                                        <a:pt x="9144" y="10096"/>
                                      </a:lnTo>
                                      <a:lnTo>
                                        <a:pt x="0" y="10096"/>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23" name="Shape 1626"/>
                              <wps:cNvSpPr>
                                <a:spLocks/>
                              </wps:cNvSpPr>
                              <wps:spPr bwMode="auto">
                                <a:xfrm>
                                  <a:off x="27429" y="25"/>
                                  <a:ext cx="353" cy="593"/>
                                </a:xfrm>
                                <a:custGeom>
                                  <a:avLst/>
                                  <a:gdLst>
                                    <a:gd name="T0" fmla="*/ 14173 w 35344"/>
                                    <a:gd name="T1" fmla="*/ 0 h 59360"/>
                                    <a:gd name="T2" fmla="*/ 22225 w 35344"/>
                                    <a:gd name="T3" fmla="*/ 0 h 59360"/>
                                    <a:gd name="T4" fmla="*/ 22225 w 35344"/>
                                    <a:gd name="T5" fmla="*/ 52603 h 59360"/>
                                    <a:gd name="T6" fmla="*/ 35344 w 35344"/>
                                    <a:gd name="T7" fmla="*/ 52603 h 59360"/>
                                    <a:gd name="T8" fmla="*/ 35344 w 35344"/>
                                    <a:gd name="T9" fmla="*/ 59360 h 59360"/>
                                    <a:gd name="T10" fmla="*/ 1143 w 35344"/>
                                    <a:gd name="T11" fmla="*/ 59360 h 59360"/>
                                    <a:gd name="T12" fmla="*/ 1143 w 35344"/>
                                    <a:gd name="T13" fmla="*/ 52603 h 59360"/>
                                    <a:gd name="T14" fmla="*/ 14250 w 35344"/>
                                    <a:gd name="T15" fmla="*/ 52603 h 59360"/>
                                    <a:gd name="T16" fmla="*/ 14250 w 35344"/>
                                    <a:gd name="T17" fmla="*/ 7328 h 59360"/>
                                    <a:gd name="T18" fmla="*/ 0 w 35344"/>
                                    <a:gd name="T19" fmla="*/ 10185 h 59360"/>
                                    <a:gd name="T20" fmla="*/ 0 w 35344"/>
                                    <a:gd name="T21" fmla="*/ 2858 h 59360"/>
                                    <a:gd name="T22" fmla="*/ 14173 w 35344"/>
                                    <a:gd name="T23" fmla="*/ 0 h 59360"/>
                                    <a:gd name="T24" fmla="*/ 0 w 35344"/>
                                    <a:gd name="T25" fmla="*/ 0 h 59360"/>
                                    <a:gd name="T26" fmla="*/ 35344 w 35344"/>
                                    <a:gd name="T27"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5344" h="59360">
                                      <a:moveTo>
                                        <a:pt x="14173" y="0"/>
                                      </a:moveTo>
                                      <a:lnTo>
                                        <a:pt x="22225" y="0"/>
                                      </a:lnTo>
                                      <a:lnTo>
                                        <a:pt x="22225" y="52603"/>
                                      </a:lnTo>
                                      <a:lnTo>
                                        <a:pt x="35344" y="52603"/>
                                      </a:lnTo>
                                      <a:lnTo>
                                        <a:pt x="35344" y="59360"/>
                                      </a:lnTo>
                                      <a:lnTo>
                                        <a:pt x="1143" y="59360"/>
                                      </a:lnTo>
                                      <a:lnTo>
                                        <a:pt x="1143" y="52603"/>
                                      </a:lnTo>
                                      <a:lnTo>
                                        <a:pt x="14250" y="52603"/>
                                      </a:lnTo>
                                      <a:lnTo>
                                        <a:pt x="14250" y="7328"/>
                                      </a:lnTo>
                                      <a:lnTo>
                                        <a:pt x="0" y="10185"/>
                                      </a:lnTo>
                                      <a:lnTo>
                                        <a:pt x="0" y="2858"/>
                                      </a:lnTo>
                                      <a:lnTo>
                                        <a:pt x="14173"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24" name="Shape 1627"/>
                              <wps:cNvSpPr>
                                <a:spLocks/>
                              </wps:cNvSpPr>
                              <wps:spPr bwMode="auto">
                                <a:xfrm>
                                  <a:off x="27924" y="25"/>
                                  <a:ext cx="382" cy="593"/>
                                </a:xfrm>
                                <a:custGeom>
                                  <a:avLst/>
                                  <a:gdLst>
                                    <a:gd name="T0" fmla="*/ 0 w 38189"/>
                                    <a:gd name="T1" fmla="*/ 0 h 59360"/>
                                    <a:gd name="T2" fmla="*/ 38189 w 38189"/>
                                    <a:gd name="T3" fmla="*/ 0 h 59360"/>
                                    <a:gd name="T4" fmla="*/ 38189 w 38189"/>
                                    <a:gd name="T5" fmla="*/ 3416 h 59360"/>
                                    <a:gd name="T6" fmla="*/ 16612 w 38189"/>
                                    <a:gd name="T7" fmla="*/ 59360 h 59360"/>
                                    <a:gd name="T8" fmla="*/ 8217 w 38189"/>
                                    <a:gd name="T9" fmla="*/ 59360 h 59360"/>
                                    <a:gd name="T10" fmla="*/ 28499 w 38189"/>
                                    <a:gd name="T11" fmla="*/ 6757 h 59360"/>
                                    <a:gd name="T12" fmla="*/ 0 w 38189"/>
                                    <a:gd name="T13" fmla="*/ 6757 h 59360"/>
                                    <a:gd name="T14" fmla="*/ 0 w 38189"/>
                                    <a:gd name="T15" fmla="*/ 0 h 59360"/>
                                    <a:gd name="T16" fmla="*/ 0 w 38189"/>
                                    <a:gd name="T17" fmla="*/ 0 h 59360"/>
                                    <a:gd name="T18" fmla="*/ 38189 w 38189"/>
                                    <a:gd name="T19" fmla="*/ 59360 h 5936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8189" h="59360">
                                      <a:moveTo>
                                        <a:pt x="0" y="0"/>
                                      </a:moveTo>
                                      <a:lnTo>
                                        <a:pt x="38189" y="0"/>
                                      </a:lnTo>
                                      <a:lnTo>
                                        <a:pt x="38189" y="3416"/>
                                      </a:lnTo>
                                      <a:lnTo>
                                        <a:pt x="16612" y="59360"/>
                                      </a:lnTo>
                                      <a:lnTo>
                                        <a:pt x="8217" y="59360"/>
                                      </a:lnTo>
                                      <a:lnTo>
                                        <a:pt x="28499" y="6757"/>
                                      </a:lnTo>
                                      <a:lnTo>
                                        <a:pt x="0" y="6757"/>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25" name="Shape 1628"/>
                              <wps:cNvSpPr>
                                <a:spLocks/>
                              </wps:cNvSpPr>
                              <wps:spPr bwMode="auto">
                                <a:xfrm>
                                  <a:off x="15676" y="890"/>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Shape 1629"/>
                              <wps:cNvSpPr>
                                <a:spLocks/>
                              </wps:cNvSpPr>
                              <wps:spPr bwMode="auto">
                                <a:xfrm>
                                  <a:off x="28384" y="890"/>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Shape 1630"/>
                              <wps:cNvSpPr>
                                <a:spLocks/>
                              </wps:cNvSpPr>
                              <wps:spPr bwMode="auto">
                                <a:xfrm>
                                  <a:off x="15676" y="13597"/>
                                  <a:ext cx="12708" cy="0"/>
                                </a:xfrm>
                                <a:custGeom>
                                  <a:avLst/>
                                  <a:gdLst>
                                    <a:gd name="T0" fmla="*/ 0 w 1270736"/>
                                    <a:gd name="T1" fmla="*/ 1270736 w 1270736"/>
                                    <a:gd name="T2" fmla="*/ 0 w 1270736"/>
                                    <a:gd name="T3" fmla="*/ 1270736 w 1270736"/>
                                  </a:gdLst>
                                  <a:ahLst/>
                                  <a:cxnLst>
                                    <a:cxn ang="0">
                                      <a:pos x="T0" y="0"/>
                                    </a:cxn>
                                    <a:cxn ang="0">
                                      <a:pos x="T1" y="0"/>
                                    </a:cxn>
                                  </a:cxnLst>
                                  <a:rect l="T2" t="0" r="T3" b="0"/>
                                  <a:pathLst>
                                    <a:path w="1270736">
                                      <a:moveTo>
                                        <a:pt x="0" y="0"/>
                                      </a:moveTo>
                                      <a:lnTo>
                                        <a:pt x="1270736"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1631"/>
                              <wps:cNvSpPr>
                                <a:spLocks/>
                              </wps:cNvSpPr>
                              <wps:spPr bwMode="auto">
                                <a:xfrm>
                                  <a:off x="15676" y="890"/>
                                  <a:ext cx="12708" cy="0"/>
                                </a:xfrm>
                                <a:custGeom>
                                  <a:avLst/>
                                  <a:gdLst>
                                    <a:gd name="T0" fmla="*/ 0 w 1270736"/>
                                    <a:gd name="T1" fmla="*/ 1270736 w 1270736"/>
                                    <a:gd name="T2" fmla="*/ 0 w 1270736"/>
                                    <a:gd name="T3" fmla="*/ 1270736 w 1270736"/>
                                  </a:gdLst>
                                  <a:ahLst/>
                                  <a:cxnLst>
                                    <a:cxn ang="0">
                                      <a:pos x="T0" y="0"/>
                                    </a:cxn>
                                    <a:cxn ang="0">
                                      <a:pos x="T1" y="0"/>
                                    </a:cxn>
                                  </a:cxnLst>
                                  <a:rect l="T2" t="0" r="T3" b="0"/>
                                  <a:pathLst>
                                    <a:path w="1270736">
                                      <a:moveTo>
                                        <a:pt x="0" y="0"/>
                                      </a:moveTo>
                                      <a:lnTo>
                                        <a:pt x="1270736"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31871"/>
                              <wps:cNvSpPr>
                                <a:spLocks/>
                              </wps:cNvSpPr>
                              <wps:spPr bwMode="auto">
                                <a:xfrm>
                                  <a:off x="31353" y="890"/>
                                  <a:ext cx="12708" cy="12707"/>
                                </a:xfrm>
                                <a:custGeom>
                                  <a:avLst/>
                                  <a:gdLst>
                                    <a:gd name="T0" fmla="*/ 0 w 1270737"/>
                                    <a:gd name="T1" fmla="*/ 0 h 1270737"/>
                                    <a:gd name="T2" fmla="*/ 1270737 w 1270737"/>
                                    <a:gd name="T3" fmla="*/ 0 h 1270737"/>
                                    <a:gd name="T4" fmla="*/ 1270737 w 1270737"/>
                                    <a:gd name="T5" fmla="*/ 1270737 h 1270737"/>
                                    <a:gd name="T6" fmla="*/ 0 w 1270737"/>
                                    <a:gd name="T7" fmla="*/ 1270737 h 1270737"/>
                                    <a:gd name="T8" fmla="*/ 0 w 1270737"/>
                                    <a:gd name="T9" fmla="*/ 0 h 1270737"/>
                                    <a:gd name="T10" fmla="*/ 0 w 1270737"/>
                                    <a:gd name="T11" fmla="*/ 0 h 1270737"/>
                                    <a:gd name="T12" fmla="*/ 1270737 w 1270737"/>
                                    <a:gd name="T13" fmla="*/ 1270737 h 1270737"/>
                                  </a:gdLst>
                                  <a:ahLst/>
                                  <a:cxnLst>
                                    <a:cxn ang="0">
                                      <a:pos x="T0" y="T1"/>
                                    </a:cxn>
                                    <a:cxn ang="0">
                                      <a:pos x="T2" y="T3"/>
                                    </a:cxn>
                                    <a:cxn ang="0">
                                      <a:pos x="T4" y="T5"/>
                                    </a:cxn>
                                    <a:cxn ang="0">
                                      <a:pos x="T6" y="T7"/>
                                    </a:cxn>
                                    <a:cxn ang="0">
                                      <a:pos x="T8" y="T9"/>
                                    </a:cxn>
                                  </a:cxnLst>
                                  <a:rect l="T10" t="T11" r="T12" b="T13"/>
                                  <a:pathLst>
                                    <a:path w="1270737" h="1270737">
                                      <a:moveTo>
                                        <a:pt x="0" y="0"/>
                                      </a:moveTo>
                                      <a:lnTo>
                                        <a:pt x="1270737" y="0"/>
                                      </a:lnTo>
                                      <a:lnTo>
                                        <a:pt x="1270737" y="1270737"/>
                                      </a:lnTo>
                                      <a:lnTo>
                                        <a:pt x="0" y="1270737"/>
                                      </a:lnTo>
                                      <a:lnTo>
                                        <a:pt x="0" y="0"/>
                                      </a:lnTo>
                                    </a:path>
                                  </a:pathLst>
                                </a:custGeom>
                                <a:solidFill>
                                  <a:srgbClr val="D9D9D9"/>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16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1353" y="890"/>
                                  <a:ext cx="12708" cy="12707"/>
                                </a:xfrm>
                                <a:prstGeom prst="rect">
                                  <a:avLst/>
                                </a:prstGeom>
                                <a:noFill/>
                                <a:extLst>
                                  <a:ext uri="{909E8E84-426E-40DD-AFC4-6F175D3DCCD1}">
                                    <a14:hiddenFill xmlns:a14="http://schemas.microsoft.com/office/drawing/2010/main">
                                      <a:solidFill>
                                        <a:srgbClr val="FFFFFF"/>
                                      </a:solidFill>
                                    </a14:hiddenFill>
                                  </a:ext>
                                </a:extLst>
                              </pic:spPr>
                            </pic:pic>
                            <wps:wsp>
                              <wps:cNvPr id="131" name="Shape 1635"/>
                              <wps:cNvSpPr>
                                <a:spLocks/>
                              </wps:cNvSpPr>
                              <wps:spPr bwMode="auto">
                                <a:xfrm>
                                  <a:off x="31404" y="162"/>
                                  <a:ext cx="340" cy="467"/>
                                </a:xfrm>
                                <a:custGeom>
                                  <a:avLst/>
                                  <a:gdLst>
                                    <a:gd name="T0" fmla="*/ 17424 w 34036"/>
                                    <a:gd name="T1" fmla="*/ 0 h 46660"/>
                                    <a:gd name="T2" fmla="*/ 25082 w 34036"/>
                                    <a:gd name="T3" fmla="*/ 660 h 46660"/>
                                    <a:gd name="T4" fmla="*/ 31674 w 34036"/>
                                    <a:gd name="T5" fmla="*/ 2362 h 46660"/>
                                    <a:gd name="T6" fmla="*/ 31674 w 34036"/>
                                    <a:gd name="T7" fmla="*/ 9284 h 46660"/>
                                    <a:gd name="T8" fmla="*/ 25235 w 34036"/>
                                    <a:gd name="T9" fmla="*/ 6922 h 46660"/>
                                    <a:gd name="T10" fmla="*/ 18313 w 34036"/>
                                    <a:gd name="T11" fmla="*/ 6109 h 46660"/>
                                    <a:gd name="T12" fmla="*/ 10096 w 34036"/>
                                    <a:gd name="T13" fmla="*/ 7823 h 46660"/>
                                    <a:gd name="T14" fmla="*/ 7404 w 34036"/>
                                    <a:gd name="T15" fmla="*/ 12789 h 46660"/>
                                    <a:gd name="T16" fmla="*/ 9360 w 34036"/>
                                    <a:gd name="T17" fmla="*/ 16777 h 46660"/>
                                    <a:gd name="T18" fmla="*/ 17183 w 34036"/>
                                    <a:gd name="T19" fmla="*/ 19545 h 46660"/>
                                    <a:gd name="T20" fmla="*/ 19710 w 34036"/>
                                    <a:gd name="T21" fmla="*/ 20117 h 46660"/>
                                    <a:gd name="T22" fmla="*/ 30772 w 34036"/>
                                    <a:gd name="T23" fmla="*/ 24829 h 46660"/>
                                    <a:gd name="T24" fmla="*/ 34036 w 34036"/>
                                    <a:gd name="T25" fmla="*/ 33300 h 46660"/>
                                    <a:gd name="T26" fmla="*/ 29146 w 34036"/>
                                    <a:gd name="T27" fmla="*/ 43078 h 46660"/>
                                    <a:gd name="T28" fmla="*/ 15634 w 34036"/>
                                    <a:gd name="T29" fmla="*/ 46660 h 46660"/>
                                    <a:gd name="T30" fmla="*/ 8141 w 34036"/>
                                    <a:gd name="T31" fmla="*/ 46000 h 46660"/>
                                    <a:gd name="T32" fmla="*/ 0 w 34036"/>
                                    <a:gd name="T33" fmla="*/ 43967 h 46660"/>
                                    <a:gd name="T34" fmla="*/ 0 w 34036"/>
                                    <a:gd name="T35" fmla="*/ 36398 h 46660"/>
                                    <a:gd name="T36" fmla="*/ 7975 w 34036"/>
                                    <a:gd name="T37" fmla="*/ 39573 h 46660"/>
                                    <a:gd name="T38" fmla="*/ 15799 w 34036"/>
                                    <a:gd name="T39" fmla="*/ 40627 h 46660"/>
                                    <a:gd name="T40" fmla="*/ 23774 w 34036"/>
                                    <a:gd name="T41" fmla="*/ 38926 h 46660"/>
                                    <a:gd name="T42" fmla="*/ 26543 w 34036"/>
                                    <a:gd name="T43" fmla="*/ 33871 h 46660"/>
                                    <a:gd name="T44" fmla="*/ 24511 w 34036"/>
                                    <a:gd name="T45" fmla="*/ 29312 h 46660"/>
                                    <a:gd name="T46" fmla="*/ 15710 w 34036"/>
                                    <a:gd name="T47" fmla="*/ 26213 h 46660"/>
                                    <a:gd name="T48" fmla="*/ 13195 w 34036"/>
                                    <a:gd name="T49" fmla="*/ 25641 h 46660"/>
                                    <a:gd name="T50" fmla="*/ 3340 w 34036"/>
                                    <a:gd name="T51" fmla="*/ 21247 h 46660"/>
                                    <a:gd name="T52" fmla="*/ 330 w 34036"/>
                                    <a:gd name="T53" fmla="*/ 13107 h 46660"/>
                                    <a:gd name="T54" fmla="*/ 4724 w 34036"/>
                                    <a:gd name="T55" fmla="*/ 3416 h 46660"/>
                                    <a:gd name="T56" fmla="*/ 17424 w 34036"/>
                                    <a:gd name="T57" fmla="*/ 0 h 46660"/>
                                    <a:gd name="T58" fmla="*/ 0 w 34036"/>
                                    <a:gd name="T59" fmla="*/ 0 h 46660"/>
                                    <a:gd name="T60" fmla="*/ 34036 w 34036"/>
                                    <a:gd name="T6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4036" h="46660">
                                      <a:moveTo>
                                        <a:pt x="17424" y="0"/>
                                      </a:moveTo>
                                      <a:cubicBezTo>
                                        <a:pt x="20117" y="0"/>
                                        <a:pt x="22631" y="241"/>
                                        <a:pt x="25082" y="660"/>
                                      </a:cubicBezTo>
                                      <a:cubicBezTo>
                                        <a:pt x="27444" y="1054"/>
                                        <a:pt x="29629" y="1625"/>
                                        <a:pt x="31674" y="2362"/>
                                      </a:cubicBezTo>
                                      <a:lnTo>
                                        <a:pt x="31674" y="9284"/>
                                      </a:lnTo>
                                      <a:cubicBezTo>
                                        <a:pt x="29553" y="8306"/>
                                        <a:pt x="27432" y="7493"/>
                                        <a:pt x="25235" y="6922"/>
                                      </a:cubicBezTo>
                                      <a:cubicBezTo>
                                        <a:pt x="22961" y="6439"/>
                                        <a:pt x="20675" y="6109"/>
                                        <a:pt x="18313" y="6109"/>
                                      </a:cubicBezTo>
                                      <a:cubicBezTo>
                                        <a:pt x="14656" y="6109"/>
                                        <a:pt x="11887" y="6680"/>
                                        <a:pt x="10096" y="7823"/>
                                      </a:cubicBezTo>
                                      <a:cubicBezTo>
                                        <a:pt x="8306" y="8954"/>
                                        <a:pt x="7404" y="10592"/>
                                        <a:pt x="7404" y="12789"/>
                                      </a:cubicBezTo>
                                      <a:cubicBezTo>
                                        <a:pt x="7404" y="14491"/>
                                        <a:pt x="8064" y="15799"/>
                                        <a:pt x="9360" y="16777"/>
                                      </a:cubicBezTo>
                                      <a:cubicBezTo>
                                        <a:pt x="10668" y="17755"/>
                                        <a:pt x="13271" y="18733"/>
                                        <a:pt x="17183" y="19545"/>
                                      </a:cubicBezTo>
                                      <a:lnTo>
                                        <a:pt x="19710" y="20117"/>
                                      </a:lnTo>
                                      <a:cubicBezTo>
                                        <a:pt x="24917" y="21247"/>
                                        <a:pt x="28575" y="22885"/>
                                        <a:pt x="30772" y="24829"/>
                                      </a:cubicBezTo>
                                      <a:cubicBezTo>
                                        <a:pt x="32893" y="26873"/>
                                        <a:pt x="34036" y="29718"/>
                                        <a:pt x="34036" y="33300"/>
                                      </a:cubicBezTo>
                                      <a:cubicBezTo>
                                        <a:pt x="34036" y="37452"/>
                                        <a:pt x="32410" y="40716"/>
                                        <a:pt x="29146" y="43078"/>
                                      </a:cubicBezTo>
                                      <a:cubicBezTo>
                                        <a:pt x="25895" y="45517"/>
                                        <a:pt x="21336" y="46660"/>
                                        <a:pt x="15634" y="46660"/>
                                      </a:cubicBezTo>
                                      <a:cubicBezTo>
                                        <a:pt x="13195" y="46660"/>
                                        <a:pt x="10744" y="46418"/>
                                        <a:pt x="8141" y="46000"/>
                                      </a:cubicBezTo>
                                      <a:cubicBezTo>
                                        <a:pt x="5537" y="45593"/>
                                        <a:pt x="2845" y="44945"/>
                                        <a:pt x="0" y="43967"/>
                                      </a:cubicBezTo>
                                      <a:lnTo>
                                        <a:pt x="0" y="36398"/>
                                      </a:lnTo>
                                      <a:cubicBezTo>
                                        <a:pt x="2692" y="37859"/>
                                        <a:pt x="5372" y="38926"/>
                                        <a:pt x="7975" y="39573"/>
                                      </a:cubicBezTo>
                                      <a:cubicBezTo>
                                        <a:pt x="10579" y="40297"/>
                                        <a:pt x="13183" y="40627"/>
                                        <a:pt x="15799" y="40627"/>
                                      </a:cubicBezTo>
                                      <a:cubicBezTo>
                                        <a:pt x="19215" y="40627"/>
                                        <a:pt x="21895" y="40056"/>
                                        <a:pt x="23774" y="38926"/>
                                      </a:cubicBezTo>
                                      <a:cubicBezTo>
                                        <a:pt x="25565" y="37783"/>
                                        <a:pt x="26543" y="36068"/>
                                        <a:pt x="26543" y="33871"/>
                                      </a:cubicBezTo>
                                      <a:cubicBezTo>
                                        <a:pt x="26543" y="31915"/>
                                        <a:pt x="25806" y="30366"/>
                                        <a:pt x="24511" y="29312"/>
                                      </a:cubicBezTo>
                                      <a:cubicBezTo>
                                        <a:pt x="23203" y="28258"/>
                                        <a:pt x="20269" y="27191"/>
                                        <a:pt x="15710" y="26213"/>
                                      </a:cubicBezTo>
                                      <a:lnTo>
                                        <a:pt x="13195" y="25641"/>
                                      </a:lnTo>
                                      <a:cubicBezTo>
                                        <a:pt x="8636" y="24676"/>
                                        <a:pt x="5296" y="23203"/>
                                        <a:pt x="3340" y="21247"/>
                                      </a:cubicBezTo>
                                      <a:cubicBezTo>
                                        <a:pt x="1308" y="19291"/>
                                        <a:pt x="330" y="16612"/>
                                        <a:pt x="330" y="13107"/>
                                      </a:cubicBezTo>
                                      <a:cubicBezTo>
                                        <a:pt x="330" y="8954"/>
                                        <a:pt x="1791" y="5702"/>
                                        <a:pt x="4724" y="3416"/>
                                      </a:cubicBezTo>
                                      <a:cubicBezTo>
                                        <a:pt x="7658" y="1143"/>
                                        <a:pt x="11887" y="0"/>
                                        <a:pt x="1742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2" name="Shape 1636"/>
                              <wps:cNvSpPr>
                                <a:spLocks/>
                              </wps:cNvSpPr>
                              <wps:spPr bwMode="auto">
                                <a:xfrm>
                                  <a:off x="31829" y="162"/>
                                  <a:ext cx="352" cy="467"/>
                                </a:xfrm>
                                <a:custGeom>
                                  <a:avLst/>
                                  <a:gdLst>
                                    <a:gd name="T0" fmla="*/ 22390 w 35255"/>
                                    <a:gd name="T1" fmla="*/ 0 h 46660"/>
                                    <a:gd name="T2" fmla="*/ 28982 w 35255"/>
                                    <a:gd name="T3" fmla="*/ 736 h 46660"/>
                                    <a:gd name="T4" fmla="*/ 35255 w 35255"/>
                                    <a:gd name="T5" fmla="*/ 2768 h 46660"/>
                                    <a:gd name="T6" fmla="*/ 35255 w 35255"/>
                                    <a:gd name="T7" fmla="*/ 9614 h 46660"/>
                                    <a:gd name="T8" fmla="*/ 28982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2 w 35255"/>
                                    <a:gd name="T21" fmla="*/ 39738 h 46660"/>
                                    <a:gd name="T22" fmla="*/ 35255 w 35255"/>
                                    <a:gd name="T23" fmla="*/ 37135 h 46660"/>
                                    <a:gd name="T24" fmla="*/ 35255 w 35255"/>
                                    <a:gd name="T25" fmla="*/ 43891 h 46660"/>
                                    <a:gd name="T26" fmla="*/ 28905 w 35255"/>
                                    <a:gd name="T27" fmla="*/ 45999 h 46660"/>
                                    <a:gd name="T28" fmla="*/ 21908 w 35255"/>
                                    <a:gd name="T29" fmla="*/ 46660 h 46660"/>
                                    <a:gd name="T30" fmla="*/ 5943 w 35255"/>
                                    <a:gd name="T31" fmla="*/ 40386 h 46660"/>
                                    <a:gd name="T32" fmla="*/ 0 w 35255"/>
                                    <a:gd name="T33" fmla="*/ 23368 h 46660"/>
                                    <a:gd name="T34" fmla="*/ 5943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76" y="0"/>
                                        <a:pt x="26873" y="241"/>
                                        <a:pt x="28982" y="736"/>
                                      </a:cubicBezTo>
                                      <a:cubicBezTo>
                                        <a:pt x="31102" y="1219"/>
                                        <a:pt x="33223" y="1879"/>
                                        <a:pt x="35255" y="2768"/>
                                      </a:cubicBezTo>
                                      <a:lnTo>
                                        <a:pt x="35255" y="9614"/>
                                      </a:lnTo>
                                      <a:cubicBezTo>
                                        <a:pt x="33134" y="8471"/>
                                        <a:pt x="31102" y="7658"/>
                                        <a:pt x="28982" y="7086"/>
                                      </a:cubicBezTo>
                                      <a:cubicBezTo>
                                        <a:pt x="26873" y="6515"/>
                                        <a:pt x="24828" y="6185"/>
                                        <a:pt x="22720" y="6185"/>
                                      </a:cubicBezTo>
                                      <a:cubicBezTo>
                                        <a:pt x="17996" y="6185"/>
                                        <a:pt x="14250" y="7734"/>
                                        <a:pt x="11646" y="10744"/>
                                      </a:cubicBezTo>
                                      <a:cubicBezTo>
                                        <a:pt x="9042" y="13754"/>
                                        <a:pt x="7734" y="17996"/>
                                        <a:pt x="7734" y="23368"/>
                                      </a:cubicBezTo>
                                      <a:cubicBezTo>
                                        <a:pt x="7734" y="28816"/>
                                        <a:pt x="9042" y="33058"/>
                                        <a:pt x="11646" y="36068"/>
                                      </a:cubicBezTo>
                                      <a:cubicBezTo>
                                        <a:pt x="14250" y="39078"/>
                                        <a:pt x="17996" y="40551"/>
                                        <a:pt x="22720" y="40551"/>
                                      </a:cubicBezTo>
                                      <a:cubicBezTo>
                                        <a:pt x="24828" y="40551"/>
                                        <a:pt x="26873" y="40310"/>
                                        <a:pt x="28982" y="39738"/>
                                      </a:cubicBezTo>
                                      <a:cubicBezTo>
                                        <a:pt x="31102" y="39167"/>
                                        <a:pt x="33134" y="38265"/>
                                        <a:pt x="35255" y="37135"/>
                                      </a:cubicBezTo>
                                      <a:lnTo>
                                        <a:pt x="35255" y="43891"/>
                                      </a:lnTo>
                                      <a:cubicBezTo>
                                        <a:pt x="33134" y="44856"/>
                                        <a:pt x="31026" y="45593"/>
                                        <a:pt x="28905" y="45999"/>
                                      </a:cubicBezTo>
                                      <a:cubicBezTo>
                                        <a:pt x="26708" y="46406"/>
                                        <a:pt x="24346" y="46660"/>
                                        <a:pt x="21908" y="46660"/>
                                      </a:cubicBezTo>
                                      <a:cubicBezTo>
                                        <a:pt x="15227" y="46647"/>
                                        <a:pt x="9855" y="44615"/>
                                        <a:pt x="5943" y="40386"/>
                                      </a:cubicBezTo>
                                      <a:cubicBezTo>
                                        <a:pt x="1956" y="36233"/>
                                        <a:pt x="0" y="30531"/>
                                        <a:pt x="0" y="23368"/>
                                      </a:cubicBezTo>
                                      <a:cubicBezTo>
                                        <a:pt x="0" y="16116"/>
                                        <a:pt x="1956" y="10426"/>
                                        <a:pt x="5943" y="6274"/>
                                      </a:cubicBezTo>
                                      <a:cubicBezTo>
                                        <a:pt x="9932" y="2121"/>
                                        <a:pt x="15392" y="0"/>
                                        <a:pt x="2239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3" name="Shape 1637"/>
                              <wps:cNvSpPr>
                                <a:spLocks/>
                              </wps:cNvSpPr>
                              <wps:spPr bwMode="auto">
                                <a:xfrm>
                                  <a:off x="32281" y="340"/>
                                  <a:ext cx="188" cy="289"/>
                                </a:xfrm>
                                <a:custGeom>
                                  <a:avLst/>
                                  <a:gdLst>
                                    <a:gd name="T0" fmla="*/ 18809 w 18809"/>
                                    <a:gd name="T1" fmla="*/ 0 h 28847"/>
                                    <a:gd name="T2" fmla="*/ 18809 w 18809"/>
                                    <a:gd name="T3" fmla="*/ 6090 h 28847"/>
                                    <a:gd name="T4" fmla="*/ 10744 w 18809"/>
                                    <a:gd name="T5" fmla="*/ 7422 h 28847"/>
                                    <a:gd name="T6" fmla="*/ 7328 w 18809"/>
                                    <a:gd name="T7" fmla="*/ 14344 h 28847"/>
                                    <a:gd name="T8" fmla="*/ 9842 w 18809"/>
                                    <a:gd name="T9" fmla="*/ 20541 h 28847"/>
                                    <a:gd name="T10" fmla="*/ 16853 w 18809"/>
                                    <a:gd name="T11" fmla="*/ 22815 h 28847"/>
                                    <a:gd name="T12" fmla="*/ 18809 w 18809"/>
                                    <a:gd name="T13" fmla="*/ 21950 h 28847"/>
                                    <a:gd name="T14" fmla="*/ 18809 w 18809"/>
                                    <a:gd name="T15" fmla="*/ 28041 h 28847"/>
                                    <a:gd name="T16" fmla="*/ 14897 w 18809"/>
                                    <a:gd name="T17" fmla="*/ 28847 h 28847"/>
                                    <a:gd name="T18" fmla="*/ 3988 w 18809"/>
                                    <a:gd name="T19" fmla="*/ 25101 h 28847"/>
                                    <a:gd name="T20" fmla="*/ 0 w 18809"/>
                                    <a:gd name="T21" fmla="*/ 14839 h 28847"/>
                                    <a:gd name="T22" fmla="*/ 5042 w 18809"/>
                                    <a:gd name="T23" fmla="*/ 3523 h 28847"/>
                                    <a:gd name="T24" fmla="*/ 18809 w 18809"/>
                                    <a:gd name="T25" fmla="*/ 0 h 28847"/>
                                    <a:gd name="T26" fmla="*/ 0 w 18809"/>
                                    <a:gd name="T27" fmla="*/ 0 h 28847"/>
                                    <a:gd name="T28" fmla="*/ 18809 w 18809"/>
                                    <a:gd name="T29" fmla="*/ 28847 h 288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9" h="28847">
                                      <a:moveTo>
                                        <a:pt x="18809" y="0"/>
                                      </a:moveTo>
                                      <a:lnTo>
                                        <a:pt x="18809" y="6090"/>
                                      </a:lnTo>
                                      <a:lnTo>
                                        <a:pt x="10744" y="7422"/>
                                      </a:lnTo>
                                      <a:cubicBezTo>
                                        <a:pt x="8471" y="8807"/>
                                        <a:pt x="7328" y="11093"/>
                                        <a:pt x="7328" y="14344"/>
                                      </a:cubicBezTo>
                                      <a:cubicBezTo>
                                        <a:pt x="7328" y="16947"/>
                                        <a:pt x="8141" y="19068"/>
                                        <a:pt x="9842" y="20541"/>
                                      </a:cubicBezTo>
                                      <a:cubicBezTo>
                                        <a:pt x="11557" y="22078"/>
                                        <a:pt x="13919" y="22815"/>
                                        <a:pt x="16853" y="22815"/>
                                      </a:cubicBezTo>
                                      <a:lnTo>
                                        <a:pt x="18809" y="21950"/>
                                      </a:lnTo>
                                      <a:lnTo>
                                        <a:pt x="18809" y="28041"/>
                                      </a:lnTo>
                                      <a:lnTo>
                                        <a:pt x="14897" y="28847"/>
                                      </a:lnTo>
                                      <a:cubicBezTo>
                                        <a:pt x="10338" y="28835"/>
                                        <a:pt x="6667" y="27615"/>
                                        <a:pt x="3988" y="25101"/>
                                      </a:cubicBezTo>
                                      <a:cubicBezTo>
                                        <a:pt x="1295" y="22573"/>
                                        <a:pt x="0" y="19157"/>
                                        <a:pt x="0" y="14839"/>
                                      </a:cubicBezTo>
                                      <a:cubicBezTo>
                                        <a:pt x="0" y="9873"/>
                                        <a:pt x="1625" y="6127"/>
                                        <a:pt x="5042" y="3523"/>
                                      </a:cubicBezTo>
                                      <a:lnTo>
                                        <a:pt x="18809"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4" name="Shape 1638"/>
                              <wps:cNvSpPr>
                                <a:spLocks/>
                              </wps:cNvSpPr>
                              <wps:spPr bwMode="auto">
                                <a:xfrm>
                                  <a:off x="32313" y="162"/>
                                  <a:ext cx="156" cy="99"/>
                                </a:xfrm>
                                <a:custGeom>
                                  <a:avLst/>
                                  <a:gdLst>
                                    <a:gd name="T0" fmla="*/ 15139 w 15558"/>
                                    <a:gd name="T1" fmla="*/ 0 h 9855"/>
                                    <a:gd name="T2" fmla="*/ 15558 w 15558"/>
                                    <a:gd name="T3" fmla="*/ 147 h 9855"/>
                                    <a:gd name="T4" fmla="*/ 15558 w 15558"/>
                                    <a:gd name="T5" fmla="*/ 6526 h 9855"/>
                                    <a:gd name="T6" fmla="*/ 14415 w 15558"/>
                                    <a:gd name="T7" fmla="*/ 6185 h 9855"/>
                                    <a:gd name="T8" fmla="*/ 6922 w 15558"/>
                                    <a:gd name="T9" fmla="*/ 7163 h 9855"/>
                                    <a:gd name="T10" fmla="*/ 0 w 15558"/>
                                    <a:gd name="T11" fmla="*/ 9855 h 9855"/>
                                    <a:gd name="T12" fmla="*/ 0 w 15558"/>
                                    <a:gd name="T13" fmla="*/ 3099 h 9855"/>
                                    <a:gd name="T14" fmla="*/ 7734 w 15558"/>
                                    <a:gd name="T15" fmla="*/ 813 h 9855"/>
                                    <a:gd name="T16" fmla="*/ 15139 w 15558"/>
                                    <a:gd name="T17" fmla="*/ 0 h 9855"/>
                                    <a:gd name="T18" fmla="*/ 0 w 15558"/>
                                    <a:gd name="T19" fmla="*/ 0 h 9855"/>
                                    <a:gd name="T20" fmla="*/ 15558 w 15558"/>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8" h="9855">
                                      <a:moveTo>
                                        <a:pt x="15139" y="0"/>
                                      </a:moveTo>
                                      <a:lnTo>
                                        <a:pt x="15558" y="147"/>
                                      </a:lnTo>
                                      <a:lnTo>
                                        <a:pt x="15558" y="6526"/>
                                      </a:lnTo>
                                      <a:lnTo>
                                        <a:pt x="14415" y="6185"/>
                                      </a:lnTo>
                                      <a:cubicBezTo>
                                        <a:pt x="11811" y="6185"/>
                                        <a:pt x="9360" y="6515"/>
                                        <a:pt x="6922" y="7163"/>
                                      </a:cubicBezTo>
                                      <a:cubicBezTo>
                                        <a:pt x="4483" y="7810"/>
                                        <a:pt x="2197" y="8712"/>
                                        <a:pt x="0" y="9855"/>
                                      </a:cubicBezTo>
                                      <a:lnTo>
                                        <a:pt x="0" y="3099"/>
                                      </a:lnTo>
                                      <a:cubicBezTo>
                                        <a:pt x="2604" y="2121"/>
                                        <a:pt x="5207" y="1308"/>
                                        <a:pt x="7734" y="813"/>
                                      </a:cubicBezTo>
                                      <a:cubicBezTo>
                                        <a:pt x="10262" y="330"/>
                                        <a:pt x="12700" y="0"/>
                                        <a:pt x="15139"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5" name="Shape 1639"/>
                              <wps:cNvSpPr>
                                <a:spLocks/>
                              </wps:cNvSpPr>
                              <wps:spPr bwMode="auto">
                                <a:xfrm>
                                  <a:off x="32469" y="164"/>
                                  <a:ext cx="188" cy="457"/>
                                </a:xfrm>
                                <a:custGeom>
                                  <a:avLst/>
                                  <a:gdLst>
                                    <a:gd name="T0" fmla="*/ 0 w 18809"/>
                                    <a:gd name="T1" fmla="*/ 0 h 45707"/>
                                    <a:gd name="T2" fmla="*/ 13995 w 18809"/>
                                    <a:gd name="T3" fmla="*/ 4895 h 45707"/>
                                    <a:gd name="T4" fmla="*/ 18809 w 18809"/>
                                    <a:gd name="T5" fmla="*/ 20046 h 45707"/>
                                    <a:gd name="T6" fmla="*/ 18809 w 18809"/>
                                    <a:gd name="T7" fmla="*/ 45446 h 45707"/>
                                    <a:gd name="T8" fmla="*/ 11481 w 18809"/>
                                    <a:gd name="T9" fmla="*/ 45446 h 45707"/>
                                    <a:gd name="T10" fmla="*/ 11481 w 18809"/>
                                    <a:gd name="T11" fmla="*/ 38690 h 45707"/>
                                    <a:gd name="T12" fmla="*/ 5207 w 18809"/>
                                    <a:gd name="T13" fmla="*/ 44634 h 45707"/>
                                    <a:gd name="T14" fmla="*/ 0 w 18809"/>
                                    <a:gd name="T15" fmla="*/ 45707 h 45707"/>
                                    <a:gd name="T16" fmla="*/ 0 w 18809"/>
                                    <a:gd name="T17" fmla="*/ 39616 h 45707"/>
                                    <a:gd name="T18" fmla="*/ 7810 w 18809"/>
                                    <a:gd name="T19" fmla="*/ 36163 h 45707"/>
                                    <a:gd name="T20" fmla="*/ 11468 w 18809"/>
                                    <a:gd name="T21" fmla="*/ 24682 h 45707"/>
                                    <a:gd name="T22" fmla="*/ 11481 w 18809"/>
                                    <a:gd name="T23" fmla="*/ 23056 h 45707"/>
                                    <a:gd name="T24" fmla="*/ 4229 w 18809"/>
                                    <a:gd name="T25" fmla="*/ 23056 h 45707"/>
                                    <a:gd name="T26" fmla="*/ 0 w 18809"/>
                                    <a:gd name="T27" fmla="*/ 23756 h 45707"/>
                                    <a:gd name="T28" fmla="*/ 0 w 18809"/>
                                    <a:gd name="T29" fmla="*/ 17666 h 45707"/>
                                    <a:gd name="T30" fmla="*/ 1219 w 18809"/>
                                    <a:gd name="T31" fmla="*/ 17354 h 45707"/>
                                    <a:gd name="T32" fmla="*/ 11481 w 18809"/>
                                    <a:gd name="T33" fmla="*/ 17354 h 45707"/>
                                    <a:gd name="T34" fmla="*/ 11481 w 18809"/>
                                    <a:gd name="T35" fmla="*/ 16630 h 45707"/>
                                    <a:gd name="T36" fmla="*/ 8141 w 18809"/>
                                    <a:gd name="T37" fmla="*/ 8807 h 45707"/>
                                    <a:gd name="T38" fmla="*/ 0 w 18809"/>
                                    <a:gd name="T39" fmla="*/ 6379 h 45707"/>
                                    <a:gd name="T40" fmla="*/ 0 w 18809"/>
                                    <a:gd name="T41" fmla="*/ 0 h 45707"/>
                                    <a:gd name="T42" fmla="*/ 0 w 18809"/>
                                    <a:gd name="T43" fmla="*/ 0 h 45707"/>
                                    <a:gd name="T44" fmla="*/ 18809 w 18809"/>
                                    <a:gd name="T45" fmla="*/ 45707 h 457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809" h="45707">
                                      <a:moveTo>
                                        <a:pt x="0" y="0"/>
                                      </a:moveTo>
                                      <a:lnTo>
                                        <a:pt x="13995" y="4895"/>
                                      </a:lnTo>
                                      <a:cubicBezTo>
                                        <a:pt x="17170" y="8236"/>
                                        <a:pt x="18796" y="13290"/>
                                        <a:pt x="18809" y="20046"/>
                                      </a:cubicBezTo>
                                      <a:lnTo>
                                        <a:pt x="18809" y="45446"/>
                                      </a:lnTo>
                                      <a:lnTo>
                                        <a:pt x="11481" y="45446"/>
                                      </a:lnTo>
                                      <a:lnTo>
                                        <a:pt x="11481" y="38690"/>
                                      </a:lnTo>
                                      <a:cubicBezTo>
                                        <a:pt x="9766" y="41459"/>
                                        <a:pt x="7645" y="43414"/>
                                        <a:pt x="5207" y="44634"/>
                                      </a:cubicBezTo>
                                      <a:lnTo>
                                        <a:pt x="0" y="45707"/>
                                      </a:lnTo>
                                      <a:lnTo>
                                        <a:pt x="0" y="39616"/>
                                      </a:lnTo>
                                      <a:lnTo>
                                        <a:pt x="7810" y="36163"/>
                                      </a:lnTo>
                                      <a:cubicBezTo>
                                        <a:pt x="10249" y="33318"/>
                                        <a:pt x="11468" y="29495"/>
                                        <a:pt x="11468" y="24682"/>
                                      </a:cubicBezTo>
                                      <a:lnTo>
                                        <a:pt x="11481" y="23056"/>
                                      </a:lnTo>
                                      <a:lnTo>
                                        <a:pt x="4229" y="23056"/>
                                      </a:lnTo>
                                      <a:lnTo>
                                        <a:pt x="0" y="23756"/>
                                      </a:lnTo>
                                      <a:lnTo>
                                        <a:pt x="0" y="17666"/>
                                      </a:lnTo>
                                      <a:lnTo>
                                        <a:pt x="1219" y="17354"/>
                                      </a:lnTo>
                                      <a:lnTo>
                                        <a:pt x="11481" y="17354"/>
                                      </a:lnTo>
                                      <a:lnTo>
                                        <a:pt x="11481" y="16630"/>
                                      </a:lnTo>
                                      <a:cubicBezTo>
                                        <a:pt x="11481" y="13290"/>
                                        <a:pt x="10337" y="10687"/>
                                        <a:pt x="8141" y="8807"/>
                                      </a:cubicBezTo>
                                      <a:lnTo>
                                        <a:pt x="0" y="6379"/>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6" name="Shape 31872"/>
                              <wps:cNvSpPr>
                                <a:spLocks/>
                              </wps:cNvSpPr>
                              <wps:spPr bwMode="auto">
                                <a:xfrm>
                                  <a:off x="32807" y="0"/>
                                  <a:ext cx="92" cy="618"/>
                                </a:xfrm>
                                <a:custGeom>
                                  <a:avLst/>
                                  <a:gdLst>
                                    <a:gd name="T0" fmla="*/ 0 w 9144"/>
                                    <a:gd name="T1" fmla="*/ 0 h 61879"/>
                                    <a:gd name="T2" fmla="*/ 9144 w 9144"/>
                                    <a:gd name="T3" fmla="*/ 0 h 61879"/>
                                    <a:gd name="T4" fmla="*/ 9144 w 9144"/>
                                    <a:gd name="T5" fmla="*/ 61879 h 61879"/>
                                    <a:gd name="T6" fmla="*/ 0 w 9144"/>
                                    <a:gd name="T7" fmla="*/ 61879 h 61879"/>
                                    <a:gd name="T8" fmla="*/ 0 w 9144"/>
                                    <a:gd name="T9" fmla="*/ 0 h 61879"/>
                                    <a:gd name="T10" fmla="*/ 0 w 9144"/>
                                    <a:gd name="T11" fmla="*/ 0 h 61879"/>
                                    <a:gd name="T12" fmla="*/ 9144 w 9144"/>
                                    <a:gd name="T13" fmla="*/ 61879 h 61879"/>
                                  </a:gdLst>
                                  <a:ahLst/>
                                  <a:cxnLst>
                                    <a:cxn ang="0">
                                      <a:pos x="T0" y="T1"/>
                                    </a:cxn>
                                    <a:cxn ang="0">
                                      <a:pos x="T2" y="T3"/>
                                    </a:cxn>
                                    <a:cxn ang="0">
                                      <a:pos x="T4" y="T5"/>
                                    </a:cxn>
                                    <a:cxn ang="0">
                                      <a:pos x="T6" y="T7"/>
                                    </a:cxn>
                                    <a:cxn ang="0">
                                      <a:pos x="T8" y="T9"/>
                                    </a:cxn>
                                  </a:cxnLst>
                                  <a:rect l="T10" t="T11" r="T12" b="T13"/>
                                  <a:pathLst>
                                    <a:path w="9144" h="61879">
                                      <a:moveTo>
                                        <a:pt x="0" y="0"/>
                                      </a:moveTo>
                                      <a:lnTo>
                                        <a:pt x="9144" y="0"/>
                                      </a:lnTo>
                                      <a:lnTo>
                                        <a:pt x="9144" y="61879"/>
                                      </a:lnTo>
                                      <a:lnTo>
                                        <a:pt x="0" y="61879"/>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7" name="Shape 1641"/>
                              <wps:cNvSpPr>
                                <a:spLocks/>
                              </wps:cNvSpPr>
                              <wps:spPr bwMode="auto">
                                <a:xfrm>
                                  <a:off x="33002" y="166"/>
                                  <a:ext cx="209" cy="455"/>
                                </a:xfrm>
                                <a:custGeom>
                                  <a:avLst/>
                                  <a:gdLst>
                                    <a:gd name="T0" fmla="*/ 20917 w 20917"/>
                                    <a:gd name="T1" fmla="*/ 0 h 45491"/>
                                    <a:gd name="T2" fmla="*/ 20917 w 20917"/>
                                    <a:gd name="T3" fmla="*/ 6173 h 45491"/>
                                    <a:gd name="T4" fmla="*/ 12128 w 20917"/>
                                    <a:gd name="T5" fmla="*/ 9327 h 45491"/>
                                    <a:gd name="T6" fmla="*/ 7887 w 20917"/>
                                    <a:gd name="T7" fmla="*/ 19005 h 45491"/>
                                    <a:gd name="T8" fmla="*/ 20917 w 20917"/>
                                    <a:gd name="T9" fmla="*/ 19005 h 45491"/>
                                    <a:gd name="T10" fmla="*/ 20917 w 20917"/>
                                    <a:gd name="T11" fmla="*/ 24707 h 45491"/>
                                    <a:gd name="T12" fmla="*/ 7645 w 20917"/>
                                    <a:gd name="T13" fmla="*/ 24707 h 45491"/>
                                    <a:gd name="T14" fmla="*/ 12205 w 20917"/>
                                    <a:gd name="T15" fmla="*/ 36276 h 45491"/>
                                    <a:gd name="T16" fmla="*/ 20917 w 20917"/>
                                    <a:gd name="T17" fmla="*/ 39279 h 45491"/>
                                    <a:gd name="T18" fmla="*/ 20917 w 20917"/>
                                    <a:gd name="T19" fmla="*/ 45491 h 45491"/>
                                    <a:gd name="T20" fmla="*/ 6185 w 20917"/>
                                    <a:gd name="T21" fmla="*/ 40175 h 45491"/>
                                    <a:gd name="T22" fmla="*/ 0 w 20917"/>
                                    <a:gd name="T23" fmla="*/ 23411 h 45491"/>
                                    <a:gd name="T24" fmla="*/ 5855 w 20917"/>
                                    <a:gd name="T25" fmla="*/ 6063 h 45491"/>
                                    <a:gd name="T26" fmla="*/ 20917 w 20917"/>
                                    <a:gd name="T27" fmla="*/ 0 h 45491"/>
                                    <a:gd name="T28" fmla="*/ 0 w 20917"/>
                                    <a:gd name="T29" fmla="*/ 0 h 45491"/>
                                    <a:gd name="T30" fmla="*/ 20917 w 20917"/>
                                    <a:gd name="T31" fmla="*/ 45491 h 45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0917" h="45491">
                                      <a:moveTo>
                                        <a:pt x="20917" y="0"/>
                                      </a:moveTo>
                                      <a:lnTo>
                                        <a:pt x="20917" y="6173"/>
                                      </a:lnTo>
                                      <a:lnTo>
                                        <a:pt x="12128" y="9327"/>
                                      </a:lnTo>
                                      <a:cubicBezTo>
                                        <a:pt x="9690" y="11600"/>
                                        <a:pt x="8217" y="14852"/>
                                        <a:pt x="7887" y="19005"/>
                                      </a:cubicBezTo>
                                      <a:lnTo>
                                        <a:pt x="20917" y="19005"/>
                                      </a:lnTo>
                                      <a:lnTo>
                                        <a:pt x="20917" y="24707"/>
                                      </a:lnTo>
                                      <a:lnTo>
                                        <a:pt x="7645" y="24707"/>
                                      </a:lnTo>
                                      <a:cubicBezTo>
                                        <a:pt x="7975" y="29761"/>
                                        <a:pt x="9436" y="33660"/>
                                        <a:pt x="12205" y="36276"/>
                                      </a:cubicBezTo>
                                      <a:lnTo>
                                        <a:pt x="20917" y="39279"/>
                                      </a:lnTo>
                                      <a:lnTo>
                                        <a:pt x="20917" y="45491"/>
                                      </a:lnTo>
                                      <a:lnTo>
                                        <a:pt x="6185" y="40175"/>
                                      </a:lnTo>
                                      <a:cubicBezTo>
                                        <a:pt x="2032" y="36111"/>
                                        <a:pt x="0" y="30485"/>
                                        <a:pt x="0" y="23411"/>
                                      </a:cubicBezTo>
                                      <a:cubicBezTo>
                                        <a:pt x="0" y="16160"/>
                                        <a:pt x="1943" y="10381"/>
                                        <a:pt x="5855" y="6063"/>
                                      </a:cubicBezTo>
                                      <a:lnTo>
                                        <a:pt x="20917"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8" name="Shape 1642"/>
                              <wps:cNvSpPr>
                                <a:spLocks/>
                              </wps:cNvSpPr>
                              <wps:spPr bwMode="auto">
                                <a:xfrm>
                                  <a:off x="33211" y="526"/>
                                  <a:ext cx="187" cy="103"/>
                                </a:xfrm>
                                <a:custGeom>
                                  <a:avLst/>
                                  <a:gdLst>
                                    <a:gd name="T0" fmla="*/ 18643 w 18643"/>
                                    <a:gd name="T1" fmla="*/ 0 h 10261"/>
                                    <a:gd name="T2" fmla="*/ 18643 w 18643"/>
                                    <a:gd name="T3" fmla="*/ 6921 h 10261"/>
                                    <a:gd name="T4" fmla="*/ 10592 w 18643"/>
                                    <a:gd name="T5" fmla="*/ 9449 h 10261"/>
                                    <a:gd name="T6" fmla="*/ 2197 w 18643"/>
                                    <a:gd name="T7" fmla="*/ 10261 h 10261"/>
                                    <a:gd name="T8" fmla="*/ 0 w 18643"/>
                                    <a:gd name="T9" fmla="*/ 9468 h 10261"/>
                                    <a:gd name="T10" fmla="*/ 0 w 18643"/>
                                    <a:gd name="T11" fmla="*/ 3256 h 10261"/>
                                    <a:gd name="T12" fmla="*/ 2603 w 18643"/>
                                    <a:gd name="T13" fmla="*/ 4153 h 10261"/>
                                    <a:gd name="T14" fmla="*/ 10744 w 18643"/>
                                    <a:gd name="T15" fmla="*/ 3175 h 10261"/>
                                    <a:gd name="T16" fmla="*/ 18643 w 18643"/>
                                    <a:gd name="T17" fmla="*/ 0 h 10261"/>
                                    <a:gd name="T18" fmla="*/ 0 w 18643"/>
                                    <a:gd name="T19" fmla="*/ 0 h 10261"/>
                                    <a:gd name="T20" fmla="*/ 18643 w 18643"/>
                                    <a:gd name="T21" fmla="*/ 10261 h 10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643" h="10261">
                                      <a:moveTo>
                                        <a:pt x="18643" y="0"/>
                                      </a:moveTo>
                                      <a:lnTo>
                                        <a:pt x="18643" y="6921"/>
                                      </a:lnTo>
                                      <a:cubicBezTo>
                                        <a:pt x="16040" y="8065"/>
                                        <a:pt x="13360" y="8966"/>
                                        <a:pt x="10592" y="9449"/>
                                      </a:cubicBezTo>
                                      <a:cubicBezTo>
                                        <a:pt x="7823" y="9931"/>
                                        <a:pt x="4966" y="10261"/>
                                        <a:pt x="2197" y="10261"/>
                                      </a:cubicBezTo>
                                      <a:lnTo>
                                        <a:pt x="0" y="9468"/>
                                      </a:lnTo>
                                      <a:lnTo>
                                        <a:pt x="0" y="3256"/>
                                      </a:lnTo>
                                      <a:lnTo>
                                        <a:pt x="2603" y="4153"/>
                                      </a:lnTo>
                                      <a:cubicBezTo>
                                        <a:pt x="5372" y="4153"/>
                                        <a:pt x="8141" y="3835"/>
                                        <a:pt x="10744" y="3175"/>
                                      </a:cubicBezTo>
                                      <a:cubicBezTo>
                                        <a:pt x="13360" y="2527"/>
                                        <a:pt x="16040" y="1473"/>
                                        <a:pt x="1864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39" name="Shape 1643"/>
                              <wps:cNvSpPr>
                                <a:spLocks/>
                              </wps:cNvSpPr>
                              <wps:spPr bwMode="auto">
                                <a:xfrm>
                                  <a:off x="33211" y="162"/>
                                  <a:ext cx="204" cy="251"/>
                                </a:xfrm>
                                <a:custGeom>
                                  <a:avLst/>
                                  <a:gdLst>
                                    <a:gd name="T0" fmla="*/ 901 w 20358"/>
                                    <a:gd name="T1" fmla="*/ 0 h 25070"/>
                                    <a:gd name="T2" fmla="*/ 15151 w 20358"/>
                                    <a:gd name="T3" fmla="*/ 5778 h 25070"/>
                                    <a:gd name="T4" fmla="*/ 20358 w 20358"/>
                                    <a:gd name="T5" fmla="*/ 21488 h 25070"/>
                                    <a:gd name="T6" fmla="*/ 20358 w 20358"/>
                                    <a:gd name="T7" fmla="*/ 25070 h 25070"/>
                                    <a:gd name="T8" fmla="*/ 0 w 20358"/>
                                    <a:gd name="T9" fmla="*/ 25070 h 25070"/>
                                    <a:gd name="T10" fmla="*/ 0 w 20358"/>
                                    <a:gd name="T11" fmla="*/ 19367 h 25070"/>
                                    <a:gd name="T12" fmla="*/ 13030 w 20358"/>
                                    <a:gd name="T13" fmla="*/ 19367 h 25070"/>
                                    <a:gd name="T14" fmla="*/ 9690 w 20358"/>
                                    <a:gd name="T15" fmla="*/ 9766 h 25070"/>
                                    <a:gd name="T16" fmla="*/ 978 w 20358"/>
                                    <a:gd name="T17" fmla="*/ 6185 h 25070"/>
                                    <a:gd name="T18" fmla="*/ 0 w 20358"/>
                                    <a:gd name="T19" fmla="*/ 6536 h 25070"/>
                                    <a:gd name="T20" fmla="*/ 0 w 20358"/>
                                    <a:gd name="T21" fmla="*/ 363 h 25070"/>
                                    <a:gd name="T22" fmla="*/ 901 w 20358"/>
                                    <a:gd name="T23" fmla="*/ 0 h 25070"/>
                                    <a:gd name="T24" fmla="*/ 0 w 20358"/>
                                    <a:gd name="T25" fmla="*/ 0 h 25070"/>
                                    <a:gd name="T26" fmla="*/ 20358 w 20358"/>
                                    <a:gd name="T27" fmla="*/ 25070 h 2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0358" h="25070">
                                      <a:moveTo>
                                        <a:pt x="901" y="0"/>
                                      </a:moveTo>
                                      <a:cubicBezTo>
                                        <a:pt x="6921" y="0"/>
                                        <a:pt x="11646" y="1943"/>
                                        <a:pt x="15151" y="5778"/>
                                      </a:cubicBezTo>
                                      <a:cubicBezTo>
                                        <a:pt x="18567" y="9677"/>
                                        <a:pt x="20358" y="14897"/>
                                        <a:pt x="20358" y="21488"/>
                                      </a:cubicBezTo>
                                      <a:lnTo>
                                        <a:pt x="20358" y="25070"/>
                                      </a:lnTo>
                                      <a:lnTo>
                                        <a:pt x="0" y="25070"/>
                                      </a:lnTo>
                                      <a:lnTo>
                                        <a:pt x="0" y="19367"/>
                                      </a:lnTo>
                                      <a:lnTo>
                                        <a:pt x="13030" y="19367"/>
                                      </a:lnTo>
                                      <a:cubicBezTo>
                                        <a:pt x="12954" y="15380"/>
                                        <a:pt x="11811" y="12205"/>
                                        <a:pt x="9690" y="9766"/>
                                      </a:cubicBezTo>
                                      <a:cubicBezTo>
                                        <a:pt x="7493" y="7404"/>
                                        <a:pt x="4559" y="6185"/>
                                        <a:pt x="978" y="6185"/>
                                      </a:cubicBezTo>
                                      <a:lnTo>
                                        <a:pt x="0" y="6536"/>
                                      </a:lnTo>
                                      <a:lnTo>
                                        <a:pt x="0" y="363"/>
                                      </a:lnTo>
                                      <a:lnTo>
                                        <a:pt x="901"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0" name="Shape 1644"/>
                              <wps:cNvSpPr>
                                <a:spLocks/>
                              </wps:cNvSpPr>
                              <wps:spPr bwMode="auto">
                                <a:xfrm>
                                  <a:off x="33736" y="0"/>
                                  <a:ext cx="283" cy="618"/>
                                </a:xfrm>
                                <a:custGeom>
                                  <a:avLst/>
                                  <a:gdLst>
                                    <a:gd name="T0" fmla="*/ 21412 w 28334"/>
                                    <a:gd name="T1" fmla="*/ 0 h 61875"/>
                                    <a:gd name="T2" fmla="*/ 28334 w 28334"/>
                                    <a:gd name="T3" fmla="*/ 0 h 61875"/>
                                    <a:gd name="T4" fmla="*/ 28334 w 28334"/>
                                    <a:gd name="T5" fmla="*/ 6109 h 61875"/>
                                    <a:gd name="T6" fmla="*/ 21336 w 28334"/>
                                    <a:gd name="T7" fmla="*/ 6109 h 61875"/>
                                    <a:gd name="T8" fmla="*/ 15875 w 28334"/>
                                    <a:gd name="T9" fmla="*/ 7734 h 61875"/>
                                    <a:gd name="T10" fmla="*/ 14325 w 28334"/>
                                    <a:gd name="T11" fmla="*/ 13437 h 61875"/>
                                    <a:gd name="T12" fmla="*/ 14325 w 28334"/>
                                    <a:gd name="T13" fmla="*/ 17348 h 61875"/>
                                    <a:gd name="T14" fmla="*/ 26378 w 28334"/>
                                    <a:gd name="T15" fmla="*/ 17348 h 61875"/>
                                    <a:gd name="T16" fmla="*/ 26378 w 28334"/>
                                    <a:gd name="T17" fmla="*/ 23038 h 61875"/>
                                    <a:gd name="T18" fmla="*/ 14325 w 28334"/>
                                    <a:gd name="T19" fmla="*/ 23038 h 61875"/>
                                    <a:gd name="T20" fmla="*/ 14325 w 28334"/>
                                    <a:gd name="T21" fmla="*/ 61875 h 61875"/>
                                    <a:gd name="T22" fmla="*/ 6998 w 28334"/>
                                    <a:gd name="T23" fmla="*/ 61875 h 61875"/>
                                    <a:gd name="T24" fmla="*/ 6998 w 28334"/>
                                    <a:gd name="T25" fmla="*/ 23038 h 61875"/>
                                    <a:gd name="T26" fmla="*/ 0 w 28334"/>
                                    <a:gd name="T27" fmla="*/ 23038 h 61875"/>
                                    <a:gd name="T28" fmla="*/ 0 w 28334"/>
                                    <a:gd name="T29" fmla="*/ 17348 h 61875"/>
                                    <a:gd name="T30" fmla="*/ 6998 w 28334"/>
                                    <a:gd name="T31" fmla="*/ 17348 h 61875"/>
                                    <a:gd name="T32" fmla="*/ 6998 w 28334"/>
                                    <a:gd name="T33" fmla="*/ 14250 h 61875"/>
                                    <a:gd name="T34" fmla="*/ 10414 w 28334"/>
                                    <a:gd name="T35" fmla="*/ 3416 h 61875"/>
                                    <a:gd name="T36" fmla="*/ 21412 w 28334"/>
                                    <a:gd name="T37" fmla="*/ 0 h 61875"/>
                                    <a:gd name="T38" fmla="*/ 0 w 28334"/>
                                    <a:gd name="T39" fmla="*/ 0 h 61875"/>
                                    <a:gd name="T40" fmla="*/ 28334 w 28334"/>
                                    <a:gd name="T41" fmla="*/ 61875 h 6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8334" h="61875">
                                      <a:moveTo>
                                        <a:pt x="21412" y="0"/>
                                      </a:moveTo>
                                      <a:lnTo>
                                        <a:pt x="28334" y="0"/>
                                      </a:lnTo>
                                      <a:lnTo>
                                        <a:pt x="28334" y="6109"/>
                                      </a:lnTo>
                                      <a:lnTo>
                                        <a:pt x="21336" y="6109"/>
                                      </a:lnTo>
                                      <a:cubicBezTo>
                                        <a:pt x="18720" y="6109"/>
                                        <a:pt x="16853" y="6680"/>
                                        <a:pt x="15875" y="7734"/>
                                      </a:cubicBezTo>
                                      <a:cubicBezTo>
                                        <a:pt x="14821" y="8788"/>
                                        <a:pt x="14325" y="10668"/>
                                        <a:pt x="14325" y="13437"/>
                                      </a:cubicBezTo>
                                      <a:lnTo>
                                        <a:pt x="14325" y="17348"/>
                                      </a:lnTo>
                                      <a:lnTo>
                                        <a:pt x="26378" y="17348"/>
                                      </a:lnTo>
                                      <a:lnTo>
                                        <a:pt x="26378" y="23038"/>
                                      </a:lnTo>
                                      <a:lnTo>
                                        <a:pt x="14325" y="23038"/>
                                      </a:lnTo>
                                      <a:lnTo>
                                        <a:pt x="14325" y="61875"/>
                                      </a:lnTo>
                                      <a:lnTo>
                                        <a:pt x="6998" y="61875"/>
                                      </a:lnTo>
                                      <a:lnTo>
                                        <a:pt x="6998" y="23038"/>
                                      </a:lnTo>
                                      <a:lnTo>
                                        <a:pt x="0" y="23038"/>
                                      </a:lnTo>
                                      <a:lnTo>
                                        <a:pt x="0" y="17348"/>
                                      </a:lnTo>
                                      <a:lnTo>
                                        <a:pt x="6998" y="17348"/>
                                      </a:lnTo>
                                      <a:lnTo>
                                        <a:pt x="6998" y="14250"/>
                                      </a:lnTo>
                                      <a:cubicBezTo>
                                        <a:pt x="6998" y="9360"/>
                                        <a:pt x="8141" y="5702"/>
                                        <a:pt x="10414" y="3416"/>
                                      </a:cubicBezTo>
                                      <a:cubicBezTo>
                                        <a:pt x="12700" y="1143"/>
                                        <a:pt x="16358" y="0"/>
                                        <a:pt x="21412"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1" name="Shape 1645"/>
                              <wps:cNvSpPr>
                                <a:spLocks/>
                              </wps:cNvSpPr>
                              <wps:spPr bwMode="auto">
                                <a:xfrm>
                                  <a:off x="34052" y="340"/>
                                  <a:ext cx="188" cy="289"/>
                                </a:xfrm>
                                <a:custGeom>
                                  <a:avLst/>
                                  <a:gdLst>
                                    <a:gd name="T0" fmla="*/ 18802 w 18802"/>
                                    <a:gd name="T1" fmla="*/ 0 h 28846"/>
                                    <a:gd name="T2" fmla="*/ 18802 w 18802"/>
                                    <a:gd name="T3" fmla="*/ 6089 h 28846"/>
                                    <a:gd name="T4" fmla="*/ 10744 w 18802"/>
                                    <a:gd name="T5" fmla="*/ 7421 h 28846"/>
                                    <a:gd name="T6" fmla="*/ 7328 w 18802"/>
                                    <a:gd name="T7" fmla="*/ 14342 h 28846"/>
                                    <a:gd name="T8" fmla="*/ 9842 w 18802"/>
                                    <a:gd name="T9" fmla="*/ 20540 h 28846"/>
                                    <a:gd name="T10" fmla="*/ 16853 w 18802"/>
                                    <a:gd name="T11" fmla="*/ 22813 h 28846"/>
                                    <a:gd name="T12" fmla="*/ 18802 w 18802"/>
                                    <a:gd name="T13" fmla="*/ 21951 h 28846"/>
                                    <a:gd name="T14" fmla="*/ 18802 w 18802"/>
                                    <a:gd name="T15" fmla="*/ 28041 h 28846"/>
                                    <a:gd name="T16" fmla="*/ 14897 w 18802"/>
                                    <a:gd name="T17" fmla="*/ 28846 h 28846"/>
                                    <a:gd name="T18" fmla="*/ 3988 w 18802"/>
                                    <a:gd name="T19" fmla="*/ 25099 h 28846"/>
                                    <a:gd name="T20" fmla="*/ 0 w 18802"/>
                                    <a:gd name="T21" fmla="*/ 14837 h 28846"/>
                                    <a:gd name="T22" fmla="*/ 5042 w 18802"/>
                                    <a:gd name="T23" fmla="*/ 3522 h 28846"/>
                                    <a:gd name="T24" fmla="*/ 18802 w 18802"/>
                                    <a:gd name="T25" fmla="*/ 0 h 28846"/>
                                    <a:gd name="T26" fmla="*/ 0 w 18802"/>
                                    <a:gd name="T27" fmla="*/ 0 h 28846"/>
                                    <a:gd name="T28" fmla="*/ 18802 w 18802"/>
                                    <a:gd name="T29" fmla="*/ 28846 h 28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8802" h="28846">
                                      <a:moveTo>
                                        <a:pt x="18802" y="0"/>
                                      </a:moveTo>
                                      <a:lnTo>
                                        <a:pt x="18802" y="6089"/>
                                      </a:lnTo>
                                      <a:lnTo>
                                        <a:pt x="10744" y="7421"/>
                                      </a:lnTo>
                                      <a:cubicBezTo>
                                        <a:pt x="8458" y="8805"/>
                                        <a:pt x="7328" y="11091"/>
                                        <a:pt x="7328" y="14342"/>
                                      </a:cubicBezTo>
                                      <a:cubicBezTo>
                                        <a:pt x="7328" y="16946"/>
                                        <a:pt x="8141" y="19067"/>
                                        <a:pt x="9842" y="20540"/>
                                      </a:cubicBezTo>
                                      <a:cubicBezTo>
                                        <a:pt x="11557" y="22077"/>
                                        <a:pt x="13919" y="22813"/>
                                        <a:pt x="16853" y="22813"/>
                                      </a:cubicBezTo>
                                      <a:lnTo>
                                        <a:pt x="18802" y="21951"/>
                                      </a:lnTo>
                                      <a:lnTo>
                                        <a:pt x="18802" y="28041"/>
                                      </a:lnTo>
                                      <a:lnTo>
                                        <a:pt x="14897" y="28846"/>
                                      </a:lnTo>
                                      <a:cubicBezTo>
                                        <a:pt x="10338" y="28833"/>
                                        <a:pt x="6667" y="27614"/>
                                        <a:pt x="3988" y="25099"/>
                                      </a:cubicBezTo>
                                      <a:cubicBezTo>
                                        <a:pt x="1295" y="22572"/>
                                        <a:pt x="0" y="19156"/>
                                        <a:pt x="0" y="14837"/>
                                      </a:cubicBezTo>
                                      <a:cubicBezTo>
                                        <a:pt x="0" y="9872"/>
                                        <a:pt x="1625" y="6126"/>
                                        <a:pt x="5042" y="3522"/>
                                      </a:cubicBezTo>
                                      <a:lnTo>
                                        <a:pt x="18802"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2" name="Shape 1646"/>
                              <wps:cNvSpPr>
                                <a:spLocks/>
                              </wps:cNvSpPr>
                              <wps:spPr bwMode="auto">
                                <a:xfrm>
                                  <a:off x="34085" y="162"/>
                                  <a:ext cx="155" cy="99"/>
                                </a:xfrm>
                                <a:custGeom>
                                  <a:avLst/>
                                  <a:gdLst>
                                    <a:gd name="T0" fmla="*/ 15139 w 15551"/>
                                    <a:gd name="T1" fmla="*/ 0 h 9855"/>
                                    <a:gd name="T2" fmla="*/ 15551 w 15551"/>
                                    <a:gd name="T3" fmla="*/ 145 h 9855"/>
                                    <a:gd name="T4" fmla="*/ 15551 w 15551"/>
                                    <a:gd name="T5" fmla="*/ 6524 h 9855"/>
                                    <a:gd name="T6" fmla="*/ 14415 w 15551"/>
                                    <a:gd name="T7" fmla="*/ 6185 h 9855"/>
                                    <a:gd name="T8" fmla="*/ 6922 w 15551"/>
                                    <a:gd name="T9" fmla="*/ 7163 h 9855"/>
                                    <a:gd name="T10" fmla="*/ 0 w 15551"/>
                                    <a:gd name="T11" fmla="*/ 9855 h 9855"/>
                                    <a:gd name="T12" fmla="*/ 0 w 15551"/>
                                    <a:gd name="T13" fmla="*/ 3099 h 9855"/>
                                    <a:gd name="T14" fmla="*/ 7734 w 15551"/>
                                    <a:gd name="T15" fmla="*/ 813 h 9855"/>
                                    <a:gd name="T16" fmla="*/ 15139 w 15551"/>
                                    <a:gd name="T17" fmla="*/ 0 h 9855"/>
                                    <a:gd name="T18" fmla="*/ 0 w 15551"/>
                                    <a:gd name="T19" fmla="*/ 0 h 9855"/>
                                    <a:gd name="T20" fmla="*/ 15551 w 15551"/>
                                    <a:gd name="T21" fmla="*/ 9855 h 9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1" h="9855">
                                      <a:moveTo>
                                        <a:pt x="15139" y="0"/>
                                      </a:moveTo>
                                      <a:lnTo>
                                        <a:pt x="15551" y="145"/>
                                      </a:lnTo>
                                      <a:lnTo>
                                        <a:pt x="15551" y="6524"/>
                                      </a:lnTo>
                                      <a:lnTo>
                                        <a:pt x="14415" y="6185"/>
                                      </a:lnTo>
                                      <a:cubicBezTo>
                                        <a:pt x="11811" y="6185"/>
                                        <a:pt x="9360" y="6515"/>
                                        <a:pt x="6922" y="7163"/>
                                      </a:cubicBezTo>
                                      <a:cubicBezTo>
                                        <a:pt x="4483" y="7810"/>
                                        <a:pt x="2197" y="8712"/>
                                        <a:pt x="0" y="9855"/>
                                      </a:cubicBezTo>
                                      <a:lnTo>
                                        <a:pt x="0" y="3099"/>
                                      </a:lnTo>
                                      <a:cubicBezTo>
                                        <a:pt x="2604" y="2121"/>
                                        <a:pt x="5207" y="1308"/>
                                        <a:pt x="7734" y="813"/>
                                      </a:cubicBezTo>
                                      <a:cubicBezTo>
                                        <a:pt x="10262" y="330"/>
                                        <a:pt x="12700" y="0"/>
                                        <a:pt x="15139"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3" name="Shape 1647"/>
                              <wps:cNvSpPr>
                                <a:spLocks/>
                              </wps:cNvSpPr>
                              <wps:spPr bwMode="auto">
                                <a:xfrm>
                                  <a:off x="34240" y="164"/>
                                  <a:ext cx="188" cy="457"/>
                                </a:xfrm>
                                <a:custGeom>
                                  <a:avLst/>
                                  <a:gdLst>
                                    <a:gd name="T0" fmla="*/ 0 w 18802"/>
                                    <a:gd name="T1" fmla="*/ 0 h 45710"/>
                                    <a:gd name="T2" fmla="*/ 14002 w 18802"/>
                                    <a:gd name="T3" fmla="*/ 4897 h 45710"/>
                                    <a:gd name="T4" fmla="*/ 18802 w 18802"/>
                                    <a:gd name="T5" fmla="*/ 20048 h 45710"/>
                                    <a:gd name="T6" fmla="*/ 18802 w 18802"/>
                                    <a:gd name="T7" fmla="*/ 45448 h 45710"/>
                                    <a:gd name="T8" fmla="*/ 11474 w 18802"/>
                                    <a:gd name="T9" fmla="*/ 45448 h 45710"/>
                                    <a:gd name="T10" fmla="*/ 11474 w 18802"/>
                                    <a:gd name="T11" fmla="*/ 38692 h 45710"/>
                                    <a:gd name="T12" fmla="*/ 5213 w 18802"/>
                                    <a:gd name="T13" fmla="*/ 44636 h 45710"/>
                                    <a:gd name="T14" fmla="*/ 0 w 18802"/>
                                    <a:gd name="T15" fmla="*/ 45710 h 45710"/>
                                    <a:gd name="T16" fmla="*/ 0 w 18802"/>
                                    <a:gd name="T17" fmla="*/ 39621 h 45710"/>
                                    <a:gd name="T18" fmla="*/ 7817 w 18802"/>
                                    <a:gd name="T19" fmla="*/ 36165 h 45710"/>
                                    <a:gd name="T20" fmla="*/ 11474 w 18802"/>
                                    <a:gd name="T21" fmla="*/ 24684 h 45710"/>
                                    <a:gd name="T22" fmla="*/ 11474 w 18802"/>
                                    <a:gd name="T23" fmla="*/ 23058 h 45710"/>
                                    <a:gd name="T24" fmla="*/ 4235 w 18802"/>
                                    <a:gd name="T25" fmla="*/ 23058 h 45710"/>
                                    <a:gd name="T26" fmla="*/ 0 w 18802"/>
                                    <a:gd name="T27" fmla="*/ 23758 h 45710"/>
                                    <a:gd name="T28" fmla="*/ 0 w 18802"/>
                                    <a:gd name="T29" fmla="*/ 17669 h 45710"/>
                                    <a:gd name="T30" fmla="*/ 1226 w 18802"/>
                                    <a:gd name="T31" fmla="*/ 17356 h 45710"/>
                                    <a:gd name="T32" fmla="*/ 11474 w 18802"/>
                                    <a:gd name="T33" fmla="*/ 17356 h 45710"/>
                                    <a:gd name="T34" fmla="*/ 11474 w 18802"/>
                                    <a:gd name="T35" fmla="*/ 16632 h 45710"/>
                                    <a:gd name="T36" fmla="*/ 8147 w 18802"/>
                                    <a:gd name="T37" fmla="*/ 8809 h 45710"/>
                                    <a:gd name="T38" fmla="*/ 0 w 18802"/>
                                    <a:gd name="T39" fmla="*/ 6379 h 45710"/>
                                    <a:gd name="T40" fmla="*/ 0 w 18802"/>
                                    <a:gd name="T41" fmla="*/ 0 h 45710"/>
                                    <a:gd name="T42" fmla="*/ 0 w 18802"/>
                                    <a:gd name="T43" fmla="*/ 0 h 45710"/>
                                    <a:gd name="T44" fmla="*/ 18802 w 18802"/>
                                    <a:gd name="T45" fmla="*/ 45710 h 45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8802" h="45710">
                                      <a:moveTo>
                                        <a:pt x="0" y="0"/>
                                      </a:moveTo>
                                      <a:lnTo>
                                        <a:pt x="14002" y="4897"/>
                                      </a:lnTo>
                                      <a:cubicBezTo>
                                        <a:pt x="17177" y="8237"/>
                                        <a:pt x="18802" y="13292"/>
                                        <a:pt x="18802" y="20048"/>
                                      </a:cubicBezTo>
                                      <a:lnTo>
                                        <a:pt x="18802" y="45448"/>
                                      </a:lnTo>
                                      <a:lnTo>
                                        <a:pt x="11474" y="45448"/>
                                      </a:lnTo>
                                      <a:lnTo>
                                        <a:pt x="11474" y="38692"/>
                                      </a:lnTo>
                                      <a:cubicBezTo>
                                        <a:pt x="9773" y="41461"/>
                                        <a:pt x="7652" y="43416"/>
                                        <a:pt x="5213" y="44636"/>
                                      </a:cubicBezTo>
                                      <a:lnTo>
                                        <a:pt x="0" y="45710"/>
                                      </a:lnTo>
                                      <a:lnTo>
                                        <a:pt x="0" y="39621"/>
                                      </a:lnTo>
                                      <a:lnTo>
                                        <a:pt x="7817" y="36165"/>
                                      </a:lnTo>
                                      <a:cubicBezTo>
                                        <a:pt x="10255" y="33320"/>
                                        <a:pt x="11474" y="29497"/>
                                        <a:pt x="11474" y="24684"/>
                                      </a:cubicBezTo>
                                      <a:lnTo>
                                        <a:pt x="11474" y="23058"/>
                                      </a:lnTo>
                                      <a:lnTo>
                                        <a:pt x="4235" y="23058"/>
                                      </a:lnTo>
                                      <a:lnTo>
                                        <a:pt x="0" y="23758"/>
                                      </a:lnTo>
                                      <a:lnTo>
                                        <a:pt x="0" y="17669"/>
                                      </a:lnTo>
                                      <a:lnTo>
                                        <a:pt x="1226" y="17356"/>
                                      </a:lnTo>
                                      <a:lnTo>
                                        <a:pt x="11474" y="17356"/>
                                      </a:lnTo>
                                      <a:lnTo>
                                        <a:pt x="11474" y="16632"/>
                                      </a:lnTo>
                                      <a:cubicBezTo>
                                        <a:pt x="11474" y="13292"/>
                                        <a:pt x="10344" y="10688"/>
                                        <a:pt x="8147" y="8809"/>
                                      </a:cubicBezTo>
                                      <a:lnTo>
                                        <a:pt x="0" y="6379"/>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4" name="Shape 1648"/>
                              <wps:cNvSpPr>
                                <a:spLocks/>
                              </wps:cNvSpPr>
                              <wps:spPr bwMode="auto">
                                <a:xfrm>
                                  <a:off x="34547" y="162"/>
                                  <a:ext cx="353" cy="467"/>
                                </a:xfrm>
                                <a:custGeom>
                                  <a:avLst/>
                                  <a:gdLst>
                                    <a:gd name="T0" fmla="*/ 22390 w 35255"/>
                                    <a:gd name="T1" fmla="*/ 0 h 46660"/>
                                    <a:gd name="T2" fmla="*/ 28982 w 35255"/>
                                    <a:gd name="T3" fmla="*/ 736 h 46660"/>
                                    <a:gd name="T4" fmla="*/ 35255 w 35255"/>
                                    <a:gd name="T5" fmla="*/ 2768 h 46660"/>
                                    <a:gd name="T6" fmla="*/ 35255 w 35255"/>
                                    <a:gd name="T7" fmla="*/ 9614 h 46660"/>
                                    <a:gd name="T8" fmla="*/ 28982 w 35255"/>
                                    <a:gd name="T9" fmla="*/ 7086 h 46660"/>
                                    <a:gd name="T10" fmla="*/ 22720 w 35255"/>
                                    <a:gd name="T11" fmla="*/ 6185 h 46660"/>
                                    <a:gd name="T12" fmla="*/ 11646 w 35255"/>
                                    <a:gd name="T13" fmla="*/ 10744 h 46660"/>
                                    <a:gd name="T14" fmla="*/ 7734 w 35255"/>
                                    <a:gd name="T15" fmla="*/ 23368 h 46660"/>
                                    <a:gd name="T16" fmla="*/ 11646 w 35255"/>
                                    <a:gd name="T17" fmla="*/ 36068 h 46660"/>
                                    <a:gd name="T18" fmla="*/ 22720 w 35255"/>
                                    <a:gd name="T19" fmla="*/ 40551 h 46660"/>
                                    <a:gd name="T20" fmla="*/ 28982 w 35255"/>
                                    <a:gd name="T21" fmla="*/ 39738 h 46660"/>
                                    <a:gd name="T22" fmla="*/ 35255 w 35255"/>
                                    <a:gd name="T23" fmla="*/ 37135 h 46660"/>
                                    <a:gd name="T24" fmla="*/ 35255 w 35255"/>
                                    <a:gd name="T25" fmla="*/ 43891 h 46660"/>
                                    <a:gd name="T26" fmla="*/ 28905 w 35255"/>
                                    <a:gd name="T27" fmla="*/ 45999 h 46660"/>
                                    <a:gd name="T28" fmla="*/ 21908 w 35255"/>
                                    <a:gd name="T29" fmla="*/ 46660 h 46660"/>
                                    <a:gd name="T30" fmla="*/ 5943 w 35255"/>
                                    <a:gd name="T31" fmla="*/ 40386 h 46660"/>
                                    <a:gd name="T32" fmla="*/ 0 w 35255"/>
                                    <a:gd name="T33" fmla="*/ 23368 h 46660"/>
                                    <a:gd name="T34" fmla="*/ 5943 w 35255"/>
                                    <a:gd name="T35" fmla="*/ 6274 h 46660"/>
                                    <a:gd name="T36" fmla="*/ 22390 w 35255"/>
                                    <a:gd name="T37" fmla="*/ 0 h 46660"/>
                                    <a:gd name="T38" fmla="*/ 0 w 35255"/>
                                    <a:gd name="T39" fmla="*/ 0 h 46660"/>
                                    <a:gd name="T40" fmla="*/ 35255 w 35255"/>
                                    <a:gd name="T41" fmla="*/ 46660 h 46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5255" h="46660">
                                      <a:moveTo>
                                        <a:pt x="22390" y="0"/>
                                      </a:moveTo>
                                      <a:cubicBezTo>
                                        <a:pt x="24676" y="0"/>
                                        <a:pt x="26873" y="241"/>
                                        <a:pt x="28982" y="736"/>
                                      </a:cubicBezTo>
                                      <a:cubicBezTo>
                                        <a:pt x="31102" y="1219"/>
                                        <a:pt x="33223" y="1879"/>
                                        <a:pt x="35255" y="2768"/>
                                      </a:cubicBezTo>
                                      <a:lnTo>
                                        <a:pt x="35255" y="9614"/>
                                      </a:lnTo>
                                      <a:cubicBezTo>
                                        <a:pt x="33134" y="8471"/>
                                        <a:pt x="31102" y="7658"/>
                                        <a:pt x="28982" y="7086"/>
                                      </a:cubicBezTo>
                                      <a:cubicBezTo>
                                        <a:pt x="26873" y="6515"/>
                                        <a:pt x="24828" y="6185"/>
                                        <a:pt x="22720" y="6185"/>
                                      </a:cubicBezTo>
                                      <a:cubicBezTo>
                                        <a:pt x="17996" y="6185"/>
                                        <a:pt x="14250" y="7734"/>
                                        <a:pt x="11646" y="10744"/>
                                      </a:cubicBezTo>
                                      <a:cubicBezTo>
                                        <a:pt x="9042" y="13754"/>
                                        <a:pt x="7734" y="17996"/>
                                        <a:pt x="7734" y="23368"/>
                                      </a:cubicBezTo>
                                      <a:cubicBezTo>
                                        <a:pt x="7734" y="28816"/>
                                        <a:pt x="9042" y="33058"/>
                                        <a:pt x="11646" y="36068"/>
                                      </a:cubicBezTo>
                                      <a:cubicBezTo>
                                        <a:pt x="14250" y="39078"/>
                                        <a:pt x="17996" y="40551"/>
                                        <a:pt x="22720" y="40551"/>
                                      </a:cubicBezTo>
                                      <a:cubicBezTo>
                                        <a:pt x="24841" y="40551"/>
                                        <a:pt x="26873" y="40310"/>
                                        <a:pt x="28982" y="39738"/>
                                      </a:cubicBezTo>
                                      <a:cubicBezTo>
                                        <a:pt x="31102" y="39167"/>
                                        <a:pt x="33134" y="38265"/>
                                        <a:pt x="35255" y="37135"/>
                                      </a:cubicBezTo>
                                      <a:lnTo>
                                        <a:pt x="35255" y="43891"/>
                                      </a:lnTo>
                                      <a:cubicBezTo>
                                        <a:pt x="33134" y="44856"/>
                                        <a:pt x="31026" y="45593"/>
                                        <a:pt x="28905" y="45999"/>
                                      </a:cubicBezTo>
                                      <a:cubicBezTo>
                                        <a:pt x="26708" y="46406"/>
                                        <a:pt x="24346" y="46660"/>
                                        <a:pt x="21908" y="46660"/>
                                      </a:cubicBezTo>
                                      <a:cubicBezTo>
                                        <a:pt x="15227" y="46647"/>
                                        <a:pt x="9855" y="44615"/>
                                        <a:pt x="5943" y="40386"/>
                                      </a:cubicBezTo>
                                      <a:cubicBezTo>
                                        <a:pt x="1956" y="36233"/>
                                        <a:pt x="0" y="30531"/>
                                        <a:pt x="0" y="23368"/>
                                      </a:cubicBezTo>
                                      <a:cubicBezTo>
                                        <a:pt x="0" y="16116"/>
                                        <a:pt x="1956" y="10426"/>
                                        <a:pt x="5943" y="6274"/>
                                      </a:cubicBezTo>
                                      <a:cubicBezTo>
                                        <a:pt x="9932" y="2121"/>
                                        <a:pt x="15392" y="0"/>
                                        <a:pt x="22390"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5" name="Shape 1649"/>
                              <wps:cNvSpPr>
                                <a:spLocks/>
                              </wps:cNvSpPr>
                              <wps:spPr bwMode="auto">
                                <a:xfrm>
                                  <a:off x="34972" y="47"/>
                                  <a:ext cx="278" cy="571"/>
                                </a:xfrm>
                                <a:custGeom>
                                  <a:avLst/>
                                  <a:gdLst>
                                    <a:gd name="T0" fmla="*/ 5372 w 27762"/>
                                    <a:gd name="T1" fmla="*/ 0 h 57163"/>
                                    <a:gd name="T2" fmla="*/ 12700 w 27762"/>
                                    <a:gd name="T3" fmla="*/ 0 h 57163"/>
                                    <a:gd name="T4" fmla="*/ 12700 w 27762"/>
                                    <a:gd name="T5" fmla="*/ 12624 h 57163"/>
                                    <a:gd name="T6" fmla="*/ 27762 w 27762"/>
                                    <a:gd name="T7" fmla="*/ 12624 h 57163"/>
                                    <a:gd name="T8" fmla="*/ 27762 w 27762"/>
                                    <a:gd name="T9" fmla="*/ 18326 h 57163"/>
                                    <a:gd name="T10" fmla="*/ 12700 w 27762"/>
                                    <a:gd name="T11" fmla="*/ 18326 h 57163"/>
                                    <a:gd name="T12" fmla="*/ 12700 w 27762"/>
                                    <a:gd name="T13" fmla="*/ 42507 h 57163"/>
                                    <a:gd name="T14" fmla="*/ 14160 w 27762"/>
                                    <a:gd name="T15" fmla="*/ 49505 h 57163"/>
                                    <a:gd name="T16" fmla="*/ 20269 w 27762"/>
                                    <a:gd name="T17" fmla="*/ 51054 h 57163"/>
                                    <a:gd name="T18" fmla="*/ 27762 w 27762"/>
                                    <a:gd name="T19" fmla="*/ 51054 h 57163"/>
                                    <a:gd name="T20" fmla="*/ 27762 w 27762"/>
                                    <a:gd name="T21" fmla="*/ 57163 h 57163"/>
                                    <a:gd name="T22" fmla="*/ 20269 w 27762"/>
                                    <a:gd name="T23" fmla="*/ 57163 h 57163"/>
                                    <a:gd name="T24" fmla="*/ 8547 w 27762"/>
                                    <a:gd name="T25" fmla="*/ 53988 h 57163"/>
                                    <a:gd name="T26" fmla="*/ 5372 w 27762"/>
                                    <a:gd name="T27" fmla="*/ 42507 h 57163"/>
                                    <a:gd name="T28" fmla="*/ 5372 w 27762"/>
                                    <a:gd name="T29" fmla="*/ 18326 h 57163"/>
                                    <a:gd name="T30" fmla="*/ 0 w 27762"/>
                                    <a:gd name="T31" fmla="*/ 18326 h 57163"/>
                                    <a:gd name="T32" fmla="*/ 0 w 27762"/>
                                    <a:gd name="T33" fmla="*/ 12624 h 57163"/>
                                    <a:gd name="T34" fmla="*/ 5372 w 27762"/>
                                    <a:gd name="T35" fmla="*/ 12624 h 57163"/>
                                    <a:gd name="T36" fmla="*/ 5372 w 27762"/>
                                    <a:gd name="T37" fmla="*/ 0 h 57163"/>
                                    <a:gd name="T38" fmla="*/ 0 w 27762"/>
                                    <a:gd name="T39" fmla="*/ 0 h 57163"/>
                                    <a:gd name="T40" fmla="*/ 27762 w 27762"/>
                                    <a:gd name="T41" fmla="*/ 57163 h 57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7762" h="57163">
                                      <a:moveTo>
                                        <a:pt x="5372" y="0"/>
                                      </a:moveTo>
                                      <a:lnTo>
                                        <a:pt x="12700" y="0"/>
                                      </a:lnTo>
                                      <a:lnTo>
                                        <a:pt x="12700" y="12624"/>
                                      </a:lnTo>
                                      <a:lnTo>
                                        <a:pt x="27762" y="12624"/>
                                      </a:lnTo>
                                      <a:lnTo>
                                        <a:pt x="27762" y="18326"/>
                                      </a:lnTo>
                                      <a:lnTo>
                                        <a:pt x="12700" y="18326"/>
                                      </a:lnTo>
                                      <a:lnTo>
                                        <a:pt x="12700" y="42507"/>
                                      </a:lnTo>
                                      <a:cubicBezTo>
                                        <a:pt x="12700" y="46165"/>
                                        <a:pt x="13183" y="48527"/>
                                        <a:pt x="14160" y="49505"/>
                                      </a:cubicBezTo>
                                      <a:cubicBezTo>
                                        <a:pt x="15138" y="50559"/>
                                        <a:pt x="17170" y="51054"/>
                                        <a:pt x="20269" y="51054"/>
                                      </a:cubicBezTo>
                                      <a:lnTo>
                                        <a:pt x="27762" y="51054"/>
                                      </a:lnTo>
                                      <a:lnTo>
                                        <a:pt x="27762" y="57163"/>
                                      </a:lnTo>
                                      <a:lnTo>
                                        <a:pt x="20269" y="57163"/>
                                      </a:lnTo>
                                      <a:cubicBezTo>
                                        <a:pt x="14567" y="57163"/>
                                        <a:pt x="10668" y="56096"/>
                                        <a:pt x="8547" y="53988"/>
                                      </a:cubicBezTo>
                                      <a:cubicBezTo>
                                        <a:pt x="6426" y="51867"/>
                                        <a:pt x="5372" y="48044"/>
                                        <a:pt x="5372" y="42507"/>
                                      </a:cubicBezTo>
                                      <a:lnTo>
                                        <a:pt x="5372" y="18326"/>
                                      </a:lnTo>
                                      <a:lnTo>
                                        <a:pt x="0" y="18326"/>
                                      </a:lnTo>
                                      <a:lnTo>
                                        <a:pt x="0" y="12624"/>
                                      </a:lnTo>
                                      <a:lnTo>
                                        <a:pt x="5372" y="12624"/>
                                      </a:lnTo>
                                      <a:lnTo>
                                        <a:pt x="5372"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6" name="Shape 1650"/>
                              <wps:cNvSpPr>
                                <a:spLocks/>
                              </wps:cNvSpPr>
                              <wps:spPr bwMode="auto">
                                <a:xfrm>
                                  <a:off x="35314" y="162"/>
                                  <a:ext cx="205" cy="467"/>
                                </a:xfrm>
                                <a:custGeom>
                                  <a:avLst/>
                                  <a:gdLst>
                                    <a:gd name="T0" fmla="*/ 20434 w 20434"/>
                                    <a:gd name="T1" fmla="*/ 0 h 46647"/>
                                    <a:gd name="T2" fmla="*/ 20434 w 20434"/>
                                    <a:gd name="T3" fmla="*/ 6185 h 46647"/>
                                    <a:gd name="T4" fmla="*/ 11151 w 20434"/>
                                    <a:gd name="T5" fmla="*/ 10820 h 46647"/>
                                    <a:gd name="T6" fmla="*/ 7734 w 20434"/>
                                    <a:gd name="T7" fmla="*/ 23368 h 46647"/>
                                    <a:gd name="T8" fmla="*/ 11075 w 20434"/>
                                    <a:gd name="T9" fmla="*/ 35979 h 46647"/>
                                    <a:gd name="T10" fmla="*/ 20434 w 20434"/>
                                    <a:gd name="T11" fmla="*/ 40551 h 46647"/>
                                    <a:gd name="T12" fmla="*/ 20434 w 20434"/>
                                    <a:gd name="T13" fmla="*/ 46647 h 46647"/>
                                    <a:gd name="T14" fmla="*/ 5372 w 20434"/>
                                    <a:gd name="T15" fmla="*/ 40462 h 46647"/>
                                    <a:gd name="T16" fmla="*/ 0 w 20434"/>
                                    <a:gd name="T17" fmla="*/ 23368 h 46647"/>
                                    <a:gd name="T18" fmla="*/ 5372 w 20434"/>
                                    <a:gd name="T19" fmla="*/ 6185 h 46647"/>
                                    <a:gd name="T20" fmla="*/ 20434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20434" y="0"/>
                                      </a:moveTo>
                                      <a:lnTo>
                                        <a:pt x="20434" y="6185"/>
                                      </a:lnTo>
                                      <a:cubicBezTo>
                                        <a:pt x="16523" y="6185"/>
                                        <a:pt x="13424" y="7734"/>
                                        <a:pt x="11151" y="10820"/>
                                      </a:cubicBezTo>
                                      <a:cubicBezTo>
                                        <a:pt x="8877" y="13919"/>
                                        <a:pt x="7734" y="18072"/>
                                        <a:pt x="7734" y="23368"/>
                                      </a:cubicBezTo>
                                      <a:cubicBezTo>
                                        <a:pt x="7734" y="28740"/>
                                        <a:pt x="8789" y="32893"/>
                                        <a:pt x="11075" y="35979"/>
                                      </a:cubicBezTo>
                                      <a:cubicBezTo>
                                        <a:pt x="13348" y="39078"/>
                                        <a:pt x="16447" y="40551"/>
                                        <a:pt x="20434" y="40551"/>
                                      </a:cubicBezTo>
                                      <a:lnTo>
                                        <a:pt x="20434" y="46647"/>
                                      </a:lnTo>
                                      <a:cubicBezTo>
                                        <a:pt x="13996" y="46647"/>
                                        <a:pt x="8954" y="44615"/>
                                        <a:pt x="5372" y="40462"/>
                                      </a:cubicBezTo>
                                      <a:cubicBezTo>
                                        <a:pt x="1791" y="36385"/>
                                        <a:pt x="0" y="30696"/>
                                        <a:pt x="0" y="23368"/>
                                      </a:cubicBezTo>
                                      <a:cubicBezTo>
                                        <a:pt x="0" y="16040"/>
                                        <a:pt x="1791" y="10338"/>
                                        <a:pt x="5372" y="6185"/>
                                      </a:cubicBezTo>
                                      <a:cubicBezTo>
                                        <a:pt x="8954" y="2108"/>
                                        <a:pt x="13996" y="0"/>
                                        <a:pt x="2043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7" name="Shape 1651"/>
                              <wps:cNvSpPr>
                                <a:spLocks/>
                              </wps:cNvSpPr>
                              <wps:spPr bwMode="auto">
                                <a:xfrm>
                                  <a:off x="35519" y="162"/>
                                  <a:ext cx="204" cy="467"/>
                                </a:xfrm>
                                <a:custGeom>
                                  <a:avLst/>
                                  <a:gdLst>
                                    <a:gd name="T0" fmla="*/ 0 w 20434"/>
                                    <a:gd name="T1" fmla="*/ 0 h 46647"/>
                                    <a:gd name="T2" fmla="*/ 14973 w 20434"/>
                                    <a:gd name="T3" fmla="*/ 6185 h 46647"/>
                                    <a:gd name="T4" fmla="*/ 20434 w 20434"/>
                                    <a:gd name="T5" fmla="*/ 23368 h 46647"/>
                                    <a:gd name="T6" fmla="*/ 14973 w 20434"/>
                                    <a:gd name="T7" fmla="*/ 40462 h 46647"/>
                                    <a:gd name="T8" fmla="*/ 0 w 20434"/>
                                    <a:gd name="T9" fmla="*/ 46647 h 46647"/>
                                    <a:gd name="T10" fmla="*/ 0 w 20434"/>
                                    <a:gd name="T11" fmla="*/ 40551 h 46647"/>
                                    <a:gd name="T12" fmla="*/ 9284 w 20434"/>
                                    <a:gd name="T13" fmla="*/ 35979 h 46647"/>
                                    <a:gd name="T14" fmla="*/ 12700 w 20434"/>
                                    <a:gd name="T15" fmla="*/ 23368 h 46647"/>
                                    <a:gd name="T16" fmla="*/ 9284 w 20434"/>
                                    <a:gd name="T17" fmla="*/ 10820 h 46647"/>
                                    <a:gd name="T18" fmla="*/ 0 w 20434"/>
                                    <a:gd name="T19" fmla="*/ 6185 h 46647"/>
                                    <a:gd name="T20" fmla="*/ 0 w 20434"/>
                                    <a:gd name="T21" fmla="*/ 0 h 46647"/>
                                    <a:gd name="T22" fmla="*/ 0 w 20434"/>
                                    <a:gd name="T23" fmla="*/ 0 h 46647"/>
                                    <a:gd name="T24" fmla="*/ 20434 w 20434"/>
                                    <a:gd name="T25" fmla="*/ 46647 h 46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34" h="46647">
                                      <a:moveTo>
                                        <a:pt x="0" y="0"/>
                                      </a:moveTo>
                                      <a:cubicBezTo>
                                        <a:pt x="6350" y="0"/>
                                        <a:pt x="11316" y="2121"/>
                                        <a:pt x="14973" y="6185"/>
                                      </a:cubicBezTo>
                                      <a:cubicBezTo>
                                        <a:pt x="18567" y="10338"/>
                                        <a:pt x="20434" y="16040"/>
                                        <a:pt x="20434" y="23368"/>
                                      </a:cubicBezTo>
                                      <a:cubicBezTo>
                                        <a:pt x="20434" y="30696"/>
                                        <a:pt x="18567" y="36398"/>
                                        <a:pt x="14973" y="40462"/>
                                      </a:cubicBezTo>
                                      <a:cubicBezTo>
                                        <a:pt x="11316" y="44615"/>
                                        <a:pt x="6350" y="46647"/>
                                        <a:pt x="0" y="46647"/>
                                      </a:cubicBezTo>
                                      <a:lnTo>
                                        <a:pt x="0" y="40551"/>
                                      </a:lnTo>
                                      <a:cubicBezTo>
                                        <a:pt x="3912" y="40538"/>
                                        <a:pt x="6998" y="39078"/>
                                        <a:pt x="9284" y="35979"/>
                                      </a:cubicBezTo>
                                      <a:cubicBezTo>
                                        <a:pt x="11557" y="32893"/>
                                        <a:pt x="12700" y="28740"/>
                                        <a:pt x="12700" y="23368"/>
                                      </a:cubicBezTo>
                                      <a:cubicBezTo>
                                        <a:pt x="12700" y="18148"/>
                                        <a:pt x="11557" y="13919"/>
                                        <a:pt x="9284" y="10820"/>
                                      </a:cubicBezTo>
                                      <a:cubicBezTo>
                                        <a:pt x="6998" y="7734"/>
                                        <a:pt x="3912" y="6185"/>
                                        <a:pt x="0" y="6185"/>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8" name="Shape 1652"/>
                              <wps:cNvSpPr>
                                <a:spLocks/>
                              </wps:cNvSpPr>
                              <wps:spPr bwMode="auto">
                                <a:xfrm>
                                  <a:off x="35842" y="162"/>
                                  <a:ext cx="261" cy="456"/>
                                </a:xfrm>
                                <a:custGeom>
                                  <a:avLst/>
                                  <a:gdLst>
                                    <a:gd name="T0" fmla="*/ 22314 w 26060"/>
                                    <a:gd name="T1" fmla="*/ 0 h 45593"/>
                                    <a:gd name="T2" fmla="*/ 24028 w 26060"/>
                                    <a:gd name="T3" fmla="*/ 89 h 45593"/>
                                    <a:gd name="T4" fmla="*/ 26060 w 26060"/>
                                    <a:gd name="T5" fmla="*/ 407 h 45593"/>
                                    <a:gd name="T6" fmla="*/ 26060 w 26060"/>
                                    <a:gd name="T7" fmla="*/ 7900 h 45593"/>
                                    <a:gd name="T8" fmla="*/ 23368 w 26060"/>
                                    <a:gd name="T9" fmla="*/ 6845 h 45593"/>
                                    <a:gd name="T10" fmla="*/ 20193 w 26060"/>
                                    <a:gd name="T11" fmla="*/ 6515 h 45593"/>
                                    <a:gd name="T12" fmla="*/ 10668 w 26060"/>
                                    <a:gd name="T13" fmla="*/ 10592 h 45593"/>
                                    <a:gd name="T14" fmla="*/ 7328 w 26060"/>
                                    <a:gd name="T15" fmla="*/ 22149 h 45593"/>
                                    <a:gd name="T16" fmla="*/ 7328 w 26060"/>
                                    <a:gd name="T17" fmla="*/ 45593 h 45593"/>
                                    <a:gd name="T18" fmla="*/ 0 w 26060"/>
                                    <a:gd name="T19" fmla="*/ 45593 h 45593"/>
                                    <a:gd name="T20" fmla="*/ 0 w 26060"/>
                                    <a:gd name="T21" fmla="*/ 1054 h 45593"/>
                                    <a:gd name="T22" fmla="*/ 7328 w 26060"/>
                                    <a:gd name="T23" fmla="*/ 1054 h 45593"/>
                                    <a:gd name="T24" fmla="*/ 7328 w 26060"/>
                                    <a:gd name="T25" fmla="*/ 7976 h 45593"/>
                                    <a:gd name="T26" fmla="*/ 13272 w 26060"/>
                                    <a:gd name="T27" fmla="*/ 1956 h 45593"/>
                                    <a:gd name="T28" fmla="*/ 22314 w 26060"/>
                                    <a:gd name="T29" fmla="*/ 0 h 45593"/>
                                    <a:gd name="T30" fmla="*/ 0 w 26060"/>
                                    <a:gd name="T31" fmla="*/ 0 h 45593"/>
                                    <a:gd name="T32" fmla="*/ 26060 w 26060"/>
                                    <a:gd name="T33" fmla="*/ 45593 h 45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060" h="45593">
                                      <a:moveTo>
                                        <a:pt x="22314" y="0"/>
                                      </a:moveTo>
                                      <a:cubicBezTo>
                                        <a:pt x="22797" y="0"/>
                                        <a:pt x="23368" y="89"/>
                                        <a:pt x="24028" y="89"/>
                                      </a:cubicBezTo>
                                      <a:cubicBezTo>
                                        <a:pt x="24600" y="165"/>
                                        <a:pt x="25248" y="241"/>
                                        <a:pt x="26060" y="407"/>
                                      </a:cubicBezTo>
                                      <a:lnTo>
                                        <a:pt x="26060" y="7900"/>
                                      </a:lnTo>
                                      <a:cubicBezTo>
                                        <a:pt x="25248" y="7417"/>
                                        <a:pt x="24346" y="7087"/>
                                        <a:pt x="23368" y="6845"/>
                                      </a:cubicBezTo>
                                      <a:cubicBezTo>
                                        <a:pt x="22403" y="6680"/>
                                        <a:pt x="21336" y="6515"/>
                                        <a:pt x="20193" y="6515"/>
                                      </a:cubicBezTo>
                                      <a:cubicBezTo>
                                        <a:pt x="16040" y="6515"/>
                                        <a:pt x="12865" y="7900"/>
                                        <a:pt x="10668" y="10592"/>
                                      </a:cubicBezTo>
                                      <a:cubicBezTo>
                                        <a:pt x="8395" y="13272"/>
                                        <a:pt x="7328" y="17107"/>
                                        <a:pt x="7328" y="22149"/>
                                      </a:cubicBezTo>
                                      <a:lnTo>
                                        <a:pt x="7328" y="45593"/>
                                      </a:lnTo>
                                      <a:lnTo>
                                        <a:pt x="0" y="45593"/>
                                      </a:lnTo>
                                      <a:lnTo>
                                        <a:pt x="0" y="1054"/>
                                      </a:lnTo>
                                      <a:lnTo>
                                        <a:pt x="7328" y="1054"/>
                                      </a:lnTo>
                                      <a:lnTo>
                                        <a:pt x="7328" y="7976"/>
                                      </a:lnTo>
                                      <a:cubicBezTo>
                                        <a:pt x="8801" y="5296"/>
                                        <a:pt x="10833" y="3264"/>
                                        <a:pt x="13272" y="1956"/>
                                      </a:cubicBezTo>
                                      <a:cubicBezTo>
                                        <a:pt x="15723" y="648"/>
                                        <a:pt x="18733" y="0"/>
                                        <a:pt x="22314"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49" name="Shape 31873"/>
                              <wps:cNvSpPr>
                                <a:spLocks/>
                              </wps:cNvSpPr>
                              <wps:spPr bwMode="auto">
                                <a:xfrm>
                                  <a:off x="36448" y="411"/>
                                  <a:ext cx="509" cy="91"/>
                                </a:xfrm>
                                <a:custGeom>
                                  <a:avLst/>
                                  <a:gdLst>
                                    <a:gd name="T0" fmla="*/ 0 w 50971"/>
                                    <a:gd name="T1" fmla="*/ 0 h 9144"/>
                                    <a:gd name="T2" fmla="*/ 50971 w 50971"/>
                                    <a:gd name="T3" fmla="*/ 0 h 9144"/>
                                    <a:gd name="T4" fmla="*/ 50971 w 50971"/>
                                    <a:gd name="T5" fmla="*/ 9144 h 9144"/>
                                    <a:gd name="T6" fmla="*/ 0 w 50971"/>
                                    <a:gd name="T7" fmla="*/ 9144 h 9144"/>
                                    <a:gd name="T8" fmla="*/ 0 w 50971"/>
                                    <a:gd name="T9" fmla="*/ 0 h 9144"/>
                                    <a:gd name="T10" fmla="*/ 0 w 50971"/>
                                    <a:gd name="T11" fmla="*/ 0 h 9144"/>
                                    <a:gd name="T12" fmla="*/ 50971 w 50971"/>
                                    <a:gd name="T13" fmla="*/ 9144 h 9144"/>
                                  </a:gdLst>
                                  <a:ahLst/>
                                  <a:cxnLst>
                                    <a:cxn ang="0">
                                      <a:pos x="T0" y="T1"/>
                                    </a:cxn>
                                    <a:cxn ang="0">
                                      <a:pos x="T2" y="T3"/>
                                    </a:cxn>
                                    <a:cxn ang="0">
                                      <a:pos x="T4" y="T5"/>
                                    </a:cxn>
                                    <a:cxn ang="0">
                                      <a:pos x="T6" y="T7"/>
                                    </a:cxn>
                                    <a:cxn ang="0">
                                      <a:pos x="T8" y="T9"/>
                                    </a:cxn>
                                  </a:cxnLst>
                                  <a:rect l="T10" t="T11" r="T12" b="T13"/>
                                  <a:pathLst>
                                    <a:path w="50971" h="9144">
                                      <a:moveTo>
                                        <a:pt x="0" y="0"/>
                                      </a:moveTo>
                                      <a:lnTo>
                                        <a:pt x="50971" y="0"/>
                                      </a:lnTo>
                                      <a:lnTo>
                                        <a:pt x="50971"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0" name="Shape 31874"/>
                              <wps:cNvSpPr>
                                <a:spLocks/>
                              </wps:cNvSpPr>
                              <wps:spPr bwMode="auto">
                                <a:xfrm>
                                  <a:off x="36448" y="249"/>
                                  <a:ext cx="509" cy="91"/>
                                </a:xfrm>
                                <a:custGeom>
                                  <a:avLst/>
                                  <a:gdLst>
                                    <a:gd name="T0" fmla="*/ 0 w 50971"/>
                                    <a:gd name="T1" fmla="*/ 0 h 9144"/>
                                    <a:gd name="T2" fmla="*/ 50971 w 50971"/>
                                    <a:gd name="T3" fmla="*/ 0 h 9144"/>
                                    <a:gd name="T4" fmla="*/ 50971 w 50971"/>
                                    <a:gd name="T5" fmla="*/ 9144 h 9144"/>
                                    <a:gd name="T6" fmla="*/ 0 w 50971"/>
                                    <a:gd name="T7" fmla="*/ 9144 h 9144"/>
                                    <a:gd name="T8" fmla="*/ 0 w 50971"/>
                                    <a:gd name="T9" fmla="*/ 0 h 9144"/>
                                    <a:gd name="T10" fmla="*/ 0 w 50971"/>
                                    <a:gd name="T11" fmla="*/ 0 h 9144"/>
                                    <a:gd name="T12" fmla="*/ 50971 w 50971"/>
                                    <a:gd name="T13" fmla="*/ 9144 h 9144"/>
                                  </a:gdLst>
                                  <a:ahLst/>
                                  <a:cxnLst>
                                    <a:cxn ang="0">
                                      <a:pos x="T0" y="T1"/>
                                    </a:cxn>
                                    <a:cxn ang="0">
                                      <a:pos x="T2" y="T3"/>
                                    </a:cxn>
                                    <a:cxn ang="0">
                                      <a:pos x="T4" y="T5"/>
                                    </a:cxn>
                                    <a:cxn ang="0">
                                      <a:pos x="T6" y="T7"/>
                                    </a:cxn>
                                    <a:cxn ang="0">
                                      <a:pos x="T8" y="T9"/>
                                    </a:cxn>
                                  </a:cxnLst>
                                  <a:rect l="T10" t="T11" r="T12" b="T13"/>
                                  <a:pathLst>
                                    <a:path w="50971" h="9144">
                                      <a:moveTo>
                                        <a:pt x="0" y="0"/>
                                      </a:moveTo>
                                      <a:lnTo>
                                        <a:pt x="50971" y="0"/>
                                      </a:lnTo>
                                      <a:lnTo>
                                        <a:pt x="50971"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1" name="Shape 1655"/>
                              <wps:cNvSpPr>
                                <a:spLocks/>
                              </wps:cNvSpPr>
                              <wps:spPr bwMode="auto">
                                <a:xfrm>
                                  <a:off x="37343" y="147"/>
                                  <a:ext cx="166" cy="331"/>
                                </a:xfrm>
                                <a:custGeom>
                                  <a:avLst/>
                                  <a:gdLst>
                                    <a:gd name="T0" fmla="*/ 16650 w 16650"/>
                                    <a:gd name="T1" fmla="*/ 0 h 33129"/>
                                    <a:gd name="T2" fmla="*/ 16650 w 16650"/>
                                    <a:gd name="T3" fmla="*/ 10612 h 33129"/>
                                    <a:gd name="T4" fmla="*/ 6515 w 16650"/>
                                    <a:gd name="T5" fmla="*/ 26448 h 33129"/>
                                    <a:gd name="T6" fmla="*/ 16650 w 16650"/>
                                    <a:gd name="T7" fmla="*/ 26448 h 33129"/>
                                    <a:gd name="T8" fmla="*/ 16650 w 16650"/>
                                    <a:gd name="T9" fmla="*/ 33129 h 33129"/>
                                    <a:gd name="T10" fmla="*/ 0 w 16650"/>
                                    <a:gd name="T11" fmla="*/ 33129 h 33129"/>
                                    <a:gd name="T12" fmla="*/ 0 w 16650"/>
                                    <a:gd name="T13" fmla="*/ 25395 h 33129"/>
                                    <a:gd name="T14" fmla="*/ 16650 w 16650"/>
                                    <a:gd name="T15" fmla="*/ 0 h 33129"/>
                                    <a:gd name="T16" fmla="*/ 0 w 16650"/>
                                    <a:gd name="T17" fmla="*/ 0 h 33129"/>
                                    <a:gd name="T18" fmla="*/ 16650 w 16650"/>
                                    <a:gd name="T19" fmla="*/ 33129 h 3312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6650" h="33129">
                                      <a:moveTo>
                                        <a:pt x="16650" y="0"/>
                                      </a:moveTo>
                                      <a:lnTo>
                                        <a:pt x="16650" y="10612"/>
                                      </a:lnTo>
                                      <a:lnTo>
                                        <a:pt x="6515" y="26448"/>
                                      </a:lnTo>
                                      <a:lnTo>
                                        <a:pt x="16650" y="26448"/>
                                      </a:lnTo>
                                      <a:lnTo>
                                        <a:pt x="16650" y="33129"/>
                                      </a:lnTo>
                                      <a:lnTo>
                                        <a:pt x="0" y="33129"/>
                                      </a:lnTo>
                                      <a:lnTo>
                                        <a:pt x="0" y="25395"/>
                                      </a:lnTo>
                                      <a:lnTo>
                                        <a:pt x="1665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2" name="Shape 1656"/>
                              <wps:cNvSpPr>
                                <a:spLocks/>
                              </wps:cNvSpPr>
                              <wps:spPr bwMode="auto">
                                <a:xfrm>
                                  <a:off x="37509" y="25"/>
                                  <a:ext cx="266" cy="593"/>
                                </a:xfrm>
                                <a:custGeom>
                                  <a:avLst/>
                                  <a:gdLst>
                                    <a:gd name="T0" fmla="*/ 8014 w 26581"/>
                                    <a:gd name="T1" fmla="*/ 0 h 59347"/>
                                    <a:gd name="T2" fmla="*/ 18110 w 26581"/>
                                    <a:gd name="T3" fmla="*/ 0 h 59347"/>
                                    <a:gd name="T4" fmla="*/ 18110 w 26581"/>
                                    <a:gd name="T5" fmla="*/ 38671 h 59347"/>
                                    <a:gd name="T6" fmla="*/ 26581 w 26581"/>
                                    <a:gd name="T7" fmla="*/ 38671 h 59347"/>
                                    <a:gd name="T8" fmla="*/ 26581 w 26581"/>
                                    <a:gd name="T9" fmla="*/ 45351 h 59347"/>
                                    <a:gd name="T10" fmla="*/ 18110 w 26581"/>
                                    <a:gd name="T11" fmla="*/ 45351 h 59347"/>
                                    <a:gd name="T12" fmla="*/ 18110 w 26581"/>
                                    <a:gd name="T13" fmla="*/ 59347 h 59347"/>
                                    <a:gd name="T14" fmla="*/ 10135 w 26581"/>
                                    <a:gd name="T15" fmla="*/ 59347 h 59347"/>
                                    <a:gd name="T16" fmla="*/ 10135 w 26581"/>
                                    <a:gd name="T17" fmla="*/ 45351 h 59347"/>
                                    <a:gd name="T18" fmla="*/ 0 w 26581"/>
                                    <a:gd name="T19" fmla="*/ 45351 h 59347"/>
                                    <a:gd name="T20" fmla="*/ 0 w 26581"/>
                                    <a:gd name="T21" fmla="*/ 38671 h 59347"/>
                                    <a:gd name="T22" fmla="*/ 10135 w 26581"/>
                                    <a:gd name="T23" fmla="*/ 38671 h 59347"/>
                                    <a:gd name="T24" fmla="*/ 10135 w 26581"/>
                                    <a:gd name="T25" fmla="*/ 6998 h 59347"/>
                                    <a:gd name="T26" fmla="*/ 0 w 26581"/>
                                    <a:gd name="T27" fmla="*/ 22835 h 59347"/>
                                    <a:gd name="T28" fmla="*/ 0 w 26581"/>
                                    <a:gd name="T29" fmla="*/ 12223 h 59347"/>
                                    <a:gd name="T30" fmla="*/ 8014 w 26581"/>
                                    <a:gd name="T31" fmla="*/ 0 h 59347"/>
                                    <a:gd name="T32" fmla="*/ 0 w 26581"/>
                                    <a:gd name="T33" fmla="*/ 0 h 59347"/>
                                    <a:gd name="T34" fmla="*/ 26581 w 26581"/>
                                    <a:gd name="T35" fmla="*/ 59347 h 59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581" h="59347">
                                      <a:moveTo>
                                        <a:pt x="8014" y="0"/>
                                      </a:moveTo>
                                      <a:lnTo>
                                        <a:pt x="18110" y="0"/>
                                      </a:lnTo>
                                      <a:lnTo>
                                        <a:pt x="18110" y="38671"/>
                                      </a:lnTo>
                                      <a:lnTo>
                                        <a:pt x="26581" y="38671"/>
                                      </a:lnTo>
                                      <a:lnTo>
                                        <a:pt x="26581" y="45351"/>
                                      </a:lnTo>
                                      <a:lnTo>
                                        <a:pt x="18110" y="45351"/>
                                      </a:lnTo>
                                      <a:lnTo>
                                        <a:pt x="18110" y="59347"/>
                                      </a:lnTo>
                                      <a:lnTo>
                                        <a:pt x="10135" y="59347"/>
                                      </a:lnTo>
                                      <a:lnTo>
                                        <a:pt x="10135" y="45351"/>
                                      </a:lnTo>
                                      <a:lnTo>
                                        <a:pt x="0" y="45351"/>
                                      </a:lnTo>
                                      <a:lnTo>
                                        <a:pt x="0" y="38671"/>
                                      </a:lnTo>
                                      <a:lnTo>
                                        <a:pt x="10135" y="38671"/>
                                      </a:lnTo>
                                      <a:lnTo>
                                        <a:pt x="10135" y="6998"/>
                                      </a:lnTo>
                                      <a:lnTo>
                                        <a:pt x="0" y="22835"/>
                                      </a:lnTo>
                                      <a:lnTo>
                                        <a:pt x="0" y="12223"/>
                                      </a:lnTo>
                                      <a:lnTo>
                                        <a:pt x="8014"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3" name="Shape 1657"/>
                              <wps:cNvSpPr>
                                <a:spLocks/>
                              </wps:cNvSpPr>
                              <wps:spPr bwMode="auto">
                                <a:xfrm>
                                  <a:off x="37883" y="517"/>
                                  <a:ext cx="117" cy="195"/>
                                </a:xfrm>
                                <a:custGeom>
                                  <a:avLst/>
                                  <a:gdLst>
                                    <a:gd name="T0" fmla="*/ 3251 w 11633"/>
                                    <a:gd name="T1" fmla="*/ 0 h 19457"/>
                                    <a:gd name="T2" fmla="*/ 11633 w 11633"/>
                                    <a:gd name="T3" fmla="*/ 0 h 19457"/>
                                    <a:gd name="T4" fmla="*/ 11633 w 11633"/>
                                    <a:gd name="T5" fmla="*/ 6845 h 19457"/>
                                    <a:gd name="T6" fmla="*/ 5118 w 11633"/>
                                    <a:gd name="T7" fmla="*/ 19457 h 19457"/>
                                    <a:gd name="T8" fmla="*/ 0 w 11633"/>
                                    <a:gd name="T9" fmla="*/ 19457 h 19457"/>
                                    <a:gd name="T10" fmla="*/ 3251 w 11633"/>
                                    <a:gd name="T11" fmla="*/ 6845 h 19457"/>
                                    <a:gd name="T12" fmla="*/ 3251 w 11633"/>
                                    <a:gd name="T13" fmla="*/ 0 h 19457"/>
                                    <a:gd name="T14" fmla="*/ 0 w 11633"/>
                                    <a:gd name="T15" fmla="*/ 0 h 19457"/>
                                    <a:gd name="T16" fmla="*/ 11633 w 11633"/>
                                    <a:gd name="T17" fmla="*/ 19457 h 19457"/>
                                  </a:gdLst>
                                  <a:ahLst/>
                                  <a:cxnLst>
                                    <a:cxn ang="0">
                                      <a:pos x="T0" y="T1"/>
                                    </a:cxn>
                                    <a:cxn ang="0">
                                      <a:pos x="T2" y="T3"/>
                                    </a:cxn>
                                    <a:cxn ang="0">
                                      <a:pos x="T4" y="T5"/>
                                    </a:cxn>
                                    <a:cxn ang="0">
                                      <a:pos x="T6" y="T7"/>
                                    </a:cxn>
                                    <a:cxn ang="0">
                                      <a:pos x="T8" y="T9"/>
                                    </a:cxn>
                                    <a:cxn ang="0">
                                      <a:pos x="T10" y="T11"/>
                                    </a:cxn>
                                    <a:cxn ang="0">
                                      <a:pos x="T12" y="T13"/>
                                    </a:cxn>
                                  </a:cxnLst>
                                  <a:rect l="T14" t="T15" r="T16" b="T17"/>
                                  <a:pathLst>
                                    <a:path w="11633" h="19457">
                                      <a:moveTo>
                                        <a:pt x="3251" y="0"/>
                                      </a:moveTo>
                                      <a:lnTo>
                                        <a:pt x="11633" y="0"/>
                                      </a:lnTo>
                                      <a:lnTo>
                                        <a:pt x="11633" y="6845"/>
                                      </a:lnTo>
                                      <a:lnTo>
                                        <a:pt x="5118" y="19457"/>
                                      </a:lnTo>
                                      <a:lnTo>
                                        <a:pt x="0" y="19457"/>
                                      </a:lnTo>
                                      <a:lnTo>
                                        <a:pt x="3251" y="6845"/>
                                      </a:lnTo>
                                      <a:lnTo>
                                        <a:pt x="3251"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4" name="Shape 1658"/>
                              <wps:cNvSpPr>
                                <a:spLocks/>
                              </wps:cNvSpPr>
                              <wps:spPr bwMode="auto">
                                <a:xfrm>
                                  <a:off x="38418" y="25"/>
                                  <a:ext cx="190" cy="593"/>
                                </a:xfrm>
                                <a:custGeom>
                                  <a:avLst/>
                                  <a:gdLst>
                                    <a:gd name="T0" fmla="*/ 0 w 18974"/>
                                    <a:gd name="T1" fmla="*/ 0 h 59347"/>
                                    <a:gd name="T2" fmla="*/ 18161 w 18974"/>
                                    <a:gd name="T3" fmla="*/ 0 h 59347"/>
                                    <a:gd name="T4" fmla="*/ 18974 w 18974"/>
                                    <a:gd name="T5" fmla="*/ 246 h 59347"/>
                                    <a:gd name="T6" fmla="*/ 18974 w 18974"/>
                                    <a:gd name="T7" fmla="*/ 6868 h 59347"/>
                                    <a:gd name="T8" fmla="*/ 18161 w 18974"/>
                                    <a:gd name="T9" fmla="*/ 6591 h 59347"/>
                                    <a:gd name="T10" fmla="*/ 8065 w 18974"/>
                                    <a:gd name="T11" fmla="*/ 6591 h 59347"/>
                                    <a:gd name="T12" fmla="*/ 8065 w 18974"/>
                                    <a:gd name="T13" fmla="*/ 28905 h 59347"/>
                                    <a:gd name="T14" fmla="*/ 18161 w 18974"/>
                                    <a:gd name="T15" fmla="*/ 28905 h 59347"/>
                                    <a:gd name="T16" fmla="*/ 18974 w 18974"/>
                                    <a:gd name="T17" fmla="*/ 28636 h 59347"/>
                                    <a:gd name="T18" fmla="*/ 18974 w 18974"/>
                                    <a:gd name="T19" fmla="*/ 35255 h 59347"/>
                                    <a:gd name="T20" fmla="*/ 18161 w 18974"/>
                                    <a:gd name="T21" fmla="*/ 35497 h 59347"/>
                                    <a:gd name="T22" fmla="*/ 8065 w 18974"/>
                                    <a:gd name="T23" fmla="*/ 35497 h 59347"/>
                                    <a:gd name="T24" fmla="*/ 8065 w 18974"/>
                                    <a:gd name="T25" fmla="*/ 59347 h 59347"/>
                                    <a:gd name="T26" fmla="*/ 0 w 18974"/>
                                    <a:gd name="T27" fmla="*/ 59347 h 59347"/>
                                    <a:gd name="T28" fmla="*/ 0 w 18974"/>
                                    <a:gd name="T29" fmla="*/ 0 h 59347"/>
                                    <a:gd name="T30" fmla="*/ 0 w 18974"/>
                                    <a:gd name="T31" fmla="*/ 0 h 59347"/>
                                    <a:gd name="T32" fmla="*/ 18974 w 18974"/>
                                    <a:gd name="T33" fmla="*/ 59347 h 59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8974" h="59347">
                                      <a:moveTo>
                                        <a:pt x="0" y="0"/>
                                      </a:moveTo>
                                      <a:lnTo>
                                        <a:pt x="18161" y="0"/>
                                      </a:lnTo>
                                      <a:lnTo>
                                        <a:pt x="18974" y="246"/>
                                      </a:lnTo>
                                      <a:lnTo>
                                        <a:pt x="18974" y="6868"/>
                                      </a:lnTo>
                                      <a:lnTo>
                                        <a:pt x="18161" y="6591"/>
                                      </a:lnTo>
                                      <a:lnTo>
                                        <a:pt x="8065" y="6591"/>
                                      </a:lnTo>
                                      <a:lnTo>
                                        <a:pt x="8065" y="28905"/>
                                      </a:lnTo>
                                      <a:lnTo>
                                        <a:pt x="18161" y="28905"/>
                                      </a:lnTo>
                                      <a:lnTo>
                                        <a:pt x="18974" y="28636"/>
                                      </a:lnTo>
                                      <a:lnTo>
                                        <a:pt x="18974" y="35255"/>
                                      </a:lnTo>
                                      <a:lnTo>
                                        <a:pt x="18161" y="35497"/>
                                      </a:lnTo>
                                      <a:lnTo>
                                        <a:pt x="8065" y="35497"/>
                                      </a:lnTo>
                                      <a:lnTo>
                                        <a:pt x="8065" y="59347"/>
                                      </a:lnTo>
                                      <a:lnTo>
                                        <a:pt x="0" y="59347"/>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5" name="Shape 1659"/>
                              <wps:cNvSpPr>
                                <a:spLocks/>
                              </wps:cNvSpPr>
                              <wps:spPr bwMode="auto">
                                <a:xfrm>
                                  <a:off x="38608" y="27"/>
                                  <a:ext cx="194" cy="350"/>
                                </a:xfrm>
                                <a:custGeom>
                                  <a:avLst/>
                                  <a:gdLst>
                                    <a:gd name="T0" fmla="*/ 0 w 19380"/>
                                    <a:gd name="T1" fmla="*/ 0 h 35009"/>
                                    <a:gd name="T2" fmla="*/ 14249 w 19380"/>
                                    <a:gd name="T3" fmla="*/ 4313 h 35009"/>
                                    <a:gd name="T4" fmla="*/ 19380 w 19380"/>
                                    <a:gd name="T5" fmla="*/ 17496 h 35009"/>
                                    <a:gd name="T6" fmla="*/ 14249 w 19380"/>
                                    <a:gd name="T7" fmla="*/ 30768 h 35009"/>
                                    <a:gd name="T8" fmla="*/ 0 w 19380"/>
                                    <a:gd name="T9" fmla="*/ 35009 h 35009"/>
                                    <a:gd name="T10" fmla="*/ 0 w 19380"/>
                                    <a:gd name="T11" fmla="*/ 28390 h 35009"/>
                                    <a:gd name="T12" fmla="*/ 7810 w 19380"/>
                                    <a:gd name="T13" fmla="*/ 25802 h 35009"/>
                                    <a:gd name="T14" fmla="*/ 10909 w 19380"/>
                                    <a:gd name="T15" fmla="*/ 17496 h 35009"/>
                                    <a:gd name="T16" fmla="*/ 7810 w 19380"/>
                                    <a:gd name="T17" fmla="*/ 9279 h 35009"/>
                                    <a:gd name="T18" fmla="*/ 0 w 19380"/>
                                    <a:gd name="T19" fmla="*/ 6622 h 35009"/>
                                    <a:gd name="T20" fmla="*/ 0 w 19380"/>
                                    <a:gd name="T21" fmla="*/ 0 h 35009"/>
                                    <a:gd name="T22" fmla="*/ 0 w 19380"/>
                                    <a:gd name="T23" fmla="*/ 0 h 35009"/>
                                    <a:gd name="T24" fmla="*/ 19380 w 19380"/>
                                    <a:gd name="T25" fmla="*/ 35009 h 350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9380" h="35009">
                                      <a:moveTo>
                                        <a:pt x="0" y="0"/>
                                      </a:moveTo>
                                      <a:lnTo>
                                        <a:pt x="14249" y="4313"/>
                                      </a:lnTo>
                                      <a:cubicBezTo>
                                        <a:pt x="17666" y="7323"/>
                                        <a:pt x="19380" y="11718"/>
                                        <a:pt x="19380" y="17496"/>
                                      </a:cubicBezTo>
                                      <a:cubicBezTo>
                                        <a:pt x="19380" y="23363"/>
                                        <a:pt x="17666" y="27846"/>
                                        <a:pt x="14249" y="30768"/>
                                      </a:cubicBezTo>
                                      <a:lnTo>
                                        <a:pt x="0" y="35009"/>
                                      </a:lnTo>
                                      <a:lnTo>
                                        <a:pt x="0" y="28390"/>
                                      </a:lnTo>
                                      <a:lnTo>
                                        <a:pt x="7810" y="25802"/>
                                      </a:lnTo>
                                      <a:cubicBezTo>
                                        <a:pt x="9855" y="23846"/>
                                        <a:pt x="10909" y="21090"/>
                                        <a:pt x="10909" y="17496"/>
                                      </a:cubicBezTo>
                                      <a:cubicBezTo>
                                        <a:pt x="10909" y="13915"/>
                                        <a:pt x="9855" y="11235"/>
                                        <a:pt x="7810" y="9279"/>
                                      </a:cubicBezTo>
                                      <a:lnTo>
                                        <a:pt x="0" y="6622"/>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6" name="Shape 1660"/>
                              <wps:cNvSpPr>
                                <a:spLocks/>
                              </wps:cNvSpPr>
                              <wps:spPr bwMode="auto">
                                <a:xfrm>
                                  <a:off x="38883" y="14"/>
                                  <a:ext cx="418" cy="615"/>
                                </a:xfrm>
                                <a:custGeom>
                                  <a:avLst/>
                                  <a:gdLst>
                                    <a:gd name="T0" fmla="*/ 20841 w 41770"/>
                                    <a:gd name="T1" fmla="*/ 0 h 61468"/>
                                    <a:gd name="T2" fmla="*/ 29311 w 41770"/>
                                    <a:gd name="T3" fmla="*/ 737 h 61468"/>
                                    <a:gd name="T4" fmla="*/ 38189 w 41770"/>
                                    <a:gd name="T5" fmla="*/ 3010 h 61468"/>
                                    <a:gd name="T6" fmla="*/ 38189 w 41770"/>
                                    <a:gd name="T7" fmla="*/ 10820 h 61468"/>
                                    <a:gd name="T8" fmla="*/ 29553 w 41770"/>
                                    <a:gd name="T9" fmla="*/ 7569 h 61468"/>
                                    <a:gd name="T10" fmla="*/ 21742 w 41770"/>
                                    <a:gd name="T11" fmla="*/ 6515 h 61468"/>
                                    <a:gd name="T12" fmla="*/ 11569 w 41770"/>
                                    <a:gd name="T13" fmla="*/ 9030 h 61468"/>
                                    <a:gd name="T14" fmla="*/ 8064 w 41770"/>
                                    <a:gd name="T15" fmla="*/ 16282 h 61468"/>
                                    <a:gd name="T16" fmla="*/ 10426 w 41770"/>
                                    <a:gd name="T17" fmla="*/ 22225 h 61468"/>
                                    <a:gd name="T18" fmla="*/ 19380 w 41770"/>
                                    <a:gd name="T19" fmla="*/ 25489 h 61468"/>
                                    <a:gd name="T20" fmla="*/ 24269 w 41770"/>
                                    <a:gd name="T21" fmla="*/ 26454 h 61468"/>
                                    <a:gd name="T22" fmla="*/ 37452 w 41770"/>
                                    <a:gd name="T23" fmla="*/ 32487 h 61468"/>
                                    <a:gd name="T24" fmla="*/ 41770 w 41770"/>
                                    <a:gd name="T25" fmla="*/ 44043 h 61468"/>
                                    <a:gd name="T26" fmla="*/ 35992 w 41770"/>
                                    <a:gd name="T27" fmla="*/ 57074 h 61468"/>
                                    <a:gd name="T28" fmla="*/ 19050 w 41770"/>
                                    <a:gd name="T29" fmla="*/ 61468 h 61468"/>
                                    <a:gd name="T30" fmla="*/ 10020 w 41770"/>
                                    <a:gd name="T31" fmla="*/ 60579 h 61468"/>
                                    <a:gd name="T32" fmla="*/ 241 w 41770"/>
                                    <a:gd name="T33" fmla="*/ 57810 h 61468"/>
                                    <a:gd name="T34" fmla="*/ 241 w 41770"/>
                                    <a:gd name="T35" fmla="*/ 49505 h 61468"/>
                                    <a:gd name="T36" fmla="*/ 9766 w 41770"/>
                                    <a:gd name="T37" fmla="*/ 53658 h 61468"/>
                                    <a:gd name="T38" fmla="*/ 19050 w 41770"/>
                                    <a:gd name="T39" fmla="*/ 55042 h 61468"/>
                                    <a:gd name="T40" fmla="*/ 29642 w 41770"/>
                                    <a:gd name="T41" fmla="*/ 52350 h 61468"/>
                                    <a:gd name="T42" fmla="*/ 33388 w 41770"/>
                                    <a:gd name="T43" fmla="*/ 44615 h 61468"/>
                                    <a:gd name="T44" fmla="*/ 30696 w 41770"/>
                                    <a:gd name="T45" fmla="*/ 37783 h 61468"/>
                                    <a:gd name="T46" fmla="*/ 21907 w 41770"/>
                                    <a:gd name="T47" fmla="*/ 34112 h 61468"/>
                                    <a:gd name="T48" fmla="*/ 17018 w 41770"/>
                                    <a:gd name="T49" fmla="*/ 33134 h 61468"/>
                                    <a:gd name="T50" fmla="*/ 3988 w 41770"/>
                                    <a:gd name="T51" fmla="*/ 27521 h 61468"/>
                                    <a:gd name="T52" fmla="*/ 0 w 41770"/>
                                    <a:gd name="T53" fmla="*/ 16929 h 61468"/>
                                    <a:gd name="T54" fmla="*/ 5537 w 41770"/>
                                    <a:gd name="T55" fmla="*/ 4559 h 61468"/>
                                    <a:gd name="T56" fmla="*/ 20841 w 41770"/>
                                    <a:gd name="T57" fmla="*/ 0 h 61468"/>
                                    <a:gd name="T58" fmla="*/ 0 w 41770"/>
                                    <a:gd name="T59" fmla="*/ 0 h 61468"/>
                                    <a:gd name="T60" fmla="*/ 41770 w 41770"/>
                                    <a:gd name="T61" fmla="*/ 61468 h 61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41770" h="61468">
                                      <a:moveTo>
                                        <a:pt x="20841" y="0"/>
                                      </a:moveTo>
                                      <a:cubicBezTo>
                                        <a:pt x="23622" y="0"/>
                                        <a:pt x="26378" y="241"/>
                                        <a:pt x="29311" y="737"/>
                                      </a:cubicBezTo>
                                      <a:cubicBezTo>
                                        <a:pt x="32169" y="1219"/>
                                        <a:pt x="35090" y="2032"/>
                                        <a:pt x="38189" y="3010"/>
                                      </a:cubicBezTo>
                                      <a:lnTo>
                                        <a:pt x="38189" y="10820"/>
                                      </a:lnTo>
                                      <a:cubicBezTo>
                                        <a:pt x="35090" y="9360"/>
                                        <a:pt x="32245" y="8306"/>
                                        <a:pt x="29553" y="7569"/>
                                      </a:cubicBezTo>
                                      <a:cubicBezTo>
                                        <a:pt x="26797" y="6922"/>
                                        <a:pt x="24181" y="6515"/>
                                        <a:pt x="21742" y="6515"/>
                                      </a:cubicBezTo>
                                      <a:cubicBezTo>
                                        <a:pt x="17348" y="6515"/>
                                        <a:pt x="13919" y="7404"/>
                                        <a:pt x="11569" y="9030"/>
                                      </a:cubicBezTo>
                                      <a:cubicBezTo>
                                        <a:pt x="9207" y="10744"/>
                                        <a:pt x="8064" y="13183"/>
                                        <a:pt x="8064" y="16282"/>
                                      </a:cubicBezTo>
                                      <a:cubicBezTo>
                                        <a:pt x="8064" y="18885"/>
                                        <a:pt x="8788" y="20930"/>
                                        <a:pt x="10426" y="22225"/>
                                      </a:cubicBezTo>
                                      <a:cubicBezTo>
                                        <a:pt x="11976" y="23609"/>
                                        <a:pt x="14986" y="24663"/>
                                        <a:pt x="19380" y="25489"/>
                                      </a:cubicBezTo>
                                      <a:lnTo>
                                        <a:pt x="24269" y="26454"/>
                                      </a:lnTo>
                                      <a:cubicBezTo>
                                        <a:pt x="30213" y="27597"/>
                                        <a:pt x="34607" y="29629"/>
                                        <a:pt x="37452" y="32487"/>
                                      </a:cubicBezTo>
                                      <a:cubicBezTo>
                                        <a:pt x="40310" y="35420"/>
                                        <a:pt x="41770" y="39243"/>
                                        <a:pt x="41770" y="44043"/>
                                      </a:cubicBezTo>
                                      <a:cubicBezTo>
                                        <a:pt x="41770" y="49822"/>
                                        <a:pt x="39814" y="54140"/>
                                        <a:pt x="35992" y="57074"/>
                                      </a:cubicBezTo>
                                      <a:cubicBezTo>
                                        <a:pt x="32080" y="60008"/>
                                        <a:pt x="26467" y="61468"/>
                                        <a:pt x="19050" y="61468"/>
                                      </a:cubicBezTo>
                                      <a:cubicBezTo>
                                        <a:pt x="16205" y="61468"/>
                                        <a:pt x="13195" y="61151"/>
                                        <a:pt x="10020" y="60579"/>
                                      </a:cubicBezTo>
                                      <a:cubicBezTo>
                                        <a:pt x="6845" y="60008"/>
                                        <a:pt x="3581" y="59106"/>
                                        <a:pt x="241" y="57810"/>
                                      </a:cubicBezTo>
                                      <a:lnTo>
                                        <a:pt x="241" y="49505"/>
                                      </a:lnTo>
                                      <a:cubicBezTo>
                                        <a:pt x="3505" y="51372"/>
                                        <a:pt x="6680" y="52756"/>
                                        <a:pt x="9766" y="53658"/>
                                      </a:cubicBezTo>
                                      <a:cubicBezTo>
                                        <a:pt x="12865" y="54635"/>
                                        <a:pt x="15964" y="55042"/>
                                        <a:pt x="19050" y="55042"/>
                                      </a:cubicBezTo>
                                      <a:cubicBezTo>
                                        <a:pt x="23622" y="55042"/>
                                        <a:pt x="27114" y="54140"/>
                                        <a:pt x="29642" y="52350"/>
                                      </a:cubicBezTo>
                                      <a:cubicBezTo>
                                        <a:pt x="32080" y="50559"/>
                                        <a:pt x="33388" y="48032"/>
                                        <a:pt x="33388" y="44615"/>
                                      </a:cubicBezTo>
                                      <a:cubicBezTo>
                                        <a:pt x="33388" y="41682"/>
                                        <a:pt x="32486" y="39408"/>
                                        <a:pt x="30696" y="37783"/>
                                      </a:cubicBezTo>
                                      <a:cubicBezTo>
                                        <a:pt x="28905" y="36144"/>
                                        <a:pt x="25971" y="34925"/>
                                        <a:pt x="21907" y="34112"/>
                                      </a:cubicBezTo>
                                      <a:lnTo>
                                        <a:pt x="17018" y="33134"/>
                                      </a:lnTo>
                                      <a:cubicBezTo>
                                        <a:pt x="10998" y="31991"/>
                                        <a:pt x="6680" y="30125"/>
                                        <a:pt x="3988" y="27521"/>
                                      </a:cubicBezTo>
                                      <a:cubicBezTo>
                                        <a:pt x="1308" y="24993"/>
                                        <a:pt x="0" y="21488"/>
                                        <a:pt x="0" y="16929"/>
                                      </a:cubicBezTo>
                                      <a:cubicBezTo>
                                        <a:pt x="0" y="11722"/>
                                        <a:pt x="1791" y="7569"/>
                                        <a:pt x="5537" y="4559"/>
                                      </a:cubicBezTo>
                                      <a:cubicBezTo>
                                        <a:pt x="9207" y="1550"/>
                                        <a:pt x="14325" y="0"/>
                                        <a:pt x="20841"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7" name="Shape 1661"/>
                              <wps:cNvSpPr>
                                <a:spLocks/>
                              </wps:cNvSpPr>
                              <wps:spPr bwMode="auto">
                                <a:xfrm>
                                  <a:off x="39426" y="25"/>
                                  <a:ext cx="450" cy="593"/>
                                </a:xfrm>
                                <a:custGeom>
                                  <a:avLst/>
                                  <a:gdLst>
                                    <a:gd name="T0" fmla="*/ 0 w 44945"/>
                                    <a:gd name="T1" fmla="*/ 0 h 59360"/>
                                    <a:gd name="T2" fmla="*/ 10833 w 44945"/>
                                    <a:gd name="T3" fmla="*/ 0 h 59360"/>
                                    <a:gd name="T4" fmla="*/ 37122 w 44945"/>
                                    <a:gd name="T5" fmla="*/ 49670 h 59360"/>
                                    <a:gd name="T6" fmla="*/ 37122 w 44945"/>
                                    <a:gd name="T7" fmla="*/ 0 h 59360"/>
                                    <a:gd name="T8" fmla="*/ 44945 w 44945"/>
                                    <a:gd name="T9" fmla="*/ 0 h 59360"/>
                                    <a:gd name="T10" fmla="*/ 44945 w 44945"/>
                                    <a:gd name="T11" fmla="*/ 59360 h 59360"/>
                                    <a:gd name="T12" fmla="*/ 34112 w 44945"/>
                                    <a:gd name="T13" fmla="*/ 59360 h 59360"/>
                                    <a:gd name="T14" fmla="*/ 7810 w 44945"/>
                                    <a:gd name="T15" fmla="*/ 9690 h 59360"/>
                                    <a:gd name="T16" fmla="*/ 7810 w 44945"/>
                                    <a:gd name="T17" fmla="*/ 59360 h 59360"/>
                                    <a:gd name="T18" fmla="*/ 0 w 44945"/>
                                    <a:gd name="T19" fmla="*/ 59360 h 59360"/>
                                    <a:gd name="T20" fmla="*/ 0 w 44945"/>
                                    <a:gd name="T21" fmla="*/ 0 h 59360"/>
                                    <a:gd name="T22" fmla="*/ 0 w 44945"/>
                                    <a:gd name="T23" fmla="*/ 0 h 59360"/>
                                    <a:gd name="T24" fmla="*/ 44945 w 44945"/>
                                    <a:gd name="T25"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4945" h="59360">
                                      <a:moveTo>
                                        <a:pt x="0" y="0"/>
                                      </a:moveTo>
                                      <a:lnTo>
                                        <a:pt x="10833" y="0"/>
                                      </a:lnTo>
                                      <a:lnTo>
                                        <a:pt x="37122" y="49670"/>
                                      </a:lnTo>
                                      <a:lnTo>
                                        <a:pt x="37122" y="0"/>
                                      </a:lnTo>
                                      <a:lnTo>
                                        <a:pt x="44945" y="0"/>
                                      </a:lnTo>
                                      <a:lnTo>
                                        <a:pt x="44945" y="59360"/>
                                      </a:lnTo>
                                      <a:lnTo>
                                        <a:pt x="34112" y="59360"/>
                                      </a:lnTo>
                                      <a:lnTo>
                                        <a:pt x="7810" y="9690"/>
                                      </a:lnTo>
                                      <a:lnTo>
                                        <a:pt x="7810" y="59360"/>
                                      </a:lnTo>
                                      <a:lnTo>
                                        <a:pt x="0" y="593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8" name="Shape 1662"/>
                              <wps:cNvSpPr>
                                <a:spLocks/>
                              </wps:cNvSpPr>
                              <wps:spPr bwMode="auto">
                                <a:xfrm>
                                  <a:off x="40035" y="25"/>
                                  <a:ext cx="190" cy="593"/>
                                </a:xfrm>
                                <a:custGeom>
                                  <a:avLst/>
                                  <a:gdLst>
                                    <a:gd name="T0" fmla="*/ 0 w 18961"/>
                                    <a:gd name="T1" fmla="*/ 0 h 59360"/>
                                    <a:gd name="T2" fmla="*/ 18148 w 18961"/>
                                    <a:gd name="T3" fmla="*/ 0 h 59360"/>
                                    <a:gd name="T4" fmla="*/ 18961 w 18961"/>
                                    <a:gd name="T5" fmla="*/ 227 h 59360"/>
                                    <a:gd name="T6" fmla="*/ 18961 w 18961"/>
                                    <a:gd name="T7" fmla="*/ 6842 h 59360"/>
                                    <a:gd name="T8" fmla="*/ 18148 w 18961"/>
                                    <a:gd name="T9" fmla="*/ 6591 h 59360"/>
                                    <a:gd name="T10" fmla="*/ 8051 w 18961"/>
                                    <a:gd name="T11" fmla="*/ 6591 h 59360"/>
                                    <a:gd name="T12" fmla="*/ 8051 w 18961"/>
                                    <a:gd name="T13" fmla="*/ 27686 h 59360"/>
                                    <a:gd name="T14" fmla="*/ 18148 w 18961"/>
                                    <a:gd name="T15" fmla="*/ 27686 h 59360"/>
                                    <a:gd name="T16" fmla="*/ 18961 w 18961"/>
                                    <a:gd name="T17" fmla="*/ 27435 h 59360"/>
                                    <a:gd name="T18" fmla="*/ 18961 w 18961"/>
                                    <a:gd name="T19" fmla="*/ 34845 h 59360"/>
                                    <a:gd name="T20" fmla="*/ 16764 w 18961"/>
                                    <a:gd name="T21" fmla="*/ 34277 h 59360"/>
                                    <a:gd name="T22" fmla="*/ 8051 w 18961"/>
                                    <a:gd name="T23" fmla="*/ 34277 h 59360"/>
                                    <a:gd name="T24" fmla="*/ 8051 w 18961"/>
                                    <a:gd name="T25" fmla="*/ 59360 h 59360"/>
                                    <a:gd name="T26" fmla="*/ 0 w 18961"/>
                                    <a:gd name="T27" fmla="*/ 59360 h 59360"/>
                                    <a:gd name="T28" fmla="*/ 0 w 18961"/>
                                    <a:gd name="T29" fmla="*/ 0 h 59360"/>
                                    <a:gd name="T30" fmla="*/ 0 w 18961"/>
                                    <a:gd name="T31" fmla="*/ 0 h 59360"/>
                                    <a:gd name="T32" fmla="*/ 18961 w 18961"/>
                                    <a:gd name="T33" fmla="*/ 59360 h 59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8961" h="59360">
                                      <a:moveTo>
                                        <a:pt x="0" y="0"/>
                                      </a:moveTo>
                                      <a:lnTo>
                                        <a:pt x="18148" y="0"/>
                                      </a:lnTo>
                                      <a:lnTo>
                                        <a:pt x="18961" y="227"/>
                                      </a:lnTo>
                                      <a:lnTo>
                                        <a:pt x="18961" y="6842"/>
                                      </a:lnTo>
                                      <a:lnTo>
                                        <a:pt x="18148" y="6591"/>
                                      </a:lnTo>
                                      <a:lnTo>
                                        <a:pt x="8051" y="6591"/>
                                      </a:lnTo>
                                      <a:lnTo>
                                        <a:pt x="8051" y="27686"/>
                                      </a:lnTo>
                                      <a:lnTo>
                                        <a:pt x="18148" y="27686"/>
                                      </a:lnTo>
                                      <a:lnTo>
                                        <a:pt x="18961" y="27435"/>
                                      </a:lnTo>
                                      <a:lnTo>
                                        <a:pt x="18961" y="34845"/>
                                      </a:lnTo>
                                      <a:lnTo>
                                        <a:pt x="16764" y="34277"/>
                                      </a:lnTo>
                                      <a:lnTo>
                                        <a:pt x="8051" y="34277"/>
                                      </a:lnTo>
                                      <a:lnTo>
                                        <a:pt x="8051" y="59360"/>
                                      </a:lnTo>
                                      <a:lnTo>
                                        <a:pt x="0" y="5936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59" name="Shape 1663"/>
                              <wps:cNvSpPr>
                                <a:spLocks/>
                              </wps:cNvSpPr>
                              <wps:spPr bwMode="auto">
                                <a:xfrm>
                                  <a:off x="40225" y="27"/>
                                  <a:ext cx="273" cy="591"/>
                                </a:xfrm>
                                <a:custGeom>
                                  <a:avLst/>
                                  <a:gdLst>
                                    <a:gd name="T0" fmla="*/ 0 w 27280"/>
                                    <a:gd name="T1" fmla="*/ 0 h 59133"/>
                                    <a:gd name="T2" fmla="*/ 14338 w 27280"/>
                                    <a:gd name="T3" fmla="*/ 4002 h 59133"/>
                                    <a:gd name="T4" fmla="*/ 19380 w 27280"/>
                                    <a:gd name="T5" fmla="*/ 16867 h 59133"/>
                                    <a:gd name="T6" fmla="*/ 16777 w 27280"/>
                                    <a:gd name="T7" fmla="*/ 26240 h 59133"/>
                                    <a:gd name="T8" fmla="*/ 9208 w 27280"/>
                                    <a:gd name="T9" fmla="*/ 31282 h 59133"/>
                                    <a:gd name="T10" fmla="*/ 14250 w 27280"/>
                                    <a:gd name="T11" fmla="*/ 35028 h 59133"/>
                                    <a:gd name="T12" fmla="*/ 19139 w 27280"/>
                                    <a:gd name="T13" fmla="*/ 42928 h 59133"/>
                                    <a:gd name="T14" fmla="*/ 27280 w 27280"/>
                                    <a:gd name="T15" fmla="*/ 59133 h 59133"/>
                                    <a:gd name="T16" fmla="*/ 18656 w 27280"/>
                                    <a:gd name="T17" fmla="*/ 59133 h 59133"/>
                                    <a:gd name="T18" fmla="*/ 11075 w 27280"/>
                                    <a:gd name="T19" fmla="*/ 43905 h 59133"/>
                                    <a:gd name="T20" fmla="*/ 5372 w 27280"/>
                                    <a:gd name="T21" fmla="*/ 36006 h 59133"/>
                                    <a:gd name="T22" fmla="*/ 0 w 27280"/>
                                    <a:gd name="T23" fmla="*/ 34618 h 59133"/>
                                    <a:gd name="T24" fmla="*/ 0 w 27280"/>
                                    <a:gd name="T25" fmla="*/ 27208 h 59133"/>
                                    <a:gd name="T26" fmla="*/ 7900 w 27280"/>
                                    <a:gd name="T27" fmla="*/ 24767 h 59133"/>
                                    <a:gd name="T28" fmla="*/ 10909 w 27280"/>
                                    <a:gd name="T29" fmla="*/ 16867 h 59133"/>
                                    <a:gd name="T30" fmla="*/ 7900 w 27280"/>
                                    <a:gd name="T31" fmla="*/ 9057 h 59133"/>
                                    <a:gd name="T32" fmla="*/ 0 w 27280"/>
                                    <a:gd name="T33" fmla="*/ 6615 h 59133"/>
                                    <a:gd name="T34" fmla="*/ 0 w 27280"/>
                                    <a:gd name="T35" fmla="*/ 0 h 59133"/>
                                    <a:gd name="T36" fmla="*/ 0 w 27280"/>
                                    <a:gd name="T37" fmla="*/ 0 h 59133"/>
                                    <a:gd name="T38" fmla="*/ 27280 w 27280"/>
                                    <a:gd name="T39" fmla="*/ 59133 h 59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27280" h="59133">
                                      <a:moveTo>
                                        <a:pt x="0" y="0"/>
                                      </a:moveTo>
                                      <a:lnTo>
                                        <a:pt x="14338" y="4002"/>
                                      </a:lnTo>
                                      <a:cubicBezTo>
                                        <a:pt x="17678" y="6860"/>
                                        <a:pt x="19380" y="11178"/>
                                        <a:pt x="19380" y="16867"/>
                                      </a:cubicBezTo>
                                      <a:cubicBezTo>
                                        <a:pt x="19380" y="20614"/>
                                        <a:pt x="18491" y="23789"/>
                                        <a:pt x="16777" y="26240"/>
                                      </a:cubicBezTo>
                                      <a:cubicBezTo>
                                        <a:pt x="14986" y="28678"/>
                                        <a:pt x="12459" y="30393"/>
                                        <a:pt x="9208" y="31282"/>
                                      </a:cubicBezTo>
                                      <a:cubicBezTo>
                                        <a:pt x="10922" y="31929"/>
                                        <a:pt x="12624" y="33162"/>
                                        <a:pt x="14250" y="35028"/>
                                      </a:cubicBezTo>
                                      <a:cubicBezTo>
                                        <a:pt x="15888" y="36984"/>
                                        <a:pt x="17513" y="39588"/>
                                        <a:pt x="19139" y="42928"/>
                                      </a:cubicBezTo>
                                      <a:lnTo>
                                        <a:pt x="27280" y="59133"/>
                                      </a:lnTo>
                                      <a:lnTo>
                                        <a:pt x="18656" y="59133"/>
                                      </a:lnTo>
                                      <a:lnTo>
                                        <a:pt x="11075" y="43905"/>
                                      </a:lnTo>
                                      <a:cubicBezTo>
                                        <a:pt x="9131" y="39994"/>
                                        <a:pt x="7176" y="37302"/>
                                        <a:pt x="5372" y="36006"/>
                                      </a:cubicBezTo>
                                      <a:lnTo>
                                        <a:pt x="0" y="34618"/>
                                      </a:lnTo>
                                      <a:lnTo>
                                        <a:pt x="0" y="27208"/>
                                      </a:lnTo>
                                      <a:lnTo>
                                        <a:pt x="7900" y="24767"/>
                                      </a:lnTo>
                                      <a:cubicBezTo>
                                        <a:pt x="9855" y="22976"/>
                                        <a:pt x="10909" y="20372"/>
                                        <a:pt x="10909" y="16867"/>
                                      </a:cubicBezTo>
                                      <a:cubicBezTo>
                                        <a:pt x="10922" y="13451"/>
                                        <a:pt x="9855" y="10847"/>
                                        <a:pt x="7900" y="9057"/>
                                      </a:cubicBezTo>
                                      <a:lnTo>
                                        <a:pt x="0" y="6615"/>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0" name="Shape 31875"/>
                              <wps:cNvSpPr>
                                <a:spLocks/>
                              </wps:cNvSpPr>
                              <wps:spPr bwMode="auto">
                                <a:xfrm>
                                  <a:off x="40866" y="411"/>
                                  <a:ext cx="510" cy="91"/>
                                </a:xfrm>
                                <a:custGeom>
                                  <a:avLst/>
                                  <a:gdLst>
                                    <a:gd name="T0" fmla="*/ 0 w 50971"/>
                                    <a:gd name="T1" fmla="*/ 0 h 9144"/>
                                    <a:gd name="T2" fmla="*/ 50971 w 50971"/>
                                    <a:gd name="T3" fmla="*/ 0 h 9144"/>
                                    <a:gd name="T4" fmla="*/ 50971 w 50971"/>
                                    <a:gd name="T5" fmla="*/ 9144 h 9144"/>
                                    <a:gd name="T6" fmla="*/ 0 w 50971"/>
                                    <a:gd name="T7" fmla="*/ 9144 h 9144"/>
                                    <a:gd name="T8" fmla="*/ 0 w 50971"/>
                                    <a:gd name="T9" fmla="*/ 0 h 9144"/>
                                    <a:gd name="T10" fmla="*/ 0 w 50971"/>
                                    <a:gd name="T11" fmla="*/ 0 h 9144"/>
                                    <a:gd name="T12" fmla="*/ 50971 w 50971"/>
                                    <a:gd name="T13" fmla="*/ 9144 h 9144"/>
                                  </a:gdLst>
                                  <a:ahLst/>
                                  <a:cxnLst>
                                    <a:cxn ang="0">
                                      <a:pos x="T0" y="T1"/>
                                    </a:cxn>
                                    <a:cxn ang="0">
                                      <a:pos x="T2" y="T3"/>
                                    </a:cxn>
                                    <a:cxn ang="0">
                                      <a:pos x="T4" y="T5"/>
                                    </a:cxn>
                                    <a:cxn ang="0">
                                      <a:pos x="T6" y="T7"/>
                                    </a:cxn>
                                    <a:cxn ang="0">
                                      <a:pos x="T8" y="T9"/>
                                    </a:cxn>
                                  </a:cxnLst>
                                  <a:rect l="T10" t="T11" r="T12" b="T13"/>
                                  <a:pathLst>
                                    <a:path w="50971" h="9144">
                                      <a:moveTo>
                                        <a:pt x="0" y="0"/>
                                      </a:moveTo>
                                      <a:lnTo>
                                        <a:pt x="50971" y="0"/>
                                      </a:lnTo>
                                      <a:lnTo>
                                        <a:pt x="50971"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1" name="Shape 31876"/>
                              <wps:cNvSpPr>
                                <a:spLocks/>
                              </wps:cNvSpPr>
                              <wps:spPr bwMode="auto">
                                <a:xfrm>
                                  <a:off x="40866" y="249"/>
                                  <a:ext cx="510" cy="91"/>
                                </a:xfrm>
                                <a:custGeom>
                                  <a:avLst/>
                                  <a:gdLst>
                                    <a:gd name="T0" fmla="*/ 0 w 50971"/>
                                    <a:gd name="T1" fmla="*/ 0 h 9144"/>
                                    <a:gd name="T2" fmla="*/ 50971 w 50971"/>
                                    <a:gd name="T3" fmla="*/ 0 h 9144"/>
                                    <a:gd name="T4" fmla="*/ 50971 w 50971"/>
                                    <a:gd name="T5" fmla="*/ 9144 h 9144"/>
                                    <a:gd name="T6" fmla="*/ 0 w 50971"/>
                                    <a:gd name="T7" fmla="*/ 9144 h 9144"/>
                                    <a:gd name="T8" fmla="*/ 0 w 50971"/>
                                    <a:gd name="T9" fmla="*/ 0 h 9144"/>
                                    <a:gd name="T10" fmla="*/ 0 w 50971"/>
                                    <a:gd name="T11" fmla="*/ 0 h 9144"/>
                                    <a:gd name="T12" fmla="*/ 50971 w 50971"/>
                                    <a:gd name="T13" fmla="*/ 9144 h 9144"/>
                                  </a:gdLst>
                                  <a:ahLst/>
                                  <a:cxnLst>
                                    <a:cxn ang="0">
                                      <a:pos x="T0" y="T1"/>
                                    </a:cxn>
                                    <a:cxn ang="0">
                                      <a:pos x="T2" y="T3"/>
                                    </a:cxn>
                                    <a:cxn ang="0">
                                      <a:pos x="T4" y="T5"/>
                                    </a:cxn>
                                    <a:cxn ang="0">
                                      <a:pos x="T6" y="T7"/>
                                    </a:cxn>
                                    <a:cxn ang="0">
                                      <a:pos x="T8" y="T9"/>
                                    </a:cxn>
                                  </a:cxnLst>
                                  <a:rect l="T10" t="T11" r="T12" b="T13"/>
                                  <a:pathLst>
                                    <a:path w="50971" h="9144">
                                      <a:moveTo>
                                        <a:pt x="0" y="0"/>
                                      </a:moveTo>
                                      <a:lnTo>
                                        <a:pt x="50971" y="0"/>
                                      </a:lnTo>
                                      <a:lnTo>
                                        <a:pt x="50971" y="9144"/>
                                      </a:lnTo>
                                      <a:lnTo>
                                        <a:pt x="0" y="9144"/>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2" name="Shape 1666"/>
                              <wps:cNvSpPr>
                                <a:spLocks/>
                              </wps:cNvSpPr>
                              <wps:spPr bwMode="auto">
                                <a:xfrm>
                                  <a:off x="41781" y="14"/>
                                  <a:ext cx="377" cy="604"/>
                                </a:xfrm>
                                <a:custGeom>
                                  <a:avLst/>
                                  <a:gdLst>
                                    <a:gd name="T0" fmla="*/ 17183 w 37706"/>
                                    <a:gd name="T1" fmla="*/ 0 h 60414"/>
                                    <a:gd name="T2" fmla="*/ 31839 w 37706"/>
                                    <a:gd name="T3" fmla="*/ 4648 h 60414"/>
                                    <a:gd name="T4" fmla="*/ 37376 w 37706"/>
                                    <a:gd name="T5" fmla="*/ 16942 h 60414"/>
                                    <a:gd name="T6" fmla="*/ 35992 w 37706"/>
                                    <a:gd name="T7" fmla="*/ 23863 h 60414"/>
                                    <a:gd name="T8" fmla="*/ 31026 w 37706"/>
                                    <a:gd name="T9" fmla="*/ 31598 h 60414"/>
                                    <a:gd name="T10" fmla="*/ 24676 w 37706"/>
                                    <a:gd name="T11" fmla="*/ 38265 h 60414"/>
                                    <a:gd name="T12" fmla="*/ 9690 w 37706"/>
                                    <a:gd name="T13" fmla="*/ 53658 h 60414"/>
                                    <a:gd name="T14" fmla="*/ 37706 w 37706"/>
                                    <a:gd name="T15" fmla="*/ 53658 h 60414"/>
                                    <a:gd name="T16" fmla="*/ 37706 w 37706"/>
                                    <a:gd name="T17" fmla="*/ 60414 h 60414"/>
                                    <a:gd name="T18" fmla="*/ 0 w 37706"/>
                                    <a:gd name="T19" fmla="*/ 60414 h 60414"/>
                                    <a:gd name="T20" fmla="*/ 0 w 37706"/>
                                    <a:gd name="T21" fmla="*/ 53658 h 60414"/>
                                    <a:gd name="T22" fmla="*/ 12459 w 37706"/>
                                    <a:gd name="T23" fmla="*/ 40958 h 60414"/>
                                    <a:gd name="T24" fmla="*/ 22390 w 37706"/>
                                    <a:gd name="T25" fmla="*/ 30696 h 60414"/>
                                    <a:gd name="T26" fmla="*/ 27762 w 37706"/>
                                    <a:gd name="T27" fmla="*/ 23368 h 60414"/>
                                    <a:gd name="T28" fmla="*/ 29311 w 37706"/>
                                    <a:gd name="T29" fmla="*/ 17425 h 60414"/>
                                    <a:gd name="T30" fmla="*/ 25971 w 37706"/>
                                    <a:gd name="T31" fmla="*/ 9766 h 60414"/>
                                    <a:gd name="T32" fmla="*/ 17349 w 37706"/>
                                    <a:gd name="T33" fmla="*/ 6757 h 60414"/>
                                    <a:gd name="T34" fmla="*/ 9360 w 37706"/>
                                    <a:gd name="T35" fmla="*/ 8065 h 60414"/>
                                    <a:gd name="T36" fmla="*/ 406 w 37706"/>
                                    <a:gd name="T37" fmla="*/ 12052 h 60414"/>
                                    <a:gd name="T38" fmla="*/ 406 w 37706"/>
                                    <a:gd name="T39" fmla="*/ 3912 h 60414"/>
                                    <a:gd name="T40" fmla="*/ 9449 w 37706"/>
                                    <a:gd name="T41" fmla="*/ 978 h 60414"/>
                                    <a:gd name="T42" fmla="*/ 17183 w 37706"/>
                                    <a:gd name="T43" fmla="*/ 0 h 60414"/>
                                    <a:gd name="T44" fmla="*/ 0 w 37706"/>
                                    <a:gd name="T45" fmla="*/ 0 h 60414"/>
                                    <a:gd name="T46" fmla="*/ 37706 w 37706"/>
                                    <a:gd name="T47" fmla="*/ 60414 h 60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7706" h="60414">
                                      <a:moveTo>
                                        <a:pt x="17183" y="0"/>
                                      </a:moveTo>
                                      <a:cubicBezTo>
                                        <a:pt x="23292" y="0"/>
                                        <a:pt x="28169" y="1550"/>
                                        <a:pt x="31839" y="4648"/>
                                      </a:cubicBezTo>
                                      <a:cubicBezTo>
                                        <a:pt x="35496" y="7734"/>
                                        <a:pt x="37376" y="11811"/>
                                        <a:pt x="37376" y="16942"/>
                                      </a:cubicBezTo>
                                      <a:cubicBezTo>
                                        <a:pt x="37376" y="19380"/>
                                        <a:pt x="36881" y="21742"/>
                                        <a:pt x="35992" y="23863"/>
                                      </a:cubicBezTo>
                                      <a:cubicBezTo>
                                        <a:pt x="35090" y="26060"/>
                                        <a:pt x="33465" y="28664"/>
                                        <a:pt x="31026" y="31598"/>
                                      </a:cubicBezTo>
                                      <a:cubicBezTo>
                                        <a:pt x="30366" y="32410"/>
                                        <a:pt x="28257" y="34608"/>
                                        <a:pt x="24676" y="38265"/>
                                      </a:cubicBezTo>
                                      <a:cubicBezTo>
                                        <a:pt x="21095" y="41935"/>
                                        <a:pt x="16116" y="47066"/>
                                        <a:pt x="9690" y="53658"/>
                                      </a:cubicBezTo>
                                      <a:lnTo>
                                        <a:pt x="37706" y="53658"/>
                                      </a:lnTo>
                                      <a:lnTo>
                                        <a:pt x="37706" y="60414"/>
                                      </a:lnTo>
                                      <a:lnTo>
                                        <a:pt x="0" y="60414"/>
                                      </a:lnTo>
                                      <a:lnTo>
                                        <a:pt x="0" y="53658"/>
                                      </a:lnTo>
                                      <a:cubicBezTo>
                                        <a:pt x="3010" y="50559"/>
                                        <a:pt x="7163" y="46330"/>
                                        <a:pt x="12459" y="40958"/>
                                      </a:cubicBezTo>
                                      <a:cubicBezTo>
                                        <a:pt x="17666" y="35662"/>
                                        <a:pt x="21006" y="32245"/>
                                        <a:pt x="22390" y="30696"/>
                                      </a:cubicBezTo>
                                      <a:cubicBezTo>
                                        <a:pt x="24994" y="27851"/>
                                        <a:pt x="26784" y="25400"/>
                                        <a:pt x="27762" y="23368"/>
                                      </a:cubicBezTo>
                                      <a:cubicBezTo>
                                        <a:pt x="28740" y="21412"/>
                                        <a:pt x="29311" y="19380"/>
                                        <a:pt x="29311" y="17425"/>
                                      </a:cubicBezTo>
                                      <a:cubicBezTo>
                                        <a:pt x="29311" y="14338"/>
                                        <a:pt x="28169" y="11722"/>
                                        <a:pt x="25971" y="9766"/>
                                      </a:cubicBezTo>
                                      <a:cubicBezTo>
                                        <a:pt x="23775" y="7823"/>
                                        <a:pt x="20930" y="6757"/>
                                        <a:pt x="17349" y="6757"/>
                                      </a:cubicBezTo>
                                      <a:cubicBezTo>
                                        <a:pt x="14821" y="6757"/>
                                        <a:pt x="12129" y="7252"/>
                                        <a:pt x="9360" y="8065"/>
                                      </a:cubicBezTo>
                                      <a:cubicBezTo>
                                        <a:pt x="6591" y="8954"/>
                                        <a:pt x="3581" y="10262"/>
                                        <a:pt x="406" y="12052"/>
                                      </a:cubicBezTo>
                                      <a:lnTo>
                                        <a:pt x="406" y="3912"/>
                                      </a:lnTo>
                                      <a:cubicBezTo>
                                        <a:pt x="3670" y="2604"/>
                                        <a:pt x="6680" y="1626"/>
                                        <a:pt x="9449" y="978"/>
                                      </a:cubicBezTo>
                                      <a:cubicBezTo>
                                        <a:pt x="12217" y="330"/>
                                        <a:pt x="14821" y="0"/>
                                        <a:pt x="1718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3" name="Shape 1667"/>
                              <wps:cNvSpPr>
                                <a:spLocks/>
                              </wps:cNvSpPr>
                              <wps:spPr bwMode="auto">
                                <a:xfrm>
                                  <a:off x="42296" y="30"/>
                                  <a:ext cx="212" cy="599"/>
                                </a:xfrm>
                                <a:custGeom>
                                  <a:avLst/>
                                  <a:gdLst>
                                    <a:gd name="T0" fmla="*/ 21171 w 21171"/>
                                    <a:gd name="T1" fmla="*/ 0 h 59879"/>
                                    <a:gd name="T2" fmla="*/ 21171 w 21171"/>
                                    <a:gd name="T3" fmla="*/ 6802 h 59879"/>
                                    <a:gd name="T4" fmla="*/ 12700 w 21171"/>
                                    <a:gd name="T5" fmla="*/ 10527 h 59879"/>
                                    <a:gd name="T6" fmla="*/ 7975 w 21171"/>
                                    <a:gd name="T7" fmla="*/ 26732 h 59879"/>
                                    <a:gd name="T8" fmla="*/ 13843 w 21171"/>
                                    <a:gd name="T9" fmla="*/ 21436 h 59879"/>
                                    <a:gd name="T10" fmla="*/ 21171 w 21171"/>
                                    <a:gd name="T11" fmla="*/ 19685 h 59879"/>
                                    <a:gd name="T12" fmla="*/ 21171 w 21171"/>
                                    <a:gd name="T13" fmla="*/ 25919 h 59879"/>
                                    <a:gd name="T14" fmla="*/ 12624 w 21171"/>
                                    <a:gd name="T15" fmla="*/ 29666 h 59879"/>
                                    <a:gd name="T16" fmla="*/ 9449 w 21171"/>
                                    <a:gd name="T17" fmla="*/ 39762 h 59879"/>
                                    <a:gd name="T18" fmla="*/ 12624 w 21171"/>
                                    <a:gd name="T19" fmla="*/ 49935 h 59879"/>
                                    <a:gd name="T20" fmla="*/ 21171 w 21171"/>
                                    <a:gd name="T21" fmla="*/ 53605 h 59879"/>
                                    <a:gd name="T22" fmla="*/ 21171 w 21171"/>
                                    <a:gd name="T23" fmla="*/ 59879 h 59879"/>
                                    <a:gd name="T24" fmla="*/ 5461 w 21171"/>
                                    <a:gd name="T25" fmla="*/ 52056 h 59879"/>
                                    <a:gd name="T26" fmla="*/ 0 w 21171"/>
                                    <a:gd name="T27" fmla="*/ 29183 h 59879"/>
                                    <a:gd name="T28" fmla="*/ 6680 w 21171"/>
                                    <a:gd name="T29" fmla="*/ 6793 h 59879"/>
                                    <a:gd name="T30" fmla="*/ 21171 w 21171"/>
                                    <a:gd name="T31" fmla="*/ 0 h 59879"/>
                                    <a:gd name="T32" fmla="*/ 0 w 21171"/>
                                    <a:gd name="T33" fmla="*/ 0 h 59879"/>
                                    <a:gd name="T34" fmla="*/ 21171 w 21171"/>
                                    <a:gd name="T35" fmla="*/ 59879 h 598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1171" h="59879">
                                      <a:moveTo>
                                        <a:pt x="21171" y="0"/>
                                      </a:moveTo>
                                      <a:lnTo>
                                        <a:pt x="21171" y="6802"/>
                                      </a:lnTo>
                                      <a:lnTo>
                                        <a:pt x="12700" y="10527"/>
                                      </a:lnTo>
                                      <a:cubicBezTo>
                                        <a:pt x="9931" y="14108"/>
                                        <a:pt x="8306" y="19569"/>
                                        <a:pt x="7975" y="26732"/>
                                      </a:cubicBezTo>
                                      <a:cubicBezTo>
                                        <a:pt x="9525" y="24459"/>
                                        <a:pt x="11481" y="22668"/>
                                        <a:pt x="13843" y="21436"/>
                                      </a:cubicBezTo>
                                      <a:lnTo>
                                        <a:pt x="21171" y="19685"/>
                                      </a:lnTo>
                                      <a:lnTo>
                                        <a:pt x="21171" y="25919"/>
                                      </a:lnTo>
                                      <a:cubicBezTo>
                                        <a:pt x="17590" y="25919"/>
                                        <a:pt x="14732" y="27227"/>
                                        <a:pt x="12624" y="29666"/>
                                      </a:cubicBezTo>
                                      <a:cubicBezTo>
                                        <a:pt x="10502" y="32104"/>
                                        <a:pt x="9449" y="35533"/>
                                        <a:pt x="9449" y="39762"/>
                                      </a:cubicBezTo>
                                      <a:cubicBezTo>
                                        <a:pt x="9449" y="44080"/>
                                        <a:pt x="10502" y="47497"/>
                                        <a:pt x="12624" y="49935"/>
                                      </a:cubicBezTo>
                                      <a:cubicBezTo>
                                        <a:pt x="14745" y="52386"/>
                                        <a:pt x="17590" y="53605"/>
                                        <a:pt x="21171" y="53605"/>
                                      </a:cubicBezTo>
                                      <a:lnTo>
                                        <a:pt x="21171" y="59879"/>
                                      </a:lnTo>
                                      <a:cubicBezTo>
                                        <a:pt x="14325" y="59867"/>
                                        <a:pt x="9042" y="57263"/>
                                        <a:pt x="5461" y="52056"/>
                                      </a:cubicBezTo>
                                      <a:cubicBezTo>
                                        <a:pt x="1791" y="46849"/>
                                        <a:pt x="0" y="39191"/>
                                        <a:pt x="0" y="29183"/>
                                      </a:cubicBezTo>
                                      <a:cubicBezTo>
                                        <a:pt x="0" y="19811"/>
                                        <a:pt x="2197" y="12317"/>
                                        <a:pt x="6680" y="6793"/>
                                      </a:cubicBezTo>
                                      <a:lnTo>
                                        <a:pt x="21171"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4" name="Shape 1668"/>
                              <wps:cNvSpPr>
                                <a:spLocks/>
                              </wps:cNvSpPr>
                              <wps:spPr bwMode="auto">
                                <a:xfrm>
                                  <a:off x="42508" y="226"/>
                                  <a:ext cx="198" cy="403"/>
                                </a:xfrm>
                                <a:custGeom>
                                  <a:avLst/>
                                  <a:gdLst>
                                    <a:gd name="T0" fmla="*/ 483 w 19786"/>
                                    <a:gd name="T1" fmla="*/ 0 h 40310"/>
                                    <a:gd name="T2" fmla="*/ 14567 w 19786"/>
                                    <a:gd name="T3" fmla="*/ 5461 h 40310"/>
                                    <a:gd name="T4" fmla="*/ 19786 w 19786"/>
                                    <a:gd name="T5" fmla="*/ 20193 h 40310"/>
                                    <a:gd name="T6" fmla="*/ 14325 w 19786"/>
                                    <a:gd name="T7" fmla="*/ 34849 h 40310"/>
                                    <a:gd name="T8" fmla="*/ 0 w 19786"/>
                                    <a:gd name="T9" fmla="*/ 40310 h 40310"/>
                                    <a:gd name="T10" fmla="*/ 0 w 19786"/>
                                    <a:gd name="T11" fmla="*/ 34036 h 40310"/>
                                    <a:gd name="T12" fmla="*/ 8547 w 19786"/>
                                    <a:gd name="T13" fmla="*/ 30366 h 40310"/>
                                    <a:gd name="T14" fmla="*/ 11722 w 19786"/>
                                    <a:gd name="T15" fmla="*/ 20193 h 40310"/>
                                    <a:gd name="T16" fmla="*/ 8547 w 19786"/>
                                    <a:gd name="T17" fmla="*/ 10097 h 40310"/>
                                    <a:gd name="T18" fmla="*/ 0 w 19786"/>
                                    <a:gd name="T19" fmla="*/ 6350 h 40310"/>
                                    <a:gd name="T20" fmla="*/ 0 w 19786"/>
                                    <a:gd name="T21" fmla="*/ 115 h 40310"/>
                                    <a:gd name="T22" fmla="*/ 483 w 19786"/>
                                    <a:gd name="T23" fmla="*/ 0 h 40310"/>
                                    <a:gd name="T24" fmla="*/ 0 w 19786"/>
                                    <a:gd name="T25" fmla="*/ 0 h 40310"/>
                                    <a:gd name="T26" fmla="*/ 19786 w 19786"/>
                                    <a:gd name="T27" fmla="*/ 40310 h 40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9786" h="40310">
                                      <a:moveTo>
                                        <a:pt x="483" y="0"/>
                                      </a:moveTo>
                                      <a:cubicBezTo>
                                        <a:pt x="6426" y="0"/>
                                        <a:pt x="11150" y="1867"/>
                                        <a:pt x="14567" y="5461"/>
                                      </a:cubicBezTo>
                                      <a:cubicBezTo>
                                        <a:pt x="17996" y="9042"/>
                                        <a:pt x="19786" y="14008"/>
                                        <a:pt x="19786" y="20193"/>
                                      </a:cubicBezTo>
                                      <a:cubicBezTo>
                                        <a:pt x="19786" y="26302"/>
                                        <a:pt x="17907" y="31191"/>
                                        <a:pt x="14325" y="34849"/>
                                      </a:cubicBezTo>
                                      <a:cubicBezTo>
                                        <a:pt x="10744" y="38507"/>
                                        <a:pt x="5944" y="40310"/>
                                        <a:pt x="0" y="40310"/>
                                      </a:cubicBezTo>
                                      <a:lnTo>
                                        <a:pt x="0" y="34036"/>
                                      </a:lnTo>
                                      <a:cubicBezTo>
                                        <a:pt x="3581" y="34036"/>
                                        <a:pt x="6426" y="32817"/>
                                        <a:pt x="8547" y="30366"/>
                                      </a:cubicBezTo>
                                      <a:cubicBezTo>
                                        <a:pt x="10668" y="27927"/>
                                        <a:pt x="11722" y="24511"/>
                                        <a:pt x="11722" y="20193"/>
                                      </a:cubicBezTo>
                                      <a:cubicBezTo>
                                        <a:pt x="11722" y="15964"/>
                                        <a:pt x="10668" y="12535"/>
                                        <a:pt x="8547" y="10097"/>
                                      </a:cubicBezTo>
                                      <a:cubicBezTo>
                                        <a:pt x="6426" y="7658"/>
                                        <a:pt x="3581" y="6350"/>
                                        <a:pt x="0" y="6350"/>
                                      </a:cubicBezTo>
                                      <a:lnTo>
                                        <a:pt x="0" y="115"/>
                                      </a:lnTo>
                                      <a:lnTo>
                                        <a:pt x="483"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5" name="Shape 1669"/>
                              <wps:cNvSpPr>
                                <a:spLocks/>
                              </wps:cNvSpPr>
                              <wps:spPr bwMode="auto">
                                <a:xfrm>
                                  <a:off x="42508" y="14"/>
                                  <a:ext cx="159" cy="97"/>
                                </a:xfrm>
                                <a:custGeom>
                                  <a:avLst/>
                                  <a:gdLst>
                                    <a:gd name="T0" fmla="*/ 3416 w 15951"/>
                                    <a:gd name="T1" fmla="*/ 0 h 9690"/>
                                    <a:gd name="T2" fmla="*/ 9525 w 15951"/>
                                    <a:gd name="T3" fmla="*/ 571 h 9690"/>
                                    <a:gd name="T4" fmla="*/ 15951 w 15951"/>
                                    <a:gd name="T5" fmla="*/ 2362 h 9690"/>
                                    <a:gd name="T6" fmla="*/ 15951 w 15951"/>
                                    <a:gd name="T7" fmla="*/ 9690 h 9690"/>
                                    <a:gd name="T8" fmla="*/ 9855 w 15951"/>
                                    <a:gd name="T9" fmla="*/ 7493 h 9690"/>
                                    <a:gd name="T10" fmla="*/ 3746 w 15951"/>
                                    <a:gd name="T11" fmla="*/ 6756 h 9690"/>
                                    <a:gd name="T12" fmla="*/ 0 w 15951"/>
                                    <a:gd name="T13" fmla="*/ 8403 h 9690"/>
                                    <a:gd name="T14" fmla="*/ 0 w 15951"/>
                                    <a:gd name="T15" fmla="*/ 1601 h 9690"/>
                                    <a:gd name="T16" fmla="*/ 3416 w 15951"/>
                                    <a:gd name="T17" fmla="*/ 0 h 9690"/>
                                    <a:gd name="T18" fmla="*/ 0 w 15951"/>
                                    <a:gd name="T19" fmla="*/ 0 h 9690"/>
                                    <a:gd name="T20" fmla="*/ 15951 w 15951"/>
                                    <a:gd name="T21" fmla="*/ 9690 h 9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951" h="9690">
                                      <a:moveTo>
                                        <a:pt x="3416" y="0"/>
                                      </a:moveTo>
                                      <a:cubicBezTo>
                                        <a:pt x="5372" y="0"/>
                                        <a:pt x="7404" y="241"/>
                                        <a:pt x="9525" y="571"/>
                                      </a:cubicBezTo>
                                      <a:cubicBezTo>
                                        <a:pt x="11557" y="978"/>
                                        <a:pt x="13678" y="1549"/>
                                        <a:pt x="15951" y="2362"/>
                                      </a:cubicBezTo>
                                      <a:lnTo>
                                        <a:pt x="15951" y="9690"/>
                                      </a:lnTo>
                                      <a:cubicBezTo>
                                        <a:pt x="13919" y="8712"/>
                                        <a:pt x="11887" y="7975"/>
                                        <a:pt x="9855" y="7493"/>
                                      </a:cubicBezTo>
                                      <a:cubicBezTo>
                                        <a:pt x="7734" y="7010"/>
                                        <a:pt x="5702" y="6756"/>
                                        <a:pt x="3746" y="6756"/>
                                      </a:cubicBezTo>
                                      <a:lnTo>
                                        <a:pt x="0" y="8403"/>
                                      </a:lnTo>
                                      <a:lnTo>
                                        <a:pt x="0" y="1601"/>
                                      </a:lnTo>
                                      <a:lnTo>
                                        <a:pt x="3416"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6" name="Shape 31877"/>
                              <wps:cNvSpPr>
                                <a:spLocks/>
                              </wps:cNvSpPr>
                              <wps:spPr bwMode="auto">
                                <a:xfrm>
                                  <a:off x="42844" y="517"/>
                                  <a:ext cx="92" cy="101"/>
                                </a:xfrm>
                                <a:custGeom>
                                  <a:avLst/>
                                  <a:gdLst>
                                    <a:gd name="T0" fmla="*/ 0 w 9144"/>
                                    <a:gd name="T1" fmla="*/ 0 h 10096"/>
                                    <a:gd name="T2" fmla="*/ 9144 w 9144"/>
                                    <a:gd name="T3" fmla="*/ 0 h 10096"/>
                                    <a:gd name="T4" fmla="*/ 9144 w 9144"/>
                                    <a:gd name="T5" fmla="*/ 10096 h 10096"/>
                                    <a:gd name="T6" fmla="*/ 0 w 9144"/>
                                    <a:gd name="T7" fmla="*/ 10096 h 10096"/>
                                    <a:gd name="T8" fmla="*/ 0 w 9144"/>
                                    <a:gd name="T9" fmla="*/ 0 h 10096"/>
                                    <a:gd name="T10" fmla="*/ 0 w 9144"/>
                                    <a:gd name="T11" fmla="*/ 0 h 10096"/>
                                    <a:gd name="T12" fmla="*/ 9144 w 9144"/>
                                    <a:gd name="T13" fmla="*/ 10096 h 10096"/>
                                  </a:gdLst>
                                  <a:ahLst/>
                                  <a:cxnLst>
                                    <a:cxn ang="0">
                                      <a:pos x="T0" y="T1"/>
                                    </a:cxn>
                                    <a:cxn ang="0">
                                      <a:pos x="T2" y="T3"/>
                                    </a:cxn>
                                    <a:cxn ang="0">
                                      <a:pos x="T4" y="T5"/>
                                    </a:cxn>
                                    <a:cxn ang="0">
                                      <a:pos x="T6" y="T7"/>
                                    </a:cxn>
                                    <a:cxn ang="0">
                                      <a:pos x="T8" y="T9"/>
                                    </a:cxn>
                                  </a:cxnLst>
                                  <a:rect l="T10" t="T11" r="T12" b="T13"/>
                                  <a:pathLst>
                                    <a:path w="9144" h="10096">
                                      <a:moveTo>
                                        <a:pt x="0" y="0"/>
                                      </a:moveTo>
                                      <a:lnTo>
                                        <a:pt x="9144" y="0"/>
                                      </a:lnTo>
                                      <a:lnTo>
                                        <a:pt x="9144" y="10096"/>
                                      </a:lnTo>
                                      <a:lnTo>
                                        <a:pt x="0" y="10096"/>
                                      </a:lnTo>
                                      <a:lnTo>
                                        <a:pt x="0" y="0"/>
                                      </a:lnTo>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7" name="Shape 1671"/>
                              <wps:cNvSpPr>
                                <a:spLocks/>
                              </wps:cNvSpPr>
                              <wps:spPr bwMode="auto">
                                <a:xfrm>
                                  <a:off x="43106" y="533"/>
                                  <a:ext cx="159" cy="96"/>
                                </a:xfrm>
                                <a:custGeom>
                                  <a:avLst/>
                                  <a:gdLst>
                                    <a:gd name="T0" fmla="*/ 0 w 15957"/>
                                    <a:gd name="T1" fmla="*/ 0 h 9614"/>
                                    <a:gd name="T2" fmla="*/ 6109 w 15957"/>
                                    <a:gd name="T3" fmla="*/ 2197 h 9614"/>
                                    <a:gd name="T4" fmla="*/ 12205 w 15957"/>
                                    <a:gd name="T5" fmla="*/ 2934 h 9614"/>
                                    <a:gd name="T6" fmla="*/ 15957 w 15957"/>
                                    <a:gd name="T7" fmla="*/ 1285 h 9614"/>
                                    <a:gd name="T8" fmla="*/ 15957 w 15957"/>
                                    <a:gd name="T9" fmla="*/ 8027 h 9614"/>
                                    <a:gd name="T10" fmla="*/ 12535 w 15957"/>
                                    <a:gd name="T11" fmla="*/ 9614 h 9614"/>
                                    <a:gd name="T12" fmla="*/ 6426 w 15957"/>
                                    <a:gd name="T13" fmla="*/ 9042 h 9614"/>
                                    <a:gd name="T14" fmla="*/ 0 w 15957"/>
                                    <a:gd name="T15" fmla="*/ 7328 h 9614"/>
                                    <a:gd name="T16" fmla="*/ 0 w 15957"/>
                                    <a:gd name="T17" fmla="*/ 0 h 9614"/>
                                    <a:gd name="T18" fmla="*/ 0 w 15957"/>
                                    <a:gd name="T19" fmla="*/ 0 h 9614"/>
                                    <a:gd name="T20" fmla="*/ 15957 w 15957"/>
                                    <a:gd name="T21" fmla="*/ 9614 h 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957" h="9614">
                                      <a:moveTo>
                                        <a:pt x="0" y="0"/>
                                      </a:moveTo>
                                      <a:cubicBezTo>
                                        <a:pt x="1956" y="978"/>
                                        <a:pt x="3988" y="1715"/>
                                        <a:pt x="6109" y="2197"/>
                                      </a:cubicBezTo>
                                      <a:cubicBezTo>
                                        <a:pt x="8141" y="2692"/>
                                        <a:pt x="10173" y="2934"/>
                                        <a:pt x="12205" y="2934"/>
                                      </a:cubicBezTo>
                                      <a:lnTo>
                                        <a:pt x="15957" y="1285"/>
                                      </a:lnTo>
                                      <a:lnTo>
                                        <a:pt x="15957" y="8027"/>
                                      </a:lnTo>
                                      <a:lnTo>
                                        <a:pt x="12535" y="9614"/>
                                      </a:lnTo>
                                      <a:cubicBezTo>
                                        <a:pt x="10503" y="9601"/>
                                        <a:pt x="8471" y="9360"/>
                                        <a:pt x="6426" y="9042"/>
                                      </a:cubicBezTo>
                                      <a:cubicBezTo>
                                        <a:pt x="4318" y="8712"/>
                                        <a:pt x="2197" y="8141"/>
                                        <a:pt x="0" y="7328"/>
                                      </a:cubicBez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8" name="Shape 1672"/>
                              <wps:cNvSpPr>
                                <a:spLocks/>
                              </wps:cNvSpPr>
                              <wps:spPr bwMode="auto">
                                <a:xfrm>
                                  <a:off x="43067" y="14"/>
                                  <a:ext cx="198" cy="403"/>
                                </a:xfrm>
                                <a:custGeom>
                                  <a:avLst/>
                                  <a:gdLst>
                                    <a:gd name="T0" fmla="*/ 19786 w 19793"/>
                                    <a:gd name="T1" fmla="*/ 0 h 40310"/>
                                    <a:gd name="T2" fmla="*/ 19793 w 19793"/>
                                    <a:gd name="T3" fmla="*/ 3 h 40310"/>
                                    <a:gd name="T4" fmla="*/ 19793 w 19793"/>
                                    <a:gd name="T5" fmla="*/ 6353 h 40310"/>
                                    <a:gd name="T6" fmla="*/ 19786 w 19793"/>
                                    <a:gd name="T7" fmla="*/ 6350 h 40310"/>
                                    <a:gd name="T8" fmla="*/ 11240 w 19793"/>
                                    <a:gd name="T9" fmla="*/ 10097 h 40310"/>
                                    <a:gd name="T10" fmla="*/ 8065 w 19793"/>
                                    <a:gd name="T11" fmla="*/ 20193 h 40310"/>
                                    <a:gd name="T12" fmla="*/ 11240 w 19793"/>
                                    <a:gd name="T13" fmla="*/ 30366 h 40310"/>
                                    <a:gd name="T14" fmla="*/ 19786 w 19793"/>
                                    <a:gd name="T15" fmla="*/ 34036 h 40310"/>
                                    <a:gd name="T16" fmla="*/ 19793 w 19793"/>
                                    <a:gd name="T17" fmla="*/ 34034 h 40310"/>
                                    <a:gd name="T18" fmla="*/ 19793 w 19793"/>
                                    <a:gd name="T19" fmla="*/ 40198 h 40310"/>
                                    <a:gd name="T20" fmla="*/ 19304 w 19793"/>
                                    <a:gd name="T21" fmla="*/ 40310 h 40310"/>
                                    <a:gd name="T22" fmla="*/ 5131 w 19793"/>
                                    <a:gd name="T23" fmla="*/ 34938 h 40310"/>
                                    <a:gd name="T24" fmla="*/ 0 w 19793"/>
                                    <a:gd name="T25" fmla="*/ 20193 h 40310"/>
                                    <a:gd name="T26" fmla="*/ 5385 w 19793"/>
                                    <a:gd name="T27" fmla="*/ 5537 h 40310"/>
                                    <a:gd name="T28" fmla="*/ 19786 w 19793"/>
                                    <a:gd name="T29" fmla="*/ 0 h 40310"/>
                                    <a:gd name="T30" fmla="*/ 0 w 19793"/>
                                    <a:gd name="T31" fmla="*/ 0 h 40310"/>
                                    <a:gd name="T32" fmla="*/ 19793 w 19793"/>
                                    <a:gd name="T33" fmla="*/ 40310 h 40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9793" h="40310">
                                      <a:moveTo>
                                        <a:pt x="19786" y="0"/>
                                      </a:moveTo>
                                      <a:lnTo>
                                        <a:pt x="19793" y="3"/>
                                      </a:lnTo>
                                      <a:lnTo>
                                        <a:pt x="19793" y="6353"/>
                                      </a:lnTo>
                                      <a:lnTo>
                                        <a:pt x="19786" y="6350"/>
                                      </a:lnTo>
                                      <a:cubicBezTo>
                                        <a:pt x="16205" y="6350"/>
                                        <a:pt x="13360" y="7658"/>
                                        <a:pt x="11240" y="10097"/>
                                      </a:cubicBezTo>
                                      <a:cubicBezTo>
                                        <a:pt x="9131" y="12535"/>
                                        <a:pt x="8065" y="15964"/>
                                        <a:pt x="8065" y="20193"/>
                                      </a:cubicBezTo>
                                      <a:cubicBezTo>
                                        <a:pt x="8065" y="24511"/>
                                        <a:pt x="9131" y="27927"/>
                                        <a:pt x="11240" y="30366"/>
                                      </a:cubicBezTo>
                                      <a:cubicBezTo>
                                        <a:pt x="13360" y="32817"/>
                                        <a:pt x="16205" y="34036"/>
                                        <a:pt x="19786" y="34036"/>
                                      </a:cubicBezTo>
                                      <a:lnTo>
                                        <a:pt x="19793" y="34034"/>
                                      </a:lnTo>
                                      <a:lnTo>
                                        <a:pt x="19793" y="40198"/>
                                      </a:lnTo>
                                      <a:lnTo>
                                        <a:pt x="19304" y="40310"/>
                                      </a:lnTo>
                                      <a:cubicBezTo>
                                        <a:pt x="13284" y="40310"/>
                                        <a:pt x="8560" y="38519"/>
                                        <a:pt x="5131" y="34938"/>
                                      </a:cubicBezTo>
                                      <a:cubicBezTo>
                                        <a:pt x="1715" y="31344"/>
                                        <a:pt x="0" y="26467"/>
                                        <a:pt x="0" y="20193"/>
                                      </a:cubicBezTo>
                                      <a:cubicBezTo>
                                        <a:pt x="12" y="14173"/>
                                        <a:pt x="1791" y="9284"/>
                                        <a:pt x="5385" y="5537"/>
                                      </a:cubicBezTo>
                                      <a:cubicBezTo>
                                        <a:pt x="8966" y="1880"/>
                                        <a:pt x="13767" y="0"/>
                                        <a:pt x="19786"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69" name="Shape 1673"/>
                              <wps:cNvSpPr>
                                <a:spLocks/>
                              </wps:cNvSpPr>
                              <wps:spPr bwMode="auto">
                                <a:xfrm>
                                  <a:off x="43265" y="14"/>
                                  <a:ext cx="212" cy="599"/>
                                </a:xfrm>
                                <a:custGeom>
                                  <a:avLst/>
                                  <a:gdLst>
                                    <a:gd name="T0" fmla="*/ 0 w 21165"/>
                                    <a:gd name="T1" fmla="*/ 0 h 59891"/>
                                    <a:gd name="T2" fmla="*/ 15717 w 21165"/>
                                    <a:gd name="T3" fmla="*/ 7896 h 59891"/>
                                    <a:gd name="T4" fmla="*/ 21165 w 21165"/>
                                    <a:gd name="T5" fmla="*/ 30782 h 59891"/>
                                    <a:gd name="T6" fmla="*/ 14498 w 21165"/>
                                    <a:gd name="T7" fmla="*/ 53172 h 59891"/>
                                    <a:gd name="T8" fmla="*/ 0 w 21165"/>
                                    <a:gd name="T9" fmla="*/ 59891 h 59891"/>
                                    <a:gd name="T10" fmla="*/ 0 w 21165"/>
                                    <a:gd name="T11" fmla="*/ 53149 h 59891"/>
                                    <a:gd name="T12" fmla="*/ 8299 w 21165"/>
                                    <a:gd name="T13" fmla="*/ 49502 h 59891"/>
                                    <a:gd name="T14" fmla="*/ 13189 w 21165"/>
                                    <a:gd name="T15" fmla="*/ 33220 h 59891"/>
                                    <a:gd name="T16" fmla="*/ 7322 w 21165"/>
                                    <a:gd name="T17" fmla="*/ 38516 h 59891"/>
                                    <a:gd name="T18" fmla="*/ 0 w 21165"/>
                                    <a:gd name="T19" fmla="*/ 40195 h 59891"/>
                                    <a:gd name="T20" fmla="*/ 0 w 21165"/>
                                    <a:gd name="T21" fmla="*/ 34030 h 59891"/>
                                    <a:gd name="T22" fmla="*/ 8554 w 21165"/>
                                    <a:gd name="T23" fmla="*/ 30363 h 59891"/>
                                    <a:gd name="T24" fmla="*/ 11729 w 21165"/>
                                    <a:gd name="T25" fmla="*/ 20190 h 59891"/>
                                    <a:gd name="T26" fmla="*/ 8554 w 21165"/>
                                    <a:gd name="T27" fmla="*/ 10094 h 59891"/>
                                    <a:gd name="T28" fmla="*/ 0 w 21165"/>
                                    <a:gd name="T29" fmla="*/ 6350 h 59891"/>
                                    <a:gd name="T30" fmla="*/ 0 w 21165"/>
                                    <a:gd name="T31" fmla="*/ 0 h 59891"/>
                                    <a:gd name="T32" fmla="*/ 0 w 21165"/>
                                    <a:gd name="T33" fmla="*/ 0 h 59891"/>
                                    <a:gd name="T34" fmla="*/ 21165 w 21165"/>
                                    <a:gd name="T35" fmla="*/ 59891 h 598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1165" h="59891">
                                      <a:moveTo>
                                        <a:pt x="0" y="0"/>
                                      </a:moveTo>
                                      <a:lnTo>
                                        <a:pt x="15717" y="7896"/>
                                      </a:lnTo>
                                      <a:cubicBezTo>
                                        <a:pt x="19298" y="13192"/>
                                        <a:pt x="21165" y="20850"/>
                                        <a:pt x="21165" y="30782"/>
                                      </a:cubicBezTo>
                                      <a:cubicBezTo>
                                        <a:pt x="21165" y="40218"/>
                                        <a:pt x="18892" y="47635"/>
                                        <a:pt x="14498" y="53172"/>
                                      </a:cubicBezTo>
                                      <a:lnTo>
                                        <a:pt x="0" y="59891"/>
                                      </a:lnTo>
                                      <a:lnTo>
                                        <a:pt x="0" y="53149"/>
                                      </a:lnTo>
                                      <a:lnTo>
                                        <a:pt x="8299" y="49502"/>
                                      </a:lnTo>
                                      <a:cubicBezTo>
                                        <a:pt x="11068" y="45920"/>
                                        <a:pt x="12694" y="40548"/>
                                        <a:pt x="13189" y="33220"/>
                                      </a:cubicBezTo>
                                      <a:cubicBezTo>
                                        <a:pt x="11564" y="35494"/>
                                        <a:pt x="9608" y="37297"/>
                                        <a:pt x="7322" y="38516"/>
                                      </a:cubicBezTo>
                                      <a:lnTo>
                                        <a:pt x="0" y="40195"/>
                                      </a:lnTo>
                                      <a:lnTo>
                                        <a:pt x="0" y="34030"/>
                                      </a:lnTo>
                                      <a:lnTo>
                                        <a:pt x="8554" y="30363"/>
                                      </a:lnTo>
                                      <a:cubicBezTo>
                                        <a:pt x="10662" y="27924"/>
                                        <a:pt x="11729" y="24508"/>
                                        <a:pt x="11729" y="20190"/>
                                      </a:cubicBezTo>
                                      <a:cubicBezTo>
                                        <a:pt x="11729" y="15961"/>
                                        <a:pt x="10662" y="12545"/>
                                        <a:pt x="8554" y="10094"/>
                                      </a:cubicBezTo>
                                      <a:lnTo>
                                        <a:pt x="0" y="6350"/>
                                      </a:lnTo>
                                      <a:lnTo>
                                        <a:pt x="0" y="0"/>
                                      </a:ln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70" name="Shape 1674"/>
                              <wps:cNvSpPr>
                                <a:spLocks/>
                              </wps:cNvSpPr>
                              <wps:spPr bwMode="auto">
                                <a:xfrm>
                                  <a:off x="43593" y="14"/>
                                  <a:ext cx="377" cy="604"/>
                                </a:xfrm>
                                <a:custGeom>
                                  <a:avLst/>
                                  <a:gdLst>
                                    <a:gd name="T0" fmla="*/ 17183 w 37694"/>
                                    <a:gd name="T1" fmla="*/ 0 h 60414"/>
                                    <a:gd name="T2" fmla="*/ 31839 w 37694"/>
                                    <a:gd name="T3" fmla="*/ 4648 h 60414"/>
                                    <a:gd name="T4" fmla="*/ 37376 w 37694"/>
                                    <a:gd name="T5" fmla="*/ 16942 h 60414"/>
                                    <a:gd name="T6" fmla="*/ 35992 w 37694"/>
                                    <a:gd name="T7" fmla="*/ 23863 h 60414"/>
                                    <a:gd name="T8" fmla="*/ 31026 w 37694"/>
                                    <a:gd name="T9" fmla="*/ 31598 h 60414"/>
                                    <a:gd name="T10" fmla="*/ 24676 w 37694"/>
                                    <a:gd name="T11" fmla="*/ 38265 h 60414"/>
                                    <a:gd name="T12" fmla="*/ 9690 w 37694"/>
                                    <a:gd name="T13" fmla="*/ 53658 h 60414"/>
                                    <a:gd name="T14" fmla="*/ 37694 w 37694"/>
                                    <a:gd name="T15" fmla="*/ 53658 h 60414"/>
                                    <a:gd name="T16" fmla="*/ 37694 w 37694"/>
                                    <a:gd name="T17" fmla="*/ 60414 h 60414"/>
                                    <a:gd name="T18" fmla="*/ 0 w 37694"/>
                                    <a:gd name="T19" fmla="*/ 60414 h 60414"/>
                                    <a:gd name="T20" fmla="*/ 0 w 37694"/>
                                    <a:gd name="T21" fmla="*/ 53658 h 60414"/>
                                    <a:gd name="T22" fmla="*/ 12459 w 37694"/>
                                    <a:gd name="T23" fmla="*/ 40958 h 60414"/>
                                    <a:gd name="T24" fmla="*/ 22390 w 37694"/>
                                    <a:gd name="T25" fmla="*/ 30696 h 60414"/>
                                    <a:gd name="T26" fmla="*/ 27762 w 37694"/>
                                    <a:gd name="T27" fmla="*/ 23368 h 60414"/>
                                    <a:gd name="T28" fmla="*/ 29311 w 37694"/>
                                    <a:gd name="T29" fmla="*/ 17425 h 60414"/>
                                    <a:gd name="T30" fmla="*/ 25971 w 37694"/>
                                    <a:gd name="T31" fmla="*/ 9766 h 60414"/>
                                    <a:gd name="T32" fmla="*/ 17349 w 37694"/>
                                    <a:gd name="T33" fmla="*/ 6757 h 60414"/>
                                    <a:gd name="T34" fmla="*/ 9360 w 37694"/>
                                    <a:gd name="T35" fmla="*/ 8065 h 60414"/>
                                    <a:gd name="T36" fmla="*/ 406 w 37694"/>
                                    <a:gd name="T37" fmla="*/ 12052 h 60414"/>
                                    <a:gd name="T38" fmla="*/ 406 w 37694"/>
                                    <a:gd name="T39" fmla="*/ 3912 h 60414"/>
                                    <a:gd name="T40" fmla="*/ 9449 w 37694"/>
                                    <a:gd name="T41" fmla="*/ 978 h 60414"/>
                                    <a:gd name="T42" fmla="*/ 17183 w 37694"/>
                                    <a:gd name="T43" fmla="*/ 0 h 60414"/>
                                    <a:gd name="T44" fmla="*/ 0 w 37694"/>
                                    <a:gd name="T45" fmla="*/ 0 h 60414"/>
                                    <a:gd name="T46" fmla="*/ 37694 w 37694"/>
                                    <a:gd name="T47" fmla="*/ 60414 h 60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7694" h="60414">
                                      <a:moveTo>
                                        <a:pt x="17183" y="0"/>
                                      </a:moveTo>
                                      <a:cubicBezTo>
                                        <a:pt x="23292" y="0"/>
                                        <a:pt x="28169" y="1550"/>
                                        <a:pt x="31839" y="4648"/>
                                      </a:cubicBezTo>
                                      <a:cubicBezTo>
                                        <a:pt x="35496" y="7734"/>
                                        <a:pt x="37376" y="11811"/>
                                        <a:pt x="37376" y="16942"/>
                                      </a:cubicBezTo>
                                      <a:cubicBezTo>
                                        <a:pt x="37376" y="19380"/>
                                        <a:pt x="36881" y="21742"/>
                                        <a:pt x="35992" y="23863"/>
                                      </a:cubicBezTo>
                                      <a:cubicBezTo>
                                        <a:pt x="35090" y="26060"/>
                                        <a:pt x="33465" y="28664"/>
                                        <a:pt x="31026" y="31598"/>
                                      </a:cubicBezTo>
                                      <a:cubicBezTo>
                                        <a:pt x="30366" y="32410"/>
                                        <a:pt x="28257" y="34608"/>
                                        <a:pt x="24676" y="38265"/>
                                      </a:cubicBezTo>
                                      <a:cubicBezTo>
                                        <a:pt x="21095" y="41935"/>
                                        <a:pt x="16116" y="47066"/>
                                        <a:pt x="9690" y="53658"/>
                                      </a:cubicBezTo>
                                      <a:lnTo>
                                        <a:pt x="37694" y="53658"/>
                                      </a:lnTo>
                                      <a:lnTo>
                                        <a:pt x="37694" y="60414"/>
                                      </a:lnTo>
                                      <a:lnTo>
                                        <a:pt x="0" y="60414"/>
                                      </a:lnTo>
                                      <a:lnTo>
                                        <a:pt x="0" y="53658"/>
                                      </a:lnTo>
                                      <a:cubicBezTo>
                                        <a:pt x="3010" y="50559"/>
                                        <a:pt x="7163" y="46330"/>
                                        <a:pt x="12459" y="40958"/>
                                      </a:cubicBezTo>
                                      <a:cubicBezTo>
                                        <a:pt x="17666" y="35662"/>
                                        <a:pt x="21006" y="32245"/>
                                        <a:pt x="22390" y="30696"/>
                                      </a:cubicBezTo>
                                      <a:cubicBezTo>
                                        <a:pt x="24994" y="27851"/>
                                        <a:pt x="26784" y="25400"/>
                                        <a:pt x="27762" y="23368"/>
                                      </a:cubicBezTo>
                                      <a:cubicBezTo>
                                        <a:pt x="28740" y="21412"/>
                                        <a:pt x="29311" y="19380"/>
                                        <a:pt x="29311" y="17425"/>
                                      </a:cubicBezTo>
                                      <a:cubicBezTo>
                                        <a:pt x="29311" y="14338"/>
                                        <a:pt x="28169" y="11722"/>
                                        <a:pt x="25971" y="9766"/>
                                      </a:cubicBezTo>
                                      <a:cubicBezTo>
                                        <a:pt x="23775" y="7823"/>
                                        <a:pt x="20930" y="6757"/>
                                        <a:pt x="17349" y="6757"/>
                                      </a:cubicBezTo>
                                      <a:cubicBezTo>
                                        <a:pt x="14821" y="6757"/>
                                        <a:pt x="12129" y="7252"/>
                                        <a:pt x="9360" y="8065"/>
                                      </a:cubicBezTo>
                                      <a:cubicBezTo>
                                        <a:pt x="6591" y="8954"/>
                                        <a:pt x="3581" y="10262"/>
                                        <a:pt x="406" y="12052"/>
                                      </a:cubicBezTo>
                                      <a:lnTo>
                                        <a:pt x="406" y="3912"/>
                                      </a:lnTo>
                                      <a:cubicBezTo>
                                        <a:pt x="3670" y="2604"/>
                                        <a:pt x="6680" y="1626"/>
                                        <a:pt x="9449" y="978"/>
                                      </a:cubicBezTo>
                                      <a:cubicBezTo>
                                        <a:pt x="12217" y="330"/>
                                        <a:pt x="14821" y="0"/>
                                        <a:pt x="17183" y="0"/>
                                      </a:cubicBezTo>
                                      <a:close/>
                                    </a:path>
                                  </a:pathLst>
                                </a:custGeom>
                                <a:solidFill>
                                  <a:srgbClr val="333333"/>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71" name="Shape 1675"/>
                              <wps:cNvSpPr>
                                <a:spLocks/>
                              </wps:cNvSpPr>
                              <wps:spPr bwMode="auto">
                                <a:xfrm>
                                  <a:off x="31353" y="890"/>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Shape 1676"/>
                              <wps:cNvSpPr>
                                <a:spLocks/>
                              </wps:cNvSpPr>
                              <wps:spPr bwMode="auto">
                                <a:xfrm>
                                  <a:off x="44061" y="890"/>
                                  <a:ext cx="0" cy="12707"/>
                                </a:xfrm>
                                <a:custGeom>
                                  <a:avLst/>
                                  <a:gdLst>
                                    <a:gd name="T0" fmla="*/ 1270737 h 1270737"/>
                                    <a:gd name="T1" fmla="*/ 0 h 1270737"/>
                                    <a:gd name="T2" fmla="*/ 0 h 1270737"/>
                                    <a:gd name="T3" fmla="*/ 1270737 h 1270737"/>
                                  </a:gdLst>
                                  <a:ahLst/>
                                  <a:cxnLst>
                                    <a:cxn ang="0">
                                      <a:pos x="0" y="T0"/>
                                    </a:cxn>
                                    <a:cxn ang="0">
                                      <a:pos x="0" y="T1"/>
                                    </a:cxn>
                                  </a:cxnLst>
                                  <a:rect l="0" t="T2" r="0" b="T3"/>
                                  <a:pathLst>
                                    <a:path h="1270737">
                                      <a:moveTo>
                                        <a:pt x="0" y="1270737"/>
                                      </a:moveTo>
                                      <a:lnTo>
                                        <a:pt x="0"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Shape 1677"/>
                              <wps:cNvSpPr>
                                <a:spLocks/>
                              </wps:cNvSpPr>
                              <wps:spPr bwMode="auto">
                                <a:xfrm>
                                  <a:off x="31353" y="13597"/>
                                  <a:ext cx="12708" cy="0"/>
                                </a:xfrm>
                                <a:custGeom>
                                  <a:avLst/>
                                  <a:gdLst>
                                    <a:gd name="T0" fmla="*/ 0 w 1270736"/>
                                    <a:gd name="T1" fmla="*/ 1270736 w 1270736"/>
                                    <a:gd name="T2" fmla="*/ 0 w 1270736"/>
                                    <a:gd name="T3" fmla="*/ 1270736 w 1270736"/>
                                  </a:gdLst>
                                  <a:ahLst/>
                                  <a:cxnLst>
                                    <a:cxn ang="0">
                                      <a:pos x="T0" y="0"/>
                                    </a:cxn>
                                    <a:cxn ang="0">
                                      <a:pos x="T1" y="0"/>
                                    </a:cxn>
                                  </a:cxnLst>
                                  <a:rect l="T2" t="0" r="T3" b="0"/>
                                  <a:pathLst>
                                    <a:path w="1270736">
                                      <a:moveTo>
                                        <a:pt x="0" y="0"/>
                                      </a:moveTo>
                                      <a:lnTo>
                                        <a:pt x="1270736"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Shape 1678"/>
                              <wps:cNvSpPr>
                                <a:spLocks/>
                              </wps:cNvSpPr>
                              <wps:spPr bwMode="auto">
                                <a:xfrm>
                                  <a:off x="31353" y="890"/>
                                  <a:ext cx="12708" cy="0"/>
                                </a:xfrm>
                                <a:custGeom>
                                  <a:avLst/>
                                  <a:gdLst>
                                    <a:gd name="T0" fmla="*/ 0 w 1270736"/>
                                    <a:gd name="T1" fmla="*/ 1270736 w 1270736"/>
                                    <a:gd name="T2" fmla="*/ 0 w 1270736"/>
                                    <a:gd name="T3" fmla="*/ 1270736 w 1270736"/>
                                  </a:gdLst>
                                  <a:ahLst/>
                                  <a:cxnLst>
                                    <a:cxn ang="0">
                                      <a:pos x="T0" y="0"/>
                                    </a:cxn>
                                    <a:cxn ang="0">
                                      <a:pos x="T1" y="0"/>
                                    </a:cxn>
                                  </a:cxnLst>
                                  <a:rect l="T2" t="0" r="T3" b="0"/>
                                  <a:pathLst>
                                    <a:path w="1270736">
                                      <a:moveTo>
                                        <a:pt x="0" y="0"/>
                                      </a:moveTo>
                                      <a:lnTo>
                                        <a:pt x="1270736" y="0"/>
                                      </a:lnTo>
                                    </a:path>
                                  </a:pathLst>
                                </a:custGeom>
                                <a:noFill/>
                                <a:ln w="6782" cap="sq">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10F69" id="Group 28567" o:spid="_x0000_s1026" style="position:absolute;left:0;text-align:left;margin-left:123.45pt;margin-top:179.55pt;width:346.95pt;height:107.05pt;z-index:251660288" coordsize="44061,13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">
                      <v:shape id="Shape 31857" o:spid="_x0000_s1027" style="position:absolute;top:890;width:12707;height:12707;visibility:visible;mso-wrap-style:square;v-text-anchor:top" coordsize="1270737,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" path="m,l1270737,r,1270737l,1270737,,e" fillcolor="#d9d9d9" stroked="f" strokeweight="0">
                        <v:stroke miterlimit="83231f" joinstyle="miter" endcap="square"/>
                        <v:path arrowok="t" o:connecttype="custom" o:connectlocs="0,0;12707,0;12707,12707;0,12707;0,0" o:connectangles="0,0,0,0,0" textboxrect="0,0,1270737,1270737"/>
                      </v:shape>
                      <v:shape id="Picture 1546" o:spid="_x0000_s1028" type="#_x0000_t75" style="position:absolute;top:890;width:12707;height:1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">
                        <v:imagedata r:id="rId32" o:title=""/>
                      </v:shape>
                      <v:shape id="Shape 1547" o:spid="_x0000_s1029" style="position:absolute;left:50;top:162;width:340;height:467;visibility:visible;mso-wrap-style:square;v-text-anchor:top" coordsize="34036,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" path="m17425,v2692,,5206,241,7658,660c27445,1054,29642,1625,31674,2362r,6922c29553,8306,27445,7493,25235,6922,22962,6439,20676,6109,18326,6109v-3670,,-6439,571,-8230,1714c8306,8954,7404,10592,7404,12789v13,1702,661,3010,1956,3988c10668,17755,13271,18733,17183,19545r2527,572c24917,21247,28575,22885,30772,24829v2121,2044,3264,4889,3264,8471c34036,37452,32410,40716,29146,43078v-3251,2439,-7810,3582,-13512,3582c13195,46660,10744,46418,8141,46000,5537,45593,2845,44945,,43967l,36398v2692,1461,5372,2528,7976,3175c10592,40297,13195,40627,15799,40627v3416,,6109,-571,7976,-1701c25565,37783,26543,36068,26543,33871v,-1956,-737,-3505,-2032,-4559c23203,28258,20269,27191,15710,26213r-2515,-572c8636,24676,5296,23203,3340,21247,1308,19291,330,16612,330,13107,330,8954,1791,5702,4725,3416,7658,1143,11887,,17425,xe" fillcolor="#333" stroked="f" strokeweight="0">
                        <v:stroke miterlimit="83231f" joinstyle="miter" endcap="square"/>
                        <v:path arrowok="t" o:connecttype="custom" o:connectlocs="174,0;251,7;316,24;316,93;252,69;183,61;101,78;74,128;94,168;172,196;197,201;307,249;340,333;291,431;156,467;81,460;0,440;0,364;80,396;158,407;237,390;265,339;245,293;157,262;132,257;33,213;3,131;47,34;174,0" o:connectangles="0,0,0,0,0,0,0,0,0,0,0,0,0,0,0,0,0,0,0,0,0,0,0,0,0,0,0,0,0" textboxrect="0,0,34036,46660"/>
                      </v:shape>
                      <v:shape id="Shape 1548" o:spid="_x0000_s1030" style="position:absolute;left:475;top:162;width:353;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" path="m22390,v2273,,4483,241,6591,736c31102,1219,33223,1879,35255,2768r,6846c33134,8471,31102,7658,28981,7086,26873,6515,24829,6185,22720,6185v-4724,,-8471,1549,-11074,4559c9042,13754,7734,17996,7734,23368v,5448,1308,9690,3912,12700c14249,39078,17996,40551,22720,40551v2109,,4153,-241,6261,-813c31102,39167,33134,38265,35255,37135r,6756c33134,44856,31026,45593,28905,45999v-2197,407,-4559,661,-6997,661c15227,46647,9855,44615,5944,40386,1956,36233,,30531,,23368,,16116,1956,10426,5944,6274,9931,2121,15392,,22390,xe" fillcolor="#333" stroked="f" strokeweight="0">
                        <v:stroke miterlimit="83231f" joinstyle="miter" endcap="square"/>
                        <v:path arrowok="t" o:connecttype="custom" o:connectlocs="224,0;290,7;353,28;353,96;290,71;227,62;117,108;77,234;117,361;227,406;290,398;353,372;353,439;289,460;219,467;60,404;0,234;60,63;224,0" o:connectangles="0,0,0,0,0,0,0,0,0,0,0,0,0,0,0,0,0,0,0" textboxrect="0,0,35255,46660"/>
                      </v:shape>
                      <v:shape id="Shape 1549" o:spid="_x0000_s1031" style="position:absolute;left:927;top:340;width:188;height:289;visibility:visible;mso-wrap-style:square;v-text-anchor:top" coordsize="18802,2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" path="m18802,r,6089l10744,7421c8458,8805,7328,11091,7328,14342v,2604,813,4725,2514,6198c11557,22077,13919,22813,16853,22813r1949,-862l18802,28041r-3905,805c10338,28833,6667,27614,3988,25099,1295,22572,,19156,,14837,,9872,1625,6126,5042,3522l18802,xe" fillcolor="#333" stroked="f" strokeweight="0">
                        <v:stroke miterlimit="83231f" joinstyle="miter" endcap="square"/>
                        <v:path arrowok="t" o:connecttype="custom" o:connectlocs="188,0;188,61;107,74;73,144;98,206;169,229;188,220;188,281;149,289;40,251;0,149;50,35;188,0" o:connectangles="0,0,0,0,0,0,0,0,0,0,0,0,0" textboxrect="0,0,18802,28846"/>
                      </v:shape>
                      <v:shape id="Shape 1550" o:spid="_x0000_s1032" style="position:absolute;left:959;top:162;width:156;height:99;visibility:visible;mso-wrap-style:square;v-text-anchor:top" coordsize="15551,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" path="m15138,r413,145l15551,6524,14414,6185v-2603,,-5054,330,-7493,978c4483,7810,2197,8712,,9855l,3099c2604,2121,5207,1308,7734,813,10262,330,12700,,15138,xe" fillcolor="#333" stroked="f" strokeweight="0">
                        <v:stroke miterlimit="83231f" joinstyle="miter" endcap="square"/>
                        <v:path arrowok="t" o:connecttype="custom" o:connectlocs="152,0;156,1;156,66;145,62;69,72;0,99;0,31;78,8;152,0" o:connectangles="0,0,0,0,0,0,0,0,0" textboxrect="0,0,15551,9855"/>
                      </v:shape>
                      <v:shape id="Shape 1551" o:spid="_x0000_s1033" style="position:absolute;left:1115;top:164;width:188;height:457;visibility:visible;mso-wrap-style:square;v-text-anchor:top" coordsize="18802,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" path="m,l14002,4897v3175,3340,4800,8395,4800,15151l18802,45448r-7328,l11474,38692c9773,41461,7652,43416,5213,44636l,45710,,39621,7817,36165v2438,-2845,3657,-6668,3657,-11481l11474,23058r-7239,l,23758,,17669r1226,-313l11474,17356r,-724c11474,13292,10344,10688,8147,8809l,6379,,xe" fillcolor="#333" stroked="f" strokeweight="0">
                        <v:stroke miterlimit="83231f" joinstyle="miter" endcap="square"/>
                        <v:path arrowok="t" o:connecttype="custom" o:connectlocs="0,0;140,49;188,200;188,454;115,454;115,387;52,446;0,457;0,396;78,362;115,247;115,231;42,231;0,238;0,177;12,174;115,174;115,166;81,88;0,64;0,0" o:connectangles="0,0,0,0,0,0,0,0,0,0,0,0,0,0,0,0,0,0,0,0,0" textboxrect="0,0,18802,45710"/>
                      </v:shape>
                      <v:shape id="Shape 31858" o:spid="_x0000_s1034" style="position:absolute;left:1454;width:91;height:618;visibility:visible;mso-wrap-style:square;v-text-anchor:top" coordsize="9144,6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" path="m,l9144,r,61879l,61879,,e" fillcolor="#333" stroked="f" strokeweight="0">
                        <v:stroke miterlimit="83231f" joinstyle="miter" endcap="square"/>
                        <v:path arrowok="t" o:connecttype="custom" o:connectlocs="0,0;91,0;91,618;0,618;0,0" o:connectangles="0,0,0,0,0" textboxrect="0,0,9144,61879"/>
                      </v:shape>
                      <v:shape id="Shape 1553" o:spid="_x0000_s1035" style="position:absolute;left:1648;top:166;width:210;height:455;visibility:visible;mso-wrap-style:square;v-text-anchor:top" coordsize="20930,4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" path="m20930,r,6173l12141,9327c9690,11600,8230,14852,7900,19005r13030,l20930,24707r-13272,c7988,29761,9449,33660,12217,36276r8713,3002l20930,45491,6198,40175c2045,36111,,30485,,23411,13,16160,1956,10381,5867,6063l20930,xe" fillcolor="#333" stroked="f" strokeweight="0">
                        <v:stroke miterlimit="83231f" joinstyle="miter" endcap="square"/>
                        <v:path arrowok="t" o:connecttype="custom" o:connectlocs="210,0;210,62;122,93;79,190;210,190;210,247;77,247;123,363;210,393;210,455;62,402;0,234;59,61;210,0" o:connectangles="0,0,0,0,0,0,0,0,0,0,0,0,0,0" textboxrect="0,0,20930,45491"/>
                      </v:shape>
                      <v:shape id="Shape 1554" o:spid="_x0000_s1036" style="position:absolute;left:1858;top:526;width:186;height:103;visibility:visible;mso-wrap-style:square;v-text-anchor:top" coordsize="186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" path="m18644,r,6921c16040,8065,13360,8966,10579,9449v-2756,482,-5613,812,-8382,812l,9468,,3256r2604,897c5372,4153,8141,3835,10744,3175,13360,2527,16040,1473,18644,xe" fillcolor="#333" stroked="f" strokeweight="0">
                        <v:stroke miterlimit="83231f" joinstyle="miter" endcap="square"/>
                        <v:path arrowok="t" o:connecttype="custom" o:connectlocs="186,0;186,69;106,95;22,103;0,95;0,33;26,42;107,32;186,0" o:connectangles="0,0,0,0,0,0,0,0,0" textboxrect="0,0,18644,10261"/>
                      </v:shape>
                      <v:shape id="Shape 1555" o:spid="_x0000_s1037" style="position:absolute;left:1858;top:162;width:203;height:251;visibility:visible;mso-wrap-style:square;v-text-anchor:top" coordsize="20358,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" path="m902,c6921,,11646,1943,15151,5778v3416,3899,5207,9119,5207,15710l20358,25070,,25070,,19367r13030,c12954,15380,11811,12205,9690,9766,7493,7404,4559,6185,978,6185l,6536,,363,902,xe" fillcolor="#333" stroked="f" strokeweight="0">
                        <v:stroke miterlimit="83231f" joinstyle="miter" endcap="square"/>
                        <v:path arrowok="t" o:connecttype="custom" o:connectlocs="9,0;151,58;203,215;203,251;0,251;0,194;130,194;97,98;10,62;0,65;0,4;9,0" o:connectangles="0,0,0,0,0,0,0,0,0,0,0,0" textboxrect="0,0,20358,25070"/>
                      </v:shape>
                      <v:shape id="Shape 1556" o:spid="_x0000_s1038" style="position:absolute;left:2382;width:283;height:618;visibility:visible;mso-wrap-style:square;v-text-anchor:top" coordsize="28334,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" path="m21412,r6922,l28334,6109r-6998,c18733,6109,16853,6680,15875,7734v-1054,1054,-1549,2934,-1549,5703l14326,17348r12052,l26378,23038r-12052,l14326,61875r-7328,l6998,23038,,23038,,17348r6998,l6998,14250v,-4890,1143,-8548,3416,-10834c12700,1143,16370,,21412,xe" fillcolor="#333" stroked="f" strokeweight="0">
                        <v:stroke miterlimit="83231f" joinstyle="miter" endcap="square"/>
                        <v:path arrowok="t" o:connecttype="custom" o:connectlocs="214,0;283,0;283,61;213,61;159,77;143,134;143,173;263,173;263,230;143,230;143,618;70,618;70,230;0,230;0,173;70,173;70,142;104,34;214,0" o:connectangles="0,0,0,0,0,0,0,0,0,0,0,0,0,0,0,0,0,0,0" textboxrect="0,0,28334,61875"/>
                      </v:shape>
                      <v:shape id="Shape 1557" o:spid="_x0000_s1039" style="position:absolute;left:2699;top:340;width:188;height:289;visibility:visible;mso-wrap-style:square;v-text-anchor:top" coordsize="18809,2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" path="m18809,r,6090l10744,7422c8458,8807,7328,11093,7328,14344v,2603,813,4724,2514,6197c11557,22078,13919,22815,16853,22815r1956,-865l18809,28041r-3912,806c10338,28835,6667,27615,3988,25101,1295,22573,,19157,,14839,,9873,1625,6127,5042,3523l18809,xe" fillcolor="#333" stroked="f" strokeweight="0">
                        <v:stroke miterlimit="83231f" joinstyle="miter" endcap="square"/>
                        <v:path arrowok="t" o:connecttype="custom" o:connectlocs="188,0;188,61;107,74;73,144;98,206;168,229;188,220;188,281;149,289;40,251;0,149;50,35;188,0" o:connectangles="0,0,0,0,0,0,0,0,0,0,0,0,0" textboxrect="0,0,18809,28847"/>
                      </v:shape>
                      <v:shape id="Shape 1558" o:spid="_x0000_s1040" style="position:absolute;left:2731;top:162;width:156;height:99;visibility:visible;mso-wrap-style:square;v-text-anchor:top" coordsize="15557,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" path="m15151,r406,142l15557,6526,14414,6185v-2603,,-5054,330,-7493,978c4483,7810,2197,8712,,9855l,3099c2604,2121,5207,1308,7734,813,10262,330,12700,,15151,xe" fillcolor="#333" stroked="f" strokeweight="0">
                        <v:stroke miterlimit="83231f" joinstyle="miter" endcap="square"/>
                        <v:path arrowok="t" o:connecttype="custom" o:connectlocs="152,0;156,1;156,66;145,62;69,72;0,99;0,31;78,8;152,0" o:connectangles="0,0,0,0,0,0,0,0,0" textboxrect="0,0,15557,9855"/>
                      </v:shape>
                      <v:shape id="Shape 1559" o:spid="_x0000_s1041" style="position:absolute;left:2887;top:164;width:188;height:457;visibility:visible;mso-wrap-style:square;v-text-anchor:top" coordsize="18809,4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" path="m,l13995,4900v3175,3340,4801,8394,4814,15151l18809,45451r-7328,l11481,38694c9766,41463,7645,43419,5207,44638l,45711,,39620,7811,36167v2438,-2845,3657,-6668,3657,-11481l11481,23061r-7252,l,23760,,17670r1219,-312l11481,17358r,-724c11481,13294,10338,10691,8141,8811l,6383,,xe" fillcolor="#333" stroked="f" strokeweight="0">
                        <v:stroke miterlimit="83231f" joinstyle="miter" endcap="square"/>
                        <v:path arrowok="t" o:connecttype="custom" o:connectlocs="0,0;140,49;188,200;188,454;115,454;115,387;52,446;0,457;0,396;78,362;115,247;115,231;42,231;0,238;0,177;12,174;115,174;115,166;81,88;0,64;0,0" o:connectangles="0,0,0,0,0,0,0,0,0,0,0,0,0,0,0,0,0,0,0,0,0" textboxrect="0,0,18809,45711"/>
                      </v:shape>
                      <v:shape id="Shape 1560" o:spid="_x0000_s1042" style="position:absolute;left:3194;top:162;width:352;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" path="m22390,v2273,,4483,241,6591,736c31102,1219,33223,1879,35255,2768r,6846c33134,8471,31102,7658,28981,7086,26873,6515,24829,6185,22720,6185v-4724,,-8471,1549,-11074,4559c9042,13754,7734,17996,7734,23368v,5448,1308,9690,3912,12700c14249,39078,17996,40551,22720,40551v2109,,4153,-241,6261,-813c31102,39167,33134,38265,35255,37135r,6756c33134,44856,31026,45593,28905,45999v-2197,407,-4559,661,-6997,661c15227,46647,9855,44615,5944,40386,1956,36233,,30531,,23368,,16116,1956,10426,5944,6274,9931,2121,15392,,22390,xe" fillcolor="#333" stroked="f" strokeweight="0">
                        <v:stroke miterlimit="83231f" joinstyle="miter" endcap="square"/>
                        <v:path arrowok="t" o:connecttype="custom" o:connectlocs="224,0;289,7;352,28;352,96;289,71;227,62;116,108;77,234;116,361;227,406;289,398;352,372;352,439;289,460;219,467;59,404;0,234;59,63;224,0" o:connectangles="0,0,0,0,0,0,0,0,0,0,0,0,0,0,0,0,0,0,0" textboxrect="0,0,35255,46660"/>
                      </v:shape>
                      <v:shape id="Shape 1561" o:spid="_x0000_s1043" style="position:absolute;left:3619;top:47;width:277;height:571;visibility:visible;mso-wrap-style:square;v-text-anchor:top" coordsize="27762,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" path="m5372,r7328,l12700,12624r15062,l27762,18326r-15062,l12700,42507v,3658,483,6020,1461,6998c15138,50559,17183,51054,20269,51054r7493,l27762,57163r-7493,c14567,57163,10668,56096,8547,53988,6426,51867,5372,48044,5372,42507r,-24181l,18326,,12624r5372,l5372,xe" fillcolor="#333" stroked="f" strokeweight="0">
                        <v:stroke miterlimit="83231f" joinstyle="miter" endcap="square"/>
                        <v:path arrowok="t" o:connecttype="custom" o:connectlocs="54,0;127,0;127,126;277,126;277,183;127,183;127,425;141,495;202,510;277,510;277,571;202,571;85,539;54,425;54,183;0,183;0,126;54,126;54,0" o:connectangles="0,0,0,0,0,0,0,0,0,0,0,0,0,0,0,0,0,0,0" textboxrect="0,0,27762,57163"/>
                      </v:shape>
                      <v:shape id="Shape 1562" o:spid="_x0000_s1044" style="position:absolute;left:3961;top:162;width:204;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" path="m20434,r,6185c16523,6185,13437,7734,11150,10820,8877,13919,7734,18072,7734,23368v,5372,1054,9525,3340,12611c13348,39078,16446,40551,20434,40551r,6096c14008,46647,8953,44615,5372,40462,1791,36385,,30696,,23368,,16040,1791,10338,5372,6185,8953,2108,13995,,20434,xe" fillcolor="#333" stroked="f" strokeweight="0">
                        <v:stroke miterlimit="83231f" joinstyle="miter" endcap="square"/>
                        <v:path arrowok="t" o:connecttype="custom" o:connectlocs="204,0;204,62;111,108;77,234;111,360;204,406;204,467;54,405;0,234;54,62;204,0" o:connectangles="0,0,0,0,0,0,0,0,0,0,0" textboxrect="0,0,20434,46647"/>
                      </v:shape>
                      <v:shape id="Shape 1563" o:spid="_x0000_s1045" style="position:absolute;left:4165;top:162;width:204;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" path="m,c6350,,11316,2121,14986,6185v3581,4153,5448,9855,5448,17183c20434,30696,18567,36398,14986,40462,11316,44615,6350,46647,,46647l,40551v3912,-13,6998,-1473,9284,-4572c11557,32893,12700,28740,12700,23368v,-5220,-1143,-9449,-3416,-12548c6998,7734,3912,6185,,6185l,xe" fillcolor="#333" stroked="f" strokeweight="0">
                        <v:stroke miterlimit="83231f" joinstyle="miter" endcap="square"/>
                        <v:path arrowok="t" o:connecttype="custom" o:connectlocs="0,0;150,62;204,234;150,405;0,467;0,406;93,360;127,234;93,108;0,62;0,0" o:connectangles="0,0,0,0,0,0,0,0,0,0,0" textboxrect="0,0,20434,46647"/>
                      </v:shape>
                      <v:shape id="Shape 1564" o:spid="_x0000_s1046" style="position:absolute;left:4488;top:162;width:261;height:456;visibility:visible;mso-wrap-style:square;v-text-anchor:top" coordsize="26060,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" path="m22314,v495,,1054,89,1714,89c24600,165,25248,241,26060,407r,7493c25248,7417,24346,7087,23368,6845v-965,-165,-2032,-330,-3175,-330c16040,6515,12865,7900,10668,10592,8395,13272,7328,17107,7328,22149r,23444l,45593,,1054r7328,l7328,7976c8801,5296,10833,3264,13271,1956,15723,648,18733,,22314,xe" fillcolor="#333" stroked="f" strokeweight="0">
                        <v:stroke miterlimit="83231f" joinstyle="miter" endcap="square"/>
                        <v:path arrowok="t" o:connecttype="custom" o:connectlocs="223,0;241,1;261,4;261,79;234,68;202,65;107,106;73,222;73,456;0,456;0,11;73,11;73,80;133,20;223,0" o:connectangles="0,0,0,0,0,0,0,0,0,0,0,0,0,0,0" textboxrect="0,0,26060,45593"/>
                      </v:shape>
                      <v:shape id="Shape 31859" o:spid="_x0000_s1047" style="position:absolute;left:5094;top:411;width:510;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" path="m,l50970,r,9144l,9144,,e" fillcolor="#333" stroked="f" strokeweight="0">
                        <v:stroke miterlimit="83231f" joinstyle="miter" endcap="square"/>
                        <v:path arrowok="t" o:connecttype="custom" o:connectlocs="0,0;510,0;510,91;0,91;0,0" o:connectangles="0,0,0,0,0" textboxrect="0,0,50970,9144"/>
                      </v:shape>
                      <v:shape id="Shape 31860" o:spid="_x0000_s1048" style="position:absolute;left:5094;top:249;width:510;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" path="m,l50970,r,9144l,9144,,e" fillcolor="#333" stroked="f" strokeweight="0">
                        <v:stroke miterlimit="83231f" joinstyle="miter" endcap="square"/>
                        <v:path arrowok="t" o:connecttype="custom" o:connectlocs="0,0;510,0;510,91;0,91;0,0" o:connectangles="0,0,0,0,0" textboxrect="0,0,50970,9144"/>
                      </v:shape>
                      <v:shape id="Shape 1567" o:spid="_x0000_s1049" style="position:absolute;left:6008;top:14;width:377;height:604;visibility:visible;mso-wrap-style:square;v-text-anchor:top" coordsize="37694,6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" path="m17183,v6109,,10986,1550,14656,4648c35496,7734,37376,11811,37376,16942v,2438,-495,4800,-1384,6921c35090,26060,33464,28664,31026,31598v-660,812,-2768,3010,-6350,6667c21095,41935,16116,47066,9690,53658r28004,l37694,60414,,60414,,53658c3010,50559,7163,46330,12459,40958v5207,-5296,8547,-8713,9931,-10262c24994,27851,26784,25400,27762,23368v978,-1956,1550,-3988,1550,-5943c29312,14338,28169,11722,25971,9766,23774,7823,20930,6757,17348,6757v-2527,,-5219,495,-7988,1308c6604,8954,3581,10262,406,12052r,-8140c3670,2604,6680,1626,9449,978,12217,330,14821,,17183,xe" fillcolor="#333" stroked="f" strokeweight="0">
                        <v:stroke miterlimit="83231f" joinstyle="miter" endcap="square"/>
                        <v:path arrowok="t" o:connecttype="custom" o:connectlocs="172,0;318,46;374,169;360,239;310,316;247,383;97,536;377,536;377,604;0,604;0,536;125,409;224,307;278,234;293,174;260,98;174,68;94,81;4,120;4,39;95,10;172,0" o:connectangles="0,0,0,0,0,0,0,0,0,0,0,0,0,0,0,0,0,0,0,0,0,0" textboxrect="0,0,37694,60414"/>
                      </v:shape>
                      <v:shape id="Shape 1568" o:spid="_x0000_s1050" style="position:absolute;left:6529;top:517;width:117;height:195;visibility:visible;mso-wrap-style:square;v-text-anchor:top" coordsize="11633,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" path="m3251,r8382,l11633,6845,5131,19457,,19457,3251,6845,3251,xe" fillcolor="#333" stroked="f" strokeweight="0">
                        <v:stroke miterlimit="83231f" joinstyle="miter" endcap="square"/>
                        <v:path arrowok="t" o:connecttype="custom" o:connectlocs="33,0;117,0;117,69;52,195;0,195;33,69;33,0" o:connectangles="0,0,0,0,0,0,0" textboxrect="0,0,11633,19457"/>
                      </v:shape>
                      <v:shape id="Shape 1569" o:spid="_x0000_s1051" style="position:absolute;left:7064;top:25;width:190;height:593;visibility:visible;mso-wrap-style:square;v-text-anchor:top" coordsize="18974,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" path="m,l18161,r813,246l18974,6868r-813,-277l8064,6591r,22314l18161,28905r813,-269l18974,35255r-813,242l8064,35497r,23850l,59347,,xe" fillcolor="#333" stroked="f" strokeweight="0">
                        <v:stroke miterlimit="83231f" joinstyle="miter" endcap="square"/>
                        <v:path arrowok="t" o:connecttype="custom" o:connectlocs="0,0;182,0;190,2;190,69;182,66;81,66;81,289;182,289;190,286;190,352;182,355;81,355;81,593;0,593;0,0" o:connectangles="0,0,0,0,0,0,0,0,0,0,0,0,0,0,0" textboxrect="0,0,18974,59347"/>
                      </v:shape>
                      <v:shape id="Shape 1570" o:spid="_x0000_s1052" style="position:absolute;left:7254;top:27;width:194;height:350;visibility:visible;mso-wrap-style:square;v-text-anchor:top" coordsize="19380,3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" path="m,l14250,4313v3416,3010,5130,7405,5130,13183c19380,23363,17666,27846,14250,30768l,35009,,28390,7811,25802v2044,-1956,3098,-4712,3098,-8306c10909,13915,9855,11235,7811,9279l,6622,,xe" fillcolor="#333" stroked="f" strokeweight="0">
                        <v:stroke miterlimit="83231f" joinstyle="miter" endcap="square"/>
                        <v:path arrowok="t" o:connecttype="custom" o:connectlocs="0,0;143,43;194,175;143,308;0,350;0,284;78,258;109,175;78,93;0,66;0,0" o:connectangles="0,0,0,0,0,0,0,0,0,0,0" textboxrect="0,0,19380,35009"/>
                      </v:shape>
                      <v:shape id="Shape 1571" o:spid="_x0000_s1053" style="position:absolute;left:7529;top:14;width:418;height:615;visibility:visible;mso-wrap-style:square;v-text-anchor:top" coordsize="41770,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" path="m20841,v2768,,5537,241,8471,737c32169,1219,35090,2032,38189,3010r,7810c35090,9360,32245,8306,29553,7569,26784,6922,24181,6515,21742,6515v-4394,,-7823,889,-10185,2515c9208,10744,8065,13183,8065,16282v,2603,736,4648,2362,5943c11976,23609,14986,24663,19380,25489r4890,965c30213,27597,34608,29629,37452,32487v2858,2933,4318,6756,4318,11556c41770,49822,39815,54140,35992,57074v-3912,2934,-9525,4394,-16942,4394c16205,61468,13195,61151,10020,60579,6845,60008,3581,59106,241,57810r,-8305c3505,51372,6680,52756,9766,53658v3099,977,6198,1384,9284,1384c23609,55042,27115,54140,29642,52350v2438,-1791,3746,-4318,3746,-7735c33388,41682,32487,39408,30696,37783,28905,36144,25971,34925,21908,34112r-4890,-978c10998,31991,6680,30125,3988,27521,1308,24993,,21488,,16929,,11722,1791,7569,5537,4559,9208,1550,14338,,20841,xe" fillcolor="#333" stroked="f" strokeweight="0">
                        <v:stroke miterlimit="83231f" joinstyle="miter" endcap="square"/>
                        <v:path arrowok="t" o:connecttype="custom" o:connectlocs="209,0;293,7;382,30;382,108;296,76;218,65;116,90;81,163;104,222;194,255;243,265;375,325;418,441;360,571;191,615;100,606;2,578;2,495;98,537;191,551;297,524;334,446;307,378;219,341;170,332;40,275;0,169;55,46;209,0" o:connectangles="0,0,0,0,0,0,0,0,0,0,0,0,0,0,0,0,0,0,0,0,0,0,0,0,0,0,0,0,0" textboxrect="0,0,41770,61468"/>
                      </v:shape>
                      <v:shape id="Shape 1572" o:spid="_x0000_s1054" style="position:absolute;left:8072;top:25;width:450;height:593;visibility:visible;mso-wrap-style:square;v-text-anchor:top" coordsize="44945,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" path="m,l10833,,37122,49670,37122,r7823,l44945,59360r-10833,l7811,9690r,49670l,59360,,xe" fillcolor="#333" stroked="f" strokeweight="0">
                        <v:stroke miterlimit="83231f" joinstyle="miter" endcap="square"/>
                        <v:path arrowok="t" o:connecttype="custom" o:connectlocs="0,0;108,0;372,496;372,0;450,0;450,593;342,593;78,97;78,593;0,593;0,0" o:connectangles="0,0,0,0,0,0,0,0,0,0,0" textboxrect="0,0,44945,59360"/>
                      </v:shape>
                      <v:shape id="Shape 1573" o:spid="_x0000_s1055" style="position:absolute;left:8681;top:25;width:190;height:593;visibility:visible;mso-wrap-style:square;v-text-anchor:top" coordsize="18974,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" path="m,l18148,r826,231l18974,6846r-826,-255l8064,6591r,21095l18148,27686r826,-255l18974,34847r-2210,-570l8064,34277r,25083l,59360,,xe" fillcolor="#333" stroked="f" strokeweight="0">
                        <v:stroke miterlimit="83231f" joinstyle="miter" endcap="square"/>
                        <v:path arrowok="t" o:connecttype="custom" o:connectlocs="0,0;182,0;190,2;190,68;182,66;81,66;81,277;182,277;190,274;190,348;168,342;81,342;81,593;0,593;0,0" o:connectangles="0,0,0,0,0,0,0,0,0,0,0,0,0,0,0" textboxrect="0,0,18974,59360"/>
                      </v:shape>
                      <v:shape id="Shape 1574" o:spid="_x0000_s1056" style="position:absolute;left:8871;top:27;width:273;height:591;visibility:visible;mso-wrap-style:square;v-text-anchor:top" coordsize="27267,5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" path="m,l14325,3998v3341,2858,5042,7176,5042,12865c19367,20610,18478,23785,16764,26236v-1791,2439,-4318,4153,-7569,5042c10909,31926,12611,33158,14250,35025v1625,1955,3250,4559,4876,7899l27267,59129r-8624,l11075,43902c9118,39990,7163,37298,5372,36002l,34616,,27200,7887,24763v1955,-1791,3022,-4394,3022,-7900c10909,13447,9842,10844,7887,9053l,6615,,xe" fillcolor="#333" stroked="f" strokeweight="0">
                        <v:stroke miterlimit="83231f" joinstyle="miter" endcap="square"/>
                        <v:path arrowok="t" o:connecttype="custom" o:connectlocs="0,0;143,40;194,169;168,262;92,313;143,350;191,429;273,591;187,591;111,439;54,360;0,346;0,272;79,248;109,169;79,90;0,66;0,0" o:connectangles="0,0,0,0,0,0,0,0,0,0,0,0,0,0,0,0,0,0" textboxrect="0,0,27267,59129"/>
                      </v:shape>
                      <v:shape id="Shape 31861" o:spid="_x0000_s1057" style="position:absolute;left:9513;top:411;width:509;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" path="m,l50970,r,9144l,9144,,e" fillcolor="#333" stroked="f" strokeweight="0">
                        <v:stroke miterlimit="83231f" joinstyle="miter" endcap="square"/>
                        <v:path arrowok="t" o:connecttype="custom" o:connectlocs="0,0;509,0;509,91;0,91;0,0" o:connectangles="0,0,0,0,0" textboxrect="0,0,50970,9144"/>
                      </v:shape>
                      <v:shape id="Shape 31862" o:spid="_x0000_s1058" style="position:absolute;left:9513;top:249;width:509;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" path="m,l50970,r,9144l,9144,,e" fillcolor="#333" stroked="f" strokeweight="0">
                        <v:stroke miterlimit="83231f" joinstyle="miter" endcap="square"/>
                        <v:path arrowok="t" o:connecttype="custom" o:connectlocs="0,0;509,0;509,91;0,91;0,0" o:connectangles="0,0,0,0,0" textboxrect="0,0,50970,9144"/>
                      </v:shape>
                      <v:shape id="Shape 1577" o:spid="_x0000_s1059" style="position:absolute;left:10429;top:14;width:391;height:615;visibility:visible;mso-wrap-style:square;v-text-anchor:top" coordsize="39091,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" path="m17920,v6020,,10820,1384,14414,4153c35916,6909,37706,10655,37706,15380v,3263,-978,6032,-2857,8305c32982,25972,30290,27597,26873,28410v3823,813,6833,2527,8953,5131c37948,36144,39091,39408,39091,43155v,5854,-2045,10413,-6033,13588c28994,59918,23292,61468,15875,61468v-2515,,-5131,-241,-7734,-736c5537,60325,2768,59601,,58623l,50876v2197,1308,4648,2286,7328,2934c9931,54470,12700,54788,15634,54788v5054,,8877,-978,11481,-2921c29718,49911,31102,46977,31102,43155v,-3430,-1219,-6198,-3657,-8154c25006,33045,21577,31991,17183,31991r-6922,l10261,25400r7252,c21412,25400,24435,24663,26543,23038v2121,-1550,3175,-3823,3175,-6833c29718,13183,28575,10820,26467,9195,24270,7569,21171,6757,17183,6757v-2197,,-4559,241,-7087,723c7582,7975,4813,8712,1791,9690r,-7175c4813,1702,7658,1054,10338,648,12954,241,15468,,17920,xe" fillcolor="#333" stroked="f" strokeweight="0">
                        <v:stroke miterlimit="83231f" joinstyle="miter" endcap="square"/>
                        <v:path arrowok="t" o:connecttype="custom" o:connectlocs="179,0;323,42;377,154;349,237;269,284;358,336;391,432;331,568;159,615;81,608;0,587;0,509;73,538;156,548;271,519;311,432;275,350;172,320;103,320;103,254;175,254;265,230;297,162;265,92;172,68;101,75;18,97;18,25;103,6;179,0" o:connectangles="0,0,0,0,0,0,0,0,0,0,0,0,0,0,0,0,0,0,0,0,0,0,0,0,0,0,0,0,0,0" textboxrect="0,0,39091,61468"/>
                      </v:shape>
                      <v:shape id="Shape 1578" o:spid="_x0000_s1060" style="position:absolute;left:10947;top:14;width:391;height:615;visibility:visible;mso-wrap-style:square;v-text-anchor:top" coordsize="39091,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" path="m17920,v6020,,10820,1384,14414,4153c35916,6909,37706,10655,37706,15380v,3263,-978,6032,-2857,8305c32982,25972,30290,27597,26873,28410v3823,813,6833,2527,8953,5131c37948,36144,39091,39408,39091,43155v,5854,-2045,10413,-6033,13588c28994,59918,23292,61468,15875,61468v-2515,,-5131,-241,-7734,-736c5537,60325,2768,59601,,58623l,50876v2197,1308,4648,2286,7328,2934c9931,54470,12700,54788,15634,54788v5054,,8877,-978,11481,-2921c29718,49911,31102,46977,31102,43155v,-3430,-1219,-6198,-3657,-8154c25006,33045,21577,31991,17183,31991r-6922,l10261,25400r7252,c21412,25400,24435,24663,26543,23038v2121,-1550,3175,-3823,3175,-6833c29718,13183,28575,10820,26467,9195,24270,7569,21171,6757,17183,6757v-2197,,-4559,241,-7087,723c7582,7975,4800,8712,1791,9690r,-7175c4800,1702,7658,1054,10338,648,12954,241,15468,,17920,xe" fillcolor="#333" stroked="f" strokeweight="0">
                        <v:stroke miterlimit="83231f" joinstyle="miter" endcap="square"/>
                        <v:path arrowok="t" o:connecttype="custom" o:connectlocs="179,0;323,42;377,154;349,237;269,284;358,336;391,432;331,568;159,615;81,608;0,587;0,509;73,538;156,548;271,519;311,432;275,350;172,320;103,320;103,254;175,254;265,230;297,162;265,92;172,68;101,75;18,97;18,25;103,6;179,0" o:connectangles="0,0,0,0,0,0,0,0,0,0,0,0,0,0,0,0,0,0,0,0,0,0,0,0,0,0,0,0,0,0" textboxrect="0,0,39091,61468"/>
                      </v:shape>
                      <v:shape id="Shape 31863" o:spid="_x0000_s1061" style="position:absolute;left:11490;top:517;width:92;height:101;visibility:visible;mso-wrap-style:square;v-text-anchor:top" coordsize="914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" path="m,l9144,r,10096l,10096,,e" fillcolor="#333" stroked="f" strokeweight="0">
                        <v:stroke miterlimit="83231f" joinstyle="miter" endcap="square"/>
                        <v:path arrowok="t" o:connecttype="custom" o:connectlocs="0,0;92,0;92,101;0,101;0,0" o:connectangles="0,0,0,0,0" textboxrect="0,0,9144,10096"/>
                      </v:shape>
                      <v:shape id="Shape 1580" o:spid="_x0000_s1062" style="position:absolute;left:11718;top:14;width:203;height:615;visibility:visible;mso-wrap-style:square;v-text-anchor:top" coordsize="20358,6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" path="m20358,r,6350c16853,6350,14173,7252,12217,8953v-1956,1715,-2857,4077,-2857,7176c9360,19215,10261,21666,12217,23368v1956,1715,4636,2527,8141,2527l20358,32245v-3823,,-6845,1055,-9042,3099c9118,37376,8065,40145,8065,43726v,3582,1053,6439,3251,8471c13513,54229,16535,55207,20358,55207r,6274c13767,61468,8712,60008,5220,56921,1715,53899,,49505,,43726,,39980,1067,36728,3264,34125v2108,-2616,5131,-4407,9029,-5296c8877,28016,6185,26378,4242,24016,2286,21653,1384,18809,1384,15392v,-4724,1626,-8470,5055,-11239c9779,1384,14415,,20358,xe" fillcolor="#333" stroked="f" strokeweight="0">
                        <v:stroke miterlimit="83231f" joinstyle="miter" endcap="square"/>
                        <v:path arrowok="t" o:connecttype="custom" o:connectlocs="203,0;203,64;122,90;93,161;122,234;203,259;203,323;113,354;80,437;113,522;203,552;203,615;52,569;0,437;33,341;123,288;42,240;14,154;64,42;203,0" o:connectangles="0,0,0,0,0,0,0,0,0,0,0,0,0,0,0,0,0,0,0,0" textboxrect="0,0,20358,61481"/>
                      </v:shape>
                      <v:shape id="Shape 1581" o:spid="_x0000_s1063" style="position:absolute;left:11921;top:14;width:204;height:615;visibility:visible;mso-wrap-style:square;v-text-anchor:top" coordsize="20358,6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" path="m,c5867,,10503,1384,13919,4153v3340,2769,5055,6515,5055,11239c18974,18809,17996,21666,16040,24016v-1956,2362,-4559,4000,-7975,4813c11887,29718,14897,31509,17094,34125v2121,2603,3264,5855,3264,9601c20358,49505,18567,53899,15062,56921,11481,60008,6515,61481,,61481l,55207v3747,,6757,-978,8953,-3099c11150,50076,12293,47308,12293,43726v,-3581,-1143,-6350,-3251,-8382c6845,33300,3823,32245,,32245l,25895v3416,,6109,-812,8065,-2527c10020,21653,10985,19215,10985,16129v,-3099,-965,-5461,-2920,-7176c6109,7252,3416,6350,,6350l,xe" fillcolor="#333" stroked="f" strokeweight="0">
                        <v:stroke miterlimit="83231f" joinstyle="miter" endcap="square"/>
                        <v:path arrowok="t" o:connecttype="custom" o:connectlocs="0,0;139,42;190,154;161,240;81,288;171,341;204,437;151,569;0,615;0,552;90,521;123,437;91,354;0,323;0,259;81,234;110,161;81,90;0,64;0,0" o:connectangles="0,0,0,0,0,0,0,0,0,0,0,0,0,0,0,0,0,0,0,0" textboxrect="0,0,20358,61481"/>
                      </v:shape>
                      <v:shape id="Shape 1582" o:spid="_x0000_s1064" style="position:absolute;left:12220;top:147;width:166;height:331;visibility:visible;mso-wrap-style:square;v-text-anchor:top" coordsize="16650,3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" path="m16650,r,10612l6515,26448r10135,l16650,33129,,33129,,25395,16650,xe" fillcolor="#333" stroked="f" strokeweight="0">
                        <v:stroke miterlimit="83231f" joinstyle="miter" endcap="square"/>
                        <v:path arrowok="t" o:connecttype="custom" o:connectlocs="166,0;166,106;65,264;166,264;166,331;0,331;0,254;166,0" o:connectangles="0,0,0,0,0,0,0,0" textboxrect="0,0,16650,33129"/>
                      </v:shape>
                      <v:shape id="Shape 1583" o:spid="_x0000_s1065" style="position:absolute;left:12386;top:25;width:266;height:593;visibility:visible;mso-wrap-style:square;v-text-anchor:top" coordsize="26581,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" path="m8014,l18110,r,38671l26581,38671r,6680l18110,45351r,13996l10135,59347r,-13996l,45351,,38671r10135,l10135,6998,,22835,,12223,8014,xe" fillcolor="#333" stroked="f" strokeweight="0">
                        <v:stroke miterlimit="83231f" joinstyle="miter" endcap="square"/>
                        <v:path arrowok="t" o:connecttype="custom" o:connectlocs="80,0;181,0;181,386;266,386;266,453;181,453;181,593;101,593;101,453;0,453;0,386;101,386;101,70;0,228;0,122;80,0" o:connectangles="0,0,0,0,0,0,0,0,0,0,0,0,0,0,0,0" textboxrect="0,0,26581,59347"/>
                      </v:shape>
                      <v:shape id="Shape 1584" o:spid="_x0000_s1066" style="position:absolute;top:890;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" path="m,1270737l,e" filled="f" strokecolor="white" strokeweight=".18839mm">
                        <v:stroke miterlimit="83231f" joinstyle="miter" endcap="square"/>
                        <v:path arrowok="t" o:connecttype="custom" o:connectlocs="0,12707;0,0" o:connectangles="0,0" textboxrect="0,0,0,1270737"/>
                      </v:shape>
                      <v:shape id="Shape 1585" o:spid="_x0000_s1067" style="position:absolute;left:12707;top:890;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" path="m,1270737l,e" filled="f" strokecolor="white" strokeweight=".18839mm">
                        <v:stroke miterlimit="83231f" joinstyle="miter" endcap="square"/>
                        <v:path arrowok="t" o:connecttype="custom" o:connectlocs="0,12707;0,0" o:connectangles="0,0" textboxrect="0,0,0,1270737"/>
                      </v:shape>
                      <v:shape id="Shape 1586" o:spid="_x0000_s1068" style="position:absolute;top:13597;width:12707;height:0;visibility:visible;mso-wrap-style:square;v-text-anchor:top" coordsize="127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" path="m,l1270737,e" filled="f" strokecolor="white" strokeweight=".18839mm">
                        <v:stroke miterlimit="83231f" joinstyle="miter" endcap="square"/>
                        <v:path arrowok="t" o:connecttype="custom" o:connectlocs="0,0;12707,0" o:connectangles="0,0" textboxrect="0,0,1270737,0"/>
                      </v:shape>
                      <v:shape id="Shape 1587" o:spid="_x0000_s1069" style="position:absolute;top:890;width:12707;height:0;visibility:visible;mso-wrap-style:square;v-text-anchor:top" coordsize="127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" path="m,l1270737,e" filled="f" strokecolor="white" strokeweight=".18839mm">
                        <v:stroke miterlimit="83231f" joinstyle="miter" endcap="square"/>
                        <v:path arrowok="t" o:connecttype="custom" o:connectlocs="0,0;12707,0" o:connectangles="0,0" textboxrect="0,0,1270737,0"/>
                      </v:shape>
                      <v:shape id="Shape 31864" o:spid="_x0000_s1070" style="position:absolute;left:15676;top:890;width:12708;height:12707;visibility:visible;mso-wrap-style:square;v-text-anchor:top" coordsize="1270737,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" path="m,l1270737,r,1270737l,1270737,,e" fillcolor="#d9d9d9" stroked="f" strokeweight="0">
                        <v:stroke miterlimit="83231f" joinstyle="miter" endcap="square"/>
                        <v:path arrowok="t" o:connecttype="custom" o:connectlocs="0,0;12708,0;12708,12707;0,12707;0,0" o:connectangles="0,0,0,0,0" textboxrect="0,0,1270737,1270737"/>
                      </v:shape>
                      <v:shape id="Picture 1590" o:spid="_x0000_s1071" type="#_x0000_t75" style="position:absolute;left:15676;top:890;width:12708;height:1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">
                        <v:imagedata r:id="rId33" o:title=""/>
                      </v:shape>
                      <v:shape id="Shape 1591" o:spid="_x0000_s1072" style="position:absolute;left:15727;top:162;width:340;height:467;visibility:visible;mso-wrap-style:square;v-text-anchor:top" coordsize="34036,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" path="m17424,v2693,,5207,241,7658,660c27444,1054,29642,1625,31674,2362r,6922c29553,8306,27444,7493,25235,6922,22961,6439,20675,6109,18326,6109v-3670,,-6439,571,-8230,1714c8306,8954,7404,10592,7404,12789v13,1702,660,3010,1956,3988c10668,17755,13271,18733,17183,19545r2527,572c24917,21247,28575,22885,30772,24829v2121,2044,3264,4889,3264,8471c34036,37452,32410,40716,29146,43078v-3251,2439,-7810,3582,-13512,3582c13195,46660,10744,46418,8141,46000,5537,45593,2845,44945,,43967l,36398v2692,1461,5372,2528,7975,3175c10592,40297,13195,40627,15799,40627v3416,,6108,-571,7975,-1701c25565,37783,26543,36068,26543,33871v,-1956,-737,-3505,-2032,-4559c23203,28258,20269,27191,15710,26213r-2515,-572c8636,24676,5296,23203,3340,21247,1308,19291,330,16612,330,13107,330,8954,1791,5702,4724,3416,7658,1143,11887,,17424,xe" fillcolor="#333" stroked="f" strokeweight="0">
                        <v:stroke miterlimit="83231f" joinstyle="miter" endcap="square"/>
                        <v:path arrowok="t" o:connecttype="custom" o:connectlocs="174,0;251,7;316,24;316,93;252,69;183,61;101,78;74,128;94,168;172,196;197,201;307,249;340,333;291,431;156,467;81,460;0,440;0,364;80,396;158,407;237,390;265,339;245,293;157,262;132,257;33,213;3,131;47,34;174,0" o:connectangles="0,0,0,0,0,0,0,0,0,0,0,0,0,0,0,0,0,0,0,0,0,0,0,0,0,0,0,0,0" textboxrect="0,0,34036,46660"/>
                      </v:shape>
                      <v:shape id="Shape 1592" o:spid="_x0000_s1073" style="position:absolute;left:16152;top:162;width:352;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" path="m22390,v2273,,4483,241,6592,736c31102,1219,33223,1879,35255,2768r,6846c33134,8471,31102,7658,28982,7086,26873,6515,24828,6185,22720,6185v-4724,,-8470,1549,-11074,4559c9042,13754,7734,17996,7734,23368v,5448,1308,9690,3912,12700c14250,39078,17996,40551,22720,40551v2108,,4153,-241,6262,-813c31102,39167,33134,38265,35255,37135r,6756c33134,44856,31026,45593,28905,45999v-2197,407,-4559,661,-6997,661c15227,46647,9855,44615,5943,40386,1956,36233,,30531,,23368,,16116,1956,10426,5943,6274,9932,2121,15392,,22390,xe" fillcolor="#333" stroked="f" strokeweight="0">
                        <v:stroke miterlimit="83231f" joinstyle="miter" endcap="square"/>
                        <v:path arrowok="t" o:connecttype="custom" o:connectlocs="224,0;289,7;352,28;352,96;289,71;227,62;116,108;77,234;116,361;227,406;289,398;352,372;352,439;289,460;219,467;59,404;0,234;59,63;224,0" o:connectangles="0,0,0,0,0,0,0,0,0,0,0,0,0,0,0,0,0,0,0" textboxrect="0,0,35255,46660"/>
                      </v:shape>
                      <v:shape id="Shape 1593" o:spid="_x0000_s1074" style="position:absolute;left:16604;top:340;width:188;height:289;visibility:visible;mso-wrap-style:square;v-text-anchor:top" coordsize="18809,2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" path="m18809,r,6090l10744,7422c8458,8807,7328,11093,7328,14344v,2603,813,4724,2514,6197c11557,22078,13919,22815,16853,22815r1956,-865l18809,28041r-3912,806c10338,28835,6667,27615,3988,25101,1295,22573,,19157,,14839,,9873,1625,6127,5042,3523l18809,xe" fillcolor="#333" stroked="f" strokeweight="0">
                        <v:stroke miterlimit="83231f" joinstyle="miter" endcap="square"/>
                        <v:path arrowok="t" o:connecttype="custom" o:connectlocs="188,0;188,61;107,74;73,144;98,206;168,229;188,220;188,281;149,289;40,251;0,149;50,35;188,0" o:connectangles="0,0,0,0,0,0,0,0,0,0,0,0,0" textboxrect="0,0,18809,28847"/>
                      </v:shape>
                      <v:shape id="Shape 1594" o:spid="_x0000_s1075" style="position:absolute;left:16636;top:162;width:156;height:99;visibility:visible;mso-wrap-style:square;v-text-anchor:top" coordsize="15558,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" path="m15139,r419,147l15558,6526,14415,6185v-2604,,-5055,330,-7493,978c4483,7810,2197,8712,,9855l,3099c2604,2121,5207,1308,7734,813,10262,330,12700,,15139,xe" fillcolor="#333" stroked="f" strokeweight="0">
                        <v:stroke miterlimit="83231f" joinstyle="miter" endcap="square"/>
                        <v:path arrowok="t" o:connecttype="custom" o:connectlocs="152,0;156,1;156,66;145,62;69,72;0,99;0,31;78,8;152,0" o:connectangles="0,0,0,0,0,0,0,0,0" textboxrect="0,0,15558,9855"/>
                      </v:shape>
                      <v:shape id="Shape 1595" o:spid="_x0000_s1076" style="position:absolute;left:16792;top:164;width:188;height:457;visibility:visible;mso-wrap-style:square;v-text-anchor:top" coordsize="18796,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" path="m,l13996,4895v3175,3341,4800,8395,4800,15151l18796,45446r-7315,l11481,38690c9766,41459,7646,43414,5207,44634l,45707,,39616,7811,36163v2438,-2845,3670,-6668,3670,-11481l11481,23056r-7252,l,23756,,17666r1219,-312l11481,17354r,-724c11481,13290,10338,10687,8141,8807l,6379,,xe" fillcolor="#333" stroked="f" strokeweight="0">
                        <v:stroke miterlimit="83231f" joinstyle="miter" endcap="square"/>
                        <v:path arrowok="t" o:connecttype="custom" o:connectlocs="0,0;140,49;188,200;188,454;115,454;115,387;52,446;0,457;0,396;78,362;115,247;115,231;42,231;0,238;0,177;12,174;115,174;115,166;81,88;0,64;0,0" o:connectangles="0,0,0,0,0,0,0,0,0,0,0,0,0,0,0,0,0,0,0,0,0" textboxrect="0,0,18796,45707"/>
                      </v:shape>
                      <v:shape id="Shape 31865" o:spid="_x0000_s1077" style="position:absolute;left:17131;width:91;height:618;visibility:visible;mso-wrap-style:square;v-text-anchor:top" coordsize="9144,6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" path="m,l9144,r,61879l,61879,,e" fillcolor="#333" stroked="f" strokeweight="0">
                        <v:stroke miterlimit="83231f" joinstyle="miter" endcap="square"/>
                        <v:path arrowok="t" o:connecttype="custom" o:connectlocs="0,0;91,0;91,618;0,618;0,0" o:connectangles="0,0,0,0,0" textboxrect="0,0,9144,61879"/>
                      </v:shape>
                      <v:shape id="Shape 1597" o:spid="_x0000_s1078" style="position:absolute;left:17325;top:166;width:209;height:455;visibility:visible;mso-wrap-style:square;v-text-anchor:top" coordsize="20930,4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" path="m20930,r,6173l12141,9327c9703,11600,8230,14852,7900,19005r13030,l20930,24707r-13272,c7988,29761,9449,33660,12217,36276r8713,3003l20930,45491,6198,40175c2045,36111,,30485,,23411,13,16160,1956,10381,5867,6063l20930,xe" fillcolor="#333" stroked="f" strokeweight="0">
                        <v:stroke miterlimit="83231f" joinstyle="miter" endcap="square"/>
                        <v:path arrowok="t" o:connecttype="custom" o:connectlocs="209,0;209,62;121,93;79,190;209,190;209,247;76,247;122,363;209,393;209,455;62,402;0,234;59,61;209,0" o:connectangles="0,0,0,0,0,0,0,0,0,0,0,0,0,0" textboxrect="0,0,20930,45491"/>
                      </v:shape>
                      <v:shape id="Shape 1598" o:spid="_x0000_s1079" style="position:absolute;left:17534;top:526;width:187;height:103;visibility:visible;mso-wrap-style:square;v-text-anchor:top" coordsize="18643,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" path="m18643,r,6921c16040,8065,13360,8966,10592,9449v-2769,482,-5626,812,-8395,812l,9468,,3256r2603,897c5372,4153,8141,3835,10744,3175,13360,2527,16040,1473,18643,xe" fillcolor="#333" stroked="f" strokeweight="0">
                        <v:stroke miterlimit="83231f" joinstyle="miter" endcap="square"/>
                        <v:path arrowok="t" o:connecttype="custom" o:connectlocs="187,0;187,69;106,95;22,103;0,95;0,33;26,42;108,32;187,0" o:connectangles="0,0,0,0,0,0,0,0,0" textboxrect="0,0,18643,10261"/>
                      </v:shape>
                      <v:shape id="Shape 1599" o:spid="_x0000_s1080" style="position:absolute;left:17534;top:162;width:204;height:251;visibility:visible;mso-wrap-style:square;v-text-anchor:top" coordsize="20358,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" path="m901,c6921,,11646,1943,15151,5778v3416,3899,5207,9119,5207,15710l20358,25070,,25070,,19367r13030,c12954,15380,11811,12205,9690,9766,7493,7404,4559,6185,978,6185l,6536,,363,901,xe" fillcolor="#333" stroked="f" strokeweight="0">
                        <v:stroke miterlimit="83231f" joinstyle="miter" endcap="square"/>
                        <v:path arrowok="t" o:connecttype="custom" o:connectlocs="9,0;152,58;204,215;204,251;0,251;0,194;131,194;97,98;10,62;0,65;0,4;9,0" o:connectangles="0,0,0,0,0,0,0,0,0,0,0,0" textboxrect="0,0,20358,25070"/>
                      </v:shape>
                      <v:shape id="Shape 1600" o:spid="_x0000_s1081" style="position:absolute;left:18059;width:283;height:618;visibility:visible;mso-wrap-style:square;v-text-anchor:top" coordsize="28334,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" path="m21412,r6922,l28334,6109r-6998,c18720,6109,16853,6680,15875,7734v-1054,1054,-1550,2934,-1550,5703l14325,17348r12053,l26378,23038r-12053,l14325,61875r-7327,l6998,23038,,23038,,17348r6998,l6998,14250v,-4890,1143,-8548,3416,-10834c12700,1143,16370,,21412,xe" fillcolor="#333" stroked="f" strokeweight="0">
                        <v:stroke miterlimit="83231f" joinstyle="miter" endcap="square"/>
                        <v:path arrowok="t" o:connecttype="custom" o:connectlocs="214,0;283,0;283,61;213,61;159,77;143,134;143,173;263,173;263,230;143,230;143,618;70,618;70,230;0,230;0,173;70,173;70,142;104,34;214,0" o:connectangles="0,0,0,0,0,0,0,0,0,0,0,0,0,0,0,0,0,0,0" textboxrect="0,0,28334,61875"/>
                      </v:shape>
                      <v:shape id="Shape 1601" o:spid="_x0000_s1082" style="position:absolute;left:18376;top:340;width:188;height:289;visibility:visible;mso-wrap-style:square;v-text-anchor:top" coordsize="18809,2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" path="m18809,r,6090l10744,7422c8471,8807,7328,11093,7328,14344v,2603,813,4724,2514,6197c11557,22078,13919,22815,16853,22815r1956,-865l18809,28041r-3912,806c10338,28835,6667,27615,3988,25101,1295,22573,,19157,,14839,,9873,1625,6127,5042,3523l18809,xe" fillcolor="#333" stroked="f" strokeweight="0">
                        <v:stroke miterlimit="83231f" joinstyle="miter" endcap="square"/>
                        <v:path arrowok="t" o:connecttype="custom" o:connectlocs="188,0;188,61;107,74;73,144;98,206;168,229;188,220;188,281;149,289;40,251;0,149;50,35;188,0" o:connectangles="0,0,0,0,0,0,0,0,0,0,0,0,0" textboxrect="0,0,18809,28847"/>
                      </v:shape>
                      <v:shape id="Shape 1602" o:spid="_x0000_s1083" style="position:absolute;left:18408;top:162;width:156;height:99;visibility:visible;mso-wrap-style:square;v-text-anchor:top" coordsize="15558,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" path="m15151,r407,142l15558,6526,14415,6185v-2604,,-5055,330,-7493,978c4483,7810,2197,8712,,9855l,3099c2604,2121,5207,1308,7734,813,10262,330,12700,,15151,xe" fillcolor="#333" stroked="f" strokeweight="0">
                        <v:stroke miterlimit="83231f" joinstyle="miter" endcap="square"/>
                        <v:path arrowok="t" o:connecttype="custom" o:connectlocs="152,0;156,1;156,66;145,62;69,72;0,99;0,31;78,8;152,0" o:connectangles="0,0,0,0,0,0,0,0,0" textboxrect="0,0,15558,9855"/>
                      </v:shape>
                      <v:shape id="Shape 1603" o:spid="_x0000_s1084" style="position:absolute;left:18564;top:164;width:188;height:457;visibility:visible;mso-wrap-style:square;v-text-anchor:top" coordsize="18809,4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" path="m,l13995,4900v3175,3340,4814,8394,4814,15151l18809,45451r-7328,l11481,38694c9766,41463,7645,43419,5207,44638l,45711,,39620,7810,36167v2439,-2845,3658,-6668,3658,-11481l11481,23061r-7252,l,23760,,17670r1219,-312l11481,17358r,-724c11481,13294,10337,10691,8141,8811l,6384,,xe" fillcolor="#333" stroked="f" strokeweight="0">
                        <v:stroke miterlimit="83231f" joinstyle="miter" endcap="square"/>
                        <v:path arrowok="t" o:connecttype="custom" o:connectlocs="0,0;140,49;188,200;188,454;115,454;115,387;52,446;0,457;0,396;78,362;115,247;115,231;42,231;0,238;0,177;12,174;115,174;115,166;81,88;0,64;0,0" o:connectangles="0,0,0,0,0,0,0,0,0,0,0,0,0,0,0,0,0,0,0,0,0" textboxrect="0,0,18809,45711"/>
                      </v:shape>
                      <v:shape id="Shape 1604" o:spid="_x0000_s1085" style="position:absolute;left:18871;top:162;width:352;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" path="m22390,v2286,,4483,241,6592,736c31102,1219,33223,1879,35255,2768r,6846c33134,8471,31102,7658,28982,7086,26873,6515,24828,6185,22720,6185v-4724,,-8470,1549,-11074,4559c9042,13754,7734,17996,7734,23368v,5448,1308,9690,3912,12700c14250,39078,17996,40551,22720,40551v2108,,4153,-241,6262,-813c31102,39167,33134,38265,35255,37135r,6756c33134,44856,31026,45593,28905,45999v-2197,407,-4559,661,-6997,661c15227,46647,9855,44615,5943,40386,1956,36233,,30531,,23368,,16116,1956,10426,5943,6274,9932,2121,15392,,22390,xe" fillcolor="#333" stroked="f" strokeweight="0">
                        <v:stroke miterlimit="83231f" joinstyle="miter" endcap="square"/>
                        <v:path arrowok="t" o:connecttype="custom" o:connectlocs="224,0;289,7;352,28;352,96;289,71;227,62;116,108;77,234;116,361;227,406;289,398;352,372;352,439;289,460;219,467;59,404;0,234;59,63;224,0" o:connectangles="0,0,0,0,0,0,0,0,0,0,0,0,0,0,0,0,0,0,0" textboxrect="0,0,35255,46660"/>
                      </v:shape>
                      <v:shape id="Shape 1605" o:spid="_x0000_s1086" style="position:absolute;left:19296;top:47;width:277;height:571;visibility:visible;mso-wrap-style:square;v-text-anchor:top" coordsize="27762,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" path="m5372,r7328,l12700,12624r15062,l27762,18326r-15062,l12700,42507v,3658,483,6020,1460,6998c15138,50559,17170,51054,20269,51054r7493,l27762,57163r-7493,c14567,57163,10668,56096,8547,53988,6426,51867,5372,48044,5372,42507r,-24181l,18326,,12624r5372,l5372,xe" fillcolor="#333" stroked="f" strokeweight="0">
                        <v:stroke miterlimit="83231f" joinstyle="miter" endcap="square"/>
                        <v:path arrowok="t" o:connecttype="custom" o:connectlocs="54,0;127,0;127,126;277,126;277,183;127,183;127,425;141,495;202,510;277,510;277,571;202,571;85,539;54,425;54,183;0,183;0,126;54,126;54,0" o:connectangles="0,0,0,0,0,0,0,0,0,0,0,0,0,0,0,0,0,0,0" textboxrect="0,0,27762,57163"/>
                      </v:shape>
                      <v:shape id="Shape 1606" o:spid="_x0000_s1087" style="position:absolute;left:19638;top:162;width:204;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" path="m20434,r,6185c16523,6185,13437,7734,11151,10820,8877,13919,7734,18072,7734,23368v,5372,1055,9525,3341,12611c13348,39078,16447,40551,20434,40551r,6096c14008,46647,8954,44615,5372,40462,1791,36385,,30696,,23368,,16040,1791,10338,5372,6185,8954,2108,13996,,20434,xe" fillcolor="#333" stroked="f" strokeweight="0">
                        <v:stroke miterlimit="83231f" joinstyle="miter" endcap="square"/>
                        <v:path arrowok="t" o:connecttype="custom" o:connectlocs="204,0;204,62;111,108;77,234;111,360;204,406;204,467;54,405;0,234;54,62;204,0" o:connectangles="0,0,0,0,0,0,0,0,0,0,0" textboxrect="0,0,20434,46647"/>
                      </v:shape>
                      <v:shape id="Shape 1607" o:spid="_x0000_s1088" style="position:absolute;left:19842;top:162;width:204;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" path="m,c6350,,11316,2121,14986,6185v3581,4153,5448,9855,5448,17183c20434,30696,18567,36398,14986,40462,11316,44615,6350,46647,,46647l,40551v3912,-13,6998,-1473,9284,-4572c11557,32893,12700,28740,12700,23368v,-5220,-1143,-9449,-3416,-12548c6998,7734,3912,6185,,6185l,xe" fillcolor="#333" stroked="f" strokeweight="0">
                        <v:stroke miterlimit="83231f" joinstyle="miter" endcap="square"/>
                        <v:path arrowok="t" o:connecttype="custom" o:connectlocs="0,0;150,62;204,234;150,405;0,467;0,406;93,360;127,234;93,108;0,62;0,0" o:connectangles="0,0,0,0,0,0,0,0,0,0,0" textboxrect="0,0,20434,46647"/>
                      </v:shape>
                      <v:shape id="Shape 1608" o:spid="_x0000_s1089" style="position:absolute;left:20165;top:162;width:261;height:456;visibility:visible;mso-wrap-style:square;v-text-anchor:top" coordsize="26060,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" path="m22314,v495,,1054,89,1714,89c24600,165,25248,241,26060,407r,7493c25248,7417,24346,7087,23368,6845v-978,-165,-2032,-330,-3175,-330c16040,6515,12865,7900,10668,10592,8395,13272,7328,17107,7328,22149r13,23444l,45593,,1054r7341,l7341,7976c8801,5296,10833,3264,13272,1956,15723,648,18733,,22314,xe" fillcolor="#333" stroked="f" strokeweight="0">
                        <v:stroke miterlimit="83231f" joinstyle="miter" endcap="square"/>
                        <v:path arrowok="t" o:connecttype="custom" o:connectlocs="223,0;241,1;261,4;261,79;234,68;202,65;107,106;73,222;74,456;0,456;0,11;74,11;74,80;133,20;223,0" o:connectangles="0,0,0,0,0,0,0,0,0,0,0,0,0,0,0" textboxrect="0,0,26060,45593"/>
                      </v:shape>
                      <v:shape id="Shape 31866" o:spid="_x0000_s1090" style="position:absolute;left:20771;top:411;width:510;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" path="m,l50970,r,9144l,9144,,e" fillcolor="#333" stroked="f" strokeweight="0">
                        <v:stroke miterlimit="83231f" joinstyle="miter" endcap="square"/>
                        <v:path arrowok="t" o:connecttype="custom" o:connectlocs="0,0;510,0;510,91;0,91;0,0" o:connectangles="0,0,0,0,0" textboxrect="0,0,50970,9144"/>
                      </v:shape>
                      <v:shape id="Shape 31867" o:spid="_x0000_s1091" style="position:absolute;left:20771;top:249;width:510;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" path="m,l50970,r,9144l,9144,,e" fillcolor="#333" stroked="f" strokeweight="0">
                        <v:stroke miterlimit="83231f" joinstyle="miter" endcap="square"/>
                        <v:path arrowok="t" o:connecttype="custom" o:connectlocs="0,0;510,0;510,91;0,91;0,0" o:connectangles="0,0,0,0,0" textboxrect="0,0,50970,9144"/>
                      </v:shape>
                      <v:shape id="Shape 1611" o:spid="_x0000_s1092" style="position:absolute;left:21688;top:14;width:391;height:615;visibility:visible;mso-wrap-style:square;v-text-anchor:top" coordsize="39091,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" path="m17920,v6020,,10820,1384,14401,4153c35916,6909,37706,10655,37706,15380v,3263,-978,6032,-2857,8305c32982,25972,30290,27597,26873,28410v3823,813,6833,2527,8953,5131c37948,36144,39091,39408,39091,43155v,5854,-2045,10413,-6033,13588c28994,59918,23292,61468,15875,61468v-2515,,-5131,-241,-7734,-736c5537,60325,2768,59601,,58623l,50876v2197,1308,4648,2286,7328,2934c9931,54470,12700,54788,15634,54788v5054,,8877,-978,11481,-2921c29718,49911,31102,46977,31102,43155v,-3430,-1219,-6198,-3657,-8154c25006,33045,21577,31991,17183,31991r-6922,l10261,25400r7252,c21412,25400,24435,24663,26543,23038v2121,-1550,3175,-3823,3175,-6833c29718,13183,28575,10820,26467,9195,24270,7569,21171,6757,17183,6757v-2197,,-4559,241,-7087,723c7582,7975,4800,8712,1791,9690r,-7175c4813,1702,7658,1054,10338,648,12954,241,15468,,17920,xe" fillcolor="#333" stroked="f" strokeweight="0">
                        <v:stroke miterlimit="83231f" joinstyle="miter" endcap="square"/>
                        <v:path arrowok="t" o:connecttype="custom" o:connectlocs="179,0;323,42;377,154;349,237;269,284;358,336;391,432;331,568;159,615;81,608;0,587;0,509;73,538;156,548;271,519;311,432;275,350;172,320;103,320;103,254;175,254;265,230;297,162;265,92;172,68;101,75;18,97;18,25;103,6;179,0" o:connectangles="0,0,0,0,0,0,0,0,0,0,0,0,0,0,0,0,0,0,0,0,0,0,0,0,0,0,0,0,0,0" textboxrect="0,0,39091,61468"/>
                      </v:shape>
                      <v:shape id="Shape 1612" o:spid="_x0000_s1093" style="position:absolute;left:22206;top:517;width:117;height:195;visibility:visible;mso-wrap-style:square;v-text-anchor:top" coordsize="11646,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" path="m3264,r8382,l11646,6845,5131,19457,,19457,3264,6845,3264,xe" fillcolor="#333" stroked="f" strokeweight="0">
                        <v:stroke miterlimit="83231f" joinstyle="miter" endcap="square"/>
                        <v:path arrowok="t" o:connecttype="custom" o:connectlocs="33,0;117,0;117,69;52,195;0,195;33,69;33,0" o:connectangles="0,0,0,0,0,0,0" textboxrect="0,0,11646,19457"/>
                      </v:shape>
                      <v:shape id="Shape 1613" o:spid="_x0000_s1094" style="position:absolute;left:22741;top:25;width:190;height:593;visibility:visible;mso-wrap-style:square;v-text-anchor:top" coordsize="18974,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" path="m,l18161,r813,246l18974,6868r-813,-277l8065,6591r,22314l18161,28905r813,-269l18974,35255r-813,242l8065,35497r,23850l,59347,,xe" fillcolor="#333" stroked="f" strokeweight="0">
                        <v:stroke miterlimit="83231f" joinstyle="miter" endcap="square"/>
                        <v:path arrowok="t" o:connecttype="custom" o:connectlocs="0,0;182,0;190,2;190,69;182,66;81,66;81,289;182,289;190,286;190,352;182,355;81,355;81,593;0,593;0,0" o:connectangles="0,0,0,0,0,0,0,0,0,0,0,0,0,0,0" textboxrect="0,0,18974,59347"/>
                      </v:shape>
                      <v:shape id="Shape 1614" o:spid="_x0000_s1095" style="position:absolute;left:22931;top:27;width:194;height:350;visibility:visible;mso-wrap-style:square;v-text-anchor:top" coordsize="19380,3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" path="m,l14249,4313v3417,3010,5131,7405,5131,13183c19380,23363,17666,27846,14249,30768l,35009,,28390,7810,25802v2045,-1956,3099,-4712,3099,-8306c10909,13915,9855,11235,7810,9279l,6622,,xe" fillcolor="#333" stroked="f" strokeweight="0">
                        <v:stroke miterlimit="83231f" joinstyle="miter" endcap="square"/>
                        <v:path arrowok="t" o:connecttype="custom" o:connectlocs="0,0;143,43;194,175;143,308;0,350;0,284;78,258;109,175;78,93;0,66;0,0" o:connectangles="0,0,0,0,0,0,0,0,0,0,0" textboxrect="0,0,19380,35009"/>
                      </v:shape>
                      <v:shape id="Shape 1615" o:spid="_x0000_s1096" style="position:absolute;left:23206;top:14;width:418;height:615;visibility:visible;mso-wrap-style:square;v-text-anchor:top" coordsize="41770,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" path="m20841,v2768,,5537,241,8470,737c32169,1219,35090,2032,38189,3010r,7810c35090,9360,32245,8306,29553,7569,26784,6922,24181,6515,21742,6515v-4394,,-7823,889,-10185,2515c9207,10744,8064,13183,8064,16282v,2603,724,4648,2362,5943c11976,23609,14986,24663,19380,25489r4889,965c30213,27597,34607,29629,37452,32487v2858,2933,4318,6756,4318,11556c41770,49822,39814,54140,35992,57074v-3912,2934,-9525,4394,-16942,4394c16205,61468,13195,61151,10020,60579,6845,60008,3581,59106,241,57810r,-8305c3505,51372,6680,52756,9766,53658v3099,977,6198,1384,9284,1384c23609,55042,27114,54140,29642,52350v2438,-1791,3746,-4318,3746,-7735c33388,41682,32486,39408,30696,37783,28905,36144,25971,34925,21907,34112r-4889,-978c10998,31991,6680,30125,3988,27521,1308,24993,,21488,,16929,,11722,1791,7569,5537,4559,9207,1550,14325,,20841,xe" fillcolor="#333" stroked="f" strokeweight="0">
                        <v:stroke miterlimit="83231f" joinstyle="miter" endcap="square"/>
                        <v:path arrowok="t" o:connecttype="custom" o:connectlocs="209,0;293,7;382,30;382,108;296,76;218,65;116,90;81,163;104,222;194,255;243,265;375,325;418,441;360,571;191,615;100,606;2,578;2,495;98,537;191,551;297,524;334,446;307,378;219,341;170,332;40,275;0,169;55,46;209,0" o:connectangles="0,0,0,0,0,0,0,0,0,0,0,0,0,0,0,0,0,0,0,0,0,0,0,0,0,0,0,0,0" textboxrect="0,0,41770,61468"/>
                      </v:shape>
                      <v:shape id="Shape 1616" o:spid="_x0000_s1097" style="position:absolute;left:23749;top:25;width:450;height:593;visibility:visible;mso-wrap-style:square;v-text-anchor:top" coordsize="44945,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" path="m,l10820,,37122,49670,37122,r7823,l44945,59360r-10833,l7810,9690r,49670l,59360,,xe" fillcolor="#333" stroked="f" strokeweight="0">
                        <v:stroke miterlimit="83231f" joinstyle="miter" endcap="square"/>
                        <v:path arrowok="t" o:connecttype="custom" o:connectlocs="0,0;108,0;372,496;372,0;450,0;450,593;342,593;78,97;78,593;0,593;0,0" o:connectangles="0,0,0,0,0,0,0,0,0,0,0" textboxrect="0,0,44945,59360"/>
                      </v:shape>
                      <v:shape id="Shape 1617" o:spid="_x0000_s1098" style="position:absolute;left:24358;top:25;width:190;height:593;visibility:visible;mso-wrap-style:square;v-text-anchor:top" coordsize="18974,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" path="m,l18161,r813,227l18974,6842r-813,-251l8064,6591r,21095l18161,27686r813,-251l18974,34845r-2198,-568l8064,34277r,25083l,59360,,xe" fillcolor="#333" stroked="f" strokeweight="0">
                        <v:stroke miterlimit="83231f" joinstyle="miter" endcap="square"/>
                        <v:path arrowok="t" o:connecttype="custom" o:connectlocs="0,0;182,0;190,2;190,68;182,66;81,66;81,277;182,277;190,274;190,348;168,342;81,342;81,593;0,593;0,0" o:connectangles="0,0,0,0,0,0,0,0,0,0,0,0,0,0,0" textboxrect="0,0,18974,59360"/>
                      </v:shape>
                      <v:shape id="Shape 1618" o:spid="_x0000_s1099" style="position:absolute;left:24548;top:27;width:273;height:591;visibility:visible;mso-wrap-style:square;v-text-anchor:top" coordsize="27280,5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" path="m,l14338,4002v3340,2858,5042,7176,5042,12865c19380,20614,18491,23789,16777,26240v-1791,2438,-4318,4153,-7569,5042c10909,31929,12624,33162,14250,35028v1638,1956,3263,4560,4889,7900l27280,59133r-8636,l11075,43905c9119,39994,7163,37302,5372,36006l,34618,,27208,7900,24767v1955,-1791,3009,-4395,3009,-7900c10909,13451,9855,10847,7900,9057l,6615,,xe" fillcolor="#333" stroked="f" strokeweight="0">
                        <v:stroke miterlimit="83231f" joinstyle="miter" endcap="square"/>
                        <v:path arrowok="t" o:connecttype="custom" o:connectlocs="0,0;143,40;194,169;168,262;92,313;143,350;192,429;273,591;187,591;111,439;54,360;0,346;0,272;79,248;109,169;79,91;0,66;0,0" o:connectangles="0,0,0,0,0,0,0,0,0,0,0,0,0,0,0,0,0,0" textboxrect="0,0,27280,59133"/>
                      </v:shape>
                      <v:shape id="Shape 31868" o:spid="_x0000_s1100" style="position:absolute;left:25190;top:411;width:509;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" path="m,l50970,r,9144l,9144,,e" fillcolor="#333" stroked="f" strokeweight="0">
                        <v:stroke miterlimit="83231f" joinstyle="miter" endcap="square"/>
                        <v:path arrowok="t" o:connecttype="custom" o:connectlocs="0,0;509,0;509,91;0,91;0,0" o:connectangles="0,0,0,0,0" textboxrect="0,0,50970,9144"/>
                      </v:shape>
                      <v:shape id="Shape 31869" o:spid="_x0000_s1101" style="position:absolute;left:25190;top:249;width:509;height:91;visibility:visible;mso-wrap-style:square;v-text-anchor:top" coordsize="50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" path="m,l50970,r,9144l,9144,,e" fillcolor="#333" stroked="f" strokeweight="0">
                        <v:stroke miterlimit="83231f" joinstyle="miter" endcap="square"/>
                        <v:path arrowok="t" o:connecttype="custom" o:connectlocs="0,0;509,0;509,91;0,91;0,0" o:connectangles="0,0,0,0,0" textboxrect="0,0,50970,9144"/>
                      </v:shape>
                      <v:shape id="Shape 1621" o:spid="_x0000_s1102" style="position:absolute;left:26104;top:14;width:377;height:604;visibility:visible;mso-wrap-style:square;v-text-anchor:top" coordsize="37693,6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" path="m17183,v6109,,10985,1550,14656,4648c35497,7734,37376,11811,37376,16942v,2438,-495,4800,-1384,6921c35090,26060,33465,28664,31026,31598v-660,812,-2768,3010,-6350,6667c21095,41935,16116,47066,9690,53658r28003,l37693,60414,,60414,,53658c3010,50559,7163,46330,12459,40958v5207,-5296,8547,-8713,9931,-10262c24993,27851,26784,25400,27762,23368v978,-1956,1550,-3988,1550,-5943c29312,14338,28168,11722,25972,9766,23775,7823,20930,6757,17348,6757v-2527,,-5220,495,-7988,1308c6604,8954,3582,10262,407,12052r,-8140c3670,2604,6680,1626,9449,978,12217,330,14821,,17183,xe" fillcolor="#333" stroked="f" strokeweight="0">
                        <v:stroke miterlimit="83231f" joinstyle="miter" endcap="square"/>
                        <v:path arrowok="t" o:connecttype="custom" o:connectlocs="172,0;318,46;374,169;360,239;310,316;247,383;97,536;377,536;377,604;0,604;0,536;125,409;224,307;278,234;293,174;260,98;174,68;94,81;4,120;4,39;95,10;172,0" o:connectangles="0,0,0,0,0,0,0,0,0,0,0,0,0,0,0,0,0,0,0,0,0,0" textboxrect="0,0,37693,60414"/>
                      </v:shape>
                      <v:shape id="Shape 1622" o:spid="_x0000_s1103" style="position:absolute;left:26652;top:533;width:159;height:96;visibility:visible;mso-wrap-style:square;v-text-anchor:top" coordsize="15958,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" path="m,c1956,978,3988,1715,6109,2197v2032,495,4064,737,6108,737l15958,1288r,6739l12535,9614c10503,9601,8471,9360,6426,9042,4318,8712,2197,8141,,7328l,xe" fillcolor="#333" stroked="f" strokeweight="0">
                        <v:stroke miterlimit="83231f" joinstyle="miter" endcap="square"/>
                        <v:path arrowok="t" o:connecttype="custom" o:connectlocs="0,0;61,22;122,29;159,13;159,80;125,96;64,90;0,73;0,0" o:connectangles="0,0,0,0,0,0,0,0,0" textboxrect="0,0,15958,9614"/>
                      </v:shape>
                      <v:shape id="Shape 1623" o:spid="_x0000_s1104" style="position:absolute;left:26614;top:14;width:197;height:403;visibility:visible;mso-wrap-style:square;v-text-anchor:top" coordsize="19780,4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" path="m19780,r,6350l11227,10094c9118,12533,8052,15962,8052,20191v13,4318,1066,7734,3175,10173l19780,34031r,6165l19291,40308v-6020,,-10744,-1791,-14160,-5373c1702,31341,,26465,,20191,,14171,1791,9282,5372,5535l19780,xe" fillcolor="#333" stroked="f" strokeweight="0">
                        <v:stroke miterlimit="83231f" joinstyle="miter" endcap="square"/>
                        <v:path arrowok="t" o:connecttype="custom" o:connectlocs="197,0;197,63;112,101;80,202;112,304;197,340;197,402;192,403;51,349;0,202;54,55;197,0" o:connectangles="0,0,0,0,0,0,0,0,0,0,0,0" textboxrect="0,0,19780,40308"/>
                      </v:shape>
                      <v:shape id="Shape 1624" o:spid="_x0000_s1105" style="position:absolute;left:26811;top:14;width:212;height:599;visibility:visible;mso-wrap-style:square;v-text-anchor:top" coordsize="21165,5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" path="m6,c6839,,12135,2692,15716,7900v3582,5295,5449,12953,5449,22885c21165,40221,18891,47638,14497,53175l,59894,,53155,8299,49505v2782,-3582,4407,-8954,4890,-16282c11563,35497,9608,37300,7322,38519l,40198,,34034r6,2c3588,34036,6433,32817,8553,30366v2109,-2439,3175,-5855,3175,-10173c11728,15964,10662,12548,8553,10097,6433,7658,3588,6350,6,6350r-6,3l,2,6,xe" fillcolor="#333" stroked="f" strokeweight="0">
                        <v:stroke miterlimit="83231f" joinstyle="miter" endcap="square"/>
                        <v:path arrowok="t" o:connecttype="custom" o:connectlocs="0,0;157,79;212,308;145,532;0,599;0,532;83,495;132,332;73,385;0,402;0,340;0,340;86,304;117,202;86,101;0,64;0,64;0,0;0,0" o:connectangles="0,0,0,0,0,0,0,0,0,0,0,0,0,0,0,0,0,0,0" textboxrect="0,0,21165,59894"/>
                      </v:shape>
                      <v:shape id="Shape 31870" o:spid="_x0000_s1106" style="position:absolute;left:27167;top:517;width:92;height:101;visibility:visible;mso-wrap-style:square;v-text-anchor:top" coordsize="914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" path="m,l9144,r,10096l,10096,,e" fillcolor="#333" stroked="f" strokeweight="0">
                        <v:stroke miterlimit="83231f" joinstyle="miter" endcap="square"/>
                        <v:path arrowok="t" o:connecttype="custom" o:connectlocs="0,0;92,0;92,101;0,101;0,0" o:connectangles="0,0,0,0,0" textboxrect="0,0,9144,10096"/>
                      </v:shape>
                      <v:shape id="Shape 1626" o:spid="_x0000_s1107" style="position:absolute;left:27429;top:25;width:353;height:593;visibility:visible;mso-wrap-style:square;v-text-anchor:top" coordsize="35344,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" path="m14173,r8052,l22225,52603r13119,l35344,59360r-34201,l1143,52603r13107,l14250,7328,,10185,,2858,14173,xe" fillcolor="#333" stroked="f" strokeweight="0">
                        <v:stroke miterlimit="83231f" joinstyle="miter" endcap="square"/>
                        <v:path arrowok="t" o:connecttype="custom" o:connectlocs="142,0;222,0;222,525;353,525;353,593;11,593;11,525;142,525;142,73;0,102;0,29;142,0" o:connectangles="0,0,0,0,0,0,0,0,0,0,0,0" textboxrect="0,0,35344,59360"/>
                      </v:shape>
                      <v:shape id="Shape 1627" o:spid="_x0000_s1108" style="position:absolute;left:27924;top:25;width:382;height:593;visibility:visible;mso-wrap-style:square;v-text-anchor:top" coordsize="3818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" path="m,l38189,r,3416l16612,59360r-8395,l28499,6757,,6757,,xe" fillcolor="#333" stroked="f" strokeweight="0">
                        <v:stroke miterlimit="83231f" joinstyle="miter" endcap="square"/>
                        <v:path arrowok="t" o:connecttype="custom" o:connectlocs="0,0;382,0;382,34;166,593;82,593;285,68;0,68;0,0" o:connectangles="0,0,0,0,0,0,0,0" textboxrect="0,0,38189,59360"/>
                      </v:shape>
                      <v:shape id="Shape 1628" o:spid="_x0000_s1109" style="position:absolute;left:15676;top:890;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" path="m,1270737l,e" filled="f" strokecolor="white" strokeweight=".18839mm">
                        <v:stroke miterlimit="83231f" joinstyle="miter" endcap="square"/>
                        <v:path arrowok="t" o:connecttype="custom" o:connectlocs="0,12707;0,0" o:connectangles="0,0" textboxrect="0,0,0,1270737"/>
                      </v:shape>
                      <v:shape id="Shape 1629" o:spid="_x0000_s1110" style="position:absolute;left:28384;top:890;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" path="m,1270737l,e" filled="f" strokecolor="white" strokeweight=".18839mm">
                        <v:stroke miterlimit="83231f" joinstyle="miter" endcap="square"/>
                        <v:path arrowok="t" o:connecttype="custom" o:connectlocs="0,12707;0,0" o:connectangles="0,0" textboxrect="0,0,0,1270737"/>
                      </v:shape>
                      <v:shape id="Shape 1630" o:spid="_x0000_s1111" style="position:absolute;left:15676;top:13597;width:12708;height:0;visibility:visible;mso-wrap-style:square;v-text-anchor:top" coordsize="1270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" path="m,l1270736,e" filled="f" strokecolor="white" strokeweight=".18839mm">
                        <v:stroke miterlimit="83231f" joinstyle="miter" endcap="square"/>
                        <v:path arrowok="t" o:connecttype="custom" o:connectlocs="0,0;12708,0" o:connectangles="0,0" textboxrect="0,0,1270736,0"/>
                      </v:shape>
                      <v:shape id="Shape 1631" o:spid="_x0000_s1112" style="position:absolute;left:15676;top:890;width:12708;height:0;visibility:visible;mso-wrap-style:square;v-text-anchor:top" coordsize="1270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" path="m,l1270736,e" filled="f" strokecolor="white" strokeweight=".18839mm">
                        <v:stroke miterlimit="83231f" joinstyle="miter" endcap="square"/>
                        <v:path arrowok="t" o:connecttype="custom" o:connectlocs="0,0;12708,0" o:connectangles="0,0" textboxrect="0,0,1270736,0"/>
                      </v:shape>
                      <v:shape id="Shape 31871" o:spid="_x0000_s1113" style="position:absolute;left:31353;top:890;width:12708;height:12707;visibility:visible;mso-wrap-style:square;v-text-anchor:top" coordsize="1270737,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" path="m,l1270737,r,1270737l,1270737,,e" fillcolor="#d9d9d9" stroked="f" strokeweight="0">
                        <v:stroke miterlimit="83231f" joinstyle="miter" endcap="square"/>
                        <v:path arrowok="t" o:connecttype="custom" o:connectlocs="0,0;12708,0;12708,12707;0,12707;0,0" o:connectangles="0,0,0,0,0" textboxrect="0,0,1270737,1270737"/>
                      </v:shape>
                      <v:shape id="Picture 1634" o:spid="_x0000_s1114" type="#_x0000_t75" style="position:absolute;left:31353;top:890;width:12708;height:1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">
                        <v:imagedata r:id="rId34" o:title=""/>
                      </v:shape>
                      <v:shape id="Shape 1635" o:spid="_x0000_s1115" style="position:absolute;left:31404;top:162;width:340;height:467;visibility:visible;mso-wrap-style:square;v-text-anchor:top" coordsize="34036,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" path="m17424,v2693,,5207,241,7658,660c27444,1054,29629,1625,31674,2362r,6922c29553,8306,27432,7493,25235,6922,22961,6439,20675,6109,18313,6109v-3657,,-6426,571,-8217,1714c8306,8954,7404,10592,7404,12789v,1702,660,3010,1956,3988c10668,17755,13271,18733,17183,19545r2527,572c24917,21247,28575,22885,30772,24829v2121,2044,3264,4889,3264,8471c34036,37452,32410,40716,29146,43078v-3251,2439,-7810,3582,-13512,3582c13195,46660,10744,46418,8141,46000,5537,45593,2845,44945,,43967l,36398v2692,1461,5372,2528,7975,3175c10579,40297,13183,40627,15799,40627v3416,,6096,-571,7975,-1701c25565,37783,26543,36068,26543,33871v,-1956,-737,-3505,-2032,-4559c23203,28258,20269,27191,15710,26213r-2515,-572c8636,24676,5296,23203,3340,21247,1308,19291,330,16612,330,13107,330,8954,1791,5702,4724,3416,7658,1143,11887,,17424,xe" fillcolor="#333" stroked="f" strokeweight="0">
                        <v:stroke miterlimit="83231f" joinstyle="miter" endcap="square"/>
                        <v:path arrowok="t" o:connecttype="custom" o:connectlocs="174,0;251,7;316,24;316,93;252,69;183,61;101,78;74,128;94,168;172,196;197,201;307,249;340,333;291,431;156,467;81,460;0,440;0,364;80,396;158,407;237,390;265,339;245,293;157,262;132,257;33,213;3,131;47,34;174,0" o:connectangles="0,0,0,0,0,0,0,0,0,0,0,0,0,0,0,0,0,0,0,0,0,0,0,0,0,0,0,0,0" textboxrect="0,0,34036,46660"/>
                      </v:shape>
                      <v:shape id="Shape 1636" o:spid="_x0000_s1116" style="position:absolute;left:31829;top:162;width:352;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" path="m22390,v2286,,4483,241,6592,736c31102,1219,33223,1879,35255,2768r,6846c33134,8471,31102,7658,28982,7086,26873,6515,24828,6185,22720,6185v-4724,,-8470,1549,-11074,4559c9042,13754,7734,17996,7734,23368v,5448,1308,9690,3912,12700c14250,39078,17996,40551,22720,40551v2108,,4153,-241,6262,-813c31102,39167,33134,38265,35255,37135r,6756c33134,44856,31026,45593,28905,45999v-2197,407,-4559,661,-6997,661c15227,46647,9855,44615,5943,40386,1956,36233,,30531,,23368,,16116,1956,10426,5943,6274,9932,2121,15392,,22390,xe" fillcolor="#333" stroked="f" strokeweight="0">
                        <v:stroke miterlimit="83231f" joinstyle="miter" endcap="square"/>
                        <v:path arrowok="t" o:connecttype="custom" o:connectlocs="224,0;289,7;352,28;352,96;289,71;227,62;116,108;77,234;116,361;227,406;289,398;352,372;352,439;289,460;219,467;59,404;0,234;59,63;224,0" o:connectangles="0,0,0,0,0,0,0,0,0,0,0,0,0,0,0,0,0,0,0" textboxrect="0,0,35255,46660"/>
                      </v:shape>
                      <v:shape id="Shape 1637" o:spid="_x0000_s1117" style="position:absolute;left:32281;top:340;width:188;height:289;visibility:visible;mso-wrap-style:square;v-text-anchor:top" coordsize="18809,2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" path="m18809,r,6090l10744,7422c8471,8807,7328,11093,7328,14344v,2603,813,4724,2514,6197c11557,22078,13919,22815,16853,22815r1956,-865l18809,28041r-3912,806c10338,28835,6667,27615,3988,25101,1295,22573,,19157,,14839,,9873,1625,6127,5042,3523l18809,xe" fillcolor="#333" stroked="f" strokeweight="0">
                        <v:stroke miterlimit="83231f" joinstyle="miter" endcap="square"/>
                        <v:path arrowok="t" o:connecttype="custom" o:connectlocs="188,0;188,61;107,74;73,144;98,206;168,229;188,220;188,281;149,289;40,251;0,149;50,35;188,0" o:connectangles="0,0,0,0,0,0,0,0,0,0,0,0,0" textboxrect="0,0,18809,28847"/>
                      </v:shape>
                      <v:shape id="Shape 1638" o:spid="_x0000_s1118" style="position:absolute;left:32313;top:162;width:156;height:99;visibility:visible;mso-wrap-style:square;v-text-anchor:top" coordsize="15558,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" path="m15139,r419,147l15558,6526,14415,6185v-2604,,-5055,330,-7493,978c4483,7810,2197,8712,,9855l,3099c2604,2121,5207,1308,7734,813,10262,330,12700,,15139,xe" fillcolor="#333" stroked="f" strokeweight="0">
                        <v:stroke miterlimit="83231f" joinstyle="miter" endcap="square"/>
                        <v:path arrowok="t" o:connecttype="custom" o:connectlocs="152,0;156,1;156,66;145,62;69,72;0,99;0,31;78,8;152,0" o:connectangles="0,0,0,0,0,0,0,0,0" textboxrect="0,0,15558,9855"/>
                      </v:shape>
                      <v:shape id="Shape 1639" o:spid="_x0000_s1119" style="position:absolute;left:32469;top:164;width:188;height:457;visibility:visible;mso-wrap-style:square;v-text-anchor:top" coordsize="18809,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" path="m,l13995,4895v3175,3341,4801,8395,4814,15151l18809,45446r-7328,l11481,38690c9766,41459,7645,43414,5207,44634l,45707,,39616,7810,36163v2439,-2845,3658,-6668,3658,-11481l11481,23056r-7252,l,23756,,17666r1219,-312l11481,17354r,-724c11481,13290,10337,10687,8141,8807l,6379,,xe" fillcolor="#333" stroked="f" strokeweight="0">
                        <v:stroke miterlimit="83231f" joinstyle="miter" endcap="square"/>
                        <v:path arrowok="t" o:connecttype="custom" o:connectlocs="0,0;140,49;188,200;188,454;115,454;115,387;52,446;0,457;0,396;78,362;115,247;115,231;42,231;0,238;0,177;12,174;115,174;115,166;81,88;0,64;0,0" o:connectangles="0,0,0,0,0,0,0,0,0,0,0,0,0,0,0,0,0,0,0,0,0" textboxrect="0,0,18809,45707"/>
                      </v:shape>
                      <v:shape id="Shape 31872" o:spid="_x0000_s1120" style="position:absolute;left:32807;width:92;height:618;visibility:visible;mso-wrap-style:square;v-text-anchor:top" coordsize="9144,6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" path="m,l9144,r,61879l,61879,,e" fillcolor="#333" stroked="f" strokeweight="0">
                        <v:stroke miterlimit="83231f" joinstyle="miter" endcap="square"/>
                        <v:path arrowok="t" o:connecttype="custom" o:connectlocs="0,0;92,0;92,618;0,618;0,0" o:connectangles="0,0,0,0,0" textboxrect="0,0,9144,61879"/>
                      </v:shape>
                      <v:shape id="Shape 1641" o:spid="_x0000_s1121" style="position:absolute;left:33002;top:166;width:209;height:455;visibility:visible;mso-wrap-style:square;v-text-anchor:top" coordsize="20917,4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" path="m20917,r,6173l12128,9327c9690,11600,8217,14852,7887,19005r13030,l20917,24707r-13272,c7975,29761,9436,33660,12205,36276r8712,3003l20917,45491,6185,40175c2032,36111,,30485,,23411,,16160,1943,10381,5855,6063l20917,xe" fillcolor="#333" stroked="f" strokeweight="0">
                        <v:stroke miterlimit="83231f" joinstyle="miter" endcap="square"/>
                        <v:path arrowok="t" o:connecttype="custom" o:connectlocs="209,0;209,62;121,93;79,190;209,190;209,247;76,247;122,363;209,393;209,455;62,402;0,234;59,61;209,0" o:connectangles="0,0,0,0,0,0,0,0,0,0,0,0,0,0" textboxrect="0,0,20917,45491"/>
                      </v:shape>
                      <v:shape id="Shape 1642" o:spid="_x0000_s1122" style="position:absolute;left:33211;top:526;width:187;height:103;visibility:visible;mso-wrap-style:square;v-text-anchor:top" coordsize="18643,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" path="m18643,r,6921c16040,8065,13360,8966,10592,9449v-2769,482,-5626,812,-8395,812l,9468,,3256r2603,897c5372,4153,8141,3835,10744,3175,13360,2527,16040,1473,18643,xe" fillcolor="#333" stroked="f" strokeweight="0">
                        <v:stroke miterlimit="83231f" joinstyle="miter" endcap="square"/>
                        <v:path arrowok="t" o:connecttype="custom" o:connectlocs="187,0;187,69;106,95;22,103;0,95;0,33;26,42;108,32;187,0" o:connectangles="0,0,0,0,0,0,0,0,0" textboxrect="0,0,18643,10261"/>
                      </v:shape>
                      <v:shape id="Shape 1643" o:spid="_x0000_s1123" style="position:absolute;left:33211;top:162;width:204;height:251;visibility:visible;mso-wrap-style:square;v-text-anchor:top" coordsize="20358,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" path="m901,c6921,,11646,1943,15151,5778v3416,3899,5207,9119,5207,15710l20358,25070,,25070,,19367r13030,c12954,15380,11811,12205,9690,9766,7493,7404,4559,6185,978,6185l,6536,,363,901,xe" fillcolor="#333" stroked="f" strokeweight="0">
                        <v:stroke miterlimit="83231f" joinstyle="miter" endcap="square"/>
                        <v:path arrowok="t" o:connecttype="custom" o:connectlocs="9,0;152,58;204,215;204,251;0,251;0,194;131,194;97,98;10,62;0,65;0,4;9,0" o:connectangles="0,0,0,0,0,0,0,0,0,0,0,0" textboxrect="0,0,20358,25070"/>
                      </v:shape>
                      <v:shape id="Shape 1644" o:spid="_x0000_s1124" style="position:absolute;left:33736;width:283;height:618;visibility:visible;mso-wrap-style:square;v-text-anchor:top" coordsize="28334,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" path="m21412,r6922,l28334,6109r-6998,c18720,6109,16853,6680,15875,7734v-1054,1054,-1550,2934,-1550,5703l14325,17348r12053,l26378,23038r-12053,l14325,61875r-7327,l6998,23038,,23038,,17348r6998,l6998,14250v,-4890,1143,-8548,3416,-10834c12700,1143,16358,,21412,xe" fillcolor="#333" stroked="f" strokeweight="0">
                        <v:stroke miterlimit="83231f" joinstyle="miter" endcap="square"/>
                        <v:path arrowok="t" o:connecttype="custom" o:connectlocs="214,0;283,0;283,61;213,61;159,77;143,134;143,173;263,173;263,230;143,230;143,618;70,618;70,230;0,230;0,173;70,173;70,142;104,34;214,0" o:connectangles="0,0,0,0,0,0,0,0,0,0,0,0,0,0,0,0,0,0,0" textboxrect="0,0,28334,61875"/>
                      </v:shape>
                      <v:shape id="Shape 1645" o:spid="_x0000_s1125" style="position:absolute;left:34052;top:340;width:188;height:289;visibility:visible;mso-wrap-style:square;v-text-anchor:top" coordsize="18802,2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" path="m18802,r,6089l10744,7421c8458,8805,7328,11091,7328,14342v,2604,813,4725,2514,6198c11557,22077,13919,22813,16853,22813r1949,-862l18802,28041r-3905,805c10338,28833,6667,27614,3988,25099,1295,22572,,19156,,14837,,9872,1625,6126,5042,3522l18802,xe" fillcolor="#333" stroked="f" strokeweight="0">
                        <v:stroke miterlimit="83231f" joinstyle="miter" endcap="square"/>
                        <v:path arrowok="t" o:connecttype="custom" o:connectlocs="188,0;188,61;107,74;73,144;98,206;169,229;188,220;188,281;149,289;40,251;0,149;50,35;188,0" o:connectangles="0,0,0,0,0,0,0,0,0,0,0,0,0" textboxrect="0,0,18802,28846"/>
                      </v:shape>
                      <v:shape id="Shape 1646" o:spid="_x0000_s1126" style="position:absolute;left:34085;top:162;width:155;height:99;visibility:visible;mso-wrap-style:square;v-text-anchor:top" coordsize="15551,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" path="m15139,r412,145l15551,6524,14415,6185v-2604,,-5055,330,-7493,978c4483,7810,2197,8712,,9855l,3099c2604,2121,5207,1308,7734,813,10262,330,12700,,15139,xe" fillcolor="#333" stroked="f" strokeweight="0">
                        <v:stroke miterlimit="83231f" joinstyle="miter" endcap="square"/>
                        <v:path arrowok="t" o:connecttype="custom" o:connectlocs="151,0;155,1;155,66;144,62;69,72;0,99;0,31;77,8;151,0" o:connectangles="0,0,0,0,0,0,0,0,0" textboxrect="0,0,15551,9855"/>
                      </v:shape>
                      <v:shape id="Shape 1647" o:spid="_x0000_s1127" style="position:absolute;left:34240;top:164;width:188;height:457;visibility:visible;mso-wrap-style:square;v-text-anchor:top" coordsize="18802,4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" path="m,l14002,4897v3175,3340,4800,8395,4800,15151l18802,45448r-7328,l11474,38692c9773,41461,7652,43416,5213,44636l,45710,,39621,7817,36165v2438,-2845,3657,-6668,3657,-11481l11474,23058r-7239,l,23758,,17669r1226,-313l11474,17356r,-724c11474,13292,10344,10688,8147,8809l,6379,,xe" fillcolor="#333" stroked="f" strokeweight="0">
                        <v:stroke miterlimit="83231f" joinstyle="miter" endcap="square"/>
                        <v:path arrowok="t" o:connecttype="custom" o:connectlocs="0,0;140,49;188,200;188,454;115,454;115,387;52,446;0,457;0,396;78,362;115,247;115,231;42,231;0,238;0,177;12,174;115,174;115,166;81,88;0,64;0,0" o:connectangles="0,0,0,0,0,0,0,0,0,0,0,0,0,0,0,0,0,0,0,0,0" textboxrect="0,0,18802,45710"/>
                      </v:shape>
                      <v:shape id="Shape 1648" o:spid="_x0000_s1128" style="position:absolute;left:34547;top:162;width:353;height:467;visibility:visible;mso-wrap-style:square;v-text-anchor:top" coordsize="35255,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" path="m22390,v2286,,4483,241,6592,736c31102,1219,33223,1879,35255,2768r,6846c33134,8471,31102,7658,28982,7086,26873,6515,24828,6185,22720,6185v-4724,,-8470,1549,-11074,4559c9042,13754,7734,17996,7734,23368v,5448,1308,9690,3912,12700c14250,39078,17996,40551,22720,40551v2121,,4153,-241,6262,-813c31102,39167,33134,38265,35255,37135r,6756c33134,44856,31026,45593,28905,45999v-2197,407,-4559,661,-6997,661c15227,46647,9855,44615,5943,40386,1956,36233,,30531,,23368,,16116,1956,10426,5943,6274,9932,2121,15392,,22390,xe" fillcolor="#333" stroked="f" strokeweight="0">
                        <v:stroke miterlimit="83231f" joinstyle="miter" endcap="square"/>
                        <v:path arrowok="t" o:connecttype="custom" o:connectlocs="224,0;290,7;353,28;353,96;290,71;227,62;117,108;77,234;117,361;227,406;290,398;353,372;353,439;289,460;219,467;60,404;0,234;60,63;224,0" o:connectangles="0,0,0,0,0,0,0,0,0,0,0,0,0,0,0,0,0,0,0" textboxrect="0,0,35255,46660"/>
                      </v:shape>
                      <v:shape id="Shape 1649" o:spid="_x0000_s1129" style="position:absolute;left:34972;top:47;width:278;height:571;visibility:visible;mso-wrap-style:square;v-text-anchor:top" coordsize="27762,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" path="m5372,r7328,l12700,12624r15062,l27762,18326r-15062,l12700,42507v,3658,483,6020,1460,6998c15138,50559,17170,51054,20269,51054r7493,l27762,57163r-7493,c14567,57163,10668,56096,8547,53988,6426,51867,5372,48044,5372,42507r,-24181l,18326,,12624r5372,l5372,xe" fillcolor="#333" stroked="f" strokeweight="0">
                        <v:stroke miterlimit="83231f" joinstyle="miter" endcap="square"/>
                        <v:path arrowok="t" o:connecttype="custom" o:connectlocs="54,0;127,0;127,126;278,126;278,183;127,183;127,425;142,495;203,510;278,510;278,571;203,571;86,539;54,425;54,183;0,183;0,126;54,126;54,0" o:connectangles="0,0,0,0,0,0,0,0,0,0,0,0,0,0,0,0,0,0,0" textboxrect="0,0,27762,57163"/>
                      </v:shape>
                      <v:shape id="Shape 1650" o:spid="_x0000_s1130" style="position:absolute;left:35314;top:162;width:205;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" path="m20434,r,6185c16523,6185,13424,7734,11151,10820,8877,13919,7734,18072,7734,23368v,5372,1055,9525,3341,12611c13348,39078,16447,40551,20434,40551r,6096c13996,46647,8954,44615,5372,40462,1791,36385,,30696,,23368,,16040,1791,10338,5372,6185,8954,2108,13996,,20434,xe" fillcolor="#333" stroked="f" strokeweight="0">
                        <v:stroke miterlimit="83231f" joinstyle="miter" endcap="square"/>
                        <v:path arrowok="t" o:connecttype="custom" o:connectlocs="205,0;205,62;112,108;78,234;111,360;205,406;205,467;54,405;0,234;54,62;205,0" o:connectangles="0,0,0,0,0,0,0,0,0,0,0" textboxrect="0,0,20434,46647"/>
                      </v:shape>
                      <v:shape id="Shape 1651" o:spid="_x0000_s1131" style="position:absolute;left:35519;top:162;width:204;height:467;visibility:visible;mso-wrap-style:square;v-text-anchor:top" coordsize="20434,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" path="m,c6350,,11316,2121,14973,6185v3594,4153,5461,9855,5461,17183c20434,30696,18567,36398,14973,40462,11316,44615,6350,46647,,46647l,40551v3912,-13,6998,-1473,9284,-4572c11557,32893,12700,28740,12700,23368v,-5220,-1143,-9449,-3416,-12548c6998,7734,3912,6185,,6185l,xe" fillcolor="#333" stroked="f" strokeweight="0">
                        <v:stroke miterlimit="83231f" joinstyle="miter" endcap="square"/>
                        <v:path arrowok="t" o:connecttype="custom" o:connectlocs="0,0;149,62;204,234;149,405;0,467;0,406;93,360;127,234;93,108;0,62;0,0" o:connectangles="0,0,0,0,0,0,0,0,0,0,0" textboxrect="0,0,20434,46647"/>
                      </v:shape>
                      <v:shape id="Shape 1652" o:spid="_x0000_s1132" style="position:absolute;left:35842;top:162;width:261;height:456;visibility:visible;mso-wrap-style:square;v-text-anchor:top" coordsize="26060,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" path="m22314,v483,,1054,89,1714,89c24600,165,25248,241,26060,407r,7493c25248,7417,24346,7087,23368,6845v-965,-165,-2032,-330,-3175,-330c16040,6515,12865,7900,10668,10592,8395,13272,7328,17107,7328,22149r,23444l,45593,,1054r7328,l7328,7976c8801,5296,10833,3264,13272,1956,15723,648,18733,,22314,xe" fillcolor="#333" stroked="f" strokeweight="0">
                        <v:stroke miterlimit="83231f" joinstyle="miter" endcap="square"/>
                        <v:path arrowok="t" o:connecttype="custom" o:connectlocs="223,0;241,1;261,4;261,79;234,68;202,65;107,106;73,222;73,456;0,456;0,11;73,11;73,80;133,20;223,0" o:connectangles="0,0,0,0,0,0,0,0,0,0,0,0,0,0,0" textboxrect="0,0,26060,45593"/>
                      </v:shape>
                      <v:shape id="Shape 31873" o:spid="_x0000_s1133" style="position:absolute;left:36448;top:411;width:509;height:91;visibility:visible;mso-wrap-style:square;v-text-anchor:top" coordsize="509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" path="m,l50971,r,9144l,9144,,e" fillcolor="#333" stroked="f" strokeweight="0">
                        <v:stroke miterlimit="83231f" joinstyle="miter" endcap="square"/>
                        <v:path arrowok="t" o:connecttype="custom" o:connectlocs="0,0;509,0;509,91;0,91;0,0" o:connectangles="0,0,0,0,0" textboxrect="0,0,50971,9144"/>
                      </v:shape>
                      <v:shape id="Shape 31874" o:spid="_x0000_s1134" style="position:absolute;left:36448;top:249;width:509;height:91;visibility:visible;mso-wrap-style:square;v-text-anchor:top" coordsize="509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" path="m,l50971,r,9144l,9144,,e" fillcolor="#333" stroked="f" strokeweight="0">
                        <v:stroke miterlimit="83231f" joinstyle="miter" endcap="square"/>
                        <v:path arrowok="t" o:connecttype="custom" o:connectlocs="0,0;509,0;509,91;0,91;0,0" o:connectangles="0,0,0,0,0" textboxrect="0,0,50971,9144"/>
                      </v:shape>
                      <v:shape id="Shape 1655" o:spid="_x0000_s1135" style="position:absolute;left:37343;top:147;width:166;height:331;visibility:visible;mso-wrap-style:square;v-text-anchor:top" coordsize="16650,3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" path="m16650,r,10612l6515,26448r10135,l16650,33129,,33129,,25395,16650,xe" fillcolor="#333" stroked="f" strokeweight="0">
                        <v:stroke miterlimit="83231f" joinstyle="miter" endcap="square"/>
                        <v:path arrowok="t" o:connecttype="custom" o:connectlocs="166,0;166,106;65,264;166,264;166,331;0,331;0,254;166,0" o:connectangles="0,0,0,0,0,0,0,0" textboxrect="0,0,16650,33129"/>
                      </v:shape>
                      <v:shape id="Shape 1656" o:spid="_x0000_s1136" style="position:absolute;left:37509;top:25;width:266;height:593;visibility:visible;mso-wrap-style:square;v-text-anchor:top" coordsize="26581,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" path="m8014,l18110,r,38671l26581,38671r,6680l18110,45351r,13996l10135,59347r,-13996l,45351,,38671r10135,l10135,6998,,22835,,12223,8014,xe" fillcolor="#333" stroked="f" strokeweight="0">
                        <v:stroke miterlimit="83231f" joinstyle="miter" endcap="square"/>
                        <v:path arrowok="t" o:connecttype="custom" o:connectlocs="80,0;181,0;181,386;266,386;266,453;181,453;181,593;101,593;101,453;0,453;0,386;101,386;101,70;0,228;0,122;80,0" o:connectangles="0,0,0,0,0,0,0,0,0,0,0,0,0,0,0,0" textboxrect="0,0,26581,59347"/>
                      </v:shape>
                      <v:shape id="Shape 1657" o:spid="_x0000_s1137" style="position:absolute;left:37883;top:517;width:117;height:195;visibility:visible;mso-wrap-style:square;v-text-anchor:top" coordsize="11633,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" path="m3251,r8382,l11633,6845,5118,19457,,19457,3251,6845,3251,xe" fillcolor="#333" stroked="f" strokeweight="0">
                        <v:stroke miterlimit="83231f" joinstyle="miter" endcap="square"/>
                        <v:path arrowok="t" o:connecttype="custom" o:connectlocs="33,0;117,0;117,69;51,195;0,195;33,69;33,0" o:connectangles="0,0,0,0,0,0,0" textboxrect="0,0,11633,19457"/>
                      </v:shape>
                      <v:shape id="Shape 1658" o:spid="_x0000_s1138" style="position:absolute;left:38418;top:25;width:190;height:593;visibility:visible;mso-wrap-style:square;v-text-anchor:top" coordsize="18974,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" path="m,l18161,r813,246l18974,6868r-813,-277l8065,6591r,22314l18161,28905r813,-269l18974,35255r-813,242l8065,35497r,23850l,59347,,xe" fillcolor="#333" stroked="f" strokeweight="0">
                        <v:stroke miterlimit="83231f" joinstyle="miter" endcap="square"/>
                        <v:path arrowok="t" o:connecttype="custom" o:connectlocs="0,0;182,0;190,2;190,69;182,66;81,66;81,289;182,289;190,286;190,352;182,355;81,355;81,593;0,593;0,0" o:connectangles="0,0,0,0,0,0,0,0,0,0,0,0,0,0,0" textboxrect="0,0,18974,59347"/>
                      </v:shape>
                      <v:shape id="Shape 1659" o:spid="_x0000_s1139" style="position:absolute;left:38608;top:27;width:194;height:350;visibility:visible;mso-wrap-style:square;v-text-anchor:top" coordsize="19380,3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" path="m,l14249,4313v3417,3010,5131,7405,5131,13183c19380,23363,17666,27846,14249,30768l,35009,,28390,7810,25802v2045,-1956,3099,-4712,3099,-8306c10909,13915,9855,11235,7810,9279l,6622,,xe" fillcolor="#333" stroked="f" strokeweight="0">
                        <v:stroke miterlimit="83231f" joinstyle="miter" endcap="square"/>
                        <v:path arrowok="t" o:connecttype="custom" o:connectlocs="0,0;143,43;194,175;143,308;0,350;0,284;78,258;109,175;78,93;0,66;0,0" o:connectangles="0,0,0,0,0,0,0,0,0,0,0" textboxrect="0,0,19380,35009"/>
                      </v:shape>
                      <v:shape id="Shape 1660" o:spid="_x0000_s1140" style="position:absolute;left:38883;top:14;width:418;height:615;visibility:visible;mso-wrap-style:square;v-text-anchor:top" coordsize="41770,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" path="m20841,v2781,,5537,241,8470,737c32169,1219,35090,2032,38189,3010r,7810c35090,9360,32245,8306,29553,7569,26797,6922,24181,6515,21742,6515v-4394,,-7823,889,-10173,2515c9207,10744,8064,13183,8064,16282v,2603,724,4648,2362,5943c11976,23609,14986,24663,19380,25489r4889,965c30213,27597,34607,29629,37452,32487v2858,2933,4318,6756,4318,11556c41770,49822,39814,54140,35992,57074v-3912,2934,-9525,4394,-16942,4394c16205,61468,13195,61151,10020,60579,6845,60008,3581,59106,241,57810r,-8305c3505,51372,6680,52756,9766,53658v3099,977,6198,1384,9284,1384c23622,55042,27114,54140,29642,52350v2438,-1791,3746,-4318,3746,-7735c33388,41682,32486,39408,30696,37783,28905,36144,25971,34925,21907,34112r-4889,-978c10998,31991,6680,30125,3988,27521,1308,24993,,21488,,16929,,11722,1791,7569,5537,4559,9207,1550,14325,,20841,xe" fillcolor="#333" stroked="f" strokeweight="0">
                        <v:stroke miterlimit="83231f" joinstyle="miter" endcap="square"/>
                        <v:path arrowok="t" o:connecttype="custom" o:connectlocs="209,0;293,7;382,30;382,108;296,76;218,65;116,90;81,163;104,222;194,255;243,265;375,325;418,441;360,571;191,615;100,606;2,578;2,495;98,537;191,551;297,524;334,446;307,378;219,341;170,332;40,275;0,169;55,46;209,0" o:connectangles="0,0,0,0,0,0,0,0,0,0,0,0,0,0,0,0,0,0,0,0,0,0,0,0,0,0,0,0,0" textboxrect="0,0,41770,61468"/>
                      </v:shape>
                      <v:shape id="Shape 1661" o:spid="_x0000_s1141" style="position:absolute;left:39426;top:25;width:450;height:593;visibility:visible;mso-wrap-style:square;v-text-anchor:top" coordsize="44945,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" path="m,l10833,,37122,49670,37122,r7823,l44945,59360r-10833,l7810,9690r,49670l,59360,,xe" fillcolor="#333" stroked="f" strokeweight="0">
                        <v:stroke miterlimit="83231f" joinstyle="miter" endcap="square"/>
                        <v:path arrowok="t" o:connecttype="custom" o:connectlocs="0,0;108,0;372,496;372,0;450,0;450,593;342,593;78,97;78,593;0,593;0,0" o:connectangles="0,0,0,0,0,0,0,0,0,0,0" textboxrect="0,0,44945,59360"/>
                      </v:shape>
                      <v:shape id="Shape 1662" o:spid="_x0000_s1142" style="position:absolute;left:40035;top:25;width:190;height:593;visibility:visible;mso-wrap-style:square;v-text-anchor:top" coordsize="18961,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" path="m,l18148,r813,227l18961,6842r-813,-251l8051,6591r,21095l18148,27686r813,-251l18961,34845r-2197,-568l8051,34277r,25083l,59360,,xe" fillcolor="#333" stroked="f" strokeweight="0">
                        <v:stroke miterlimit="83231f" joinstyle="miter" endcap="square"/>
                        <v:path arrowok="t" o:connecttype="custom" o:connectlocs="0,0;182,0;190,2;190,68;182,66;81,66;81,277;182,277;190,274;190,348;168,342;81,342;81,593;0,593;0,0" o:connectangles="0,0,0,0,0,0,0,0,0,0,0,0,0,0,0" textboxrect="0,0,18961,59360"/>
                      </v:shape>
                      <v:shape id="Shape 1663" o:spid="_x0000_s1143" style="position:absolute;left:40225;top:27;width:273;height:591;visibility:visible;mso-wrap-style:square;v-text-anchor:top" coordsize="27280,5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" path="m,l14338,4002v3340,2858,5042,7176,5042,12865c19380,20614,18491,23789,16777,26240v-1791,2438,-4318,4153,-7569,5042c10922,31929,12624,33162,14250,35028v1638,1956,3263,4560,4889,7900l27280,59133r-8624,l11075,43905c9131,39994,7176,37302,5372,36006l,34618,,27208,7900,24767v1955,-1791,3009,-4395,3009,-7900c10922,13451,9855,10847,7900,9057l,6615,,xe" fillcolor="#333" stroked="f" strokeweight="0">
                        <v:stroke miterlimit="83231f" joinstyle="miter" endcap="square"/>
                        <v:path arrowok="t" o:connecttype="custom" o:connectlocs="0,0;143,40;194,169;168,262;92,313;143,350;192,429;273,591;187,591;111,439;54,360;0,346;0,272;79,248;109,169;79,91;0,66;0,0" o:connectangles="0,0,0,0,0,0,0,0,0,0,0,0,0,0,0,0,0,0" textboxrect="0,0,27280,59133"/>
                      </v:shape>
                      <v:shape id="Shape 31875" o:spid="_x0000_s1144" style="position:absolute;left:40866;top:411;width:510;height:91;visibility:visible;mso-wrap-style:square;v-text-anchor:top" coordsize="509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" path="m,l50971,r,9144l,9144,,e" fillcolor="#333" stroked="f" strokeweight="0">
                        <v:stroke miterlimit="83231f" joinstyle="miter" endcap="square"/>
                        <v:path arrowok="t" o:connecttype="custom" o:connectlocs="0,0;510,0;510,91;0,91;0,0" o:connectangles="0,0,0,0,0" textboxrect="0,0,50971,9144"/>
                      </v:shape>
                      <v:shape id="Shape 31876" o:spid="_x0000_s1145" style="position:absolute;left:40866;top:249;width:510;height:91;visibility:visible;mso-wrap-style:square;v-text-anchor:top" coordsize="509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" path="m,l50971,r,9144l,9144,,e" fillcolor="#333" stroked="f" strokeweight="0">
                        <v:stroke miterlimit="83231f" joinstyle="miter" endcap="square"/>
                        <v:path arrowok="t" o:connecttype="custom" o:connectlocs="0,0;510,0;510,91;0,91;0,0" o:connectangles="0,0,0,0,0" textboxrect="0,0,50971,9144"/>
                      </v:shape>
                      <v:shape id="Shape 1666" o:spid="_x0000_s1146" style="position:absolute;left:41781;top:14;width:377;height:604;visibility:visible;mso-wrap-style:square;v-text-anchor:top" coordsize="37706,6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" path="m17183,v6109,,10986,1550,14656,4648c35496,7734,37376,11811,37376,16942v,2438,-495,4800,-1384,6921c35090,26060,33465,28664,31026,31598v-660,812,-2769,3010,-6350,6667c21095,41935,16116,47066,9690,53658r28016,l37706,60414,,60414,,53658c3010,50559,7163,46330,12459,40958v5207,-5296,8547,-8713,9931,-10262c24994,27851,26784,25400,27762,23368v978,-1956,1549,-3988,1549,-5943c29311,14338,28169,11722,25971,9766,23775,7823,20930,6757,17349,6757v-2528,,-5220,495,-7989,1308c6591,8954,3581,10262,406,12052r,-8140c3670,2604,6680,1626,9449,978,12217,330,14821,,17183,xe" fillcolor="#333" stroked="f" strokeweight="0">
                        <v:stroke miterlimit="83231f" joinstyle="miter" endcap="square"/>
                        <v:path arrowok="t" o:connecttype="custom" o:connectlocs="172,0;318,46;374,169;360,239;310,316;247,383;97,536;377,536;377,604;0,604;0,536;125,409;224,307;278,234;293,174;260,98;173,68;94,81;4,120;4,39;94,10;172,0" o:connectangles="0,0,0,0,0,0,0,0,0,0,0,0,0,0,0,0,0,0,0,0,0,0" textboxrect="0,0,37706,60414"/>
                      </v:shape>
                      <v:shape id="Shape 1667" o:spid="_x0000_s1147" style="position:absolute;left:42296;top:30;width:212;height:599;visibility:visible;mso-wrap-style:square;v-text-anchor:top" coordsize="21171,5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" path="m21171,r,6802l12700,10527c9931,14108,8306,19569,7975,26732v1550,-2273,3506,-4064,5868,-5296l21171,19685r,6234c17590,25919,14732,27227,12624,29666,10502,32104,9449,35533,9449,39762v,4318,1053,7735,3175,10173c14745,52386,17590,53605,21171,53605r,6274c14325,59867,9042,57263,5461,52056,1791,46849,,39191,,29183,,19811,2197,12317,6680,6793l21171,xe" fillcolor="#333" stroked="f" strokeweight="0">
                        <v:stroke miterlimit="83231f" joinstyle="miter" endcap="square"/>
                        <v:path arrowok="t" o:connecttype="custom" o:connectlocs="212,0;212,68;127,105;80,267;139,214;212,197;212,259;126,297;95,398;126,500;212,536;212,599;55,521;0,292;67,68;212,0" o:connectangles="0,0,0,0,0,0,0,0,0,0,0,0,0,0,0,0" textboxrect="0,0,21171,59879"/>
                      </v:shape>
                      <v:shape id="Shape 1668" o:spid="_x0000_s1148" style="position:absolute;left:42508;top:226;width:198;height:403;visibility:visible;mso-wrap-style:square;v-text-anchor:top" coordsize="19786,4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" path="m483,c6426,,11150,1867,14567,5461v3429,3581,5219,8547,5219,14732c19786,26302,17907,31191,14325,34849,10744,38507,5944,40310,,40310l,34036v3581,,6426,-1219,8547,-3670c10668,27927,11722,24511,11722,20193v,-4229,-1054,-7658,-3175,-10096c6426,7658,3581,6350,,6350l,115,483,xe" fillcolor="#333" stroked="f" strokeweight="0">
                        <v:stroke miterlimit="83231f" joinstyle="miter" endcap="square"/>
                        <v:path arrowok="t" o:connecttype="custom" o:connectlocs="5,0;146,55;198,202;143,348;0,403;0,340;86,304;117,202;86,101;0,63;0,1;5,0" o:connectangles="0,0,0,0,0,0,0,0,0,0,0,0" textboxrect="0,0,19786,40310"/>
                      </v:shape>
                      <v:shape id="Shape 1669" o:spid="_x0000_s1149" style="position:absolute;left:42508;top:14;width:159;height:97;visibility:visible;mso-wrap-style:square;v-text-anchor:top" coordsize="15951,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" path="m3416,c5372,,7404,241,9525,571v2032,407,4153,978,6426,1791l15951,9690c13919,8712,11887,7975,9855,7493,7734,7010,5702,6756,3746,6756l,8403,,1601,3416,xe" fillcolor="#333" stroked="f" strokeweight="0">
                        <v:stroke miterlimit="83231f" joinstyle="miter" endcap="square"/>
                        <v:path arrowok="t" o:connecttype="custom" o:connectlocs="34,0;95,6;159,24;159,97;98,75;37,68;0,84;0,16;34,0" o:connectangles="0,0,0,0,0,0,0,0,0" textboxrect="0,0,15951,9690"/>
                      </v:shape>
                      <v:shape id="Shape 31877" o:spid="_x0000_s1150" style="position:absolute;left:42844;top:517;width:92;height:101;visibility:visible;mso-wrap-style:square;v-text-anchor:top" coordsize="914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" path="m,l9144,r,10096l,10096,,e" fillcolor="#333" stroked="f" strokeweight="0">
                        <v:stroke miterlimit="83231f" joinstyle="miter" endcap="square"/>
                        <v:path arrowok="t" o:connecttype="custom" o:connectlocs="0,0;92,0;92,101;0,101;0,0" o:connectangles="0,0,0,0,0" textboxrect="0,0,9144,10096"/>
                      </v:shape>
                      <v:shape id="Shape 1671" o:spid="_x0000_s1151" style="position:absolute;left:43106;top:533;width:159;height:96;visibility:visible;mso-wrap-style:square;v-text-anchor:top" coordsize="15957,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" path="m,c1956,978,3988,1715,6109,2197v2032,495,4064,737,6096,737l15957,1285r,6742l12535,9614c10503,9601,8471,9360,6426,9042,4318,8712,2197,8141,,7328l,xe" fillcolor="#333" stroked="f" strokeweight="0">
                        <v:stroke miterlimit="83231f" joinstyle="miter" endcap="square"/>
                        <v:path arrowok="t" o:connecttype="custom" o:connectlocs="0,0;61,22;122,29;159,13;159,80;125,96;64,90;0,73;0,0" o:connectangles="0,0,0,0,0,0,0,0,0" textboxrect="0,0,15957,9614"/>
                      </v:shape>
                      <v:shape id="Shape 1672" o:spid="_x0000_s1152" style="position:absolute;left:43067;top:14;width:198;height:403;visibility:visible;mso-wrap-style:square;v-text-anchor:top" coordsize="19793,4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" path="m19786,r7,3l19793,6353r-7,-3c16205,6350,13360,7658,11240,10097,9131,12535,8065,15964,8065,20193v,4318,1066,7734,3175,10173c13360,32817,16205,34036,19786,34036r7,-2l19793,40198r-489,112c13284,40310,8560,38519,5131,34938,1715,31344,,26467,,20193,12,14173,1791,9284,5385,5537,8966,1880,13767,,19786,xe" fillcolor="#333" stroked="f" strokeweight="0">
                        <v:stroke miterlimit="83231f" joinstyle="miter" endcap="square"/>
                        <v:path arrowok="t" o:connecttype="custom" o:connectlocs="198,0;198,0;198,64;198,63;112,101;81,202;112,304;198,340;198,340;198,402;193,403;51,349;0,202;54,55;198,0" o:connectangles="0,0,0,0,0,0,0,0,0,0,0,0,0,0,0" textboxrect="0,0,19793,40310"/>
                      </v:shape>
                      <v:shape id="Shape 1673" o:spid="_x0000_s1153" style="position:absolute;left:43265;top:14;width:212;height:599;visibility:visible;mso-wrap-style:square;v-text-anchor:top" coordsize="21165,5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" path="m,l15717,7896v3581,5296,5448,12954,5448,22886c21165,40218,18892,47635,14498,53172l,59891,,53149,8299,49502v2769,-3582,4395,-8954,4890,-16282c11564,35494,9608,37297,7322,38516l,40195,,34030,8554,30363v2108,-2439,3175,-5855,3175,-10173c11729,15961,10662,12545,8554,10094l,6350,,xe" fillcolor="#333" stroked="f" strokeweight="0">
                        <v:stroke miterlimit="83231f" joinstyle="miter" endcap="square"/>
                        <v:path arrowok="t" o:connecttype="custom" o:connectlocs="0,0;157,79;212,308;145,532;0,599;0,532;83,495;132,332;73,385;0,402;0,340;86,304;117,202;86,101;0,64;0,0" o:connectangles="0,0,0,0,0,0,0,0,0,0,0,0,0,0,0,0" textboxrect="0,0,21165,59891"/>
                      </v:shape>
                      <v:shape id="Shape 1674" o:spid="_x0000_s1154" style="position:absolute;left:43593;top:14;width:377;height:604;visibility:visible;mso-wrap-style:square;v-text-anchor:top" coordsize="37694,6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" path="m17183,v6109,,10986,1550,14656,4648c35496,7734,37376,11811,37376,16942v,2438,-495,4800,-1384,6921c35090,26060,33465,28664,31026,31598v-660,812,-2769,3010,-6350,6667c21095,41935,16116,47066,9690,53658r28004,l37694,60414,,60414,,53658c3010,50559,7163,46330,12459,40958v5207,-5296,8547,-8713,9931,-10262c24994,27851,26784,25400,27762,23368v978,-1956,1549,-3988,1549,-5943c29311,14338,28169,11722,25971,9766,23775,7823,20930,6757,17349,6757v-2528,,-5220,495,-7989,1308c6591,8954,3581,10262,406,12052r,-8140c3670,2604,6680,1626,9449,978,12217,330,14821,,17183,xe" fillcolor="#333" stroked="f" strokeweight="0">
                        <v:stroke miterlimit="83231f" joinstyle="miter" endcap="square"/>
                        <v:path arrowok="t" o:connecttype="custom" o:connectlocs="172,0;318,46;374,169;360,239;310,316;247,383;97,536;377,536;377,604;0,604;0,536;125,409;224,307;278,234;293,174;260,98;174,68;94,81;4,120;4,39;95,10;172,0" o:connectangles="0,0,0,0,0,0,0,0,0,0,0,0,0,0,0,0,0,0,0,0,0,0" textboxrect="0,0,37694,60414"/>
                      </v:shape>
                      <v:shape id="Shape 1675" o:spid="_x0000_s1155" style="position:absolute;left:31353;top:890;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" path="m,1270737l,e" filled="f" strokecolor="white" strokeweight=".18839mm">
                        <v:stroke miterlimit="83231f" joinstyle="miter" endcap="square"/>
                        <v:path arrowok="t" o:connecttype="custom" o:connectlocs="0,12707;0,0" o:connectangles="0,0" textboxrect="0,0,0,1270737"/>
                      </v:shape>
                      <v:shape id="Shape 1676" o:spid="_x0000_s1156" style="position:absolute;left:44061;top:890;width:0;height:12707;visibility:visible;mso-wrap-style:square;v-text-anchor:top" coordsize="0,12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" path="m,1270737l,e" filled="f" strokecolor="white" strokeweight=".18839mm">
                        <v:stroke miterlimit="83231f" joinstyle="miter" endcap="square"/>
                        <v:path arrowok="t" o:connecttype="custom" o:connectlocs="0,12707;0,0" o:connectangles="0,0" textboxrect="0,0,0,1270737"/>
                      </v:shape>
                      <v:shape id="Shape 1677" o:spid="_x0000_s1157" style="position:absolute;left:31353;top:13597;width:12708;height:0;visibility:visible;mso-wrap-style:square;v-text-anchor:top" coordsize="1270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" path="m,l1270736,e" filled="f" strokecolor="white" strokeweight=".18839mm">
                        <v:stroke miterlimit="83231f" joinstyle="miter" endcap="square"/>
                        <v:path arrowok="t" o:connecttype="custom" o:connectlocs="0,0;12708,0" o:connectangles="0,0" textboxrect="0,0,1270736,0"/>
                      </v:shape>
                      <v:shape id="Shape 1678" o:spid="_x0000_s1158" style="position:absolute;left:31353;top:890;width:12708;height:0;visibility:visible;mso-wrap-style:square;v-text-anchor:top" coordsize="1270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" path="m,l1270736,e" filled="f" strokecolor="white" strokeweight=".18839mm">
                        <v:stroke miterlimit="83231f" joinstyle="miter" endcap="square"/>
                        <v:path arrowok="t" o:connecttype="custom" o:connectlocs="0,0;12708,0" o:connectangles="0,0" textboxrect="0,0,1270736,0"/>
                      </v:shape>
                      <w10:wrap type="square"/>
                    </v:group>
                  </w:pict>
                </mc:Fallback>
              </mc:AlternateContent>
            </w:r>
            <w:r>
              <w:rPr>
                <w:sz w:val="18"/>
              </w:rPr>
              <w:t>表</w:t>
            </w:r>
            <w:r>
              <w:rPr>
                <w:sz w:val="18"/>
              </w:rPr>
              <w:t>1.</w:t>
            </w:r>
            <w:r>
              <w:rPr>
                <w:sz w:val="18"/>
              </w:rPr>
              <w:t>各种超分辨率方法的平均</w:t>
            </w:r>
            <w:r>
              <w:rPr>
                <w:sz w:val="18"/>
              </w:rPr>
              <w:t>PSNR</w:t>
            </w:r>
            <w:r>
              <w:rPr>
                <w:sz w:val="18"/>
              </w:rPr>
              <w:t>值</w:t>
            </w:r>
            <w:r>
              <w:rPr>
                <w:sz w:val="18"/>
              </w:rPr>
              <w:t>。</w:t>
            </w:r>
            <w:r>
              <w:rPr>
                <w:rFonts w:ascii="宋体" w:eastAsia="宋体" w:hAnsi="宋体" w:cs="宋体" w:hint="eastAsia"/>
                <w:sz w:val="18"/>
              </w:rPr>
              <w:t>从</w:t>
            </w:r>
            <w:r>
              <w:rPr>
                <w:rFonts w:ascii="宋体" w:eastAsia="宋体" w:hAnsi="宋体" w:cs="宋体" w:hint="eastAsia"/>
                <w:sz w:val="18"/>
              </w:rPr>
              <w:t>金</w:t>
            </w:r>
            <w:r>
              <w:rPr>
                <w:i/>
                <w:sz w:val="18"/>
              </w:rPr>
              <w:t>等</w:t>
            </w:r>
            <w:r>
              <w:rPr>
                <w:i/>
                <w:sz w:val="18"/>
              </w:rPr>
              <w:t>人</w:t>
            </w:r>
            <w:r>
              <w:rPr>
                <w:sz w:val="18"/>
              </w:rPr>
              <w:t>的工作复制的结</w:t>
            </w:r>
            <w:r>
              <w:rPr>
                <w:sz w:val="18"/>
              </w:rPr>
              <w:t>果</w:t>
            </w:r>
            <w:r>
              <w:rPr>
                <w:rFonts w:ascii="宋体" w:eastAsia="宋体" w:hAnsi="宋体" w:cs="宋体" w:hint="eastAsia"/>
                <w:i/>
                <w:sz w:val="18"/>
              </w:rPr>
              <w:t>。</w:t>
            </w:r>
            <w:r>
              <w:rPr>
                <w:rFonts w:ascii="宋体" w:eastAsia="宋体" w:hAnsi="宋体" w:cs="宋体" w:hint="eastAsia"/>
                <w:sz w:val="18"/>
              </w:rPr>
              <w:t>（</w:t>
            </w:r>
            <w:r>
              <w:rPr>
                <w:rFonts w:ascii="Times New Roman" w:eastAsia="Times New Roman" w:hAnsi="Times New Roman"/>
                <w:sz w:val="18"/>
              </w:rPr>
              <w:t>2016</w:t>
            </w:r>
            <w:r>
              <w:rPr>
                <w:rFonts w:ascii="宋体" w:eastAsia="宋体" w:hAnsi="宋体" w:cs="宋体" w:hint="eastAsia"/>
                <w:sz w:val="18"/>
              </w:rPr>
              <w:t>），基于我们自己的实验，使用了</w:t>
            </w:r>
            <w:r>
              <w:rPr>
                <w:rFonts w:ascii="Times New Roman" w:eastAsia="Times New Roman" w:hAnsi="Times New Roman"/>
                <w:sz w:val="18"/>
              </w:rPr>
              <w:t>VDSR</w:t>
            </w:r>
            <w:r>
              <w:rPr>
                <w:rFonts w:ascii="宋体" w:eastAsia="宋体" w:hAnsi="宋体" w:cs="宋体" w:hint="eastAsia"/>
                <w:sz w:val="18"/>
              </w:rPr>
              <w:t>方法的更新值</w:t>
            </w:r>
            <w:r>
              <w:rPr>
                <w:rFonts w:ascii="宋体" w:eastAsia="宋体" w:hAnsi="宋体" w:cs="宋体" w:hint="eastAsia"/>
                <w:sz w:val="18"/>
              </w:rPr>
              <w:t>。</w:t>
            </w:r>
            <w:r>
              <w:rPr>
                <w:rFonts w:ascii="宋体" w:eastAsia="宋体" w:hAnsi="宋体" w:cs="宋体" w:hint="eastAsia"/>
                <w:sz w:val="18"/>
              </w:rPr>
              <w:t>最佳表现为粗体。</w:t>
            </w:r>
          </w:p>
          <w:tbl>
            <w:tblPr>
              <w:tblStyle w:val="TableGrid"/>
              <w:tblW w:w="7843" w:type="dxa"/>
              <w:tblInd w:w="782" w:type="dxa"/>
              <w:tblCellMar>
                <w:top w:w="25" w:type="dxa"/>
                <w:right w:w="125" w:type="dxa"/>
              </w:tblCellMar>
              <w:tblLook w:val="04A0" w:firstRow="1" w:lastRow="0" w:firstColumn="1" w:lastColumn="0" w:noHBand="0" w:noVBand="1"/>
            </w:tblPr>
            <w:tblGrid>
              <w:gridCol w:w="998"/>
              <w:gridCol w:w="584"/>
              <w:gridCol w:w="736"/>
              <w:gridCol w:w="1034"/>
              <w:gridCol w:w="1157"/>
              <w:gridCol w:w="1191"/>
              <w:gridCol w:w="1220"/>
              <w:gridCol w:w="923"/>
            </w:tblGrid>
            <w:tr w:rsidR="00000000">
              <w:trPr>
                <w:trHeight w:val="386"/>
              </w:trPr>
              <w:tc>
                <w:tcPr>
                  <w:tcW w:w="999" w:type="dxa"/>
                  <w:tcBorders>
                    <w:top w:val="single" w:sz="4" w:space="0" w:color="000000"/>
                    <w:left w:val="single" w:sz="4" w:space="0" w:color="000000"/>
                    <w:bottom w:val="single" w:sz="4" w:space="0" w:color="000000"/>
                    <w:right w:val="nil"/>
                  </w:tcBorders>
                  <w:vAlign w:val="center"/>
                  <w:hideMark/>
                </w:tcPr>
                <w:p w:rsidR="00000000" w:rsidRDefault="00140DB2">
                  <w:pPr>
                    <w:framePr w:wrap="around" w:vAnchor="text" w:hAnchor="margin"/>
                    <w:spacing w:after="0" w:line="256" w:lineRule="auto"/>
                    <w:ind w:left="202" w:firstLine="0"/>
                    <w:suppressOverlap/>
                    <w:jc w:val="left"/>
                    <w:rPr>
                      <w:rFonts w:ascii="Times New Roman" w:eastAsia="Times New Roman" w:hAnsi="Times New Roman"/>
                      <w:sz w:val="20"/>
                    </w:rPr>
                  </w:pPr>
                  <w:r>
                    <w:rPr>
                      <w:rFonts w:ascii="宋体" w:eastAsia="宋体" w:hAnsi="宋体" w:cs="宋体" w:hint="eastAsia"/>
                      <w:sz w:val="16"/>
                    </w:rPr>
                    <w:t>数据集</w:t>
                  </w:r>
                </w:p>
              </w:tc>
              <w:tc>
                <w:tcPr>
                  <w:tcW w:w="584" w:type="dxa"/>
                  <w:tcBorders>
                    <w:top w:val="single" w:sz="4" w:space="0" w:color="000000"/>
                    <w:left w:val="nil"/>
                    <w:bottom w:val="single" w:sz="4" w:space="0" w:color="000000"/>
                    <w:right w:val="nil"/>
                  </w:tcBorders>
                  <w:vAlign w:val="center"/>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宋体" w:eastAsia="宋体" w:hAnsi="宋体" w:cs="宋体" w:hint="eastAsia"/>
                      <w:sz w:val="16"/>
                    </w:rPr>
                    <w:t>规模</w:t>
                  </w:r>
                </w:p>
              </w:tc>
              <w:tc>
                <w:tcPr>
                  <w:tcW w:w="736" w:type="dxa"/>
                  <w:tcBorders>
                    <w:top w:val="single" w:sz="4" w:space="0" w:color="000000"/>
                    <w:left w:val="nil"/>
                    <w:bottom w:val="single" w:sz="4" w:space="0" w:color="000000"/>
                    <w:right w:val="nil"/>
                  </w:tcBorders>
                  <w:vAlign w:val="center"/>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宋体" w:eastAsia="宋体" w:hAnsi="宋体" w:cs="宋体" w:hint="eastAsia"/>
                      <w:sz w:val="16"/>
                    </w:rPr>
                    <w:t>双三次</w:t>
                  </w:r>
                </w:p>
              </w:tc>
              <w:tc>
                <w:tcPr>
                  <w:tcW w:w="1034"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12" w:hanging="12"/>
                    <w:suppressOverlap/>
                    <w:rPr>
                      <w:rFonts w:ascii="Times New Roman" w:eastAsia="Times New Roman" w:hAnsi="Times New Roman"/>
                      <w:sz w:val="20"/>
                    </w:rPr>
                  </w:pPr>
                  <w:r>
                    <w:rPr>
                      <w:rFonts w:ascii="Times New Roman" w:eastAsia="Times New Roman" w:hAnsi="Times New Roman"/>
                      <w:sz w:val="16"/>
                    </w:rPr>
                    <w:t>A +</w:t>
                  </w:r>
                  <w:r>
                    <w:rPr>
                      <w:rFonts w:ascii="宋体" w:eastAsia="宋体" w:hAnsi="宋体" w:cs="宋体" w:hint="eastAsia"/>
                      <w:sz w:val="16"/>
                    </w:rPr>
                    <w:t>（</w:t>
                  </w:r>
                  <w:r>
                    <w:rPr>
                      <w:rFonts w:ascii="Times New Roman" w:eastAsia="Times New Roman" w:hAnsi="Times New Roman"/>
                      <w:sz w:val="16"/>
                    </w:rPr>
                    <w:t>Timofle</w:t>
                  </w:r>
                  <w:r>
                    <w:rPr>
                      <w:rFonts w:ascii="Times New Roman" w:eastAsia="Times New Roman" w:hAnsi="Times New Roman"/>
                      <w:sz w:val="16"/>
                    </w:rPr>
                    <w:t xml:space="preserve"> </w:t>
                  </w:r>
                  <w:r>
                    <w:rPr>
                      <w:i/>
                      <w:sz w:val="16"/>
                    </w:rPr>
                    <w:t>et al</w:t>
                  </w:r>
                  <w:r>
                    <w:rPr>
                      <w:i/>
                      <w:sz w:val="16"/>
                    </w:rPr>
                    <w:t>。，</w:t>
                  </w:r>
                  <w:r>
                    <w:rPr>
                      <w:i/>
                      <w:sz w:val="16"/>
                    </w:rPr>
                    <w:t>2014</w:t>
                  </w:r>
                  <w:r>
                    <w:rPr>
                      <w:i/>
                      <w:sz w:val="16"/>
                    </w:rPr>
                    <w:t>）</w:t>
                  </w:r>
                </w:p>
              </w:tc>
              <w:tc>
                <w:tcPr>
                  <w:tcW w:w="1157"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74" w:right="5" w:hanging="74"/>
                    <w:suppressOverlap/>
                    <w:jc w:val="left"/>
                    <w:rPr>
                      <w:rFonts w:ascii="Times New Roman" w:eastAsia="Times New Roman" w:hAnsi="Times New Roman"/>
                      <w:sz w:val="20"/>
                    </w:rPr>
                  </w:pPr>
                  <w:r>
                    <w:rPr>
                      <w:rFonts w:ascii="Times New Roman" w:eastAsia="Times New Roman" w:hAnsi="Times New Roman"/>
                      <w:sz w:val="16"/>
                    </w:rPr>
                    <w:t>RFL</w:t>
                  </w:r>
                  <w:r>
                    <w:rPr>
                      <w:rFonts w:ascii="宋体" w:eastAsia="宋体" w:hAnsi="宋体" w:cs="宋体" w:hint="eastAsia"/>
                      <w:sz w:val="16"/>
                    </w:rPr>
                    <w:t>（</w:t>
                  </w:r>
                  <w:r>
                    <w:rPr>
                      <w:rFonts w:ascii="Times New Roman" w:eastAsia="Times New Roman" w:hAnsi="Times New Roman"/>
                      <w:sz w:val="16"/>
                    </w:rPr>
                    <w:t>Schulter</w:t>
                  </w:r>
                  <w:r>
                    <w:rPr>
                      <w:rFonts w:ascii="Times New Roman" w:eastAsia="Times New Roman" w:hAnsi="Times New Roman"/>
                      <w:sz w:val="16"/>
                    </w:rPr>
                    <w:t xml:space="preserve"> </w:t>
                  </w:r>
                  <w:r>
                    <w:rPr>
                      <w:i/>
                      <w:sz w:val="16"/>
                    </w:rPr>
                    <w:t>等，</w:t>
                  </w:r>
                  <w:r>
                    <w:rPr>
                      <w:i/>
                      <w:sz w:val="16"/>
                    </w:rPr>
                    <w:t>2015</w:t>
                  </w:r>
                  <w:r>
                    <w:rPr>
                      <w:i/>
                      <w:sz w:val="16"/>
                    </w:rPr>
                    <w:t>）</w:t>
                  </w:r>
                </w:p>
              </w:tc>
              <w:tc>
                <w:tcPr>
                  <w:tcW w:w="1191"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90" w:right="2" w:hanging="90"/>
                    <w:suppressOverlap/>
                    <w:jc w:val="left"/>
                    <w:rPr>
                      <w:rFonts w:ascii="Times New Roman" w:eastAsia="Times New Roman" w:hAnsi="Times New Roman"/>
                      <w:sz w:val="20"/>
                    </w:rPr>
                  </w:pPr>
                  <w:r>
                    <w:rPr>
                      <w:rFonts w:ascii="Times New Roman" w:eastAsia="Times New Roman" w:hAnsi="Times New Roman"/>
                      <w:sz w:val="16"/>
                    </w:rPr>
                    <w:t>SelfEx</w:t>
                  </w:r>
                  <w:r>
                    <w:rPr>
                      <w:rFonts w:ascii="宋体" w:eastAsia="宋体" w:hAnsi="宋体" w:cs="宋体" w:hint="eastAsia"/>
                      <w:sz w:val="16"/>
                    </w:rPr>
                    <w:t>（</w:t>
                  </w:r>
                  <w:r>
                    <w:rPr>
                      <w:rFonts w:ascii="Times New Roman" w:eastAsia="Times New Roman" w:hAnsi="Times New Roman"/>
                      <w:sz w:val="16"/>
                    </w:rPr>
                    <w:t>Huang</w:t>
                  </w:r>
                  <w:r>
                    <w:rPr>
                      <w:rFonts w:ascii="Times New Roman" w:eastAsia="Times New Roman" w:hAnsi="Times New Roman"/>
                      <w:sz w:val="16"/>
                    </w:rPr>
                    <w:t xml:space="preserve"> </w:t>
                  </w:r>
                  <w:r>
                    <w:rPr>
                      <w:i/>
                      <w:sz w:val="16"/>
                    </w:rPr>
                    <w:t>等，</w:t>
                  </w:r>
                  <w:r>
                    <w:rPr>
                      <w:i/>
                      <w:sz w:val="16"/>
                    </w:rPr>
                    <w:t>2015</w:t>
                  </w:r>
                  <w:r>
                    <w:rPr>
                      <w:i/>
                      <w:sz w:val="16"/>
                    </w:rPr>
                    <w:t>）</w:t>
                  </w:r>
                </w:p>
              </w:tc>
              <w:tc>
                <w:tcPr>
                  <w:tcW w:w="1220"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104" w:right="2" w:hanging="104"/>
                    <w:suppressOverlap/>
                    <w:jc w:val="left"/>
                    <w:rPr>
                      <w:rFonts w:ascii="Times New Roman" w:eastAsia="Times New Roman" w:hAnsi="Times New Roman"/>
                      <w:sz w:val="20"/>
                    </w:rPr>
                  </w:pPr>
                  <w:r>
                    <w:rPr>
                      <w:rFonts w:ascii="Times New Roman" w:eastAsia="Times New Roman" w:hAnsi="Times New Roman"/>
                      <w:sz w:val="16"/>
                    </w:rPr>
                    <w:t>SRCNN</w:t>
                  </w:r>
                  <w:r>
                    <w:rPr>
                      <w:rFonts w:ascii="宋体" w:eastAsia="宋体" w:hAnsi="宋体" w:cs="宋体" w:hint="eastAsia"/>
                      <w:sz w:val="16"/>
                    </w:rPr>
                    <w:t>（</w:t>
                  </w:r>
                  <w:r>
                    <w:rPr>
                      <w:rFonts w:ascii="Times New Roman" w:eastAsia="Times New Roman" w:hAnsi="Times New Roman"/>
                      <w:sz w:val="16"/>
                    </w:rPr>
                    <w:t>Dong</w:t>
                  </w:r>
                  <w:r>
                    <w:rPr>
                      <w:rFonts w:ascii="Times New Roman" w:eastAsia="Times New Roman" w:hAnsi="Times New Roman"/>
                      <w:sz w:val="16"/>
                    </w:rPr>
                    <w:t xml:space="preserve"> </w:t>
                  </w:r>
                  <w:r>
                    <w:rPr>
                      <w:i/>
                      <w:sz w:val="16"/>
                    </w:rPr>
                    <w:t>等，</w:t>
                  </w:r>
                  <w:r>
                    <w:rPr>
                      <w:i/>
                      <w:sz w:val="16"/>
                    </w:rPr>
                    <w:t>2014</w:t>
                  </w:r>
                  <w:r>
                    <w:rPr>
                      <w:i/>
                      <w:sz w:val="16"/>
                    </w:rPr>
                    <w:t>）</w:t>
                  </w:r>
                </w:p>
              </w:tc>
              <w:tc>
                <w:tcPr>
                  <w:tcW w:w="923" w:type="dxa"/>
                  <w:tcBorders>
                    <w:top w:val="single" w:sz="4" w:space="0" w:color="000000"/>
                    <w:left w:val="nil"/>
                    <w:bottom w:val="single" w:sz="4" w:space="0" w:color="000000"/>
                    <w:right w:val="single" w:sz="4" w:space="0" w:color="000000"/>
                  </w:tcBorders>
                  <w:hideMark/>
                </w:tcPr>
                <w:p w:rsidR="00000000" w:rsidRDefault="00140DB2">
                  <w:pPr>
                    <w:framePr w:wrap="around" w:vAnchor="text" w:hAnchor="margin"/>
                    <w:spacing w:after="0" w:line="256" w:lineRule="auto"/>
                    <w:ind w:left="12" w:hanging="12"/>
                    <w:suppressOverlap/>
                    <w:rPr>
                      <w:rFonts w:ascii="Times New Roman" w:eastAsia="Times New Roman" w:hAnsi="Times New Roman"/>
                      <w:sz w:val="20"/>
                    </w:rPr>
                  </w:pPr>
                  <w:r>
                    <w:rPr>
                      <w:rFonts w:ascii="Times New Roman" w:eastAsia="Times New Roman" w:hAnsi="Times New Roman"/>
                      <w:sz w:val="16"/>
                    </w:rPr>
                    <w:t>VDSR</w:t>
                  </w:r>
                  <w:r>
                    <w:rPr>
                      <w:rFonts w:ascii="宋体" w:eastAsia="宋体" w:hAnsi="宋体" w:cs="宋体" w:hint="eastAsia"/>
                      <w:sz w:val="16"/>
                    </w:rPr>
                    <w:t>（</w:t>
                  </w:r>
                  <w:r>
                    <w:rPr>
                      <w:rFonts w:ascii="Times New Roman" w:eastAsia="Times New Roman" w:hAnsi="Times New Roman"/>
                      <w:sz w:val="16"/>
                    </w:rPr>
                    <w:t>Kim</w:t>
                  </w:r>
                  <w:r>
                    <w:rPr>
                      <w:rFonts w:ascii="Times New Roman" w:eastAsia="Times New Roman" w:hAnsi="Times New Roman"/>
                      <w:sz w:val="16"/>
                    </w:rPr>
                    <w:t xml:space="preserve"> </w:t>
                  </w:r>
                  <w:r>
                    <w:rPr>
                      <w:i/>
                      <w:sz w:val="16"/>
                    </w:rPr>
                    <w:t>等人，</w:t>
                  </w:r>
                  <w:r>
                    <w:rPr>
                      <w:i/>
                      <w:sz w:val="16"/>
                    </w:rPr>
                    <w:t>2016</w:t>
                  </w:r>
                  <w:r>
                    <w:rPr>
                      <w:i/>
                      <w:sz w:val="16"/>
                    </w:rPr>
                    <w:t>）</w:t>
                  </w:r>
                </w:p>
              </w:tc>
            </w:tr>
          </w:tbl>
          <w:p w:rsidR="00000000" w:rsidRDefault="00140DB2">
            <w:pPr>
              <w:spacing w:after="0" w:line="256" w:lineRule="auto"/>
              <w:ind w:left="0" w:right="115" w:firstLine="0"/>
              <w:jc w:val="center"/>
              <w:rPr>
                <w:rFonts w:ascii="Times New Roman" w:eastAsia="Times New Roman" w:hAnsi="Times New Roman"/>
                <w:sz w:val="20"/>
              </w:rPr>
            </w:pPr>
            <w:r>
              <w:rPr>
                <w:rFonts w:ascii="宋体" w:eastAsia="宋体" w:hAnsi="宋体" w:cs="宋体" w:hint="eastAsia"/>
                <w:sz w:val="18"/>
              </w:rPr>
              <w:t>图</w:t>
            </w:r>
            <w:r>
              <w:rPr>
                <w:rFonts w:ascii="Times New Roman" w:eastAsia="Times New Roman" w:hAnsi="Times New Roman"/>
                <w:sz w:val="18"/>
              </w:rPr>
              <w:t>3.</w:t>
            </w:r>
            <w:r>
              <w:rPr>
                <w:rFonts w:ascii="宋体" w:eastAsia="宋体" w:hAnsi="宋体" w:cs="宋体" w:hint="eastAsia"/>
                <w:sz w:val="18"/>
              </w:rPr>
              <w:t>应用超分辨率（</w:t>
            </w:r>
            <w:r>
              <w:rPr>
                <w:rFonts w:ascii="Times New Roman" w:eastAsia="Times New Roman" w:hAnsi="Times New Roman"/>
                <w:sz w:val="18"/>
              </w:rPr>
              <w:t>VDSR</w:t>
            </w:r>
            <w:r>
              <w:rPr>
                <w:rFonts w:ascii="宋体" w:eastAsia="宋体" w:hAnsi="宋体" w:cs="宋体" w:hint="eastAsia"/>
                <w:sz w:val="18"/>
              </w:rPr>
              <w:t>方法）后的低分辨率图像示例（左侧为原始图像）。</w:t>
            </w:r>
          </w:p>
        </w:tc>
      </w:tr>
    </w:tbl>
    <w:p w:rsidR="00000000" w:rsidRDefault="00140DB2">
      <w:pPr>
        <w:spacing w:after="163"/>
        <w:ind w:left="418"/>
        <w:rPr>
          <w:rFonts w:eastAsia="Times New Roman"/>
        </w:rPr>
      </w:pPr>
      <w:r>
        <w:t>在原始图像上，未失真的图像对于低图像分辨率也更具弹性</w:t>
      </w:r>
      <w:r>
        <w:t>。</w:t>
      </w:r>
      <w:r>
        <w:t>对于前</w:t>
      </w:r>
      <w:r>
        <w:t>5</w:t>
      </w:r>
      <w:r>
        <w:t>个分类的准确性尤其如此，其差异比前</w:t>
      </w:r>
      <w:r>
        <w:t>1</w:t>
      </w:r>
      <w:r>
        <w:t>个分类的准确性更为显着。</w:t>
      </w:r>
    </w:p>
    <w:p w:rsidR="00000000" w:rsidRDefault="00140DB2">
      <w:pPr>
        <w:numPr>
          <w:ilvl w:val="0"/>
          <w:numId w:val="4"/>
        </w:numPr>
        <w:spacing w:after="161"/>
        <w:ind w:hanging="199"/>
      </w:pPr>
      <w:r>
        <w:t>对于较低水平的低分辨率，将超分辨率作为图像预处理的一种形式使我们获得的分类精度接近于原始，未失真的图像</w:t>
      </w:r>
      <w:r>
        <w:t>。</w:t>
      </w:r>
      <w:r>
        <w:t>因此，我们得出的结论是，超分辨率研究的当前状态足以缓解由于低分辨率的低水平而导致的分类精度下降。</w:t>
      </w:r>
    </w:p>
    <w:p w:rsidR="00000000" w:rsidRDefault="00140DB2">
      <w:pPr>
        <w:numPr>
          <w:ilvl w:val="0"/>
          <w:numId w:val="4"/>
        </w:numPr>
        <w:spacing w:after="148"/>
        <w:ind w:hanging="199"/>
      </w:pPr>
      <w:r>
        <w:t>对于显着降低的图像分辨率，所考虑的最新超分辨率方法仍然能够显着提高分类精度</w:t>
      </w:r>
      <w:r>
        <w:t>。</w:t>
      </w:r>
      <w:r>
        <w:t>但是，所获得的结果与未失真数据所观察到的结果相去甚远</w:t>
      </w:r>
      <w:r>
        <w:t>。</w:t>
      </w:r>
      <w:r>
        <w:t>根据我们的实验分析结果，现有的超分辨率方法远不能完全缓解超低分辨率对分类精度的负面影响。</w:t>
      </w:r>
    </w:p>
    <w:p w:rsidR="00000000" w:rsidRDefault="00140DB2">
      <w:pPr>
        <w:spacing w:after="187" w:line="256" w:lineRule="auto"/>
        <w:ind w:left="0" w:right="5" w:firstLine="0"/>
        <w:jc w:val="right"/>
      </w:pPr>
      <w:r>
        <w:t>几个方向</w:t>
      </w:r>
      <w:r>
        <w:tab/>
      </w:r>
      <w:r>
        <w:t>进行</w:t>
      </w:r>
      <w:r>
        <w:tab/>
      </w:r>
      <w:r>
        <w:t>进一步的</w:t>
      </w:r>
      <w:r>
        <w:tab/>
      </w:r>
      <w:r>
        <w:t>研究</w:t>
      </w:r>
      <w:r>
        <w:tab/>
      </w:r>
      <w:r>
        <w:t>能够</w:t>
      </w:r>
      <w:r>
        <w:tab/>
      </w:r>
      <w:r>
        <w:t>被区分</w:t>
      </w:r>
      <w:r>
        <w:t>。</w:t>
      </w:r>
      <w:r>
        <w:t>首先，超分辨率仍然是研究的活跃领域</w:t>
      </w:r>
      <w:r>
        <w:t>。</w:t>
      </w:r>
      <w:r>
        <w:t>随着超分辨率方法质量的未来提高，有可能进一步减少低分辨率对分类精度的负面影响</w:t>
      </w:r>
      <w:r>
        <w:t>。</w:t>
      </w:r>
      <w:r>
        <w:t>尤其是基于生成对抗网络的方法（</w:t>
      </w:r>
      <w:r>
        <w:t>Go</w:t>
      </w:r>
      <w:r>
        <w:t>odfellow</w:t>
      </w:r>
      <w:r>
        <w:t xml:space="preserve"> </w:t>
      </w:r>
      <w:r>
        <w:rPr>
          <w:i/>
        </w:rPr>
        <w:t>等</w:t>
      </w:r>
      <w:r>
        <w:t>（</w:t>
      </w:r>
      <w:r>
        <w:t>2014</w:t>
      </w:r>
      <w:r>
        <w:t>年）。在提高分类器性能方面似乎很有希望，因为它们更适合于生成高度详细的图像</w:t>
      </w:r>
      <w:r>
        <w:t>。</w:t>
      </w:r>
      <w:r>
        <w:t>也有可能在恢复任务中以超分辨率方法获得最高的性能可能并不能转化为图像识别任务中最好的预处理工具，而以提高分类精度为目标的能够提高图像质量的设计方法是必要的。</w:t>
      </w:r>
    </w:p>
    <w:p w:rsidR="00000000" w:rsidRDefault="00140DB2">
      <w:pPr>
        <w:ind w:left="-5" w:firstLine="396"/>
      </w:pPr>
      <w:r>
        <w:t>此外，在用于图像识别的神经体系结构中可能会取得类似的进步</w:t>
      </w:r>
      <w:r>
        <w:t>。</w:t>
      </w:r>
      <w:r>
        <w:t>特别是专门用于处理低分辨率图像的神经网络的设计可能是有益的</w:t>
      </w:r>
      <w:r>
        <w:t>。</w:t>
      </w:r>
      <w:r>
        <w:t>最后，由于计算限制，本文没有评估在失真数据上训练分类网络的可能性</w:t>
      </w:r>
      <w:r>
        <w:t>。</w:t>
      </w:r>
      <w:r>
        <w:t>然而，根据我们之前对噪声数据的研究（</w:t>
      </w:r>
      <w:r>
        <w:t>Koziarski</w:t>
      </w:r>
      <w:r>
        <w:t>和</w:t>
      </w:r>
      <w:r>
        <w:t>Cyga</w:t>
      </w:r>
      <w:r>
        <w:t>nek</w:t>
      </w:r>
      <w:r>
        <w:t>，</w:t>
      </w:r>
      <w:r>
        <w:t>2017</w:t>
      </w:r>
      <w:r>
        <w:t>年），我们推测这种方法可能会导致分类精度提高，但代价是</w:t>
      </w:r>
    </w:p>
    <w:tbl>
      <w:tblPr>
        <w:tblStyle w:val="TableGrid"/>
        <w:tblpPr w:vertAnchor="text" w:horzAnchor="margin"/>
        <w:tblOverlap w:val="never"/>
        <w:tblW w:w="9640" w:type="dxa"/>
        <w:tblInd w:w="0" w:type="dxa"/>
        <w:tblCellMar>
          <w:top w:w="21" w:type="dxa"/>
          <w:right w:w="2" w:type="dxa"/>
        </w:tblCellMar>
        <w:tblLook w:val="04A0" w:firstRow="1" w:lastRow="0" w:firstColumn="1" w:lastColumn="0" w:noHBand="0" w:noVBand="1"/>
      </w:tblPr>
      <w:tblGrid>
        <w:gridCol w:w="9640"/>
      </w:tblGrid>
      <w:tr w:rsidR="00000000">
        <w:trPr>
          <w:trHeight w:val="4974"/>
        </w:trPr>
        <w:tc>
          <w:tcPr>
            <w:tcW w:w="9638" w:type="dxa"/>
            <w:hideMark/>
          </w:tcPr>
          <w:p w:rsidR="00000000" w:rsidRDefault="00140DB2">
            <w:pPr>
              <w:spacing w:after="30" w:line="264" w:lineRule="auto"/>
              <w:ind w:left="674" w:hanging="674"/>
              <w:rPr>
                <w:rFonts w:ascii="Times New Roman" w:eastAsia="Times New Roman" w:hAnsi="Times New Roman"/>
                <w:sz w:val="20"/>
              </w:rPr>
            </w:pPr>
            <w:r>
              <w:rPr>
                <w:rFonts w:ascii="宋体" w:eastAsia="宋体" w:hAnsi="宋体" w:cs="宋体" w:hint="eastAsia"/>
                <w:sz w:val="18"/>
              </w:rPr>
              <w:t>表</w:t>
            </w:r>
            <w:r>
              <w:rPr>
                <w:rFonts w:ascii="Times New Roman" w:eastAsia="Times New Roman" w:hAnsi="Times New Roman"/>
                <w:sz w:val="18"/>
              </w:rPr>
              <w:t>2.</w:t>
            </w:r>
            <w:r>
              <w:rPr>
                <w:rFonts w:ascii="Times New Roman" w:eastAsia="Times New Roman" w:hAnsi="Times New Roman"/>
                <w:sz w:val="18"/>
              </w:rPr>
              <w:t xml:space="preserve"> </w:t>
            </w:r>
            <w:r>
              <w:rPr>
                <w:color w:val="000000"/>
                <w:sz w:val="18"/>
              </w:rPr>
              <w:t>分类精度取决于分辨率降低的程度和所使用的预处理类型，具体是：基线精度（</w:t>
            </w:r>
            <w:r>
              <w:rPr>
                <w:color w:val="000000"/>
                <w:sz w:val="18"/>
              </w:rPr>
              <w:t>BLA</w:t>
            </w:r>
            <w:r>
              <w:rPr>
                <w:color w:val="000000"/>
                <w:sz w:val="18"/>
              </w:rPr>
              <w:t>），低分辨率图像的分类精度（</w:t>
            </w:r>
            <w:r>
              <w:rPr>
                <w:color w:val="000000"/>
                <w:sz w:val="18"/>
              </w:rPr>
              <w:t>LRA</w:t>
            </w:r>
            <w:r>
              <w:rPr>
                <w:color w:val="000000"/>
                <w:sz w:val="18"/>
              </w:rPr>
              <w:t>），应用了超分辨率的低分辨率图像的分类精度（</w:t>
            </w:r>
            <w:r>
              <w:rPr>
                <w:color w:val="000000"/>
                <w:sz w:val="18"/>
              </w:rPr>
              <w:t xml:space="preserve"> SRA</w:t>
            </w:r>
            <w:r>
              <w:rPr>
                <w:color w:val="000000"/>
                <w:sz w:val="18"/>
              </w:rPr>
              <w:t>），以及缓解的性能下降（</w:t>
            </w:r>
            <w:r>
              <w:rPr>
                <w:color w:val="000000"/>
                <w:sz w:val="18"/>
              </w:rPr>
              <w:t>MPD</w:t>
            </w:r>
            <w:r>
              <w:rPr>
                <w:color w:val="000000"/>
                <w:sz w:val="18"/>
              </w:rPr>
              <w:t>），以</w:t>
            </w:r>
            <w:r>
              <w:rPr>
                <w:color w:val="000000"/>
                <w:sz w:val="18"/>
              </w:rPr>
              <w:t>MPD</w:t>
            </w:r>
            <w:r>
              <w:rPr>
                <w:rFonts w:ascii="Times New Roman" w:eastAsia="Times New Roman" w:hAnsi="Times New Roman"/>
                <w:color w:val="000000"/>
                <w:sz w:val="18"/>
              </w:rPr>
              <w:t xml:space="preserve"> </w:t>
            </w:r>
            <w:r>
              <w:rPr>
                <w:rFonts w:ascii="Cambria" w:eastAsia="Cambria" w:hAnsi="Cambria" w:cs="Cambria"/>
                <w:color w:val="000000"/>
                <w:sz w:val="18"/>
              </w:rPr>
              <w:t>=</w:t>
            </w:r>
          </w:p>
          <w:p w:rsidR="00000000" w:rsidRDefault="00140DB2">
            <w:pPr>
              <w:spacing w:after="0" w:line="256" w:lineRule="auto"/>
              <w:ind w:left="674" w:firstLine="442"/>
              <w:rPr>
                <w:rFonts w:ascii="Times New Roman" w:eastAsia="Times New Roman" w:hAnsi="Times New Roman"/>
                <w:sz w:val="20"/>
              </w:rPr>
            </w:pPr>
            <w:r>
              <w:rPr>
                <w:noProof/>
              </w:rPr>
              <w:drawing>
                <wp:anchor distT="0" distB="0" distL="114300" distR="114300" simplePos="0" relativeHeight="251661312" behindDoc="0" locked="0" layoutInCell="1" allowOverlap="0">
                  <wp:simplePos x="0" y="0"/>
                  <wp:positionH relativeFrom="column">
                    <wp:posOffset>427990</wp:posOffset>
                  </wp:positionH>
                  <wp:positionV relativeFrom="paragraph">
                    <wp:posOffset>-29210</wp:posOffset>
                  </wp:positionV>
                  <wp:extent cx="819785" cy="143510"/>
                  <wp:effectExtent l="0" t="0" r="0" b="8890"/>
                  <wp:wrapSquare wrapText="bothSides"/>
                  <wp:docPr id="41" name="Picture 3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19785" cy="143510"/>
                          </a:xfrm>
                          <a:prstGeom prst="rect">
                            <a:avLst/>
                          </a:prstGeom>
                          <a:noFill/>
                        </pic:spPr>
                      </pic:pic>
                    </a:graphicData>
                  </a:graphic>
                  <wp14:sizeRelH relativeFrom="page">
                    <wp14:pctWidth>0</wp14:pctWidth>
                  </wp14:sizeRelH>
                  <wp14:sizeRelV relativeFrom="page">
                    <wp14:pctHeight>0</wp14:pctHeight>
                  </wp14:sizeRelV>
                </wp:anchor>
              </w:drawing>
            </w:r>
            <w:r>
              <w:rPr>
                <w:color w:val="000000"/>
                <w:sz w:val="12"/>
              </w:rPr>
              <w:t>BLA</w:t>
            </w:r>
            <w:r>
              <w:rPr>
                <w:color w:val="000000"/>
                <w:sz w:val="12"/>
              </w:rPr>
              <w:t xml:space="preserve"> </w:t>
            </w:r>
            <w:r>
              <w:rPr>
                <w:rFonts w:ascii="Cambria" w:eastAsia="Cambria" w:hAnsi="Cambria" w:cs="Cambria"/>
                <w:color w:val="000000"/>
                <w:sz w:val="12"/>
              </w:rPr>
              <w:t>-</w:t>
            </w:r>
            <w:r>
              <w:rPr>
                <w:rFonts w:ascii="Cambria" w:eastAsia="Cambria" w:hAnsi="Cambria" w:cs="Cambria"/>
                <w:color w:val="000000"/>
                <w:sz w:val="12"/>
              </w:rPr>
              <w:t xml:space="preserve"> </w:t>
            </w:r>
            <w:r>
              <w:rPr>
                <w:rFonts w:ascii="Cambria" w:eastAsia="Cambria" w:hAnsi="Cambria" w:cs="Cambria"/>
                <w:color w:val="000000"/>
                <w:sz w:val="18"/>
              </w:rPr>
              <w:t>100</w:t>
            </w:r>
            <w:r>
              <w:rPr>
                <w:rFonts w:ascii="宋体" w:eastAsia="宋体" w:hAnsi="宋体" w:cs="宋体" w:hint="eastAsia"/>
                <w:color w:val="000000"/>
                <w:sz w:val="18"/>
              </w:rPr>
              <w:t>％</w:t>
            </w:r>
            <w:r>
              <w:rPr>
                <w:color w:val="000000"/>
                <w:sz w:val="18"/>
              </w:rPr>
              <w:t>。</w:t>
            </w:r>
            <w:r>
              <w:rPr>
                <w:rFonts w:ascii="Times New Roman" w:eastAsia="Times New Roman" w:hAnsi="Times New Roman"/>
                <w:color w:val="000000"/>
                <w:sz w:val="18"/>
              </w:rPr>
              <w:t>MPD</w:t>
            </w:r>
            <w:r>
              <w:rPr>
                <w:rFonts w:ascii="Times New Roman" w:eastAsia="Times New Roman" w:hAnsi="Times New Roman"/>
                <w:color w:val="000000"/>
                <w:sz w:val="18"/>
              </w:rPr>
              <w:t xml:space="preserve"> </w:t>
            </w:r>
            <w:r>
              <w:rPr>
                <w:rFonts w:ascii="Cambria" w:eastAsia="Cambria" w:hAnsi="Cambria" w:cs="Cambria"/>
                <w:color w:val="000000"/>
                <w:sz w:val="18"/>
              </w:rPr>
              <w:t>= 100</w:t>
            </w:r>
            <w:r>
              <w:rPr>
                <w:rFonts w:ascii="宋体" w:eastAsia="宋体" w:hAnsi="宋体" w:cs="宋体" w:hint="eastAsia"/>
                <w:color w:val="000000"/>
                <w:sz w:val="18"/>
              </w:rPr>
              <w:t>％</w:t>
            </w:r>
            <w:r>
              <w:rPr>
                <w:color w:val="000000"/>
                <w:sz w:val="18"/>
              </w:rPr>
              <w:t>表示应用超分辨率可以完全恢复基线性能，而</w:t>
            </w:r>
            <w:r>
              <w:rPr>
                <w:color w:val="000000"/>
                <w:sz w:val="18"/>
              </w:rPr>
              <w:t>MPD</w:t>
            </w:r>
            <w:r>
              <w:rPr>
                <w:rFonts w:ascii="Times New Roman" w:eastAsia="Times New Roman" w:hAnsi="Times New Roman"/>
                <w:color w:val="000000"/>
                <w:sz w:val="18"/>
              </w:rPr>
              <w:t xml:space="preserve"> </w:t>
            </w:r>
            <w:r>
              <w:rPr>
                <w:rFonts w:ascii="Cambria" w:eastAsia="Cambria" w:hAnsi="Cambria" w:cs="Cambria"/>
                <w:color w:val="000000"/>
                <w:sz w:val="18"/>
              </w:rPr>
              <w:t>= 0</w:t>
            </w:r>
            <w:r>
              <w:rPr>
                <w:rFonts w:ascii="宋体" w:eastAsia="宋体" w:hAnsi="宋体" w:cs="宋体" w:hint="eastAsia"/>
                <w:color w:val="000000"/>
                <w:sz w:val="18"/>
              </w:rPr>
              <w:t>％</w:t>
            </w:r>
            <w:r>
              <w:rPr>
                <w:color w:val="000000"/>
                <w:sz w:val="18"/>
              </w:rPr>
              <w:t>表示由于应用超分辨率而未观察到任何改善。</w:t>
            </w:r>
          </w:p>
          <w:tbl>
            <w:tblPr>
              <w:tblStyle w:val="TableGrid"/>
              <w:tblW w:w="6382" w:type="dxa"/>
              <w:tblInd w:w="1629" w:type="dxa"/>
              <w:tblCellMar>
                <w:top w:w="25" w:type="dxa"/>
                <w:right w:w="115" w:type="dxa"/>
              </w:tblCellMar>
              <w:tblLook w:val="04A0" w:firstRow="1" w:lastRow="0" w:firstColumn="1" w:lastColumn="0" w:noHBand="0" w:noVBand="1"/>
            </w:tblPr>
            <w:tblGrid>
              <w:gridCol w:w="1531"/>
              <w:gridCol w:w="578"/>
              <w:gridCol w:w="605"/>
              <w:gridCol w:w="602"/>
              <w:gridCol w:w="573"/>
              <w:gridCol w:w="1008"/>
              <w:gridCol w:w="1008"/>
              <w:gridCol w:w="477"/>
            </w:tblGrid>
            <w:tr w:rsidR="00000000">
              <w:trPr>
                <w:trHeight w:val="197"/>
              </w:trPr>
              <w:tc>
                <w:tcPr>
                  <w:tcW w:w="1530" w:type="dxa"/>
                  <w:tcBorders>
                    <w:top w:val="single" w:sz="4" w:space="0" w:color="000000"/>
                    <w:left w:val="single" w:sz="4" w:space="0" w:color="000000"/>
                    <w:bottom w:val="single" w:sz="4" w:space="0" w:color="000000"/>
                    <w:right w:val="nil"/>
                  </w:tcBorders>
                  <w:hideMark/>
                </w:tcPr>
                <w:p w:rsidR="00000000" w:rsidRDefault="00140DB2">
                  <w:pPr>
                    <w:framePr w:wrap="around" w:vAnchor="text" w:hAnchor="margin"/>
                    <w:spacing w:after="0" w:line="256" w:lineRule="auto"/>
                    <w:ind w:left="130" w:firstLine="0"/>
                    <w:suppressOverlap/>
                    <w:jc w:val="left"/>
                    <w:rPr>
                      <w:rFonts w:ascii="Times New Roman" w:eastAsia="Times New Roman" w:hAnsi="Times New Roman"/>
                      <w:sz w:val="20"/>
                    </w:rPr>
                  </w:pPr>
                  <w:r>
                    <w:rPr>
                      <w:rFonts w:ascii="宋体" w:eastAsia="宋体" w:hAnsi="宋体" w:cs="宋体" w:hint="eastAsia"/>
                      <w:sz w:val="16"/>
                    </w:rPr>
                    <w:t>网络</w:t>
                  </w:r>
                </w:p>
              </w:tc>
              <w:tc>
                <w:tcPr>
                  <w:tcW w:w="578"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Times New Roman" w:eastAsia="Times New Roman" w:hAnsi="Times New Roman"/>
                      <w:sz w:val="16"/>
                    </w:rPr>
                    <w:t>BLA</w:t>
                  </w:r>
                </w:p>
              </w:tc>
              <w:tc>
                <w:tcPr>
                  <w:tcW w:w="605"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宋体" w:eastAsia="宋体" w:hAnsi="宋体" w:cs="宋体" w:hint="eastAsia"/>
                      <w:sz w:val="16"/>
                    </w:rPr>
                    <w:t>规模</w:t>
                  </w:r>
                </w:p>
              </w:tc>
              <w:tc>
                <w:tcPr>
                  <w:tcW w:w="602"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宋体" w:eastAsia="宋体" w:hAnsi="宋体" w:cs="宋体" w:hint="eastAsia"/>
                      <w:sz w:val="16"/>
                    </w:rPr>
                    <w:t>上帝军</w:t>
                  </w:r>
                </w:p>
              </w:tc>
              <w:tc>
                <w:tcPr>
                  <w:tcW w:w="573"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Times New Roman" w:eastAsia="Times New Roman" w:hAnsi="Times New Roman"/>
                      <w:sz w:val="16"/>
                    </w:rPr>
                    <w:t>SRA</w:t>
                  </w:r>
                </w:p>
              </w:tc>
              <w:tc>
                <w:tcPr>
                  <w:tcW w:w="1008"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Times New Roman" w:eastAsia="Times New Roman" w:hAnsi="Times New Roman"/>
                      <w:sz w:val="16"/>
                    </w:rPr>
                    <w:t>BLA-LRA</w:t>
                  </w:r>
                </w:p>
              </w:tc>
              <w:tc>
                <w:tcPr>
                  <w:tcW w:w="1008" w:type="dxa"/>
                  <w:tcBorders>
                    <w:top w:val="single" w:sz="4" w:space="0" w:color="000000"/>
                    <w:left w:val="nil"/>
                    <w:bottom w:val="single" w:sz="4" w:space="0" w:color="000000"/>
                    <w:right w:val="nil"/>
                  </w:tcBorders>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Times New Roman" w:eastAsia="Times New Roman" w:hAnsi="Times New Roman"/>
                      <w:sz w:val="16"/>
                    </w:rPr>
                    <w:t>BLA-SRA</w:t>
                  </w:r>
                </w:p>
              </w:tc>
              <w:tc>
                <w:tcPr>
                  <w:tcW w:w="477" w:type="dxa"/>
                  <w:tcBorders>
                    <w:top w:val="single" w:sz="4" w:space="0" w:color="000000"/>
                    <w:left w:val="nil"/>
                    <w:bottom w:val="single" w:sz="4" w:space="0" w:color="000000"/>
                    <w:right w:val="single" w:sz="4" w:space="0" w:color="000000"/>
                  </w:tcBorders>
                  <w:hideMark/>
                </w:tcPr>
                <w:p w:rsidR="00000000" w:rsidRDefault="00140DB2">
                  <w:pPr>
                    <w:framePr w:wrap="around" w:vAnchor="text" w:hAnchor="margin"/>
                    <w:spacing w:after="0" w:line="256" w:lineRule="auto"/>
                    <w:ind w:left="0" w:firstLine="0"/>
                    <w:suppressOverlap/>
                    <w:jc w:val="left"/>
                    <w:rPr>
                      <w:rFonts w:ascii="Times New Roman" w:eastAsia="Times New Roman" w:hAnsi="Times New Roman"/>
                      <w:sz w:val="20"/>
                    </w:rPr>
                  </w:pPr>
                  <w:r>
                    <w:rPr>
                      <w:rFonts w:ascii="Times New Roman" w:eastAsia="Times New Roman" w:hAnsi="Times New Roman"/>
                      <w:sz w:val="16"/>
                    </w:rPr>
                    <w:t>MPD</w:t>
                  </w:r>
                </w:p>
              </w:tc>
            </w:tr>
          </w:tbl>
          <w:tbl>
            <w:tblPr>
              <w:tblStyle w:val="TableGrid"/>
              <w:tblpPr w:vertAnchor="text" w:tblpX="1629" w:tblpY="-3248"/>
              <w:tblOverlap w:val="never"/>
              <w:tblW w:w="6382" w:type="dxa"/>
              <w:tblInd w:w="0" w:type="dxa"/>
              <w:tblCellMar>
                <w:top w:w="17" w:type="dxa"/>
                <w:left w:w="123" w:type="dxa"/>
                <w:right w:w="126" w:type="dxa"/>
              </w:tblCellMar>
              <w:tblLook w:val="04A0" w:firstRow="1" w:lastRow="0" w:firstColumn="1" w:lastColumn="0" w:noHBand="0" w:noVBand="1"/>
            </w:tblPr>
            <w:tblGrid>
              <w:gridCol w:w="6382"/>
            </w:tblGrid>
            <w:tr w:rsidR="00000000">
              <w:trPr>
                <w:trHeight w:val="576"/>
              </w:trPr>
              <w:tc>
                <w:tcPr>
                  <w:tcW w:w="6382" w:type="dxa"/>
                  <w:tcBorders>
                    <w:top w:val="single" w:sz="4" w:space="0" w:color="000000"/>
                    <w:left w:val="single" w:sz="4" w:space="0" w:color="000000"/>
                    <w:bottom w:val="nil"/>
                    <w:right w:val="single" w:sz="4" w:space="0" w:color="000000"/>
                  </w:tcBorders>
                  <w:hideMark/>
                </w:tcPr>
                <w:p w:rsidR="00000000" w:rsidRDefault="00140DB2">
                  <w:pPr>
                    <w:tabs>
                      <w:tab w:val="center" w:pos="2158"/>
                      <w:tab w:val="center" w:pos="2749"/>
                      <w:tab w:val="center" w:pos="3347"/>
                      <w:tab w:val="center" w:pos="4150"/>
                      <w:tab w:val="center" w:pos="5156"/>
                      <w:tab w:val="right" w:pos="6133"/>
                    </w:tabs>
                    <w:spacing w:after="113"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50.69 </w:t>
                  </w:r>
                  <w:r>
                    <w:rPr>
                      <w:sz w:val="16"/>
                    </w:rPr>
                    <w:tab/>
                  </w:r>
                  <w:r>
                    <w:rPr>
                      <w:sz w:val="16"/>
                    </w:rPr>
                    <w:t xml:space="preserve">54.10 </w:t>
                  </w:r>
                  <w:r>
                    <w:rPr>
                      <w:sz w:val="16"/>
                    </w:rPr>
                    <w:tab/>
                  </w:r>
                  <w:r>
                    <w:rPr>
                      <w:sz w:val="16"/>
                    </w:rPr>
                    <w:t xml:space="preserve">3.88 </w:t>
                  </w:r>
                  <w:r>
                    <w:rPr>
                      <w:sz w:val="16"/>
                    </w:rPr>
                    <w:tab/>
                  </w:r>
                  <w:r>
                    <w:rPr>
                      <w:sz w:val="16"/>
                    </w:rPr>
                    <w:t xml:space="preserve">0.47 </w:t>
                  </w:r>
                  <w:r>
                    <w:rPr>
                      <w:sz w:val="16"/>
                    </w:rPr>
                    <w:tab/>
                  </w:r>
                  <w:r>
                    <w:rPr>
                      <w:sz w:val="16"/>
                    </w:rPr>
                    <w:t>87.92</w:t>
                  </w:r>
                </w:p>
                <w:p w:rsidR="00000000" w:rsidRDefault="00140DB2">
                  <w:pPr>
                    <w:tabs>
                      <w:tab w:val="center" w:pos="978"/>
                      <w:tab w:val="center" w:pos="1827"/>
                      <w:tab w:val="center" w:pos="2749"/>
                      <w:tab w:val="center" w:pos="3347"/>
                      <w:tab w:val="center" w:pos="4150"/>
                      <w:tab w:val="center" w:pos="5156"/>
                      <w:tab w:val="right" w:pos="6133"/>
                    </w:tabs>
                    <w:spacing w:after="116"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sz w:val="16"/>
                    </w:rPr>
                    <w:t>前</w:t>
                  </w:r>
                  <w:r>
                    <w:rPr>
                      <w:sz w:val="16"/>
                    </w:rPr>
                    <w:t>1</w:t>
                  </w:r>
                  <w:r>
                    <w:rPr>
                      <w:sz w:val="16"/>
                    </w:rPr>
                    <w:t>个</w:t>
                  </w:r>
                  <w:r>
                    <w:rPr>
                      <w:rFonts w:ascii="Times New Roman" w:eastAsia="Times New Roman" w:hAnsi="Times New Roman"/>
                      <w:sz w:val="16"/>
                    </w:rPr>
                    <w:tab/>
                  </w:r>
                  <w:r>
                    <w:rPr>
                      <w:sz w:val="16"/>
                    </w:rPr>
                    <w:t>54.57</w:t>
                  </w:r>
                  <w:r>
                    <w:rPr>
                      <w:sz w:val="16"/>
                    </w:rPr>
                    <w:t xml:space="preserve"> </w:t>
                  </w:r>
                  <w:r>
                    <w:rPr>
                      <w:rFonts w:ascii="Cambria" w:eastAsia="Cambria" w:hAnsi="Cambria" w:cs="Cambria"/>
                      <w:sz w:val="16"/>
                    </w:rPr>
                    <w:t xml:space="preserve">×3 </w:t>
                  </w:r>
                  <w:r>
                    <w:rPr>
                      <w:rFonts w:ascii="Cambria" w:eastAsia="Cambria" w:hAnsi="Cambria" w:cs="Cambria"/>
                      <w:sz w:val="16"/>
                    </w:rPr>
                    <w:tab/>
                  </w:r>
                  <w:r>
                    <w:rPr>
                      <w:sz w:val="16"/>
                    </w:rPr>
                    <w:t xml:space="preserve">46.09 </w:t>
                  </w:r>
                  <w:r>
                    <w:rPr>
                      <w:sz w:val="16"/>
                    </w:rPr>
                    <w:tab/>
                  </w:r>
                  <w:r>
                    <w:rPr>
                      <w:sz w:val="16"/>
                    </w:rPr>
                    <w:t xml:space="preserve">49.83 </w:t>
                  </w:r>
                  <w:r>
                    <w:rPr>
                      <w:sz w:val="16"/>
                    </w:rPr>
                    <w:tab/>
                  </w:r>
                  <w:r>
                    <w:rPr>
                      <w:sz w:val="16"/>
                    </w:rPr>
                    <w:t xml:space="preserve">8.48 </w:t>
                  </w:r>
                  <w:r>
                    <w:rPr>
                      <w:sz w:val="16"/>
                    </w:rPr>
                    <w:tab/>
                  </w:r>
                  <w:r>
                    <w:rPr>
                      <w:sz w:val="16"/>
                    </w:rPr>
                    <w:t xml:space="preserve">4.73 </w:t>
                  </w:r>
                  <w:r>
                    <w:rPr>
                      <w:sz w:val="16"/>
                    </w:rPr>
                    <w:tab/>
                  </w:r>
                  <w:r>
                    <w:rPr>
                      <w:sz w:val="16"/>
                    </w:rPr>
                    <w:t>44.17</w:t>
                  </w:r>
                </w:p>
                <w:p w:rsidR="00000000" w:rsidRDefault="00140DB2">
                  <w:pPr>
                    <w:tabs>
                      <w:tab w:val="center" w:pos="2224"/>
                      <w:tab w:val="center" w:pos="2749"/>
                      <w:tab w:val="center" w:pos="3347"/>
                      <w:tab w:val="center" w:pos="4151"/>
                      <w:tab w:val="center" w:pos="5156"/>
                      <w:tab w:val="right" w:pos="6133"/>
                    </w:tabs>
                    <w:spacing w:after="0"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4 </w:t>
                  </w:r>
                  <w:r>
                    <w:rPr>
                      <w:rFonts w:ascii="Cambria" w:eastAsia="Cambria" w:hAnsi="Cambria" w:cs="Cambria"/>
                      <w:sz w:val="16"/>
                    </w:rPr>
                    <w:tab/>
                  </w:r>
                  <w:r>
                    <w:rPr>
                      <w:sz w:val="16"/>
                    </w:rPr>
                    <w:t xml:space="preserve">41.41 </w:t>
                  </w:r>
                  <w:r>
                    <w:rPr>
                      <w:sz w:val="16"/>
                    </w:rPr>
                    <w:tab/>
                  </w:r>
                  <w:r>
                    <w:rPr>
                      <w:sz w:val="16"/>
                    </w:rPr>
                    <w:t xml:space="preserve">45.25 </w:t>
                  </w:r>
                  <w:r>
                    <w:rPr>
                      <w:sz w:val="16"/>
                    </w:rPr>
                    <w:tab/>
                  </w:r>
                  <w:r>
                    <w:rPr>
                      <w:sz w:val="16"/>
                    </w:rPr>
                    <w:t xml:space="preserve">13.16 </w:t>
                  </w:r>
                  <w:r>
                    <w:rPr>
                      <w:sz w:val="16"/>
                    </w:rPr>
                    <w:tab/>
                  </w:r>
                  <w:r>
                    <w:rPr>
                      <w:sz w:val="16"/>
                    </w:rPr>
                    <w:t xml:space="preserve">9.32 </w:t>
                  </w:r>
                  <w:r>
                    <w:rPr>
                      <w:sz w:val="16"/>
                    </w:rPr>
                    <w:tab/>
                  </w:r>
                  <w:r>
                    <w:rPr>
                      <w:sz w:val="16"/>
                    </w:rPr>
                    <w:t>29.17</w:t>
                  </w:r>
                </w:p>
                <w:p w:rsidR="00000000" w:rsidRDefault="00140DB2">
                  <w:pPr>
                    <w:tabs>
                      <w:tab w:val="center" w:pos="2115"/>
                    </w:tabs>
                    <w:spacing w:after="0" w:line="256" w:lineRule="auto"/>
                    <w:ind w:left="0" w:firstLine="0"/>
                    <w:jc w:val="left"/>
                    <w:rPr>
                      <w:rFonts w:ascii="Times New Roman" w:eastAsia="Times New Roman" w:hAnsi="Times New Roman"/>
                      <w:sz w:val="20"/>
                    </w:rPr>
                  </w:pPr>
                  <w:r>
                    <w:rPr>
                      <w:rFonts w:ascii="宋体" w:eastAsia="宋体" w:hAnsi="宋体" w:cs="宋体" w:hint="eastAsia"/>
                      <w:sz w:val="16"/>
                    </w:rPr>
                    <w:t>亚历克斯网</w:t>
                  </w:r>
                  <w:r>
                    <w:rPr>
                      <w:rFonts w:ascii="Times New Roman" w:eastAsia="Times New Roman" w:hAnsi="Times New Roman"/>
                      <w:sz w:val="16"/>
                    </w:rPr>
                    <w:tab/>
                  </w:r>
                  <w:r>
                    <w:rPr>
                      <w:rFonts w:ascii="Cambria" w:eastAsia="Cambria" w:hAnsi="Cambria" w:cs="Cambria"/>
                      <w:sz w:val="16"/>
                    </w:rPr>
                    <w:t>×</w:t>
                  </w:r>
                </w:p>
              </w:tc>
            </w:tr>
            <w:tr w:rsidR="00000000">
              <w:trPr>
                <w:trHeight w:val="569"/>
              </w:trPr>
              <w:tc>
                <w:tcPr>
                  <w:tcW w:w="6382" w:type="dxa"/>
                  <w:tcBorders>
                    <w:top w:val="nil"/>
                    <w:left w:val="single" w:sz="4" w:space="0" w:color="000000"/>
                    <w:bottom w:val="single" w:sz="4" w:space="0" w:color="000000"/>
                    <w:right w:val="single" w:sz="4" w:space="0" w:color="000000"/>
                  </w:tcBorders>
                  <w:hideMark/>
                </w:tcPr>
                <w:p w:rsidR="00000000" w:rsidRDefault="00140DB2">
                  <w:pPr>
                    <w:tabs>
                      <w:tab w:val="center" w:pos="2158"/>
                      <w:tab w:val="center" w:pos="2749"/>
                      <w:tab w:val="center" w:pos="3347"/>
                      <w:tab w:val="center" w:pos="4150"/>
                      <w:tab w:val="center" w:pos="5156"/>
                      <w:tab w:val="right" w:pos="6133"/>
                    </w:tabs>
                    <w:spacing w:after="113"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74.83 </w:t>
                  </w:r>
                  <w:r>
                    <w:rPr>
                      <w:sz w:val="16"/>
                    </w:rPr>
                    <w:tab/>
                  </w:r>
                  <w:r>
                    <w:rPr>
                      <w:sz w:val="16"/>
                    </w:rPr>
                    <w:t xml:space="preserve">77.62 </w:t>
                  </w:r>
                  <w:r>
                    <w:rPr>
                      <w:sz w:val="16"/>
                    </w:rPr>
                    <w:tab/>
                  </w:r>
                  <w:r>
                    <w:rPr>
                      <w:sz w:val="16"/>
                    </w:rPr>
                    <w:t xml:space="preserve">3.15 </w:t>
                  </w:r>
                  <w:r>
                    <w:rPr>
                      <w:sz w:val="16"/>
                    </w:rPr>
                    <w:tab/>
                  </w:r>
                  <w:r>
                    <w:rPr>
                      <w:sz w:val="16"/>
                    </w:rPr>
                    <w:t xml:space="preserve">0.35 </w:t>
                  </w:r>
                  <w:r>
                    <w:rPr>
                      <w:sz w:val="16"/>
                    </w:rPr>
                    <w:tab/>
                  </w:r>
                  <w:r>
                    <w:rPr>
                      <w:sz w:val="16"/>
                    </w:rPr>
                    <w:t>88.76</w:t>
                  </w:r>
                </w:p>
                <w:p w:rsidR="00000000" w:rsidRDefault="00140DB2">
                  <w:pPr>
                    <w:spacing w:after="0" w:line="256" w:lineRule="auto"/>
                    <w:ind w:left="2049" w:hanging="1238"/>
                    <w:rPr>
                      <w:rFonts w:ascii="Times New Roman" w:eastAsia="Times New Roman" w:hAnsi="Times New Roman"/>
                      <w:sz w:val="20"/>
                    </w:rPr>
                  </w:pPr>
                  <w:r>
                    <w:rPr>
                      <w:rFonts w:ascii="宋体" w:eastAsia="宋体" w:hAnsi="宋体" w:cs="宋体" w:hint="eastAsia"/>
                      <w:sz w:val="16"/>
                    </w:rPr>
                    <w:t>前</w:t>
                  </w:r>
                  <w:r>
                    <w:rPr>
                      <w:rFonts w:ascii="Times New Roman" w:eastAsia="Times New Roman" w:hAnsi="Times New Roman"/>
                      <w:sz w:val="16"/>
                    </w:rPr>
                    <w:t>5</w:t>
                  </w:r>
                  <w:r>
                    <w:rPr>
                      <w:rFonts w:ascii="宋体" w:eastAsia="宋体" w:hAnsi="宋体" w:cs="宋体" w:hint="eastAsia"/>
                      <w:sz w:val="16"/>
                    </w:rPr>
                    <w:t>名</w:t>
                  </w:r>
                  <w:r>
                    <w:rPr>
                      <w:rFonts w:ascii="Times New Roman" w:eastAsia="Times New Roman" w:hAnsi="Times New Roman"/>
                      <w:sz w:val="16"/>
                    </w:rPr>
                    <w:t>77.98</w:t>
                  </w:r>
                  <w:r>
                    <w:rPr>
                      <w:rFonts w:ascii="Times New Roman" w:eastAsia="Times New Roman" w:hAnsi="Times New Roman"/>
                      <w:sz w:val="16"/>
                    </w:rPr>
                    <w:t xml:space="preserve"> </w:t>
                  </w:r>
                  <w:r>
                    <w:rPr>
                      <w:rFonts w:ascii="Cambria" w:eastAsia="Cambria" w:hAnsi="Cambria" w:cs="Cambria"/>
                      <w:sz w:val="16"/>
                    </w:rPr>
                    <w:t>×3</w:t>
                  </w:r>
                  <w:r>
                    <w:rPr>
                      <w:rFonts w:ascii="Cambria" w:eastAsia="Cambria" w:hAnsi="Cambria" w:cs="Cambria"/>
                      <w:sz w:val="16"/>
                    </w:rPr>
                    <w:t xml:space="preserve"> </w:t>
                  </w:r>
                  <w:r>
                    <w:rPr>
                      <w:sz w:val="16"/>
                    </w:rPr>
                    <w:t>70.68 73.83 7.30 4.15 43.17</w:t>
                  </w:r>
                  <w:r>
                    <w:rPr>
                      <w:sz w:val="16"/>
                    </w:rPr>
                    <w:t xml:space="preserve"> </w:t>
                  </w:r>
                  <w:r>
                    <w:rPr>
                      <w:rFonts w:ascii="Cambria" w:eastAsia="Cambria" w:hAnsi="Cambria" w:cs="Cambria"/>
                      <w:sz w:val="16"/>
                    </w:rPr>
                    <w:t>×4</w:t>
                  </w:r>
                  <w:r>
                    <w:rPr>
                      <w:rFonts w:ascii="Cambria" w:eastAsia="Cambria" w:hAnsi="Cambria" w:cs="Cambria"/>
                      <w:sz w:val="16"/>
                    </w:rPr>
                    <w:t xml:space="preserve"> </w:t>
                  </w:r>
                  <w:r>
                    <w:rPr>
                      <w:sz w:val="16"/>
                    </w:rPr>
                    <w:t>66.06 69.69 11.92 8.28 30.52</w:t>
                  </w:r>
                </w:p>
              </w:tc>
            </w:tr>
            <w:tr w:rsidR="00000000">
              <w:trPr>
                <w:trHeight w:val="574"/>
              </w:trPr>
              <w:tc>
                <w:tcPr>
                  <w:tcW w:w="6382" w:type="dxa"/>
                  <w:tcBorders>
                    <w:top w:val="single" w:sz="4" w:space="0" w:color="000000"/>
                    <w:left w:val="single" w:sz="4" w:space="0" w:color="000000"/>
                    <w:bottom w:val="nil"/>
                    <w:right w:val="single" w:sz="4" w:space="0" w:color="000000"/>
                  </w:tcBorders>
                  <w:hideMark/>
                </w:tcPr>
                <w:p w:rsidR="00000000" w:rsidRDefault="00140DB2">
                  <w:pPr>
                    <w:tabs>
                      <w:tab w:val="center" w:pos="2158"/>
                      <w:tab w:val="center" w:pos="2749"/>
                      <w:tab w:val="center" w:pos="3347"/>
                      <w:tab w:val="center" w:pos="4150"/>
                      <w:tab w:val="center" w:pos="5156"/>
                      <w:tab w:val="right" w:pos="6133"/>
                    </w:tabs>
                    <w:spacing w:after="113"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67.29 </w:t>
                  </w:r>
                  <w:r>
                    <w:rPr>
                      <w:sz w:val="16"/>
                    </w:rPr>
                    <w:tab/>
                  </w:r>
                  <w:r>
                    <w:rPr>
                      <w:sz w:val="16"/>
                    </w:rPr>
                    <w:t xml:space="preserve">69.16 </w:t>
                  </w:r>
                  <w:r>
                    <w:rPr>
                      <w:sz w:val="16"/>
                    </w:rPr>
                    <w:tab/>
                  </w:r>
                  <w:r>
                    <w:rPr>
                      <w:sz w:val="16"/>
                    </w:rPr>
                    <w:t xml:space="preserve">2.31 </w:t>
                  </w:r>
                  <w:r>
                    <w:rPr>
                      <w:sz w:val="16"/>
                    </w:rPr>
                    <w:tab/>
                  </w:r>
                  <w:r>
                    <w:rPr>
                      <w:sz w:val="16"/>
                    </w:rPr>
                    <w:t xml:space="preserve">0.45 </w:t>
                  </w:r>
                  <w:r>
                    <w:rPr>
                      <w:sz w:val="16"/>
                    </w:rPr>
                    <w:tab/>
                  </w:r>
                  <w:r>
                    <w:rPr>
                      <w:sz w:val="16"/>
                    </w:rPr>
                    <w:t>80.59</w:t>
                  </w:r>
                </w:p>
                <w:p w:rsidR="00000000" w:rsidRDefault="00140DB2">
                  <w:pPr>
                    <w:tabs>
                      <w:tab w:val="center" w:pos="978"/>
                      <w:tab w:val="center" w:pos="1827"/>
                      <w:tab w:val="center" w:pos="2749"/>
                      <w:tab w:val="center" w:pos="3347"/>
                      <w:tab w:val="center" w:pos="4150"/>
                      <w:tab w:val="center" w:pos="5156"/>
                      <w:tab w:val="right" w:pos="6133"/>
                    </w:tabs>
                    <w:spacing w:after="116"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sz w:val="16"/>
                    </w:rPr>
                    <w:t>前</w:t>
                  </w:r>
                  <w:r>
                    <w:rPr>
                      <w:sz w:val="16"/>
                    </w:rPr>
                    <w:t>1</w:t>
                  </w:r>
                  <w:r>
                    <w:rPr>
                      <w:sz w:val="16"/>
                    </w:rPr>
                    <w:t>个</w:t>
                  </w:r>
                  <w:r>
                    <w:rPr>
                      <w:rFonts w:ascii="Times New Roman" w:eastAsia="Times New Roman" w:hAnsi="Times New Roman"/>
                      <w:sz w:val="16"/>
                    </w:rPr>
                    <w:tab/>
                  </w:r>
                  <w:r>
                    <w:rPr>
                      <w:sz w:val="16"/>
                    </w:rPr>
                    <w:t>69.61</w:t>
                  </w:r>
                  <w:r>
                    <w:rPr>
                      <w:sz w:val="16"/>
                    </w:rPr>
                    <w:t xml:space="preserve"> </w:t>
                  </w:r>
                  <w:r>
                    <w:rPr>
                      <w:rFonts w:ascii="Cambria" w:eastAsia="Cambria" w:hAnsi="Cambria" w:cs="Cambria"/>
                      <w:sz w:val="16"/>
                    </w:rPr>
                    <w:t xml:space="preserve">×3 </w:t>
                  </w:r>
                  <w:r>
                    <w:rPr>
                      <w:rFonts w:ascii="Cambria" w:eastAsia="Cambria" w:hAnsi="Cambria" w:cs="Cambria"/>
                      <w:sz w:val="16"/>
                    </w:rPr>
                    <w:tab/>
                  </w:r>
                  <w:r>
                    <w:rPr>
                      <w:sz w:val="16"/>
                    </w:rPr>
                    <w:t xml:space="preserve">63.92 </w:t>
                  </w:r>
                  <w:r>
                    <w:rPr>
                      <w:sz w:val="16"/>
                    </w:rPr>
                    <w:tab/>
                  </w:r>
                  <w:r>
                    <w:rPr>
                      <w:sz w:val="16"/>
                    </w:rPr>
                    <w:t xml:space="preserve">67.06 </w:t>
                  </w:r>
                  <w:r>
                    <w:rPr>
                      <w:sz w:val="16"/>
                    </w:rPr>
                    <w:tab/>
                  </w:r>
                  <w:r>
                    <w:rPr>
                      <w:sz w:val="16"/>
                    </w:rPr>
                    <w:t xml:space="preserve">5.68 </w:t>
                  </w:r>
                  <w:r>
                    <w:rPr>
                      <w:sz w:val="16"/>
                    </w:rPr>
                    <w:tab/>
                  </w:r>
                  <w:r>
                    <w:rPr>
                      <w:sz w:val="16"/>
                    </w:rPr>
                    <w:t xml:space="preserve">2.55 </w:t>
                  </w:r>
                  <w:r>
                    <w:rPr>
                      <w:sz w:val="16"/>
                    </w:rPr>
                    <w:tab/>
                  </w:r>
                  <w:r>
                    <w:rPr>
                      <w:sz w:val="16"/>
                    </w:rPr>
                    <w:t>55.22</w:t>
                  </w:r>
                </w:p>
                <w:p w:rsidR="00000000" w:rsidRDefault="00140DB2">
                  <w:pPr>
                    <w:tabs>
                      <w:tab w:val="center" w:pos="2224"/>
                      <w:tab w:val="center" w:pos="2749"/>
                      <w:tab w:val="center" w:pos="3347"/>
                      <w:tab w:val="center" w:pos="4151"/>
                      <w:tab w:val="center" w:pos="5156"/>
                      <w:tab w:val="right" w:pos="6133"/>
                    </w:tabs>
                    <w:spacing w:after="0"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4 </w:t>
                  </w:r>
                  <w:r>
                    <w:rPr>
                      <w:rFonts w:ascii="Cambria" w:eastAsia="Cambria" w:hAnsi="Cambria" w:cs="Cambria"/>
                      <w:sz w:val="16"/>
                    </w:rPr>
                    <w:tab/>
                  </w:r>
                  <w:r>
                    <w:rPr>
                      <w:sz w:val="16"/>
                    </w:rPr>
                    <w:t xml:space="preserve">59.29 </w:t>
                  </w:r>
                  <w:r>
                    <w:rPr>
                      <w:sz w:val="16"/>
                    </w:rPr>
                    <w:tab/>
                  </w:r>
                  <w:r>
                    <w:rPr>
                      <w:sz w:val="16"/>
                    </w:rPr>
                    <w:t xml:space="preserve">62.52 </w:t>
                  </w:r>
                  <w:r>
                    <w:rPr>
                      <w:sz w:val="16"/>
                    </w:rPr>
                    <w:tab/>
                  </w:r>
                  <w:r>
                    <w:rPr>
                      <w:sz w:val="16"/>
                    </w:rPr>
                    <w:t xml:space="preserve">10.32 </w:t>
                  </w:r>
                  <w:r>
                    <w:rPr>
                      <w:sz w:val="16"/>
                    </w:rPr>
                    <w:tab/>
                  </w:r>
                  <w:r>
                    <w:rPr>
                      <w:sz w:val="16"/>
                    </w:rPr>
                    <w:t xml:space="preserve">7.08 </w:t>
                  </w:r>
                  <w:r>
                    <w:rPr>
                      <w:sz w:val="16"/>
                    </w:rPr>
                    <w:tab/>
                  </w:r>
                  <w:r>
                    <w:rPr>
                      <w:sz w:val="16"/>
                    </w:rPr>
                    <w:t>31.36</w:t>
                  </w:r>
                </w:p>
                <w:p w:rsidR="00000000" w:rsidRDefault="00140DB2">
                  <w:pPr>
                    <w:tabs>
                      <w:tab w:val="center" w:pos="2115"/>
                    </w:tabs>
                    <w:spacing w:after="0" w:line="256" w:lineRule="auto"/>
                    <w:ind w:left="0" w:firstLine="0"/>
                    <w:jc w:val="left"/>
                    <w:rPr>
                      <w:rFonts w:ascii="Times New Roman" w:eastAsia="Times New Roman" w:hAnsi="Times New Roman"/>
                      <w:sz w:val="20"/>
                    </w:rPr>
                  </w:pPr>
                  <w:r>
                    <w:rPr>
                      <w:rFonts w:ascii="Times New Roman" w:eastAsia="Times New Roman" w:hAnsi="Times New Roman"/>
                      <w:sz w:val="16"/>
                    </w:rPr>
                    <w:t xml:space="preserve">VGGNet </w:t>
                  </w:r>
                  <w:r>
                    <w:rPr>
                      <w:rFonts w:ascii="Times New Roman" w:eastAsia="Times New Roman" w:hAnsi="Times New Roman"/>
                      <w:sz w:val="16"/>
                    </w:rPr>
                    <w:tab/>
                  </w:r>
                  <w:r>
                    <w:rPr>
                      <w:rFonts w:ascii="Cambria" w:eastAsia="Cambria" w:hAnsi="Cambria" w:cs="Cambria"/>
                      <w:sz w:val="16"/>
                    </w:rPr>
                    <w:t>×</w:t>
                  </w:r>
                </w:p>
              </w:tc>
            </w:tr>
            <w:tr w:rsidR="00000000">
              <w:trPr>
                <w:trHeight w:val="569"/>
              </w:trPr>
              <w:tc>
                <w:tcPr>
                  <w:tcW w:w="6382" w:type="dxa"/>
                  <w:tcBorders>
                    <w:top w:val="nil"/>
                    <w:left w:val="single" w:sz="4" w:space="0" w:color="000000"/>
                    <w:bottom w:val="single" w:sz="4" w:space="0" w:color="000000"/>
                    <w:right w:val="single" w:sz="4" w:space="0" w:color="000000"/>
                  </w:tcBorders>
                  <w:hideMark/>
                </w:tcPr>
                <w:p w:rsidR="00000000" w:rsidRDefault="00140DB2">
                  <w:pPr>
                    <w:tabs>
                      <w:tab w:val="center" w:pos="2158"/>
                      <w:tab w:val="center" w:pos="2749"/>
                      <w:tab w:val="center" w:pos="3347"/>
                      <w:tab w:val="center" w:pos="4150"/>
                      <w:tab w:val="center" w:pos="5156"/>
                      <w:tab w:val="right" w:pos="6133"/>
                    </w:tabs>
                    <w:spacing w:after="113"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87.58 </w:t>
                  </w:r>
                  <w:r>
                    <w:rPr>
                      <w:sz w:val="16"/>
                    </w:rPr>
                    <w:tab/>
                  </w:r>
                  <w:r>
                    <w:rPr>
                      <w:sz w:val="16"/>
                    </w:rPr>
                    <w:t xml:space="preserve">88.86 </w:t>
                  </w:r>
                  <w:r>
                    <w:rPr>
                      <w:sz w:val="16"/>
                    </w:rPr>
                    <w:tab/>
                  </w:r>
                  <w:r>
                    <w:rPr>
                      <w:sz w:val="16"/>
                    </w:rPr>
                    <w:t xml:space="preserve">1.53 </w:t>
                  </w:r>
                  <w:r>
                    <w:rPr>
                      <w:sz w:val="16"/>
                    </w:rPr>
                    <w:tab/>
                  </w:r>
                  <w:r>
                    <w:rPr>
                      <w:sz w:val="16"/>
                    </w:rPr>
                    <w:t xml:space="preserve">0.25 </w:t>
                  </w:r>
                  <w:r>
                    <w:rPr>
                      <w:sz w:val="16"/>
                    </w:rPr>
                    <w:tab/>
                  </w:r>
                  <w:r>
                    <w:rPr>
                      <w:sz w:val="16"/>
                    </w:rPr>
                    <w:t>83.46</w:t>
                  </w:r>
                </w:p>
                <w:p w:rsidR="00000000" w:rsidRDefault="00140DB2">
                  <w:pPr>
                    <w:spacing w:after="0" w:line="256" w:lineRule="auto"/>
                    <w:ind w:left="2049" w:hanging="1238"/>
                    <w:rPr>
                      <w:rFonts w:ascii="Times New Roman" w:eastAsia="Times New Roman" w:hAnsi="Times New Roman"/>
                      <w:sz w:val="20"/>
                    </w:rPr>
                  </w:pPr>
                  <w:r>
                    <w:rPr>
                      <w:rFonts w:ascii="宋体" w:eastAsia="宋体" w:hAnsi="宋体" w:cs="宋体" w:hint="eastAsia"/>
                      <w:sz w:val="16"/>
                    </w:rPr>
                    <w:t>前</w:t>
                  </w:r>
                  <w:r>
                    <w:rPr>
                      <w:rFonts w:ascii="Times New Roman" w:eastAsia="Times New Roman" w:hAnsi="Times New Roman"/>
                      <w:sz w:val="16"/>
                    </w:rPr>
                    <w:t>5</w:t>
                  </w:r>
                  <w:r>
                    <w:rPr>
                      <w:rFonts w:ascii="宋体" w:eastAsia="宋体" w:hAnsi="宋体" w:cs="宋体" w:hint="eastAsia"/>
                      <w:sz w:val="16"/>
                    </w:rPr>
                    <w:t>名</w:t>
                  </w:r>
                  <w:r>
                    <w:rPr>
                      <w:rFonts w:ascii="Times New Roman" w:eastAsia="Times New Roman" w:hAnsi="Times New Roman"/>
                      <w:sz w:val="16"/>
                    </w:rPr>
                    <w:t>89.11</w:t>
                  </w:r>
                  <w:r>
                    <w:rPr>
                      <w:rFonts w:ascii="Times New Roman" w:eastAsia="Times New Roman" w:hAnsi="Times New Roman"/>
                      <w:sz w:val="16"/>
                    </w:rPr>
                    <w:t xml:space="preserve"> </w:t>
                  </w:r>
                  <w:r>
                    <w:rPr>
                      <w:rFonts w:ascii="Cambria" w:eastAsia="Cambria" w:hAnsi="Cambria" w:cs="Cambria"/>
                      <w:sz w:val="16"/>
                    </w:rPr>
                    <w:t>×3</w:t>
                  </w:r>
                  <w:r>
                    <w:rPr>
                      <w:rFonts w:ascii="Cambria" w:eastAsia="Cambria" w:hAnsi="Cambria" w:cs="Cambria"/>
                      <w:sz w:val="16"/>
                    </w:rPr>
                    <w:t xml:space="preserve"> </w:t>
                  </w:r>
                  <w:r>
                    <w:rPr>
                      <w:sz w:val="16"/>
                    </w:rPr>
                    <w:t>85.12 87.36 3.99 1.75 56.04</w:t>
                  </w:r>
                  <w:r>
                    <w:rPr>
                      <w:sz w:val="16"/>
                    </w:rPr>
                    <w:t xml:space="preserve"> </w:t>
                  </w:r>
                  <w:r>
                    <w:rPr>
                      <w:rFonts w:ascii="Cambria" w:eastAsia="Cambria" w:hAnsi="Cambria" w:cs="Cambria"/>
                      <w:sz w:val="16"/>
                    </w:rPr>
                    <w:t>×4</w:t>
                  </w:r>
                  <w:r>
                    <w:rPr>
                      <w:rFonts w:ascii="Cambria" w:eastAsia="Cambria" w:hAnsi="Cambria" w:cs="Cambria"/>
                      <w:sz w:val="16"/>
                    </w:rPr>
                    <w:t xml:space="preserve"> </w:t>
                  </w:r>
                  <w:r>
                    <w:rPr>
                      <w:sz w:val="16"/>
                    </w:rPr>
                    <w:t>81.56 84.37 7.56 4.74 37.30</w:t>
                  </w:r>
                </w:p>
              </w:tc>
            </w:tr>
            <w:tr w:rsidR="00000000">
              <w:trPr>
                <w:trHeight w:val="576"/>
              </w:trPr>
              <w:tc>
                <w:tcPr>
                  <w:tcW w:w="6382" w:type="dxa"/>
                  <w:tcBorders>
                    <w:top w:val="single" w:sz="4" w:space="0" w:color="000000"/>
                    <w:left w:val="single" w:sz="4" w:space="0" w:color="000000"/>
                    <w:bottom w:val="nil"/>
                    <w:right w:val="single" w:sz="4" w:space="0" w:color="000000"/>
                  </w:tcBorders>
                  <w:hideMark/>
                </w:tcPr>
                <w:p w:rsidR="00000000" w:rsidRDefault="00140DB2">
                  <w:pPr>
                    <w:tabs>
                      <w:tab w:val="center" w:pos="2158"/>
                      <w:tab w:val="center" w:pos="2749"/>
                      <w:tab w:val="center" w:pos="3347"/>
                      <w:tab w:val="center" w:pos="4150"/>
                      <w:tab w:val="center" w:pos="5156"/>
                      <w:tab w:val="right" w:pos="6133"/>
                    </w:tabs>
                    <w:spacing w:after="113"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71.65 </w:t>
                  </w:r>
                  <w:r>
                    <w:rPr>
                      <w:sz w:val="16"/>
                    </w:rPr>
                    <w:tab/>
                  </w:r>
                  <w:r>
                    <w:rPr>
                      <w:sz w:val="16"/>
                    </w:rPr>
                    <w:t xml:space="preserve">73.50 </w:t>
                  </w:r>
                  <w:r>
                    <w:rPr>
                      <w:sz w:val="16"/>
                    </w:rPr>
                    <w:tab/>
                  </w:r>
                  <w:r>
                    <w:rPr>
                      <w:sz w:val="16"/>
                    </w:rPr>
                    <w:t xml:space="preserve">2.28 </w:t>
                  </w:r>
                  <w:r>
                    <w:rPr>
                      <w:sz w:val="16"/>
                    </w:rPr>
                    <w:tab/>
                  </w:r>
                  <w:r>
                    <w:rPr>
                      <w:sz w:val="16"/>
                    </w:rPr>
                    <w:t xml:space="preserve">0.43 </w:t>
                  </w:r>
                  <w:r>
                    <w:rPr>
                      <w:sz w:val="16"/>
                    </w:rPr>
                    <w:tab/>
                  </w:r>
                  <w:r>
                    <w:rPr>
                      <w:sz w:val="16"/>
                    </w:rPr>
                    <w:t>81.15</w:t>
                  </w:r>
                </w:p>
                <w:p w:rsidR="00000000" w:rsidRDefault="00140DB2">
                  <w:pPr>
                    <w:tabs>
                      <w:tab w:val="center" w:pos="978"/>
                      <w:tab w:val="center" w:pos="1827"/>
                      <w:tab w:val="center" w:pos="2749"/>
                      <w:tab w:val="center" w:pos="3347"/>
                      <w:tab w:val="center" w:pos="4150"/>
                      <w:tab w:val="center" w:pos="5156"/>
                      <w:tab w:val="right" w:pos="6133"/>
                    </w:tabs>
                    <w:spacing w:after="116"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sz w:val="16"/>
                    </w:rPr>
                    <w:t>前</w:t>
                  </w:r>
                  <w:r>
                    <w:rPr>
                      <w:sz w:val="16"/>
                    </w:rPr>
                    <w:t>1</w:t>
                  </w:r>
                  <w:r>
                    <w:rPr>
                      <w:sz w:val="16"/>
                    </w:rPr>
                    <w:t>个</w:t>
                  </w:r>
                  <w:r>
                    <w:rPr>
                      <w:rFonts w:ascii="Times New Roman" w:eastAsia="Times New Roman" w:hAnsi="Times New Roman"/>
                      <w:sz w:val="16"/>
                    </w:rPr>
                    <w:tab/>
                  </w:r>
                  <w:r>
                    <w:rPr>
                      <w:sz w:val="16"/>
                    </w:rPr>
                    <w:t>73.93</w:t>
                  </w:r>
                  <w:r>
                    <w:rPr>
                      <w:sz w:val="16"/>
                    </w:rPr>
                    <w:t xml:space="preserve"> </w:t>
                  </w:r>
                  <w:r>
                    <w:rPr>
                      <w:rFonts w:ascii="Cambria" w:eastAsia="Cambria" w:hAnsi="Cambria" w:cs="Cambria"/>
                      <w:sz w:val="16"/>
                    </w:rPr>
                    <w:t xml:space="preserve">×3 </w:t>
                  </w:r>
                  <w:r>
                    <w:rPr>
                      <w:rFonts w:ascii="Cambria" w:eastAsia="Cambria" w:hAnsi="Cambria" w:cs="Cambria"/>
                      <w:sz w:val="16"/>
                    </w:rPr>
                    <w:tab/>
                  </w:r>
                  <w:r>
                    <w:rPr>
                      <w:sz w:val="16"/>
                    </w:rPr>
                    <w:t xml:space="preserve">67.17 </w:t>
                  </w:r>
                  <w:r>
                    <w:rPr>
                      <w:sz w:val="16"/>
                    </w:rPr>
                    <w:tab/>
                  </w:r>
                  <w:r>
                    <w:rPr>
                      <w:sz w:val="16"/>
                    </w:rPr>
                    <w:t xml:space="preserve">70.65 </w:t>
                  </w:r>
                  <w:r>
                    <w:rPr>
                      <w:sz w:val="16"/>
                    </w:rPr>
                    <w:tab/>
                  </w:r>
                  <w:r>
                    <w:rPr>
                      <w:sz w:val="16"/>
                    </w:rPr>
                    <w:t xml:space="preserve">6.77 </w:t>
                  </w:r>
                  <w:r>
                    <w:rPr>
                      <w:sz w:val="16"/>
                    </w:rPr>
                    <w:tab/>
                  </w:r>
                  <w:r>
                    <w:rPr>
                      <w:sz w:val="16"/>
                    </w:rPr>
                    <w:t xml:space="preserve">3.28 </w:t>
                  </w:r>
                  <w:r>
                    <w:rPr>
                      <w:sz w:val="16"/>
                    </w:rPr>
                    <w:tab/>
                  </w:r>
                  <w:r>
                    <w:rPr>
                      <w:sz w:val="16"/>
                    </w:rPr>
                    <w:t>51.51</w:t>
                  </w:r>
                </w:p>
                <w:p w:rsidR="00000000" w:rsidRDefault="00140DB2">
                  <w:pPr>
                    <w:tabs>
                      <w:tab w:val="center" w:pos="2224"/>
                      <w:tab w:val="center" w:pos="2749"/>
                      <w:tab w:val="center" w:pos="3347"/>
                      <w:tab w:val="center" w:pos="4151"/>
                      <w:tab w:val="center" w:pos="5156"/>
                      <w:tab w:val="right" w:pos="6133"/>
                    </w:tabs>
                    <w:spacing w:after="0"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4 </w:t>
                  </w:r>
                  <w:r>
                    <w:rPr>
                      <w:rFonts w:ascii="Cambria" w:eastAsia="Cambria" w:hAnsi="Cambria" w:cs="Cambria"/>
                      <w:sz w:val="16"/>
                    </w:rPr>
                    <w:tab/>
                  </w:r>
                  <w:r>
                    <w:rPr>
                      <w:sz w:val="16"/>
                    </w:rPr>
                    <w:t xml:space="preserve">61.74 </w:t>
                  </w:r>
                  <w:r>
                    <w:rPr>
                      <w:sz w:val="16"/>
                    </w:rPr>
                    <w:tab/>
                  </w:r>
                  <w:r>
                    <w:rPr>
                      <w:sz w:val="16"/>
                    </w:rPr>
                    <w:t xml:space="preserve">66.11 </w:t>
                  </w:r>
                  <w:r>
                    <w:rPr>
                      <w:sz w:val="16"/>
                    </w:rPr>
                    <w:tab/>
                  </w:r>
                  <w:r>
                    <w:rPr>
                      <w:sz w:val="16"/>
                    </w:rPr>
                    <w:t xml:space="preserve">12.19 </w:t>
                  </w:r>
                  <w:r>
                    <w:rPr>
                      <w:sz w:val="16"/>
                    </w:rPr>
                    <w:tab/>
                  </w:r>
                  <w:r>
                    <w:rPr>
                      <w:sz w:val="16"/>
                    </w:rPr>
                    <w:t xml:space="preserve">7.82 </w:t>
                  </w:r>
                  <w:r>
                    <w:rPr>
                      <w:sz w:val="16"/>
                    </w:rPr>
                    <w:tab/>
                  </w:r>
                  <w:r>
                    <w:rPr>
                      <w:sz w:val="16"/>
                    </w:rPr>
                    <w:t>35.84</w:t>
                  </w:r>
                </w:p>
                <w:p w:rsidR="00000000" w:rsidRDefault="00140DB2">
                  <w:pPr>
                    <w:tabs>
                      <w:tab w:val="center" w:pos="2115"/>
                    </w:tabs>
                    <w:spacing w:after="0" w:line="256" w:lineRule="auto"/>
                    <w:ind w:left="0" w:firstLine="0"/>
                    <w:jc w:val="left"/>
                    <w:rPr>
                      <w:rFonts w:ascii="Times New Roman" w:eastAsia="Times New Roman" w:hAnsi="Times New Roman"/>
                      <w:sz w:val="20"/>
                    </w:rPr>
                  </w:pPr>
                  <w:r>
                    <w:rPr>
                      <w:rFonts w:ascii="Times New Roman" w:eastAsia="Times New Roman" w:hAnsi="Times New Roman"/>
                      <w:sz w:val="16"/>
                    </w:rPr>
                    <w:t xml:space="preserve">ResNet </w:t>
                  </w:r>
                  <w:r>
                    <w:rPr>
                      <w:rFonts w:ascii="Times New Roman" w:eastAsia="Times New Roman" w:hAnsi="Times New Roman"/>
                      <w:sz w:val="16"/>
                    </w:rPr>
                    <w:tab/>
                  </w:r>
                  <w:r>
                    <w:rPr>
                      <w:rFonts w:ascii="Cambria" w:eastAsia="Cambria" w:hAnsi="Cambria" w:cs="Cambria"/>
                      <w:sz w:val="16"/>
                    </w:rPr>
                    <w:t>×</w:t>
                  </w:r>
                </w:p>
              </w:tc>
            </w:tr>
            <w:tr w:rsidR="00000000">
              <w:trPr>
                <w:trHeight w:val="569"/>
              </w:trPr>
              <w:tc>
                <w:tcPr>
                  <w:tcW w:w="6382" w:type="dxa"/>
                  <w:tcBorders>
                    <w:top w:val="nil"/>
                    <w:left w:val="single" w:sz="4" w:space="0" w:color="000000"/>
                    <w:bottom w:val="single" w:sz="4" w:space="0" w:color="000000"/>
                    <w:right w:val="single" w:sz="4" w:space="0" w:color="000000"/>
                  </w:tcBorders>
                  <w:hideMark/>
                </w:tcPr>
                <w:p w:rsidR="00000000" w:rsidRDefault="00140DB2">
                  <w:pPr>
                    <w:tabs>
                      <w:tab w:val="center" w:pos="2158"/>
                      <w:tab w:val="center" w:pos="2749"/>
                      <w:tab w:val="center" w:pos="3347"/>
                      <w:tab w:val="center" w:pos="4150"/>
                      <w:tab w:val="center" w:pos="5156"/>
                      <w:tab w:val="right" w:pos="6133"/>
                    </w:tabs>
                    <w:spacing w:after="113"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mbria" w:eastAsia="Cambria" w:hAnsi="Cambria" w:cs="Cambria"/>
                      <w:sz w:val="16"/>
                    </w:rPr>
                    <w:t xml:space="preserve">×2 </w:t>
                  </w:r>
                  <w:r>
                    <w:rPr>
                      <w:rFonts w:ascii="Cambria" w:eastAsia="Cambria" w:hAnsi="Cambria" w:cs="Cambria"/>
                      <w:sz w:val="16"/>
                    </w:rPr>
                    <w:tab/>
                  </w:r>
                  <w:r>
                    <w:rPr>
                      <w:sz w:val="16"/>
                    </w:rPr>
                    <w:t xml:space="preserve">89.78 </w:t>
                  </w:r>
                  <w:r>
                    <w:rPr>
                      <w:sz w:val="16"/>
                    </w:rPr>
                    <w:tab/>
                  </w:r>
                  <w:r>
                    <w:rPr>
                      <w:sz w:val="16"/>
                    </w:rPr>
                    <w:t xml:space="preserve">91.12 </w:t>
                  </w:r>
                  <w:r>
                    <w:rPr>
                      <w:sz w:val="16"/>
                    </w:rPr>
                    <w:tab/>
                  </w:r>
                  <w:r>
                    <w:rPr>
                      <w:sz w:val="16"/>
                    </w:rPr>
                    <w:t xml:space="preserve">1.69 </w:t>
                  </w:r>
                  <w:r>
                    <w:rPr>
                      <w:sz w:val="16"/>
                    </w:rPr>
                    <w:tab/>
                  </w:r>
                  <w:r>
                    <w:rPr>
                      <w:sz w:val="16"/>
                    </w:rPr>
                    <w:t xml:space="preserve">0.35 </w:t>
                  </w:r>
                  <w:r>
                    <w:rPr>
                      <w:sz w:val="16"/>
                    </w:rPr>
                    <w:tab/>
                  </w:r>
                  <w:r>
                    <w:rPr>
                      <w:sz w:val="16"/>
                    </w:rPr>
                    <w:t>79.14</w:t>
                  </w:r>
                </w:p>
                <w:p w:rsidR="00000000" w:rsidRDefault="00140DB2">
                  <w:pPr>
                    <w:spacing w:after="0" w:line="256" w:lineRule="auto"/>
                    <w:ind w:left="2181" w:hanging="1370"/>
                    <w:rPr>
                      <w:rFonts w:ascii="Times New Roman" w:eastAsia="Times New Roman" w:hAnsi="Times New Roman"/>
                      <w:sz w:val="20"/>
                    </w:rPr>
                  </w:pPr>
                  <w:r>
                    <w:rPr>
                      <w:rFonts w:ascii="宋体" w:eastAsia="宋体" w:hAnsi="宋体" w:cs="宋体" w:hint="eastAsia"/>
                      <w:sz w:val="16"/>
                    </w:rPr>
                    <w:t>前</w:t>
                  </w:r>
                  <w:r>
                    <w:rPr>
                      <w:rFonts w:ascii="Times New Roman" w:eastAsia="Times New Roman" w:hAnsi="Times New Roman"/>
                      <w:sz w:val="16"/>
                    </w:rPr>
                    <w:t>5</w:t>
                  </w:r>
                  <w:r>
                    <w:rPr>
                      <w:rFonts w:ascii="宋体" w:eastAsia="宋体" w:hAnsi="宋体" w:cs="宋体" w:hint="eastAsia"/>
                      <w:sz w:val="16"/>
                    </w:rPr>
                    <w:t>名</w:t>
                  </w:r>
                  <w:r>
                    <w:rPr>
                      <w:rFonts w:ascii="Times New Roman" w:eastAsia="Times New Roman" w:hAnsi="Times New Roman"/>
                      <w:sz w:val="16"/>
                    </w:rPr>
                    <w:t>91.47</w:t>
                  </w:r>
                  <w:r>
                    <w:rPr>
                      <w:rFonts w:ascii="Times New Roman" w:eastAsia="Times New Roman" w:hAnsi="Times New Roman"/>
                      <w:sz w:val="16"/>
                    </w:rPr>
                    <w:t xml:space="preserve"> </w:t>
                  </w:r>
                  <w:r>
                    <w:rPr>
                      <w:rFonts w:ascii="Cambria" w:eastAsia="Cambria" w:hAnsi="Cambria" w:cs="Cambria"/>
                      <w:sz w:val="16"/>
                    </w:rPr>
                    <w:t>×3</w:t>
                  </w:r>
                  <w:r>
                    <w:rPr>
                      <w:rFonts w:ascii="Cambria" w:eastAsia="Cambria" w:hAnsi="Cambria" w:cs="Cambria"/>
                      <w:sz w:val="16"/>
                    </w:rPr>
                    <w:t xml:space="preserve"> </w:t>
                  </w:r>
                  <w:r>
                    <w:rPr>
                      <w:sz w:val="16"/>
                    </w:rPr>
                    <w:t>87.13 89.21 4.34 2.26 47.92</w:t>
                  </w:r>
                  <w:r>
                    <w:rPr>
                      <w:sz w:val="16"/>
                    </w:rPr>
                    <w:t xml:space="preserve"> </w:t>
                  </w:r>
                  <w:r>
                    <w:rPr>
                      <w:rFonts w:ascii="Cambria" w:eastAsia="Cambria" w:hAnsi="Cambria" w:cs="Cambria"/>
                      <w:sz w:val="16"/>
                    </w:rPr>
                    <w:t>4</w:t>
                  </w:r>
                  <w:r>
                    <w:rPr>
                      <w:rFonts w:ascii="Cambria" w:eastAsia="Cambria" w:hAnsi="Cambria" w:cs="Cambria"/>
                      <w:sz w:val="16"/>
                    </w:rPr>
                    <w:t xml:space="preserve"> </w:t>
                  </w:r>
                  <w:r>
                    <w:rPr>
                      <w:sz w:val="16"/>
                    </w:rPr>
                    <w:t>83.91 86.38 7.56 5.09 32.59</w:t>
                  </w:r>
                </w:p>
              </w:tc>
            </w:tr>
          </w:tbl>
          <w:p w:rsidR="00000000" w:rsidRDefault="00140DB2">
            <w:pPr>
              <w:spacing w:after="0" w:line="256" w:lineRule="auto"/>
              <w:ind w:left="3802" w:firstLine="0"/>
              <w:jc w:val="left"/>
              <w:rPr>
                <w:rFonts w:ascii="Times New Roman" w:eastAsia="Times New Roman" w:hAnsi="Times New Roman"/>
                <w:sz w:val="20"/>
              </w:rPr>
            </w:pPr>
            <w:r>
              <w:rPr>
                <w:rFonts w:ascii="Cambria" w:eastAsia="Cambria" w:hAnsi="Cambria" w:cs="Cambria"/>
                <w:sz w:val="16"/>
              </w:rPr>
              <w:t>×</w:t>
            </w:r>
          </w:p>
        </w:tc>
      </w:tr>
    </w:tbl>
    <w:p w:rsidR="00000000" w:rsidRDefault="00140DB2">
      <w:pPr>
        <w:spacing w:after="377"/>
        <w:ind w:left="5"/>
        <w:rPr>
          <w:rFonts w:eastAsia="Times New Roman"/>
        </w:rPr>
      </w:pPr>
      <w:r>
        <w:t>大大延长了培训时间</w:t>
      </w:r>
      <w:r>
        <w:t>。</w:t>
      </w:r>
      <w:r>
        <w:t>评估这种可能性仍有待进一步研究。</w:t>
      </w:r>
    </w:p>
    <w:p w:rsidR="00000000" w:rsidRDefault="00140DB2">
      <w:pPr>
        <w:pStyle w:val="1"/>
        <w:numPr>
          <w:ilvl w:val="0"/>
          <w:numId w:val="0"/>
        </w:numPr>
        <w:spacing w:after="80" w:line="256" w:lineRule="auto"/>
        <w:ind w:left="10" w:right="9"/>
        <w:jc w:val="center"/>
      </w:pPr>
      <w:r>
        <w:t>致谢</w:t>
      </w:r>
    </w:p>
    <w:p w:rsidR="00000000" w:rsidRDefault="00140DB2">
      <w:pPr>
        <w:spacing w:after="344"/>
        <w:ind w:left="5"/>
      </w:pPr>
      <w:r>
        <w:t>这项工作得到了波兰国家科学中心的资助，资助号为</w:t>
      </w:r>
      <w:r>
        <w:t xml:space="preserve"> </w:t>
      </w:r>
      <w:r>
        <w:t>2014/15 / B / ST6 / 00609</w:t>
      </w:r>
      <w:r>
        <w:t>。</w:t>
      </w:r>
      <w:r>
        <w:t>PLGrid</w:t>
      </w:r>
      <w:r>
        <w:t>基础结构的支持也受到极大的赞赏。</w:t>
      </w:r>
    </w:p>
    <w:p w:rsidR="00000000" w:rsidRDefault="00140DB2">
      <w:pPr>
        <w:pStyle w:val="1"/>
        <w:numPr>
          <w:ilvl w:val="0"/>
          <w:numId w:val="0"/>
        </w:numPr>
        <w:spacing w:after="49" w:line="256" w:lineRule="auto"/>
        <w:ind w:left="10" w:right="9"/>
        <w:jc w:val="center"/>
      </w:pPr>
      <w:r>
        <w:t>参考文献</w:t>
      </w:r>
    </w:p>
    <w:p w:rsidR="00000000" w:rsidRDefault="00140DB2">
      <w:pPr>
        <w:spacing w:after="0" w:line="268" w:lineRule="auto"/>
        <w:ind w:left="403" w:right="5" w:hanging="408"/>
      </w:pPr>
      <w:r>
        <w:rPr>
          <w:sz w:val="18"/>
        </w:rPr>
        <w:t>Abadi</w:t>
      </w:r>
      <w:r>
        <w:rPr>
          <w:sz w:val="18"/>
        </w:rPr>
        <w:t>，</w:t>
      </w:r>
      <w:r>
        <w:rPr>
          <w:sz w:val="18"/>
        </w:rPr>
        <w:t>M.</w:t>
      </w:r>
      <w:r>
        <w:rPr>
          <w:sz w:val="18"/>
        </w:rPr>
        <w:t>，</w:t>
      </w:r>
      <w:r>
        <w:rPr>
          <w:sz w:val="18"/>
        </w:rPr>
        <w:t>Agarwal</w:t>
      </w:r>
      <w:r>
        <w:rPr>
          <w:sz w:val="18"/>
        </w:rPr>
        <w:t>，</w:t>
      </w:r>
      <w:r>
        <w:rPr>
          <w:sz w:val="18"/>
        </w:rPr>
        <w:t>A.</w:t>
      </w:r>
      <w:r>
        <w:rPr>
          <w:sz w:val="18"/>
        </w:rPr>
        <w:t>，</w:t>
      </w:r>
      <w:r>
        <w:rPr>
          <w:sz w:val="18"/>
        </w:rPr>
        <w:t>Barham</w:t>
      </w:r>
      <w:r>
        <w:rPr>
          <w:sz w:val="18"/>
        </w:rPr>
        <w:t>，</w:t>
      </w:r>
      <w:r>
        <w:rPr>
          <w:sz w:val="18"/>
        </w:rPr>
        <w:t>P.</w:t>
      </w:r>
      <w:r>
        <w:rPr>
          <w:sz w:val="18"/>
        </w:rPr>
        <w:t>，</w:t>
      </w:r>
      <w:r>
        <w:rPr>
          <w:sz w:val="18"/>
        </w:rPr>
        <w:t>Brevdo</w:t>
      </w:r>
      <w:r>
        <w:rPr>
          <w:sz w:val="18"/>
        </w:rPr>
        <w:t>，</w:t>
      </w:r>
      <w:r>
        <w:rPr>
          <w:sz w:val="18"/>
        </w:rPr>
        <w:t>E.</w:t>
      </w:r>
      <w:r>
        <w:rPr>
          <w:sz w:val="18"/>
        </w:rPr>
        <w:t>，</w:t>
      </w:r>
      <w:r>
        <w:rPr>
          <w:sz w:val="18"/>
        </w:rPr>
        <w:t>Chen</w:t>
      </w:r>
      <w:r>
        <w:rPr>
          <w:sz w:val="18"/>
        </w:rPr>
        <w:t>，</w:t>
      </w:r>
      <w:r>
        <w:rPr>
          <w:sz w:val="18"/>
        </w:rPr>
        <w:t>Z.</w:t>
      </w:r>
      <w:r>
        <w:rPr>
          <w:sz w:val="18"/>
        </w:rPr>
        <w:t>，</w:t>
      </w:r>
      <w:r>
        <w:rPr>
          <w:sz w:val="18"/>
        </w:rPr>
        <w:t>Citro</w:t>
      </w:r>
      <w:r>
        <w:rPr>
          <w:sz w:val="18"/>
        </w:rPr>
        <w:t>，</w:t>
      </w:r>
      <w:r>
        <w:rPr>
          <w:sz w:val="18"/>
        </w:rPr>
        <w:t>C.</w:t>
      </w:r>
      <w:r>
        <w:rPr>
          <w:sz w:val="18"/>
        </w:rPr>
        <w:t>，</w:t>
      </w:r>
      <w:r>
        <w:rPr>
          <w:sz w:val="18"/>
        </w:rPr>
        <w:t>Corrado</w:t>
      </w:r>
      <w:r>
        <w:rPr>
          <w:sz w:val="18"/>
        </w:rPr>
        <w:t>，</w:t>
      </w:r>
      <w:r>
        <w:rPr>
          <w:sz w:val="18"/>
        </w:rPr>
        <w:t>GS</w:t>
      </w:r>
      <w:r>
        <w:rPr>
          <w:sz w:val="18"/>
        </w:rPr>
        <w:t>，</w:t>
      </w:r>
      <w:r>
        <w:rPr>
          <w:sz w:val="18"/>
        </w:rPr>
        <w:t>Davis</w:t>
      </w:r>
      <w:r>
        <w:rPr>
          <w:sz w:val="18"/>
        </w:rPr>
        <w:t>，</w:t>
      </w:r>
      <w:r>
        <w:rPr>
          <w:sz w:val="18"/>
        </w:rPr>
        <w:t>A.</w:t>
      </w:r>
      <w:r>
        <w:rPr>
          <w:sz w:val="18"/>
        </w:rPr>
        <w:t>，</w:t>
      </w:r>
      <w:r>
        <w:rPr>
          <w:sz w:val="18"/>
        </w:rPr>
        <w:t>Dean</w:t>
      </w:r>
      <w:r>
        <w:rPr>
          <w:sz w:val="18"/>
        </w:rPr>
        <w:t>，</w:t>
      </w:r>
      <w:r>
        <w:rPr>
          <w:sz w:val="18"/>
        </w:rPr>
        <w:t>J.</w:t>
      </w:r>
      <w:r>
        <w:rPr>
          <w:sz w:val="18"/>
        </w:rPr>
        <w:t>，</w:t>
      </w:r>
      <w:r>
        <w:rPr>
          <w:sz w:val="18"/>
        </w:rPr>
        <w:t>Devin</w:t>
      </w:r>
      <w:r>
        <w:rPr>
          <w:sz w:val="18"/>
        </w:rPr>
        <w:t>，</w:t>
      </w:r>
      <w:r>
        <w:rPr>
          <w:sz w:val="18"/>
        </w:rPr>
        <w:t>M.</w:t>
      </w:r>
      <w:r>
        <w:rPr>
          <w:sz w:val="18"/>
        </w:rPr>
        <w:t>，</w:t>
      </w:r>
      <w:r>
        <w:rPr>
          <w:sz w:val="18"/>
        </w:rPr>
        <w:t xml:space="preserve">Ghemawat </w:t>
      </w:r>
      <w:r>
        <w:rPr>
          <w:sz w:val="18"/>
        </w:rPr>
        <w:t>，</w:t>
      </w:r>
      <w:r>
        <w:rPr>
          <w:sz w:val="18"/>
        </w:rPr>
        <w:t>S.</w:t>
      </w:r>
      <w:r>
        <w:rPr>
          <w:sz w:val="18"/>
        </w:rPr>
        <w:t>，</w:t>
      </w:r>
      <w:r>
        <w:rPr>
          <w:sz w:val="18"/>
        </w:rPr>
        <w:t>Goodfellow</w:t>
      </w:r>
      <w:r>
        <w:rPr>
          <w:sz w:val="18"/>
        </w:rPr>
        <w:t>，</w:t>
      </w:r>
      <w:r>
        <w:rPr>
          <w:sz w:val="18"/>
        </w:rPr>
        <w:t>I.</w:t>
      </w:r>
      <w:r>
        <w:rPr>
          <w:sz w:val="18"/>
        </w:rPr>
        <w:t>，</w:t>
      </w:r>
      <w:r>
        <w:rPr>
          <w:sz w:val="18"/>
        </w:rPr>
        <w:t>Harp</w:t>
      </w:r>
      <w:r>
        <w:rPr>
          <w:sz w:val="18"/>
        </w:rPr>
        <w:t>，</w:t>
      </w:r>
      <w:r>
        <w:rPr>
          <w:sz w:val="18"/>
        </w:rPr>
        <w:t>A.</w:t>
      </w:r>
      <w:r>
        <w:rPr>
          <w:sz w:val="18"/>
        </w:rPr>
        <w:t>，</w:t>
      </w:r>
      <w:r>
        <w:rPr>
          <w:sz w:val="18"/>
        </w:rPr>
        <w:t>Irving</w:t>
      </w:r>
      <w:r>
        <w:rPr>
          <w:sz w:val="18"/>
        </w:rPr>
        <w:t>，</w:t>
      </w:r>
      <w:r>
        <w:rPr>
          <w:sz w:val="18"/>
        </w:rPr>
        <w:t>G.</w:t>
      </w:r>
      <w:r>
        <w:rPr>
          <w:sz w:val="18"/>
        </w:rPr>
        <w:t>，</w:t>
      </w:r>
      <w:r>
        <w:rPr>
          <w:sz w:val="18"/>
        </w:rPr>
        <w:t>Isard</w:t>
      </w:r>
      <w:r>
        <w:rPr>
          <w:sz w:val="18"/>
        </w:rPr>
        <w:t>，</w:t>
      </w:r>
      <w:r>
        <w:rPr>
          <w:sz w:val="18"/>
        </w:rPr>
        <w:t>M.</w:t>
      </w:r>
      <w:r>
        <w:rPr>
          <w:sz w:val="18"/>
        </w:rPr>
        <w:t>，</w:t>
      </w:r>
      <w:r>
        <w:rPr>
          <w:sz w:val="18"/>
        </w:rPr>
        <w:t>Jia</w:t>
      </w:r>
      <w:r>
        <w:rPr>
          <w:sz w:val="18"/>
        </w:rPr>
        <w:t>，</w:t>
      </w:r>
      <w:r>
        <w:rPr>
          <w:sz w:val="18"/>
        </w:rPr>
        <w:t>Y.</w:t>
      </w:r>
      <w:r>
        <w:rPr>
          <w:sz w:val="18"/>
        </w:rPr>
        <w:t>，</w:t>
      </w:r>
      <w:r>
        <w:rPr>
          <w:sz w:val="18"/>
        </w:rPr>
        <w:t>Jozefowicz</w:t>
      </w:r>
      <w:r>
        <w:rPr>
          <w:sz w:val="18"/>
        </w:rPr>
        <w:t>，</w:t>
      </w:r>
      <w:r>
        <w:rPr>
          <w:sz w:val="18"/>
        </w:rPr>
        <w:t>R.</w:t>
      </w:r>
      <w:r>
        <w:rPr>
          <w:sz w:val="18"/>
        </w:rPr>
        <w:t>，</w:t>
      </w:r>
      <w:r>
        <w:rPr>
          <w:sz w:val="18"/>
        </w:rPr>
        <w:t>Kaiser</w:t>
      </w:r>
      <w:r>
        <w:rPr>
          <w:sz w:val="18"/>
        </w:rPr>
        <w:t>，</w:t>
      </w:r>
      <w:r>
        <w:rPr>
          <w:sz w:val="18"/>
        </w:rPr>
        <w:t>L.</w:t>
      </w:r>
      <w:r>
        <w:rPr>
          <w:sz w:val="18"/>
        </w:rPr>
        <w:t>，</w:t>
      </w:r>
      <w:r>
        <w:rPr>
          <w:sz w:val="18"/>
        </w:rPr>
        <w:t>Kudlur</w:t>
      </w:r>
      <w:r>
        <w:rPr>
          <w:sz w:val="18"/>
        </w:rPr>
        <w:t>，</w:t>
      </w:r>
      <w:r>
        <w:rPr>
          <w:sz w:val="18"/>
        </w:rPr>
        <w:t>M.</w:t>
      </w:r>
      <w:r>
        <w:rPr>
          <w:sz w:val="18"/>
        </w:rPr>
        <w:t>，</w:t>
      </w:r>
      <w:r>
        <w:rPr>
          <w:sz w:val="18"/>
        </w:rPr>
        <w:t>Levenberg</w:t>
      </w:r>
      <w:r>
        <w:rPr>
          <w:sz w:val="18"/>
        </w:rPr>
        <w:t>，</w:t>
      </w:r>
      <w:r>
        <w:rPr>
          <w:sz w:val="18"/>
        </w:rPr>
        <w:t>J.</w:t>
      </w:r>
      <w:r>
        <w:rPr>
          <w:sz w:val="18"/>
        </w:rPr>
        <w:t>，</w:t>
      </w:r>
      <w:r>
        <w:rPr>
          <w:sz w:val="18"/>
        </w:rPr>
        <w:t xml:space="preserve">Mane </w:t>
      </w:r>
      <w:r>
        <w:rPr>
          <w:sz w:val="18"/>
        </w:rPr>
        <w:t>，</w:t>
      </w:r>
      <w:r>
        <w:rPr>
          <w:sz w:val="18"/>
        </w:rPr>
        <w:t>D.</w:t>
      </w:r>
      <w:r>
        <w:rPr>
          <w:sz w:val="18"/>
        </w:rPr>
        <w:t>，</w:t>
      </w:r>
      <w:r>
        <w:rPr>
          <w:sz w:val="18"/>
        </w:rPr>
        <w:t>Monga</w:t>
      </w:r>
      <w:r>
        <w:rPr>
          <w:sz w:val="18"/>
        </w:rPr>
        <w:t>，</w:t>
      </w:r>
      <w:r>
        <w:rPr>
          <w:sz w:val="18"/>
        </w:rPr>
        <w:t>R.</w:t>
      </w:r>
      <w:r>
        <w:rPr>
          <w:sz w:val="18"/>
        </w:rPr>
        <w:t>，</w:t>
      </w:r>
      <w:r>
        <w:rPr>
          <w:sz w:val="18"/>
        </w:rPr>
        <w:t>Moore</w:t>
      </w:r>
      <w:r>
        <w:rPr>
          <w:sz w:val="18"/>
        </w:rPr>
        <w:t>，</w:t>
      </w:r>
      <w:r>
        <w:rPr>
          <w:sz w:val="18"/>
        </w:rPr>
        <w:t>S.</w:t>
      </w:r>
      <w:r>
        <w:rPr>
          <w:sz w:val="18"/>
        </w:rPr>
        <w:t>，</w:t>
      </w:r>
      <w:r>
        <w:rPr>
          <w:sz w:val="18"/>
        </w:rPr>
        <w:t>Murray</w:t>
      </w:r>
      <w:r>
        <w:rPr>
          <w:sz w:val="18"/>
        </w:rPr>
        <w:t>，</w:t>
      </w:r>
      <w:r>
        <w:rPr>
          <w:sz w:val="18"/>
        </w:rPr>
        <w:t>D.</w:t>
      </w:r>
      <w:r>
        <w:rPr>
          <w:sz w:val="18"/>
        </w:rPr>
        <w:t>，</w:t>
      </w:r>
      <w:r>
        <w:rPr>
          <w:sz w:val="18"/>
        </w:rPr>
        <w:t>Olah</w:t>
      </w:r>
      <w:r>
        <w:rPr>
          <w:sz w:val="18"/>
        </w:rPr>
        <w:t>，</w:t>
      </w:r>
      <w:r>
        <w:rPr>
          <w:sz w:val="18"/>
        </w:rPr>
        <w:t>C.</w:t>
      </w:r>
      <w:r>
        <w:rPr>
          <w:sz w:val="18"/>
        </w:rPr>
        <w:t>，</w:t>
      </w:r>
      <w:r>
        <w:rPr>
          <w:sz w:val="18"/>
        </w:rPr>
        <w:t>Schuster</w:t>
      </w:r>
      <w:r>
        <w:rPr>
          <w:sz w:val="18"/>
        </w:rPr>
        <w:t>，</w:t>
      </w:r>
      <w:r>
        <w:rPr>
          <w:sz w:val="18"/>
        </w:rPr>
        <w:t>M.</w:t>
      </w:r>
      <w:r>
        <w:rPr>
          <w:sz w:val="18"/>
        </w:rPr>
        <w:t>，</w:t>
      </w:r>
      <w:r>
        <w:rPr>
          <w:sz w:val="18"/>
        </w:rPr>
        <w:t>Shlens</w:t>
      </w:r>
      <w:r>
        <w:rPr>
          <w:sz w:val="18"/>
        </w:rPr>
        <w:t>，</w:t>
      </w:r>
      <w:r>
        <w:rPr>
          <w:sz w:val="18"/>
        </w:rPr>
        <w:t>J.</w:t>
      </w:r>
      <w:r>
        <w:rPr>
          <w:sz w:val="18"/>
        </w:rPr>
        <w:t>，</w:t>
      </w:r>
      <w:r>
        <w:rPr>
          <w:sz w:val="18"/>
        </w:rPr>
        <w:t>Steiner</w:t>
      </w:r>
      <w:r>
        <w:rPr>
          <w:sz w:val="18"/>
        </w:rPr>
        <w:t>，</w:t>
      </w:r>
    </w:p>
    <w:p w:rsidR="00000000" w:rsidRDefault="00140DB2">
      <w:pPr>
        <w:spacing w:after="95" w:line="268" w:lineRule="auto"/>
        <w:ind w:left="398" w:right="5" w:firstLine="0"/>
      </w:pPr>
      <w:r>
        <w:rPr>
          <w:sz w:val="18"/>
        </w:rPr>
        <w:t>B.</w:t>
      </w:r>
      <w:r>
        <w:rPr>
          <w:sz w:val="18"/>
        </w:rPr>
        <w:t>，</w:t>
      </w:r>
      <w:r>
        <w:rPr>
          <w:sz w:val="18"/>
        </w:rPr>
        <w:t>Sutskever</w:t>
      </w:r>
      <w:r>
        <w:rPr>
          <w:sz w:val="18"/>
        </w:rPr>
        <w:t>，</w:t>
      </w:r>
      <w:r>
        <w:rPr>
          <w:sz w:val="18"/>
        </w:rPr>
        <w:t>I.</w:t>
      </w:r>
      <w:r>
        <w:rPr>
          <w:sz w:val="18"/>
        </w:rPr>
        <w:t>，</w:t>
      </w:r>
      <w:r>
        <w:rPr>
          <w:sz w:val="18"/>
        </w:rPr>
        <w:t>Talwar</w:t>
      </w:r>
      <w:r>
        <w:rPr>
          <w:sz w:val="18"/>
        </w:rPr>
        <w:t>，</w:t>
      </w:r>
      <w:r>
        <w:rPr>
          <w:sz w:val="18"/>
        </w:rPr>
        <w:t>K.</w:t>
      </w:r>
      <w:r>
        <w:rPr>
          <w:sz w:val="18"/>
        </w:rPr>
        <w:t>，</w:t>
      </w:r>
      <w:r>
        <w:rPr>
          <w:sz w:val="18"/>
        </w:rPr>
        <w:t>Tucker</w:t>
      </w:r>
      <w:r>
        <w:rPr>
          <w:sz w:val="18"/>
        </w:rPr>
        <w:t>，</w:t>
      </w:r>
      <w:r>
        <w:rPr>
          <w:sz w:val="18"/>
        </w:rPr>
        <w:t>P.</w:t>
      </w:r>
      <w:r>
        <w:rPr>
          <w:sz w:val="18"/>
        </w:rPr>
        <w:t>，</w:t>
      </w:r>
      <w:r>
        <w:rPr>
          <w:sz w:val="18"/>
        </w:rPr>
        <w:t>Vanhoucke</w:t>
      </w:r>
      <w:r>
        <w:rPr>
          <w:sz w:val="18"/>
        </w:rPr>
        <w:t>，</w:t>
      </w:r>
      <w:r>
        <w:rPr>
          <w:sz w:val="18"/>
        </w:rPr>
        <w:t>V.</w:t>
      </w:r>
      <w:r>
        <w:rPr>
          <w:sz w:val="18"/>
        </w:rPr>
        <w:t>，</w:t>
      </w:r>
      <w:r>
        <w:rPr>
          <w:sz w:val="18"/>
        </w:rPr>
        <w:t>Vasudevan</w:t>
      </w:r>
      <w:r>
        <w:rPr>
          <w:sz w:val="18"/>
        </w:rPr>
        <w:t>，</w:t>
      </w:r>
      <w:r>
        <w:rPr>
          <w:sz w:val="18"/>
        </w:rPr>
        <w:t>V.</w:t>
      </w:r>
      <w:r>
        <w:rPr>
          <w:sz w:val="18"/>
        </w:rPr>
        <w:t>，</w:t>
      </w:r>
      <w:r>
        <w:rPr>
          <w:sz w:val="18"/>
        </w:rPr>
        <w:t>Viegas</w:t>
      </w:r>
      <w:r>
        <w:rPr>
          <w:sz w:val="18"/>
        </w:rPr>
        <w:t>，</w:t>
      </w:r>
      <w:r>
        <w:rPr>
          <w:sz w:val="18"/>
        </w:rPr>
        <w:t>F.</w:t>
      </w:r>
      <w:r>
        <w:rPr>
          <w:sz w:val="18"/>
        </w:rPr>
        <w:t>，</w:t>
      </w:r>
      <w:r>
        <w:rPr>
          <w:sz w:val="18"/>
        </w:rPr>
        <w:t>Vinyals</w:t>
      </w:r>
      <w:r>
        <w:rPr>
          <w:sz w:val="18"/>
        </w:rPr>
        <w:t>，</w:t>
      </w:r>
      <w:r>
        <w:rPr>
          <w:sz w:val="18"/>
        </w:rPr>
        <w:t>O.</w:t>
      </w:r>
      <w:r>
        <w:rPr>
          <w:sz w:val="18"/>
        </w:rPr>
        <w:t>，</w:t>
      </w:r>
      <w:r>
        <w:rPr>
          <w:sz w:val="18"/>
        </w:rPr>
        <w:t>Warden</w:t>
      </w:r>
      <w:r>
        <w:rPr>
          <w:sz w:val="18"/>
        </w:rPr>
        <w:t>，</w:t>
      </w:r>
      <w:r>
        <w:rPr>
          <w:sz w:val="18"/>
        </w:rPr>
        <w:t>P.</w:t>
      </w:r>
      <w:r>
        <w:rPr>
          <w:sz w:val="18"/>
        </w:rPr>
        <w:t>，</w:t>
      </w:r>
      <w:r>
        <w:rPr>
          <w:sz w:val="18"/>
        </w:rPr>
        <w:t>Wattenberg</w:t>
      </w:r>
      <w:r>
        <w:rPr>
          <w:sz w:val="18"/>
        </w:rPr>
        <w:t>，</w:t>
      </w:r>
      <w:r>
        <w:rPr>
          <w:sz w:val="18"/>
        </w:rPr>
        <w:t>M.</w:t>
      </w:r>
      <w:r>
        <w:rPr>
          <w:sz w:val="18"/>
        </w:rPr>
        <w:t>，</w:t>
      </w:r>
      <w:r>
        <w:rPr>
          <w:sz w:val="18"/>
        </w:rPr>
        <w:t>Wicke</w:t>
      </w:r>
      <w:r>
        <w:rPr>
          <w:sz w:val="18"/>
        </w:rPr>
        <w:t>，</w:t>
      </w:r>
      <w:r>
        <w:rPr>
          <w:sz w:val="18"/>
        </w:rPr>
        <w:t xml:space="preserve"> M.</w:t>
      </w:r>
      <w:r>
        <w:rPr>
          <w:sz w:val="18"/>
        </w:rPr>
        <w:t>，</w:t>
      </w:r>
      <w:r>
        <w:rPr>
          <w:sz w:val="18"/>
        </w:rPr>
        <w:t>Yu</w:t>
      </w:r>
      <w:r>
        <w:rPr>
          <w:sz w:val="18"/>
        </w:rPr>
        <w:t>，</w:t>
      </w:r>
      <w:r>
        <w:rPr>
          <w:sz w:val="18"/>
        </w:rPr>
        <w:t>Y.</w:t>
      </w:r>
      <w:r>
        <w:rPr>
          <w:sz w:val="18"/>
        </w:rPr>
        <w:t>和</w:t>
      </w:r>
      <w:r>
        <w:rPr>
          <w:sz w:val="18"/>
        </w:rPr>
        <w:t>Zheng X.</w:t>
      </w:r>
      <w:r>
        <w:rPr>
          <w:sz w:val="18"/>
        </w:rPr>
        <w:t>（</w:t>
      </w:r>
      <w:r>
        <w:rPr>
          <w:sz w:val="18"/>
        </w:rPr>
        <w:t>2016</w:t>
      </w:r>
      <w:r>
        <w:rPr>
          <w:sz w:val="18"/>
        </w:rPr>
        <w:t>）</w:t>
      </w:r>
      <w:r>
        <w:rPr>
          <w:sz w:val="18"/>
        </w:rPr>
        <w:t>。</w:t>
      </w:r>
      <w:r>
        <w:rPr>
          <w:sz w:val="18"/>
        </w:rPr>
        <w:t>TensorFlow</w:t>
      </w:r>
      <w:r>
        <w:rPr>
          <w:sz w:val="18"/>
        </w:rPr>
        <w:t>：在异构分布式系统上的大规模机器学习</w:t>
      </w:r>
      <w:r>
        <w:rPr>
          <w:sz w:val="18"/>
        </w:rPr>
        <w:t>，</w:t>
      </w:r>
      <w:r>
        <w:rPr>
          <w:i/>
          <w:sz w:val="18"/>
        </w:rPr>
        <w:t>arXiv</w:t>
      </w:r>
      <w:r>
        <w:rPr>
          <w:i/>
          <w:sz w:val="18"/>
        </w:rPr>
        <w:t>：</w:t>
      </w:r>
      <w:r>
        <w:rPr>
          <w:sz w:val="18"/>
        </w:rPr>
        <w:t xml:space="preserve"> </w:t>
      </w:r>
      <w:r>
        <w:rPr>
          <w:sz w:val="18"/>
        </w:rPr>
        <w:t>1603.04467</w:t>
      </w:r>
      <w:r>
        <w:rPr>
          <w:sz w:val="18"/>
        </w:rPr>
        <w:t>。</w:t>
      </w:r>
    </w:p>
    <w:p w:rsidR="00000000" w:rsidRDefault="00140DB2">
      <w:pPr>
        <w:spacing w:after="91" w:line="268" w:lineRule="auto"/>
        <w:ind w:left="403" w:right="5" w:hanging="408"/>
      </w:pPr>
      <w:r>
        <w:rPr>
          <w:sz w:val="18"/>
        </w:rPr>
        <w:t>Bevilacqua</w:t>
      </w:r>
      <w:r>
        <w:rPr>
          <w:sz w:val="18"/>
        </w:rPr>
        <w:t>，</w:t>
      </w:r>
      <w:r>
        <w:rPr>
          <w:sz w:val="18"/>
        </w:rPr>
        <w:t>M.</w:t>
      </w:r>
      <w:r>
        <w:rPr>
          <w:sz w:val="18"/>
        </w:rPr>
        <w:t>，</w:t>
      </w:r>
      <w:r>
        <w:rPr>
          <w:sz w:val="18"/>
        </w:rPr>
        <w:t>Roumy</w:t>
      </w:r>
      <w:r>
        <w:rPr>
          <w:sz w:val="18"/>
        </w:rPr>
        <w:t>，</w:t>
      </w:r>
      <w:r>
        <w:rPr>
          <w:sz w:val="18"/>
        </w:rPr>
        <w:t>A.</w:t>
      </w:r>
      <w:r>
        <w:rPr>
          <w:sz w:val="18"/>
        </w:rPr>
        <w:t>，</w:t>
      </w:r>
      <w:r>
        <w:rPr>
          <w:sz w:val="18"/>
        </w:rPr>
        <w:t>Guillemot</w:t>
      </w:r>
      <w:r>
        <w:rPr>
          <w:sz w:val="18"/>
        </w:rPr>
        <w:t>，</w:t>
      </w:r>
      <w:r>
        <w:rPr>
          <w:sz w:val="18"/>
        </w:rPr>
        <w:t>C.</w:t>
      </w:r>
      <w:r>
        <w:rPr>
          <w:sz w:val="18"/>
        </w:rPr>
        <w:t>和</w:t>
      </w:r>
      <w:r>
        <w:rPr>
          <w:sz w:val="18"/>
        </w:rPr>
        <w:t>Alberi-Morel</w:t>
      </w:r>
      <w:r>
        <w:rPr>
          <w:sz w:val="18"/>
        </w:rPr>
        <w:t>，</w:t>
      </w:r>
      <w:r>
        <w:rPr>
          <w:sz w:val="18"/>
        </w:rPr>
        <w:t>ML</w:t>
      </w:r>
      <w:r>
        <w:rPr>
          <w:sz w:val="18"/>
        </w:rPr>
        <w:t>（</w:t>
      </w:r>
      <w:r>
        <w:rPr>
          <w:sz w:val="18"/>
        </w:rPr>
        <w:t>2012</w:t>
      </w:r>
      <w:r>
        <w:rPr>
          <w:sz w:val="18"/>
        </w:rPr>
        <w:t>）</w:t>
      </w:r>
      <w:r>
        <w:rPr>
          <w:sz w:val="18"/>
        </w:rPr>
        <w:t>。</w:t>
      </w:r>
      <w:r>
        <w:rPr>
          <w:sz w:val="18"/>
        </w:rPr>
        <w:t>基于非负邻域嵌入的低复杂度单图像超分辨率</w:t>
      </w:r>
      <w:r>
        <w:rPr>
          <w:sz w:val="18"/>
        </w:rPr>
        <w:t>，</w:t>
      </w:r>
      <w:r>
        <w:rPr>
          <w:i/>
          <w:sz w:val="18"/>
        </w:rPr>
        <w:t>英国机器视觉会议（</w:t>
      </w:r>
      <w:r>
        <w:rPr>
          <w:i/>
          <w:sz w:val="18"/>
        </w:rPr>
        <w:t>BMVC</w:t>
      </w:r>
      <w:r>
        <w:rPr>
          <w:i/>
          <w:sz w:val="18"/>
        </w:rPr>
        <w:t>），英国吉尔福</w:t>
      </w:r>
      <w:r>
        <w:rPr>
          <w:i/>
          <w:sz w:val="18"/>
        </w:rPr>
        <w:t>德</w:t>
      </w:r>
      <w:r>
        <w:rPr>
          <w:sz w:val="18"/>
        </w:rPr>
        <w:t>。</w:t>
      </w:r>
    </w:p>
    <w:p w:rsidR="00000000" w:rsidRDefault="00140DB2">
      <w:pPr>
        <w:spacing w:after="92" w:line="266" w:lineRule="auto"/>
        <w:ind w:left="393" w:right="-6" w:hanging="408"/>
      </w:pPr>
      <w:r>
        <w:rPr>
          <w:sz w:val="18"/>
        </w:rPr>
        <w:t>Chang H.</w:t>
      </w:r>
      <w:r>
        <w:rPr>
          <w:sz w:val="18"/>
        </w:rPr>
        <w:t>，</w:t>
      </w:r>
      <w:r>
        <w:rPr>
          <w:sz w:val="18"/>
        </w:rPr>
        <w:t>Yeung D.-Y.</w:t>
      </w:r>
      <w:r>
        <w:rPr>
          <w:sz w:val="18"/>
        </w:rPr>
        <w:t xml:space="preserve"> </w:t>
      </w:r>
      <w:r>
        <w:rPr>
          <w:sz w:val="18"/>
        </w:rPr>
        <w:t>and Xiong</w:t>
      </w:r>
      <w:r>
        <w:rPr>
          <w:sz w:val="18"/>
        </w:rPr>
        <w:t>，</w:t>
      </w:r>
      <w:r>
        <w:rPr>
          <w:sz w:val="18"/>
        </w:rPr>
        <w:t>Y.</w:t>
      </w:r>
      <w:r>
        <w:rPr>
          <w:sz w:val="18"/>
        </w:rPr>
        <w:t>（</w:t>
      </w:r>
      <w:r>
        <w:rPr>
          <w:sz w:val="18"/>
        </w:rPr>
        <w:t>2004</w:t>
      </w:r>
      <w:r>
        <w:rPr>
          <w:sz w:val="18"/>
        </w:rPr>
        <w:t>）</w:t>
      </w:r>
      <w:r>
        <w:rPr>
          <w:sz w:val="18"/>
        </w:rPr>
        <w:t>。</w:t>
      </w:r>
      <w:r>
        <w:rPr>
          <w:sz w:val="18"/>
        </w:rPr>
        <w:t>通过邻居嵌入实现超分辨率，</w:t>
      </w:r>
      <w:r>
        <w:rPr>
          <w:sz w:val="18"/>
        </w:rPr>
        <w:t xml:space="preserve"> </w:t>
      </w:r>
      <w:r>
        <w:rPr>
          <w:i/>
          <w:sz w:val="18"/>
        </w:rPr>
        <w:t>2004 IEEE</w:t>
      </w:r>
      <w:r>
        <w:rPr>
          <w:i/>
          <w:sz w:val="18"/>
        </w:rPr>
        <w:t>计算机协会计算机视觉和模式识别会议论文集，</w:t>
      </w:r>
      <w:r>
        <w:rPr>
          <w:i/>
          <w:sz w:val="18"/>
        </w:rPr>
        <w:t>CVPR</w:t>
      </w:r>
      <w:r>
        <w:rPr>
          <w:i/>
          <w:sz w:val="18"/>
        </w:rPr>
        <w:t>，华盛顿特区，美国</w:t>
      </w:r>
      <w:r>
        <w:rPr>
          <w:i/>
          <w:sz w:val="18"/>
        </w:rPr>
        <w:t>，</w:t>
      </w:r>
      <w:r>
        <w:rPr>
          <w:sz w:val="18"/>
        </w:rPr>
        <w:t>第</w:t>
      </w:r>
      <w:r>
        <w:rPr>
          <w:sz w:val="18"/>
        </w:rPr>
        <w:t>1</w:t>
      </w:r>
      <w:r>
        <w:rPr>
          <w:sz w:val="18"/>
        </w:rPr>
        <w:t>卷</w:t>
      </w:r>
      <w:r>
        <w:rPr>
          <w:sz w:val="18"/>
        </w:rPr>
        <w:t>。</w:t>
      </w:r>
      <w:r>
        <w:rPr>
          <w:sz w:val="18"/>
        </w:rPr>
        <w:t>1</w:t>
      </w:r>
      <w:r>
        <w:rPr>
          <w:sz w:val="18"/>
        </w:rPr>
        <w:t>，第</w:t>
      </w:r>
      <w:r>
        <w:rPr>
          <w:sz w:val="18"/>
        </w:rPr>
        <w:t>I–I</w:t>
      </w:r>
      <w:r>
        <w:rPr>
          <w:sz w:val="18"/>
        </w:rPr>
        <w:t>页。</w:t>
      </w:r>
    </w:p>
    <w:p w:rsidR="00000000" w:rsidRDefault="00140DB2">
      <w:pPr>
        <w:spacing w:after="67" w:line="268" w:lineRule="auto"/>
        <w:ind w:left="403" w:right="5" w:hanging="408"/>
      </w:pPr>
      <w:r>
        <w:rPr>
          <w:sz w:val="18"/>
        </w:rPr>
        <w:t>da Costa</w:t>
      </w:r>
      <w:r>
        <w:rPr>
          <w:sz w:val="18"/>
        </w:rPr>
        <w:t>，</w:t>
      </w:r>
      <w:r>
        <w:rPr>
          <w:sz w:val="18"/>
        </w:rPr>
        <w:t>GBP</w:t>
      </w:r>
      <w:r>
        <w:rPr>
          <w:sz w:val="18"/>
        </w:rPr>
        <w:t>，</w:t>
      </w:r>
      <w:r>
        <w:rPr>
          <w:sz w:val="18"/>
        </w:rPr>
        <w:t>Contato</w:t>
      </w:r>
      <w:r>
        <w:rPr>
          <w:sz w:val="18"/>
        </w:rPr>
        <w:t>，</w:t>
      </w:r>
      <w:r>
        <w:rPr>
          <w:sz w:val="18"/>
        </w:rPr>
        <w:t>WA</w:t>
      </w:r>
      <w:r>
        <w:rPr>
          <w:sz w:val="18"/>
        </w:rPr>
        <w:t>，</w:t>
      </w:r>
      <w:r>
        <w:rPr>
          <w:sz w:val="18"/>
        </w:rPr>
        <w:t>Nazare</w:t>
      </w:r>
      <w:r>
        <w:rPr>
          <w:sz w:val="18"/>
        </w:rPr>
        <w:t>，</w:t>
      </w:r>
      <w:r>
        <w:rPr>
          <w:sz w:val="18"/>
        </w:rPr>
        <w:t>TS</w:t>
      </w:r>
      <w:r>
        <w:rPr>
          <w:sz w:val="18"/>
        </w:rPr>
        <w:t>，</w:t>
      </w:r>
      <w:r>
        <w:rPr>
          <w:sz w:val="18"/>
        </w:rPr>
        <w:t>Neto</w:t>
      </w:r>
      <w:r>
        <w:rPr>
          <w:sz w:val="18"/>
        </w:rPr>
        <w:t>，</w:t>
      </w:r>
      <w:r>
        <w:rPr>
          <w:sz w:val="18"/>
        </w:rPr>
        <w:t>JE</w:t>
      </w:r>
      <w:r>
        <w:rPr>
          <w:sz w:val="18"/>
        </w:rPr>
        <w:t>和</w:t>
      </w:r>
      <w:r>
        <w:rPr>
          <w:sz w:val="18"/>
        </w:rPr>
        <w:t>Ponti</w:t>
      </w:r>
      <w:r>
        <w:rPr>
          <w:sz w:val="18"/>
        </w:rPr>
        <w:t>，</w:t>
      </w:r>
      <w:r>
        <w:rPr>
          <w:sz w:val="18"/>
        </w:rPr>
        <w:t>M.</w:t>
      </w:r>
      <w:r>
        <w:rPr>
          <w:sz w:val="18"/>
        </w:rPr>
        <w:t>（</w:t>
      </w:r>
      <w:r>
        <w:rPr>
          <w:sz w:val="18"/>
        </w:rPr>
        <w:t>2016</w:t>
      </w:r>
      <w:r>
        <w:rPr>
          <w:sz w:val="18"/>
        </w:rPr>
        <w:t>）</w:t>
      </w:r>
      <w:r>
        <w:rPr>
          <w:sz w:val="18"/>
        </w:rPr>
        <w:t>。</w:t>
      </w:r>
      <w:r>
        <w:rPr>
          <w:sz w:val="18"/>
        </w:rPr>
        <w:t>关于图像分类任务中不同类型噪声影响的实证研究</w:t>
      </w:r>
      <w:r>
        <w:rPr>
          <w:sz w:val="18"/>
        </w:rPr>
        <w:t>，</w:t>
      </w:r>
      <w:r>
        <w:rPr>
          <w:i/>
          <w:sz w:val="18"/>
        </w:rPr>
        <w:t>arXiv</w:t>
      </w:r>
      <w:r>
        <w:rPr>
          <w:i/>
          <w:sz w:val="18"/>
        </w:rPr>
        <w:t>：</w:t>
      </w:r>
      <w:r>
        <w:rPr>
          <w:sz w:val="18"/>
        </w:rPr>
        <w:t xml:space="preserve"> </w:t>
      </w:r>
      <w:r>
        <w:rPr>
          <w:sz w:val="18"/>
        </w:rPr>
        <w:t>1609.02781</w:t>
      </w:r>
      <w:r>
        <w:rPr>
          <w:sz w:val="18"/>
        </w:rPr>
        <w:t>。</w:t>
      </w:r>
    </w:p>
    <w:p w:rsidR="00000000" w:rsidRDefault="00140DB2">
      <w:pPr>
        <w:spacing w:after="67" w:line="268" w:lineRule="auto"/>
        <w:ind w:left="403" w:right="5" w:hanging="408"/>
      </w:pPr>
      <w:r>
        <w:rPr>
          <w:sz w:val="18"/>
        </w:rPr>
        <w:t>Dodge</w:t>
      </w:r>
      <w:r>
        <w:rPr>
          <w:sz w:val="18"/>
        </w:rPr>
        <w:t>，</w:t>
      </w:r>
      <w:r>
        <w:rPr>
          <w:sz w:val="18"/>
        </w:rPr>
        <w:t>S.</w:t>
      </w:r>
      <w:r>
        <w:rPr>
          <w:sz w:val="18"/>
        </w:rPr>
        <w:t>和</w:t>
      </w:r>
      <w:r>
        <w:rPr>
          <w:sz w:val="18"/>
        </w:rPr>
        <w:t>Karam</w:t>
      </w:r>
      <w:r>
        <w:rPr>
          <w:sz w:val="18"/>
        </w:rPr>
        <w:t>，</w:t>
      </w:r>
      <w:r>
        <w:rPr>
          <w:sz w:val="18"/>
        </w:rPr>
        <w:t>L.</w:t>
      </w:r>
      <w:r>
        <w:rPr>
          <w:sz w:val="18"/>
        </w:rPr>
        <w:t>（</w:t>
      </w:r>
      <w:r>
        <w:rPr>
          <w:sz w:val="18"/>
        </w:rPr>
        <w:t>2016</w:t>
      </w:r>
      <w:r>
        <w:rPr>
          <w:sz w:val="18"/>
        </w:rPr>
        <w:t>）</w:t>
      </w:r>
      <w:r>
        <w:rPr>
          <w:sz w:val="18"/>
        </w:rPr>
        <w:t>。</w:t>
      </w:r>
      <w:r>
        <w:rPr>
          <w:sz w:val="18"/>
        </w:rPr>
        <w:t>了解图像质量如何影响深度神经网络</w:t>
      </w:r>
      <w:r>
        <w:rPr>
          <w:sz w:val="18"/>
        </w:rPr>
        <w:t>，</w:t>
      </w:r>
      <w:r>
        <w:rPr>
          <w:i/>
          <w:sz w:val="18"/>
        </w:rPr>
        <w:t>第八届国际多媒体体验质量会议（</w:t>
      </w:r>
      <w:r>
        <w:rPr>
          <w:i/>
          <w:sz w:val="18"/>
        </w:rPr>
        <w:t>QoMEX</w:t>
      </w:r>
      <w:r>
        <w:rPr>
          <w:i/>
          <w:sz w:val="18"/>
        </w:rPr>
        <w:t>），葡萄牙里斯本</w:t>
      </w:r>
      <w:r>
        <w:rPr>
          <w:i/>
          <w:sz w:val="18"/>
        </w:rPr>
        <w:t>，</w:t>
      </w:r>
      <w:r>
        <w:rPr>
          <w:sz w:val="18"/>
        </w:rPr>
        <w:t>第</w:t>
      </w:r>
      <w:r>
        <w:rPr>
          <w:sz w:val="18"/>
        </w:rPr>
        <w:t>1-6</w:t>
      </w:r>
      <w:r>
        <w:rPr>
          <w:sz w:val="18"/>
        </w:rPr>
        <w:t>页。</w:t>
      </w:r>
    </w:p>
    <w:p w:rsidR="00000000" w:rsidRDefault="00140DB2">
      <w:pPr>
        <w:spacing w:after="67" w:line="268" w:lineRule="auto"/>
        <w:ind w:left="403" w:right="5" w:hanging="408"/>
      </w:pPr>
      <w:r>
        <w:rPr>
          <w:sz w:val="18"/>
        </w:rPr>
        <w:t>Dong</w:t>
      </w:r>
      <w:r>
        <w:rPr>
          <w:sz w:val="18"/>
        </w:rPr>
        <w:t>，</w:t>
      </w:r>
      <w:r>
        <w:rPr>
          <w:sz w:val="18"/>
        </w:rPr>
        <w:t>C.</w:t>
      </w:r>
      <w:r>
        <w:rPr>
          <w:sz w:val="18"/>
        </w:rPr>
        <w:t>，</w:t>
      </w:r>
      <w:r>
        <w:rPr>
          <w:sz w:val="18"/>
        </w:rPr>
        <w:t>Loy</w:t>
      </w:r>
      <w:r>
        <w:rPr>
          <w:sz w:val="18"/>
        </w:rPr>
        <w:t>，</w:t>
      </w:r>
      <w:r>
        <w:rPr>
          <w:sz w:val="18"/>
        </w:rPr>
        <w:t>CC</w:t>
      </w:r>
      <w:r>
        <w:rPr>
          <w:sz w:val="18"/>
        </w:rPr>
        <w:t>，</w:t>
      </w:r>
      <w:r>
        <w:rPr>
          <w:sz w:val="18"/>
        </w:rPr>
        <w:t>He</w:t>
      </w:r>
      <w:r>
        <w:rPr>
          <w:sz w:val="18"/>
        </w:rPr>
        <w:t>，</w:t>
      </w:r>
      <w:r>
        <w:rPr>
          <w:sz w:val="18"/>
        </w:rPr>
        <w:t>K. and Tang</w:t>
      </w:r>
      <w:r>
        <w:rPr>
          <w:sz w:val="18"/>
        </w:rPr>
        <w:t>，</w:t>
      </w:r>
      <w:r>
        <w:rPr>
          <w:sz w:val="18"/>
        </w:rPr>
        <w:t>X.</w:t>
      </w:r>
      <w:r>
        <w:rPr>
          <w:sz w:val="18"/>
        </w:rPr>
        <w:t>（</w:t>
      </w:r>
      <w:r>
        <w:rPr>
          <w:sz w:val="18"/>
        </w:rPr>
        <w:t>2014</w:t>
      </w:r>
      <w:r>
        <w:rPr>
          <w:sz w:val="18"/>
        </w:rPr>
        <w:t>年）</w:t>
      </w:r>
      <w:r>
        <w:rPr>
          <w:sz w:val="18"/>
        </w:rPr>
        <w:t>。</w:t>
      </w:r>
      <w:r>
        <w:rPr>
          <w:sz w:val="18"/>
        </w:rPr>
        <w:t>学习深度卷积网络以实现图像超分辨率</w:t>
      </w:r>
      <w:r>
        <w:rPr>
          <w:sz w:val="18"/>
        </w:rPr>
        <w:t>，</w:t>
      </w:r>
      <w:r>
        <w:rPr>
          <w:i/>
          <w:sz w:val="18"/>
        </w:rPr>
        <w:t>欧洲计算机视觉会议，瑞士苏黎</w:t>
      </w:r>
      <w:r>
        <w:rPr>
          <w:i/>
          <w:sz w:val="18"/>
        </w:rPr>
        <w:t>世</w:t>
      </w:r>
      <w:r>
        <w:rPr>
          <w:sz w:val="18"/>
        </w:rPr>
        <w:t>，第</w:t>
      </w:r>
      <w:r>
        <w:rPr>
          <w:sz w:val="18"/>
        </w:rPr>
        <w:t>184–1</w:t>
      </w:r>
      <w:r>
        <w:rPr>
          <w:sz w:val="18"/>
        </w:rPr>
        <w:t>99</w:t>
      </w:r>
      <w:r>
        <w:rPr>
          <w:sz w:val="18"/>
        </w:rPr>
        <w:t>页。</w:t>
      </w:r>
    </w:p>
    <w:p w:rsidR="00000000" w:rsidRDefault="00140DB2">
      <w:pPr>
        <w:spacing w:after="67" w:line="268" w:lineRule="auto"/>
        <w:ind w:left="403" w:right="5" w:hanging="408"/>
      </w:pPr>
      <w:r>
        <w:rPr>
          <w:sz w:val="18"/>
        </w:rPr>
        <w:t>Dong C.</w:t>
      </w:r>
      <w:r>
        <w:rPr>
          <w:sz w:val="18"/>
        </w:rPr>
        <w:t>，</w:t>
      </w:r>
      <w:r>
        <w:rPr>
          <w:sz w:val="18"/>
        </w:rPr>
        <w:t>Loy CC</w:t>
      </w:r>
      <w:r>
        <w:rPr>
          <w:sz w:val="18"/>
        </w:rPr>
        <w:t>和</w:t>
      </w:r>
      <w:r>
        <w:rPr>
          <w:sz w:val="18"/>
        </w:rPr>
        <w:t>Tang X.</w:t>
      </w:r>
      <w:r>
        <w:rPr>
          <w:sz w:val="18"/>
        </w:rPr>
        <w:t>（</w:t>
      </w:r>
      <w:r>
        <w:rPr>
          <w:sz w:val="18"/>
        </w:rPr>
        <w:t>2016</w:t>
      </w:r>
      <w:r>
        <w:rPr>
          <w:sz w:val="18"/>
        </w:rPr>
        <w:t>）</w:t>
      </w:r>
      <w:r>
        <w:rPr>
          <w:sz w:val="18"/>
        </w:rPr>
        <w:t>。</w:t>
      </w:r>
      <w:r>
        <w:rPr>
          <w:sz w:val="18"/>
        </w:rPr>
        <w:t>加速超分辨率卷积神经网络</w:t>
      </w:r>
      <w:r>
        <w:rPr>
          <w:sz w:val="18"/>
        </w:rPr>
        <w:t>，</w:t>
      </w:r>
      <w:r>
        <w:rPr>
          <w:i/>
          <w:sz w:val="18"/>
        </w:rPr>
        <w:t>欧洲计算机视觉会议，阿姆斯特丹，荷</w:t>
      </w:r>
      <w:r>
        <w:rPr>
          <w:i/>
          <w:sz w:val="18"/>
        </w:rPr>
        <w:t>兰</w:t>
      </w:r>
      <w:r>
        <w:rPr>
          <w:sz w:val="18"/>
        </w:rPr>
        <w:t>，第</w:t>
      </w:r>
      <w:r>
        <w:rPr>
          <w:sz w:val="18"/>
        </w:rPr>
        <w:t>391-407</w:t>
      </w:r>
      <w:r>
        <w:rPr>
          <w:sz w:val="18"/>
        </w:rPr>
        <w:t>页。</w:t>
      </w:r>
    </w:p>
    <w:p w:rsidR="00000000" w:rsidRDefault="00140DB2">
      <w:pPr>
        <w:spacing w:after="67" w:line="268" w:lineRule="auto"/>
        <w:ind w:left="403" w:right="5" w:hanging="408"/>
      </w:pPr>
      <w:r>
        <w:rPr>
          <w:sz w:val="18"/>
        </w:rPr>
        <w:t>Dutta</w:t>
      </w:r>
      <w:r>
        <w:rPr>
          <w:sz w:val="18"/>
        </w:rPr>
        <w:t>，</w:t>
      </w:r>
      <w:r>
        <w:rPr>
          <w:sz w:val="18"/>
        </w:rPr>
        <w:t>A.</w:t>
      </w:r>
      <w:r>
        <w:rPr>
          <w:sz w:val="18"/>
        </w:rPr>
        <w:t>，</w:t>
      </w:r>
      <w:r>
        <w:rPr>
          <w:sz w:val="18"/>
        </w:rPr>
        <w:t>Veldhuis</w:t>
      </w:r>
      <w:r>
        <w:rPr>
          <w:sz w:val="18"/>
        </w:rPr>
        <w:t>，</w:t>
      </w:r>
      <w:r>
        <w:rPr>
          <w:sz w:val="18"/>
        </w:rPr>
        <w:t>RN</w:t>
      </w:r>
      <w:r>
        <w:rPr>
          <w:sz w:val="18"/>
        </w:rPr>
        <w:t>和</w:t>
      </w:r>
      <w:r>
        <w:rPr>
          <w:sz w:val="18"/>
        </w:rPr>
        <w:t>Spreeuwers</w:t>
      </w:r>
      <w:r>
        <w:rPr>
          <w:sz w:val="18"/>
        </w:rPr>
        <w:t>，</w:t>
      </w:r>
      <w:r>
        <w:rPr>
          <w:sz w:val="18"/>
        </w:rPr>
        <w:t>LJ</w:t>
      </w:r>
      <w:r>
        <w:rPr>
          <w:sz w:val="18"/>
        </w:rPr>
        <w:t>（</w:t>
      </w:r>
      <w:r>
        <w:rPr>
          <w:sz w:val="18"/>
        </w:rPr>
        <w:t>2012</w:t>
      </w:r>
      <w:r>
        <w:rPr>
          <w:sz w:val="18"/>
        </w:rPr>
        <w:t>）</w:t>
      </w:r>
      <w:r>
        <w:rPr>
          <w:sz w:val="18"/>
        </w:rPr>
        <w:t>。</w:t>
      </w:r>
      <w:r>
        <w:rPr>
          <w:sz w:val="18"/>
        </w:rPr>
        <w:t>图像质量对人脸识别性能的影响</w:t>
      </w:r>
      <w:r>
        <w:rPr>
          <w:sz w:val="18"/>
        </w:rPr>
        <w:t>，</w:t>
      </w:r>
      <w:r>
        <w:rPr>
          <w:i/>
          <w:sz w:val="18"/>
        </w:rPr>
        <w:t>第</w:t>
      </w:r>
      <w:r>
        <w:rPr>
          <w:i/>
          <w:sz w:val="18"/>
        </w:rPr>
        <w:t>33</w:t>
      </w:r>
      <w:r>
        <w:rPr>
          <w:i/>
          <w:sz w:val="18"/>
        </w:rPr>
        <w:t>届</w:t>
      </w:r>
      <w:r>
        <w:rPr>
          <w:i/>
          <w:sz w:val="18"/>
        </w:rPr>
        <w:t>WIC</w:t>
      </w:r>
      <w:r>
        <w:rPr>
          <w:i/>
          <w:sz w:val="18"/>
        </w:rPr>
        <w:t>荷比荷卢经济联盟信息理论研讨会，荷兰</w:t>
      </w:r>
      <w:r>
        <w:rPr>
          <w:i/>
          <w:sz w:val="18"/>
        </w:rPr>
        <w:t>Boekel</w:t>
      </w:r>
      <w:r>
        <w:rPr>
          <w:i/>
          <w:sz w:val="18"/>
        </w:rPr>
        <w:t>o</w:t>
      </w:r>
      <w:r>
        <w:rPr>
          <w:sz w:val="18"/>
        </w:rPr>
        <w:t>，第</w:t>
      </w:r>
      <w:r>
        <w:rPr>
          <w:sz w:val="18"/>
        </w:rPr>
        <w:t>141–148</w:t>
      </w:r>
      <w:r>
        <w:rPr>
          <w:sz w:val="18"/>
        </w:rPr>
        <w:t>页。</w:t>
      </w:r>
    </w:p>
    <w:p w:rsidR="00000000" w:rsidRDefault="00140DB2">
      <w:pPr>
        <w:spacing w:after="67" w:line="268" w:lineRule="auto"/>
        <w:ind w:left="403" w:right="5" w:hanging="408"/>
      </w:pPr>
      <w:r>
        <w:rPr>
          <w:sz w:val="18"/>
        </w:rPr>
        <w:t>Freeman</w:t>
      </w:r>
      <w:r>
        <w:rPr>
          <w:sz w:val="18"/>
        </w:rPr>
        <w:t>，</w:t>
      </w:r>
      <w:r>
        <w:rPr>
          <w:sz w:val="18"/>
        </w:rPr>
        <w:t>WT</w:t>
      </w:r>
      <w:r>
        <w:rPr>
          <w:sz w:val="18"/>
        </w:rPr>
        <w:t>，</w:t>
      </w:r>
      <w:r>
        <w:rPr>
          <w:sz w:val="18"/>
        </w:rPr>
        <w:t>Jones</w:t>
      </w:r>
      <w:r>
        <w:rPr>
          <w:sz w:val="18"/>
        </w:rPr>
        <w:t>，</w:t>
      </w:r>
      <w:r>
        <w:rPr>
          <w:sz w:val="18"/>
        </w:rPr>
        <w:t>TR</w:t>
      </w:r>
      <w:r>
        <w:rPr>
          <w:sz w:val="18"/>
        </w:rPr>
        <w:t>和</w:t>
      </w:r>
      <w:r>
        <w:rPr>
          <w:sz w:val="18"/>
        </w:rPr>
        <w:t>Pasztor</w:t>
      </w:r>
      <w:r>
        <w:rPr>
          <w:sz w:val="18"/>
        </w:rPr>
        <w:t>，</w:t>
      </w:r>
      <w:r>
        <w:rPr>
          <w:sz w:val="18"/>
        </w:rPr>
        <w:t>EC</w:t>
      </w:r>
      <w:r>
        <w:rPr>
          <w:sz w:val="18"/>
        </w:rPr>
        <w:t>（</w:t>
      </w:r>
      <w:r>
        <w:rPr>
          <w:sz w:val="18"/>
        </w:rPr>
        <w:t>2002</w:t>
      </w:r>
      <w:r>
        <w:rPr>
          <w:sz w:val="18"/>
        </w:rPr>
        <w:t>）</w:t>
      </w:r>
      <w:r>
        <w:rPr>
          <w:sz w:val="18"/>
        </w:rPr>
        <w:t>。</w:t>
      </w:r>
      <w:r>
        <w:rPr>
          <w:sz w:val="18"/>
        </w:rPr>
        <w:t>基于示例的超分辨率</w:t>
      </w:r>
      <w:r>
        <w:rPr>
          <w:sz w:val="18"/>
        </w:rPr>
        <w:t>，</w:t>
      </w:r>
      <w:r>
        <w:rPr>
          <w:i/>
          <w:sz w:val="18"/>
        </w:rPr>
        <w:t>IEEE</w:t>
      </w:r>
      <w:r>
        <w:rPr>
          <w:i/>
          <w:sz w:val="18"/>
        </w:rPr>
        <w:t>计算机图形学和应用程</w:t>
      </w:r>
      <w:r>
        <w:rPr>
          <w:i/>
          <w:sz w:val="18"/>
        </w:rPr>
        <w:t>序</w:t>
      </w:r>
      <w:r>
        <w:rPr>
          <w:b/>
          <w:sz w:val="18"/>
        </w:rPr>
        <w:t>2</w:t>
      </w:r>
      <w:r>
        <w:rPr>
          <w:b/>
          <w:sz w:val="18"/>
        </w:rPr>
        <w:t>2</w:t>
      </w:r>
      <w:r>
        <w:rPr>
          <w:sz w:val="18"/>
        </w:rPr>
        <w:t>（</w:t>
      </w:r>
      <w:r>
        <w:rPr>
          <w:sz w:val="18"/>
        </w:rPr>
        <w:t>2</w:t>
      </w:r>
      <w:r>
        <w:rPr>
          <w:sz w:val="18"/>
        </w:rPr>
        <w:t>）：</w:t>
      </w:r>
      <w:r>
        <w:rPr>
          <w:sz w:val="18"/>
        </w:rPr>
        <w:t>56–65</w:t>
      </w:r>
      <w:r>
        <w:rPr>
          <w:sz w:val="18"/>
        </w:rPr>
        <w:t>。</w:t>
      </w:r>
    </w:p>
    <w:p w:rsidR="00000000" w:rsidRDefault="00140DB2">
      <w:pPr>
        <w:spacing w:after="67" w:line="268" w:lineRule="auto"/>
        <w:ind w:left="403" w:right="5" w:hanging="408"/>
      </w:pPr>
      <w:r>
        <w:rPr>
          <w:sz w:val="18"/>
        </w:rPr>
        <w:t>Good</w:t>
      </w:r>
      <w:r>
        <w:rPr>
          <w:sz w:val="18"/>
        </w:rPr>
        <w:t>fellow</w:t>
      </w:r>
      <w:r>
        <w:rPr>
          <w:sz w:val="18"/>
        </w:rPr>
        <w:t>，</w:t>
      </w:r>
      <w:r>
        <w:rPr>
          <w:sz w:val="18"/>
        </w:rPr>
        <w:t>I.</w:t>
      </w:r>
      <w:r>
        <w:rPr>
          <w:sz w:val="18"/>
        </w:rPr>
        <w:t>，</w:t>
      </w:r>
      <w:r>
        <w:rPr>
          <w:sz w:val="18"/>
        </w:rPr>
        <w:t>Bengio</w:t>
      </w:r>
      <w:r>
        <w:rPr>
          <w:sz w:val="18"/>
        </w:rPr>
        <w:t>，</w:t>
      </w:r>
      <w:r>
        <w:rPr>
          <w:sz w:val="18"/>
        </w:rPr>
        <w:t>Y.</w:t>
      </w:r>
      <w:r>
        <w:rPr>
          <w:sz w:val="18"/>
        </w:rPr>
        <w:t>和</w:t>
      </w:r>
      <w:r>
        <w:rPr>
          <w:sz w:val="18"/>
        </w:rPr>
        <w:t>Courville</w:t>
      </w:r>
      <w:r>
        <w:rPr>
          <w:sz w:val="18"/>
        </w:rPr>
        <w:t>，</w:t>
      </w:r>
      <w:r>
        <w:rPr>
          <w:sz w:val="18"/>
        </w:rPr>
        <w:t>A.</w:t>
      </w:r>
      <w:r>
        <w:rPr>
          <w:sz w:val="18"/>
        </w:rPr>
        <w:t>（</w:t>
      </w:r>
      <w:r>
        <w:rPr>
          <w:sz w:val="18"/>
        </w:rPr>
        <w:t>2016</w:t>
      </w:r>
      <w:r>
        <w:rPr>
          <w:sz w:val="18"/>
        </w:rPr>
        <w:t>）</w:t>
      </w:r>
      <w:r>
        <w:rPr>
          <w:sz w:val="18"/>
        </w:rPr>
        <w:t>。</w:t>
      </w:r>
      <w:r>
        <w:rPr>
          <w:i/>
          <w:sz w:val="18"/>
        </w:rPr>
        <w:t>深度学</w:t>
      </w:r>
      <w:r>
        <w:rPr>
          <w:i/>
          <w:sz w:val="18"/>
        </w:rPr>
        <w:t>习</w:t>
      </w:r>
      <w:r>
        <w:rPr>
          <w:sz w:val="18"/>
        </w:rPr>
        <w:t>，麻省理工学院出版社，马萨诸塞州剑桥。</w:t>
      </w:r>
    </w:p>
    <w:p w:rsidR="00000000" w:rsidRDefault="00140DB2">
      <w:pPr>
        <w:spacing w:after="44" w:line="268" w:lineRule="auto"/>
        <w:ind w:left="403" w:right="5" w:hanging="408"/>
      </w:pPr>
      <w:r>
        <w:rPr>
          <w:sz w:val="18"/>
        </w:rPr>
        <w:t>I.Goodfellow</w:t>
      </w:r>
      <w:r>
        <w:rPr>
          <w:sz w:val="18"/>
        </w:rPr>
        <w:t>，</w:t>
      </w:r>
      <w:r>
        <w:rPr>
          <w:sz w:val="18"/>
        </w:rPr>
        <w:t>J</w:t>
      </w:r>
      <w:r>
        <w:rPr>
          <w:sz w:val="18"/>
        </w:rPr>
        <w:t>。</w:t>
      </w:r>
      <w:r>
        <w:rPr>
          <w:sz w:val="18"/>
        </w:rPr>
        <w:t>Pouget-Abadie</w:t>
      </w:r>
      <w:r>
        <w:rPr>
          <w:sz w:val="18"/>
        </w:rPr>
        <w:t>，</w:t>
      </w:r>
      <w:r>
        <w:rPr>
          <w:sz w:val="18"/>
        </w:rPr>
        <w:t>M.Mirza</w:t>
      </w:r>
      <w:r>
        <w:rPr>
          <w:sz w:val="18"/>
        </w:rPr>
        <w:t>，</w:t>
      </w:r>
      <w:r>
        <w:rPr>
          <w:sz w:val="18"/>
        </w:rPr>
        <w:t>Xu B.</w:t>
      </w:r>
      <w:r>
        <w:rPr>
          <w:sz w:val="18"/>
        </w:rPr>
        <w:t>，</w:t>
      </w:r>
      <w:r>
        <w:rPr>
          <w:sz w:val="18"/>
        </w:rPr>
        <w:t>Warde-Farley</w:t>
      </w:r>
      <w:r>
        <w:rPr>
          <w:sz w:val="18"/>
        </w:rPr>
        <w:t>，</w:t>
      </w:r>
      <w:r>
        <w:rPr>
          <w:sz w:val="18"/>
        </w:rPr>
        <w:t>D.Ozair</w:t>
      </w:r>
      <w:r>
        <w:rPr>
          <w:sz w:val="18"/>
        </w:rPr>
        <w:t>，</w:t>
      </w:r>
      <w:r>
        <w:rPr>
          <w:sz w:val="18"/>
        </w:rPr>
        <w:t>S.Courville</w:t>
      </w:r>
      <w:r>
        <w:rPr>
          <w:sz w:val="18"/>
        </w:rPr>
        <w:t>和</w:t>
      </w:r>
      <w:r>
        <w:rPr>
          <w:sz w:val="18"/>
        </w:rPr>
        <w:t>Y.Bengio</w:t>
      </w:r>
      <w:r>
        <w:rPr>
          <w:sz w:val="18"/>
        </w:rPr>
        <w:t>（</w:t>
      </w:r>
      <w:r>
        <w:rPr>
          <w:sz w:val="18"/>
        </w:rPr>
        <w:t>2014</w:t>
      </w:r>
      <w:r>
        <w:rPr>
          <w:sz w:val="18"/>
        </w:rPr>
        <w:t>）</w:t>
      </w:r>
      <w:r>
        <w:rPr>
          <w:sz w:val="18"/>
        </w:rPr>
        <w:t>。</w:t>
      </w:r>
      <w:r>
        <w:rPr>
          <w:sz w:val="18"/>
        </w:rPr>
        <w:t>生成对抗性网</w:t>
      </w:r>
      <w:r>
        <w:rPr>
          <w:sz w:val="18"/>
        </w:rPr>
        <w:t>，</w:t>
      </w:r>
      <w:r>
        <w:rPr>
          <w:i/>
          <w:sz w:val="18"/>
        </w:rPr>
        <w:t>在</w:t>
      </w:r>
      <w:r>
        <w:rPr>
          <w:sz w:val="18"/>
        </w:rPr>
        <w:t xml:space="preserve"> Z. Ghahramani</w:t>
      </w:r>
      <w:r>
        <w:rPr>
          <w:sz w:val="18"/>
        </w:rPr>
        <w:t xml:space="preserve"> </w:t>
      </w:r>
      <w:r>
        <w:rPr>
          <w:i/>
          <w:sz w:val="18"/>
        </w:rPr>
        <w:t>等</w:t>
      </w:r>
      <w:r>
        <w:rPr>
          <w:i/>
          <w:sz w:val="18"/>
        </w:rPr>
        <w:t>。</w:t>
      </w:r>
      <w:r>
        <w:rPr>
          <w:sz w:val="18"/>
        </w:rPr>
        <w:t>（编），</w:t>
      </w:r>
      <w:r>
        <w:rPr>
          <w:sz w:val="18"/>
        </w:rPr>
        <w:t>《</w:t>
      </w:r>
      <w:r>
        <w:rPr>
          <w:i/>
          <w:sz w:val="18"/>
        </w:rPr>
        <w:t>神经信息处理系统的进展</w:t>
      </w:r>
      <w:r>
        <w:rPr>
          <w:i/>
          <w:sz w:val="18"/>
        </w:rPr>
        <w:t>》</w:t>
      </w:r>
      <w:r>
        <w:rPr>
          <w:sz w:val="18"/>
        </w:rPr>
        <w:t>，柯伦联合公司，纽约州红钩市，第</w:t>
      </w:r>
      <w:r>
        <w:rPr>
          <w:sz w:val="18"/>
        </w:rPr>
        <w:t>2672</w:t>
      </w:r>
      <w:r>
        <w:rPr>
          <w:sz w:val="18"/>
        </w:rPr>
        <w:t>至</w:t>
      </w:r>
      <w:r>
        <w:rPr>
          <w:sz w:val="18"/>
        </w:rPr>
        <w:t>2680</w:t>
      </w:r>
      <w:r>
        <w:rPr>
          <w:sz w:val="18"/>
        </w:rPr>
        <w:t>页。</w:t>
      </w:r>
    </w:p>
    <w:tbl>
      <w:tblPr>
        <w:tblStyle w:val="TableGrid"/>
        <w:tblpPr w:vertAnchor="text" w:horzAnchor="margin" w:tblpY="382"/>
        <w:tblOverlap w:val="never"/>
        <w:tblW w:w="9639" w:type="dxa"/>
        <w:tblInd w:w="0" w:type="dxa"/>
        <w:tblCellMar>
          <w:right w:w="7" w:type="dxa"/>
        </w:tblCellMar>
        <w:tblLook w:val="04A0" w:firstRow="1" w:lastRow="0" w:firstColumn="1" w:lastColumn="0" w:noHBand="0" w:noVBand="1"/>
      </w:tblPr>
      <w:tblGrid>
        <w:gridCol w:w="9639"/>
      </w:tblGrid>
      <w:tr w:rsidR="00000000">
        <w:trPr>
          <w:trHeight w:val="164"/>
        </w:trPr>
        <w:tc>
          <w:tcPr>
            <w:tcW w:w="9632" w:type="dxa"/>
            <w:vAlign w:val="bottom"/>
            <w:hideMark/>
          </w:tcPr>
          <w:p w:rsidR="00000000" w:rsidRDefault="00140DB2">
            <w:pPr>
              <w:spacing w:after="467" w:line="256" w:lineRule="auto"/>
              <w:ind w:left="106" w:firstLine="0"/>
              <w:jc w:val="left"/>
              <w:rPr>
                <w:rFonts w:ascii="Times New Roman" w:eastAsia="Times New Roman" w:hAnsi="Times New Roman"/>
                <w:sz w:val="20"/>
              </w:rPr>
            </w:pPr>
            <w:r>
              <w:rPr>
                <w:noProof/>
              </w:rPr>
              <w:drawing>
                <wp:inline distT="0" distB="0" distL="0" distR="0">
                  <wp:extent cx="5981700" cy="3086100"/>
                  <wp:effectExtent l="0" t="0" r="0" b="0"/>
                  <wp:docPr id="36" name="Picture 3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81700" cy="3086100"/>
                          </a:xfrm>
                          <a:prstGeom prst="rect">
                            <a:avLst/>
                          </a:prstGeom>
                          <a:noFill/>
                          <a:ln>
                            <a:noFill/>
                          </a:ln>
                        </pic:spPr>
                      </pic:pic>
                    </a:graphicData>
                  </a:graphic>
                </wp:inline>
              </w:drawing>
            </w:r>
          </w:p>
          <w:p w:rsidR="00000000" w:rsidRDefault="00140DB2">
            <w:pPr>
              <w:spacing w:after="0" w:line="256" w:lineRule="auto"/>
              <w:ind w:left="0" w:firstLine="0"/>
              <w:rPr>
                <w:rFonts w:ascii="Times New Roman" w:eastAsia="Times New Roman" w:hAnsi="Times New Roman"/>
                <w:sz w:val="20"/>
              </w:rPr>
            </w:pPr>
            <w:r>
              <w:rPr>
                <w:rFonts w:ascii="宋体" w:eastAsia="宋体" w:hAnsi="宋体" w:cs="宋体" w:hint="eastAsia"/>
                <w:sz w:val="18"/>
              </w:rPr>
              <w:t>图</w:t>
            </w:r>
            <w:r>
              <w:rPr>
                <w:rFonts w:ascii="Times New Roman" w:eastAsia="Times New Roman" w:hAnsi="Times New Roman"/>
                <w:sz w:val="18"/>
              </w:rPr>
              <w:t>4.</w:t>
            </w:r>
            <w:r>
              <w:rPr>
                <w:rFonts w:ascii="宋体" w:eastAsia="宋体" w:hAnsi="宋体" w:cs="宋体" w:hint="eastAsia"/>
                <w:sz w:val="18"/>
              </w:rPr>
              <w:t>使用和不使用超分辨率作为预处理的一种形式，低图像分辨率对分类精度的影响。</w:t>
            </w:r>
          </w:p>
        </w:tc>
      </w:tr>
    </w:tbl>
    <w:p w:rsidR="00000000" w:rsidRDefault="00140DB2">
      <w:pPr>
        <w:spacing w:after="132" w:line="266" w:lineRule="auto"/>
        <w:ind w:right="6"/>
        <w:jc w:val="right"/>
        <w:rPr>
          <w:rFonts w:eastAsia="Times New Roman"/>
        </w:rPr>
      </w:pPr>
      <w:r>
        <w:rPr>
          <w:sz w:val="18"/>
        </w:rPr>
        <w:t>He</w:t>
      </w:r>
      <w:r>
        <w:rPr>
          <w:sz w:val="18"/>
        </w:rPr>
        <w:t>，</w:t>
      </w:r>
      <w:r>
        <w:rPr>
          <w:sz w:val="18"/>
        </w:rPr>
        <w:t>K.</w:t>
      </w:r>
      <w:r>
        <w:rPr>
          <w:sz w:val="18"/>
        </w:rPr>
        <w:t>，</w:t>
      </w:r>
      <w:r>
        <w:rPr>
          <w:sz w:val="18"/>
        </w:rPr>
        <w:t>Zhang</w:t>
      </w:r>
      <w:r>
        <w:rPr>
          <w:sz w:val="18"/>
        </w:rPr>
        <w:t>，</w:t>
      </w:r>
      <w:r>
        <w:rPr>
          <w:sz w:val="18"/>
        </w:rPr>
        <w:t>X.</w:t>
      </w:r>
      <w:r>
        <w:rPr>
          <w:sz w:val="18"/>
        </w:rPr>
        <w:t>，</w:t>
      </w:r>
      <w:r>
        <w:rPr>
          <w:sz w:val="18"/>
        </w:rPr>
        <w:t>Ren</w:t>
      </w:r>
      <w:r>
        <w:rPr>
          <w:sz w:val="18"/>
        </w:rPr>
        <w:t>，</w:t>
      </w:r>
      <w:r>
        <w:rPr>
          <w:sz w:val="18"/>
        </w:rPr>
        <w:t>S. and Sun</w:t>
      </w:r>
      <w:r>
        <w:rPr>
          <w:sz w:val="18"/>
        </w:rPr>
        <w:t>，</w:t>
      </w:r>
      <w:r>
        <w:rPr>
          <w:sz w:val="18"/>
        </w:rPr>
        <w:t>J.</w:t>
      </w:r>
      <w:r>
        <w:rPr>
          <w:sz w:val="18"/>
        </w:rPr>
        <w:t>（</w:t>
      </w:r>
      <w:r>
        <w:rPr>
          <w:sz w:val="18"/>
        </w:rPr>
        <w:t>2016</w:t>
      </w:r>
      <w:r>
        <w:rPr>
          <w:sz w:val="18"/>
        </w:rPr>
        <w:t>年）</w:t>
      </w:r>
      <w:r>
        <w:rPr>
          <w:sz w:val="18"/>
        </w:rPr>
        <w:t>。</w:t>
      </w:r>
      <w:r>
        <w:rPr>
          <w:sz w:val="18"/>
        </w:rPr>
        <w:t>用于图像识别的深度残差学习</w:t>
      </w:r>
      <w:r>
        <w:rPr>
          <w:sz w:val="18"/>
        </w:rPr>
        <w:t>，</w:t>
      </w:r>
      <w:r>
        <w:rPr>
          <w:i/>
          <w:sz w:val="18"/>
        </w:rPr>
        <w:t>IEEE</w:t>
      </w:r>
      <w:r>
        <w:rPr>
          <w:i/>
          <w:sz w:val="18"/>
        </w:rPr>
        <w:t>计算机视觉和模式识别会议论文集，美国内华达州拉斯维加</w:t>
      </w:r>
      <w:r>
        <w:rPr>
          <w:i/>
          <w:sz w:val="18"/>
        </w:rPr>
        <w:t>斯</w:t>
      </w:r>
      <w:r>
        <w:rPr>
          <w:sz w:val="18"/>
        </w:rPr>
        <w:t>，第</w:t>
      </w:r>
      <w:r>
        <w:rPr>
          <w:sz w:val="18"/>
        </w:rPr>
        <w:t>770–778</w:t>
      </w:r>
      <w:r>
        <w:rPr>
          <w:sz w:val="18"/>
        </w:rPr>
        <w:t>页。</w:t>
      </w:r>
    </w:p>
    <w:p w:rsidR="00000000" w:rsidRDefault="00140DB2">
      <w:pPr>
        <w:spacing w:after="108" w:line="268" w:lineRule="auto"/>
        <w:ind w:left="403" w:right="5" w:hanging="408"/>
      </w:pPr>
      <w:r>
        <w:rPr>
          <w:sz w:val="18"/>
        </w:rPr>
        <w:t>Huang</w:t>
      </w:r>
      <w:r>
        <w:rPr>
          <w:sz w:val="18"/>
        </w:rPr>
        <w:t>，</w:t>
      </w:r>
      <w:r>
        <w:rPr>
          <w:sz w:val="18"/>
        </w:rPr>
        <w:t>J.-B.</w:t>
      </w:r>
      <w:r>
        <w:rPr>
          <w:sz w:val="18"/>
        </w:rPr>
        <w:t>，</w:t>
      </w:r>
      <w:r>
        <w:rPr>
          <w:sz w:val="18"/>
        </w:rPr>
        <w:t>Singh</w:t>
      </w:r>
      <w:r>
        <w:rPr>
          <w:sz w:val="18"/>
        </w:rPr>
        <w:t>，</w:t>
      </w:r>
      <w:r>
        <w:rPr>
          <w:sz w:val="18"/>
        </w:rPr>
        <w:t>A.</w:t>
      </w:r>
      <w:r>
        <w:rPr>
          <w:sz w:val="18"/>
        </w:rPr>
        <w:t>和</w:t>
      </w:r>
      <w:r>
        <w:rPr>
          <w:sz w:val="18"/>
        </w:rPr>
        <w:t>Ahuja</w:t>
      </w:r>
      <w:r>
        <w:rPr>
          <w:sz w:val="18"/>
        </w:rPr>
        <w:t>，</w:t>
      </w:r>
      <w:r>
        <w:rPr>
          <w:sz w:val="18"/>
        </w:rPr>
        <w:t>N.</w:t>
      </w:r>
      <w:r>
        <w:rPr>
          <w:sz w:val="18"/>
        </w:rPr>
        <w:t>（</w:t>
      </w:r>
      <w:r>
        <w:rPr>
          <w:sz w:val="18"/>
        </w:rPr>
        <w:t>2015</w:t>
      </w:r>
      <w:r>
        <w:rPr>
          <w:sz w:val="18"/>
        </w:rPr>
        <w:t>年）</w:t>
      </w:r>
      <w:r>
        <w:rPr>
          <w:sz w:val="18"/>
        </w:rPr>
        <w:t>。</w:t>
      </w:r>
      <w:r>
        <w:rPr>
          <w:sz w:val="18"/>
        </w:rPr>
        <w:t>转换后的自我范例的单幅图像超分辨率</w:t>
      </w:r>
      <w:r>
        <w:rPr>
          <w:sz w:val="18"/>
        </w:rPr>
        <w:t>，</w:t>
      </w:r>
      <w:r>
        <w:rPr>
          <w:i/>
          <w:sz w:val="18"/>
        </w:rPr>
        <w:t>IEEE</w:t>
      </w:r>
      <w:r>
        <w:rPr>
          <w:i/>
          <w:sz w:val="18"/>
        </w:rPr>
        <w:t>计算机视觉和模式识别会议论文集，美国马萨诸塞州波士</w:t>
      </w:r>
      <w:r>
        <w:rPr>
          <w:i/>
          <w:sz w:val="18"/>
        </w:rPr>
        <w:t>顿</w:t>
      </w:r>
      <w:r>
        <w:rPr>
          <w:sz w:val="18"/>
        </w:rPr>
        <w:t>，第</w:t>
      </w:r>
      <w:r>
        <w:rPr>
          <w:sz w:val="18"/>
        </w:rPr>
        <w:t>5197-5206</w:t>
      </w:r>
      <w:r>
        <w:rPr>
          <w:sz w:val="18"/>
        </w:rPr>
        <w:t>页。</w:t>
      </w:r>
    </w:p>
    <w:p w:rsidR="00000000" w:rsidRDefault="00140DB2">
      <w:pPr>
        <w:spacing w:after="67" w:line="268" w:lineRule="auto"/>
        <w:ind w:left="403" w:right="5" w:hanging="408"/>
      </w:pPr>
      <w:r>
        <w:rPr>
          <w:sz w:val="18"/>
        </w:rPr>
        <w:t>Johnson</w:t>
      </w:r>
      <w:r>
        <w:rPr>
          <w:sz w:val="18"/>
        </w:rPr>
        <w:t>，</w:t>
      </w:r>
      <w:r>
        <w:rPr>
          <w:sz w:val="18"/>
        </w:rPr>
        <w:t>J.</w:t>
      </w:r>
      <w:r>
        <w:rPr>
          <w:sz w:val="18"/>
        </w:rPr>
        <w:t>，</w:t>
      </w:r>
      <w:r>
        <w:rPr>
          <w:sz w:val="18"/>
        </w:rPr>
        <w:t>Karpathy</w:t>
      </w:r>
      <w:r>
        <w:rPr>
          <w:sz w:val="18"/>
        </w:rPr>
        <w:t>，</w:t>
      </w:r>
      <w:r>
        <w:rPr>
          <w:sz w:val="18"/>
        </w:rPr>
        <w:t>A.</w:t>
      </w:r>
      <w:r>
        <w:rPr>
          <w:sz w:val="18"/>
        </w:rPr>
        <w:t>和</w:t>
      </w:r>
      <w:r>
        <w:rPr>
          <w:sz w:val="18"/>
        </w:rPr>
        <w:t>Fei-Fei</w:t>
      </w:r>
      <w:r>
        <w:rPr>
          <w:sz w:val="18"/>
        </w:rPr>
        <w:t>，</w:t>
      </w:r>
      <w:r>
        <w:rPr>
          <w:sz w:val="18"/>
        </w:rPr>
        <w:t>L.</w:t>
      </w:r>
      <w:r>
        <w:rPr>
          <w:sz w:val="18"/>
        </w:rPr>
        <w:t>（</w:t>
      </w:r>
      <w:r>
        <w:rPr>
          <w:sz w:val="18"/>
        </w:rPr>
        <w:t>2016</w:t>
      </w:r>
      <w:r>
        <w:rPr>
          <w:sz w:val="18"/>
        </w:rPr>
        <w:t>）</w:t>
      </w:r>
      <w:r>
        <w:rPr>
          <w:sz w:val="18"/>
        </w:rPr>
        <w:t>。</w:t>
      </w:r>
      <w:r>
        <w:rPr>
          <w:sz w:val="18"/>
        </w:rPr>
        <w:t>DenseCap</w:t>
      </w:r>
      <w:r>
        <w:rPr>
          <w:sz w:val="18"/>
        </w:rPr>
        <w:t>：用于密集字幕的全卷积本地化网络</w:t>
      </w:r>
      <w:r>
        <w:rPr>
          <w:sz w:val="18"/>
        </w:rPr>
        <w:t>，</w:t>
      </w:r>
      <w:r>
        <w:rPr>
          <w:i/>
          <w:sz w:val="18"/>
        </w:rPr>
        <w:t>IEEE</w:t>
      </w:r>
      <w:r>
        <w:rPr>
          <w:i/>
          <w:sz w:val="18"/>
        </w:rPr>
        <w:t>视觉和模式识别会议会议记录，美国拉斯维加斯，拉斯维加</w:t>
      </w:r>
      <w:r>
        <w:rPr>
          <w:i/>
          <w:sz w:val="18"/>
        </w:rPr>
        <w:t>斯</w:t>
      </w:r>
      <w:r>
        <w:rPr>
          <w:sz w:val="18"/>
        </w:rPr>
        <w:t>，第</w:t>
      </w:r>
      <w:r>
        <w:rPr>
          <w:sz w:val="18"/>
        </w:rPr>
        <w:t>4565–4574</w:t>
      </w:r>
      <w:r>
        <w:rPr>
          <w:sz w:val="18"/>
        </w:rPr>
        <w:t>页。</w:t>
      </w:r>
    </w:p>
    <w:p w:rsidR="00000000" w:rsidRDefault="00140DB2">
      <w:pPr>
        <w:spacing w:after="111" w:line="268" w:lineRule="auto"/>
        <w:ind w:left="403" w:right="5" w:hanging="408"/>
      </w:pPr>
      <w:r>
        <w:rPr>
          <w:sz w:val="18"/>
        </w:rPr>
        <w:t>卡拉汉（</w:t>
      </w:r>
      <w:r>
        <w:rPr>
          <w:sz w:val="18"/>
        </w:rPr>
        <w:t>S. Karahan</w:t>
      </w:r>
      <w:r>
        <w:rPr>
          <w:sz w:val="18"/>
        </w:rPr>
        <w:t>），伊尔迪鲁姆（</w:t>
      </w:r>
      <w:r>
        <w:rPr>
          <w:sz w:val="18"/>
        </w:rPr>
        <w:t>Yildirum</w:t>
      </w:r>
      <w:r>
        <w:rPr>
          <w:sz w:val="18"/>
        </w:rPr>
        <w:t>），</w:t>
      </w:r>
      <w:r>
        <w:rPr>
          <w:sz w:val="18"/>
        </w:rPr>
        <w:t>MK</w:t>
      </w:r>
      <w:r>
        <w:rPr>
          <w:sz w:val="18"/>
        </w:rPr>
        <w:t>，基尔塔克（</w:t>
      </w:r>
      <w:r>
        <w:rPr>
          <w:sz w:val="18"/>
        </w:rPr>
        <w:t>Kirtac</w:t>
      </w:r>
      <w:r>
        <w:rPr>
          <w:sz w:val="18"/>
        </w:rPr>
        <w:t>），肯德克（</w:t>
      </w:r>
      <w:r>
        <w:rPr>
          <w:sz w:val="18"/>
        </w:rPr>
        <w:t>Rende</w:t>
      </w:r>
      <w:r>
        <w:rPr>
          <w:sz w:val="18"/>
        </w:rPr>
        <w:t>），金融服务部（</w:t>
      </w:r>
      <w:r>
        <w:rPr>
          <w:sz w:val="18"/>
        </w:rPr>
        <w:t>FS</w:t>
      </w:r>
      <w:r>
        <w:rPr>
          <w:sz w:val="18"/>
        </w:rPr>
        <w:t>），布顿（</w:t>
      </w:r>
      <w:r>
        <w:rPr>
          <w:sz w:val="18"/>
        </w:rPr>
        <w:t>G.G.</w:t>
      </w:r>
      <w:r>
        <w:rPr>
          <w:sz w:val="18"/>
        </w:rPr>
        <w:t>）和埃肯内尔（</w:t>
      </w:r>
      <w:r>
        <w:rPr>
          <w:sz w:val="18"/>
        </w:rPr>
        <w:t>HK</w:t>
      </w:r>
      <w:r>
        <w:rPr>
          <w:sz w:val="18"/>
        </w:rPr>
        <w:t>）（</w:t>
      </w:r>
      <w:r>
        <w:rPr>
          <w:sz w:val="18"/>
        </w:rPr>
        <w:t>2016</w:t>
      </w:r>
      <w:r>
        <w:rPr>
          <w:sz w:val="18"/>
        </w:rPr>
        <w:t>）</w:t>
      </w:r>
      <w:r>
        <w:rPr>
          <w:sz w:val="18"/>
        </w:rPr>
        <w:t>。</w:t>
      </w:r>
      <w:r>
        <w:rPr>
          <w:sz w:val="18"/>
        </w:rPr>
        <w:t>图像退化如何影响基</w:t>
      </w:r>
      <w:r>
        <w:rPr>
          <w:sz w:val="18"/>
        </w:rPr>
        <w:t>于</w:t>
      </w:r>
      <w:r>
        <w:rPr>
          <w:sz w:val="18"/>
        </w:rPr>
        <w:t>CNN</w:t>
      </w:r>
      <w:r>
        <w:rPr>
          <w:sz w:val="18"/>
        </w:rPr>
        <w:t>的深度人脸识别</w:t>
      </w:r>
      <w:r>
        <w:rPr>
          <w:sz w:val="18"/>
        </w:rPr>
        <w:t>，</w:t>
      </w:r>
      <w:r>
        <w:rPr>
          <w:i/>
          <w:sz w:val="18"/>
        </w:rPr>
        <w:t>生物特征学特别兴趣小组（</w:t>
      </w:r>
      <w:r>
        <w:rPr>
          <w:i/>
          <w:sz w:val="18"/>
        </w:rPr>
        <w:t>BIOSIG</w:t>
      </w:r>
      <w:r>
        <w:rPr>
          <w:i/>
          <w:sz w:val="18"/>
        </w:rPr>
        <w:t>）国际会议，德国达姆施塔</w:t>
      </w:r>
      <w:r>
        <w:rPr>
          <w:i/>
          <w:sz w:val="18"/>
        </w:rPr>
        <w:t>特</w:t>
      </w:r>
      <w:r>
        <w:rPr>
          <w:sz w:val="18"/>
        </w:rPr>
        <w:t>，第</w:t>
      </w:r>
      <w:r>
        <w:rPr>
          <w:sz w:val="18"/>
        </w:rPr>
        <w:t>1-5</w:t>
      </w:r>
      <w:r>
        <w:rPr>
          <w:sz w:val="18"/>
        </w:rPr>
        <w:t>页。</w:t>
      </w:r>
    </w:p>
    <w:p w:rsidR="00000000" w:rsidRDefault="00140DB2">
      <w:pPr>
        <w:spacing w:after="67" w:line="268" w:lineRule="auto"/>
        <w:ind w:left="403" w:right="5" w:hanging="408"/>
      </w:pPr>
      <w:r>
        <w:rPr>
          <w:sz w:val="18"/>
        </w:rPr>
        <w:t>Kim</w:t>
      </w:r>
      <w:r>
        <w:rPr>
          <w:sz w:val="18"/>
        </w:rPr>
        <w:t>，</w:t>
      </w:r>
      <w:r>
        <w:rPr>
          <w:sz w:val="18"/>
        </w:rPr>
        <w:t>J.</w:t>
      </w:r>
      <w:r>
        <w:rPr>
          <w:sz w:val="18"/>
        </w:rPr>
        <w:t>，</w:t>
      </w:r>
      <w:r>
        <w:rPr>
          <w:sz w:val="18"/>
        </w:rPr>
        <w:t>Kwon Lee</w:t>
      </w:r>
      <w:r>
        <w:rPr>
          <w:sz w:val="18"/>
        </w:rPr>
        <w:t>，</w:t>
      </w:r>
      <w:r>
        <w:rPr>
          <w:sz w:val="18"/>
        </w:rPr>
        <w:t>J.</w:t>
      </w:r>
      <w:r>
        <w:rPr>
          <w:sz w:val="18"/>
        </w:rPr>
        <w:t>和</w:t>
      </w:r>
      <w:r>
        <w:rPr>
          <w:sz w:val="18"/>
        </w:rPr>
        <w:t>Mu Lee</w:t>
      </w:r>
      <w:r>
        <w:rPr>
          <w:sz w:val="18"/>
        </w:rPr>
        <w:t>，</w:t>
      </w:r>
      <w:r>
        <w:rPr>
          <w:sz w:val="18"/>
        </w:rPr>
        <w:t>K.</w:t>
      </w:r>
      <w:r>
        <w:rPr>
          <w:sz w:val="18"/>
        </w:rPr>
        <w:t>（</w:t>
      </w:r>
      <w:r>
        <w:rPr>
          <w:sz w:val="18"/>
        </w:rPr>
        <w:t>2016</w:t>
      </w:r>
      <w:r>
        <w:rPr>
          <w:sz w:val="18"/>
        </w:rPr>
        <w:t>）</w:t>
      </w:r>
      <w:r>
        <w:rPr>
          <w:sz w:val="18"/>
        </w:rPr>
        <w:t>。</w:t>
      </w:r>
      <w:r>
        <w:rPr>
          <w:sz w:val="18"/>
        </w:rPr>
        <w:t>使用非常深的卷积网络获得准确的图像超分辨率</w:t>
      </w:r>
      <w:r>
        <w:rPr>
          <w:sz w:val="18"/>
        </w:rPr>
        <w:t>，</w:t>
      </w:r>
      <w:r>
        <w:rPr>
          <w:i/>
          <w:sz w:val="18"/>
        </w:rPr>
        <w:t>IEEE</w:t>
      </w:r>
      <w:r>
        <w:rPr>
          <w:i/>
          <w:sz w:val="18"/>
        </w:rPr>
        <w:t>计算机视觉和模式识别会议论文集，美国内华达州拉斯维加</w:t>
      </w:r>
      <w:r>
        <w:rPr>
          <w:i/>
          <w:sz w:val="18"/>
        </w:rPr>
        <w:t>斯</w:t>
      </w:r>
      <w:r>
        <w:rPr>
          <w:sz w:val="18"/>
        </w:rPr>
        <w:t>，第</w:t>
      </w:r>
      <w:r>
        <w:rPr>
          <w:sz w:val="18"/>
        </w:rPr>
        <w:t>1646</w:t>
      </w:r>
      <w:r>
        <w:rPr>
          <w:sz w:val="18"/>
        </w:rPr>
        <w:t>至</w:t>
      </w:r>
      <w:r>
        <w:rPr>
          <w:sz w:val="18"/>
        </w:rPr>
        <w:t>1654</w:t>
      </w:r>
      <w:r>
        <w:rPr>
          <w:sz w:val="18"/>
        </w:rPr>
        <w:t>页。</w:t>
      </w:r>
    </w:p>
    <w:p w:rsidR="00000000" w:rsidRDefault="00140DB2">
      <w:pPr>
        <w:spacing w:after="67" w:line="268" w:lineRule="auto"/>
        <w:ind w:left="403" w:right="5" w:hanging="408"/>
      </w:pPr>
      <w:r>
        <w:rPr>
          <w:sz w:val="18"/>
        </w:rPr>
        <w:t>Kingma</w:t>
      </w:r>
      <w:r>
        <w:rPr>
          <w:sz w:val="18"/>
        </w:rPr>
        <w:t>，</w:t>
      </w:r>
      <w:r>
        <w:rPr>
          <w:sz w:val="18"/>
        </w:rPr>
        <w:t>D.</w:t>
      </w:r>
      <w:r>
        <w:rPr>
          <w:sz w:val="18"/>
        </w:rPr>
        <w:t>和</w:t>
      </w:r>
      <w:r>
        <w:rPr>
          <w:sz w:val="18"/>
        </w:rPr>
        <w:t>Ba</w:t>
      </w:r>
      <w:r>
        <w:rPr>
          <w:sz w:val="18"/>
        </w:rPr>
        <w:t>，</w:t>
      </w:r>
      <w:r>
        <w:rPr>
          <w:sz w:val="18"/>
        </w:rPr>
        <w:t>J.</w:t>
      </w:r>
      <w:r>
        <w:rPr>
          <w:sz w:val="18"/>
        </w:rPr>
        <w:t>（</w:t>
      </w:r>
      <w:r>
        <w:rPr>
          <w:sz w:val="18"/>
        </w:rPr>
        <w:t>2014</w:t>
      </w:r>
      <w:r>
        <w:rPr>
          <w:sz w:val="18"/>
        </w:rPr>
        <w:t>年）</w:t>
      </w:r>
      <w:r>
        <w:rPr>
          <w:sz w:val="18"/>
        </w:rPr>
        <w:t>。</w:t>
      </w:r>
      <w:r>
        <w:rPr>
          <w:sz w:val="18"/>
        </w:rPr>
        <w:t>亚当：一种用于随机优化的方法</w:t>
      </w:r>
      <w:r>
        <w:rPr>
          <w:sz w:val="18"/>
        </w:rPr>
        <w:t>，</w:t>
      </w:r>
      <w:r>
        <w:rPr>
          <w:i/>
          <w:sz w:val="18"/>
        </w:rPr>
        <w:t>arXiv</w:t>
      </w:r>
      <w:r>
        <w:rPr>
          <w:i/>
          <w:sz w:val="18"/>
        </w:rPr>
        <w:t>：</w:t>
      </w:r>
      <w:r>
        <w:rPr>
          <w:sz w:val="18"/>
        </w:rPr>
        <w:t xml:space="preserve"> </w:t>
      </w:r>
      <w:r>
        <w:rPr>
          <w:sz w:val="18"/>
        </w:rPr>
        <w:t>1412.6980</w:t>
      </w:r>
      <w:r>
        <w:rPr>
          <w:sz w:val="18"/>
        </w:rPr>
        <w:t>。</w:t>
      </w:r>
    </w:p>
    <w:p w:rsidR="00000000" w:rsidRDefault="00140DB2">
      <w:pPr>
        <w:spacing w:after="93" w:line="268" w:lineRule="auto"/>
        <w:ind w:left="403" w:right="5" w:hanging="408"/>
      </w:pPr>
      <w:r>
        <w:rPr>
          <w:sz w:val="18"/>
        </w:rPr>
        <w:t>Koziarski</w:t>
      </w:r>
      <w:r>
        <w:rPr>
          <w:sz w:val="18"/>
        </w:rPr>
        <w:t>，</w:t>
      </w:r>
      <w:r>
        <w:rPr>
          <w:sz w:val="18"/>
        </w:rPr>
        <w:t>M.</w:t>
      </w:r>
      <w:r>
        <w:rPr>
          <w:sz w:val="18"/>
        </w:rPr>
        <w:t>和</w:t>
      </w:r>
      <w:r>
        <w:rPr>
          <w:sz w:val="18"/>
        </w:rPr>
        <w:t>Cyganek</w:t>
      </w:r>
      <w:r>
        <w:rPr>
          <w:sz w:val="18"/>
        </w:rPr>
        <w:t>，</w:t>
      </w:r>
      <w:r>
        <w:rPr>
          <w:sz w:val="18"/>
        </w:rPr>
        <w:t>B.</w:t>
      </w:r>
      <w:r>
        <w:rPr>
          <w:sz w:val="18"/>
        </w:rPr>
        <w:t>（</w:t>
      </w:r>
      <w:r>
        <w:rPr>
          <w:sz w:val="18"/>
        </w:rPr>
        <w:t>2017</w:t>
      </w:r>
      <w:r>
        <w:rPr>
          <w:sz w:val="18"/>
        </w:rPr>
        <w:t>年）</w:t>
      </w:r>
      <w:r>
        <w:rPr>
          <w:sz w:val="18"/>
        </w:rPr>
        <w:t>。</w:t>
      </w:r>
      <w:r>
        <w:rPr>
          <w:sz w:val="18"/>
        </w:rPr>
        <w:t>在有噪声的情况下使用深度神经网络</w:t>
      </w:r>
      <w:r>
        <w:rPr>
          <w:sz w:val="18"/>
        </w:rPr>
        <w:t>进行图像识别</w:t>
      </w:r>
      <w:r>
        <w:rPr>
          <w:sz w:val="18"/>
        </w:rPr>
        <w:t>-</w:t>
      </w:r>
      <w:r>
        <w:rPr>
          <w:sz w:val="18"/>
        </w:rPr>
        <w:t>处理并利用失真，</w:t>
      </w:r>
      <w:r>
        <w:rPr>
          <w:sz w:val="18"/>
        </w:rPr>
        <w:t>《</w:t>
      </w:r>
      <w:r>
        <w:rPr>
          <w:i/>
          <w:sz w:val="18"/>
        </w:rPr>
        <w:t>集成计算机辅助工程</w:t>
      </w:r>
      <w:r>
        <w:rPr>
          <w:i/>
          <w:sz w:val="18"/>
        </w:rPr>
        <w:t>》</w:t>
      </w:r>
      <w:r>
        <w:rPr>
          <w:b/>
          <w:sz w:val="18"/>
        </w:rPr>
        <w:t>2</w:t>
      </w:r>
      <w:r>
        <w:rPr>
          <w:b/>
          <w:sz w:val="18"/>
        </w:rPr>
        <w:t>4</w:t>
      </w:r>
      <w:r>
        <w:rPr>
          <w:sz w:val="18"/>
        </w:rPr>
        <w:t>（</w:t>
      </w:r>
      <w:r>
        <w:rPr>
          <w:sz w:val="18"/>
        </w:rPr>
        <w:t>4</w:t>
      </w:r>
      <w:r>
        <w:rPr>
          <w:sz w:val="18"/>
        </w:rPr>
        <w:t>）：</w:t>
      </w:r>
      <w:r>
        <w:rPr>
          <w:sz w:val="18"/>
        </w:rPr>
        <w:t>337–349</w:t>
      </w:r>
      <w:r>
        <w:rPr>
          <w:sz w:val="18"/>
        </w:rPr>
        <w:t>。</w:t>
      </w:r>
    </w:p>
    <w:p w:rsidR="00000000" w:rsidRDefault="00140DB2">
      <w:pPr>
        <w:spacing w:after="67" w:line="268" w:lineRule="auto"/>
        <w:ind w:left="403" w:right="5" w:hanging="408"/>
      </w:pPr>
      <w:r>
        <w:rPr>
          <w:sz w:val="18"/>
        </w:rPr>
        <w:t>Krizhevsky</w:t>
      </w:r>
      <w:r>
        <w:rPr>
          <w:sz w:val="18"/>
        </w:rPr>
        <w:t>，</w:t>
      </w:r>
      <w:r>
        <w:rPr>
          <w:sz w:val="18"/>
        </w:rPr>
        <w:t>A.</w:t>
      </w:r>
      <w:r>
        <w:rPr>
          <w:sz w:val="18"/>
        </w:rPr>
        <w:t>，</w:t>
      </w:r>
      <w:r>
        <w:rPr>
          <w:sz w:val="18"/>
        </w:rPr>
        <w:t>Sutskever</w:t>
      </w:r>
      <w:r>
        <w:rPr>
          <w:sz w:val="18"/>
        </w:rPr>
        <w:t>，</w:t>
      </w:r>
      <w:r>
        <w:rPr>
          <w:sz w:val="18"/>
        </w:rPr>
        <w:t>I.</w:t>
      </w:r>
      <w:r>
        <w:rPr>
          <w:sz w:val="18"/>
        </w:rPr>
        <w:t>和</w:t>
      </w:r>
      <w:r>
        <w:rPr>
          <w:sz w:val="18"/>
        </w:rPr>
        <w:t>Hinton</w:t>
      </w:r>
      <w:r>
        <w:rPr>
          <w:sz w:val="18"/>
        </w:rPr>
        <w:t>，</w:t>
      </w:r>
      <w:r>
        <w:rPr>
          <w:sz w:val="18"/>
        </w:rPr>
        <w:t>GE</w:t>
      </w:r>
      <w:r>
        <w:rPr>
          <w:sz w:val="18"/>
        </w:rPr>
        <w:t>（</w:t>
      </w:r>
      <w:r>
        <w:rPr>
          <w:sz w:val="18"/>
        </w:rPr>
        <w:t>2012</w:t>
      </w:r>
      <w:r>
        <w:rPr>
          <w:sz w:val="18"/>
        </w:rPr>
        <w:t>）</w:t>
      </w:r>
      <w:r>
        <w:rPr>
          <w:sz w:val="18"/>
        </w:rPr>
        <w:t>。</w:t>
      </w:r>
      <w:r>
        <w:rPr>
          <w:sz w:val="18"/>
        </w:rPr>
        <w:t>深度卷积神经网络的</w:t>
      </w:r>
      <w:r>
        <w:rPr>
          <w:sz w:val="18"/>
        </w:rPr>
        <w:t>ImageNet</w:t>
      </w:r>
      <w:r>
        <w:rPr>
          <w:sz w:val="18"/>
        </w:rPr>
        <w:t>分类</w:t>
      </w:r>
      <w:r>
        <w:rPr>
          <w:sz w:val="18"/>
        </w:rPr>
        <w:t>，</w:t>
      </w:r>
      <w:r>
        <w:rPr>
          <w:i/>
          <w:sz w:val="18"/>
        </w:rPr>
        <w:t>神经信息处理系统，美国加利福尼亚州太浩</w:t>
      </w:r>
      <w:r>
        <w:rPr>
          <w:i/>
          <w:sz w:val="18"/>
        </w:rPr>
        <w:t>湖</w:t>
      </w:r>
      <w:r>
        <w:rPr>
          <w:sz w:val="18"/>
        </w:rPr>
        <w:t>，第</w:t>
      </w:r>
      <w:r>
        <w:rPr>
          <w:sz w:val="18"/>
        </w:rPr>
        <w:t>1097-1105</w:t>
      </w:r>
      <w:r>
        <w:rPr>
          <w:sz w:val="18"/>
        </w:rPr>
        <w:t>页。</w:t>
      </w:r>
    </w:p>
    <w:p w:rsidR="00000000" w:rsidRDefault="00140DB2">
      <w:pPr>
        <w:spacing w:after="0" w:line="268" w:lineRule="auto"/>
        <w:ind w:left="-5" w:right="5" w:firstLine="0"/>
      </w:pPr>
      <w:r>
        <w:rPr>
          <w:sz w:val="18"/>
        </w:rPr>
        <w:t>Ledig</w:t>
      </w:r>
      <w:r>
        <w:rPr>
          <w:sz w:val="18"/>
        </w:rPr>
        <w:t>，</w:t>
      </w:r>
      <w:r>
        <w:rPr>
          <w:sz w:val="18"/>
        </w:rPr>
        <w:t>C.</w:t>
      </w:r>
      <w:r>
        <w:rPr>
          <w:sz w:val="18"/>
        </w:rPr>
        <w:t>，</w:t>
      </w:r>
      <w:r>
        <w:rPr>
          <w:sz w:val="18"/>
        </w:rPr>
        <w:t>Theis</w:t>
      </w:r>
      <w:r>
        <w:rPr>
          <w:sz w:val="18"/>
        </w:rPr>
        <w:t>，</w:t>
      </w:r>
      <w:r>
        <w:rPr>
          <w:sz w:val="18"/>
        </w:rPr>
        <w:t>L.</w:t>
      </w:r>
      <w:r>
        <w:rPr>
          <w:sz w:val="18"/>
        </w:rPr>
        <w:t>，</w:t>
      </w:r>
      <w:r>
        <w:rPr>
          <w:sz w:val="18"/>
        </w:rPr>
        <w:t>Husza′r</w:t>
      </w:r>
      <w:r>
        <w:rPr>
          <w:sz w:val="18"/>
        </w:rPr>
        <w:t>，</w:t>
      </w:r>
      <w:r>
        <w:rPr>
          <w:sz w:val="18"/>
        </w:rPr>
        <w:t>F.</w:t>
      </w:r>
      <w:r>
        <w:rPr>
          <w:sz w:val="18"/>
        </w:rPr>
        <w:t>，</w:t>
      </w:r>
      <w:r>
        <w:rPr>
          <w:sz w:val="18"/>
        </w:rPr>
        <w:t>Caballero</w:t>
      </w:r>
      <w:r>
        <w:rPr>
          <w:sz w:val="18"/>
        </w:rPr>
        <w:t>，</w:t>
      </w:r>
      <w:r>
        <w:rPr>
          <w:sz w:val="18"/>
        </w:rPr>
        <w:t>J.</w:t>
      </w:r>
      <w:r>
        <w:rPr>
          <w:sz w:val="18"/>
        </w:rPr>
        <w:t>，</w:t>
      </w:r>
      <w:r>
        <w:rPr>
          <w:sz w:val="18"/>
        </w:rPr>
        <w:t>Cunningham</w:t>
      </w:r>
      <w:r>
        <w:rPr>
          <w:sz w:val="18"/>
        </w:rPr>
        <w:t>，</w:t>
      </w:r>
    </w:p>
    <w:p w:rsidR="00000000" w:rsidRDefault="00140DB2">
      <w:pPr>
        <w:spacing w:after="92" w:line="268" w:lineRule="auto"/>
        <w:ind w:left="398" w:right="5" w:firstLine="0"/>
      </w:pPr>
      <w:r>
        <w:rPr>
          <w:sz w:val="18"/>
        </w:rPr>
        <w:t>A.</w:t>
      </w:r>
      <w:r>
        <w:rPr>
          <w:sz w:val="18"/>
        </w:rPr>
        <w:t>，</w:t>
      </w:r>
      <w:r>
        <w:rPr>
          <w:sz w:val="18"/>
        </w:rPr>
        <w:t>Acosta</w:t>
      </w:r>
      <w:r>
        <w:rPr>
          <w:sz w:val="18"/>
        </w:rPr>
        <w:t>，</w:t>
      </w:r>
      <w:r>
        <w:rPr>
          <w:sz w:val="18"/>
        </w:rPr>
        <w:t>A.</w:t>
      </w:r>
      <w:r>
        <w:rPr>
          <w:sz w:val="18"/>
        </w:rPr>
        <w:t>，</w:t>
      </w:r>
      <w:r>
        <w:rPr>
          <w:sz w:val="18"/>
        </w:rPr>
        <w:t>Aitken</w:t>
      </w:r>
      <w:r>
        <w:rPr>
          <w:sz w:val="18"/>
        </w:rPr>
        <w:t>，</w:t>
      </w:r>
      <w:r>
        <w:rPr>
          <w:sz w:val="18"/>
        </w:rPr>
        <w:t>A.</w:t>
      </w:r>
      <w:r>
        <w:rPr>
          <w:sz w:val="18"/>
        </w:rPr>
        <w:t>，</w:t>
      </w:r>
      <w:r>
        <w:rPr>
          <w:sz w:val="18"/>
        </w:rPr>
        <w:t>Tejani</w:t>
      </w:r>
      <w:r>
        <w:rPr>
          <w:sz w:val="18"/>
        </w:rPr>
        <w:t>，</w:t>
      </w:r>
      <w:r>
        <w:rPr>
          <w:sz w:val="18"/>
        </w:rPr>
        <w:t>A.</w:t>
      </w:r>
      <w:r>
        <w:rPr>
          <w:sz w:val="18"/>
        </w:rPr>
        <w:t>，</w:t>
      </w:r>
      <w:r>
        <w:rPr>
          <w:sz w:val="18"/>
        </w:rPr>
        <w:t>Totz</w:t>
      </w:r>
      <w:r>
        <w:rPr>
          <w:sz w:val="18"/>
        </w:rPr>
        <w:t>，</w:t>
      </w:r>
      <w:r>
        <w:rPr>
          <w:sz w:val="18"/>
        </w:rPr>
        <w:t>J.</w:t>
      </w:r>
      <w:r>
        <w:rPr>
          <w:sz w:val="18"/>
        </w:rPr>
        <w:t>，</w:t>
      </w:r>
      <w:r>
        <w:rPr>
          <w:sz w:val="18"/>
        </w:rPr>
        <w:t>Wang</w:t>
      </w:r>
      <w:r>
        <w:rPr>
          <w:sz w:val="18"/>
        </w:rPr>
        <w:t>，</w:t>
      </w:r>
      <w:r>
        <w:rPr>
          <w:sz w:val="18"/>
        </w:rPr>
        <w:t>Z.</w:t>
      </w:r>
      <w:r>
        <w:rPr>
          <w:sz w:val="18"/>
        </w:rPr>
        <w:t>和</w:t>
      </w:r>
      <w:r>
        <w:rPr>
          <w:sz w:val="18"/>
        </w:rPr>
        <w:t>Shi</w:t>
      </w:r>
      <w:r>
        <w:rPr>
          <w:sz w:val="18"/>
        </w:rPr>
        <w:t>，</w:t>
      </w:r>
      <w:r>
        <w:rPr>
          <w:sz w:val="18"/>
        </w:rPr>
        <w:t>W.</w:t>
      </w:r>
      <w:r>
        <w:rPr>
          <w:sz w:val="18"/>
        </w:rPr>
        <w:t>（</w:t>
      </w:r>
      <w:r>
        <w:rPr>
          <w:sz w:val="18"/>
        </w:rPr>
        <w:t>2016</w:t>
      </w:r>
      <w:r>
        <w:rPr>
          <w:sz w:val="18"/>
        </w:rPr>
        <w:t>）</w:t>
      </w:r>
      <w:r>
        <w:rPr>
          <w:sz w:val="18"/>
        </w:rPr>
        <w:t>。</w:t>
      </w:r>
      <w:r>
        <w:rPr>
          <w:sz w:val="18"/>
        </w:rPr>
        <w:t>使用</w:t>
      </w:r>
      <w:r>
        <w:rPr>
          <w:sz w:val="18"/>
        </w:rPr>
        <w:t>生成对抗网络的逼真的单图像超分辨率</w:t>
      </w:r>
      <w:r>
        <w:rPr>
          <w:sz w:val="18"/>
        </w:rPr>
        <w:t>，</w:t>
      </w:r>
      <w:r>
        <w:rPr>
          <w:i/>
          <w:sz w:val="18"/>
        </w:rPr>
        <w:t>arXiv</w:t>
      </w:r>
      <w:r>
        <w:rPr>
          <w:i/>
          <w:sz w:val="18"/>
        </w:rPr>
        <w:t>：</w:t>
      </w:r>
      <w:r>
        <w:rPr>
          <w:sz w:val="18"/>
        </w:rPr>
        <w:t xml:space="preserve"> </w:t>
      </w:r>
      <w:r>
        <w:rPr>
          <w:sz w:val="18"/>
        </w:rPr>
        <w:t>1609.04802</w:t>
      </w:r>
      <w:r>
        <w:rPr>
          <w:sz w:val="18"/>
        </w:rPr>
        <w:t>。</w:t>
      </w:r>
    </w:p>
    <w:p w:rsidR="00000000" w:rsidRDefault="00140DB2">
      <w:pPr>
        <w:tabs>
          <w:tab w:val="center" w:pos="604"/>
          <w:tab w:val="center" w:pos="1025"/>
          <w:tab w:val="center" w:pos="1437"/>
          <w:tab w:val="center" w:pos="1867"/>
          <w:tab w:val="center" w:pos="2313"/>
          <w:tab w:val="center" w:pos="2749"/>
          <w:tab w:val="center" w:pos="3344"/>
          <w:tab w:val="center" w:pos="3903"/>
          <w:tab w:val="right" w:pos="4595"/>
        </w:tabs>
        <w:spacing w:after="0" w:line="268" w:lineRule="auto"/>
        <w:ind w:left="-5" w:firstLine="0"/>
        <w:jc w:val="left"/>
      </w:pPr>
      <w:r>
        <w:rPr>
          <w:sz w:val="18"/>
        </w:rPr>
        <w:t xml:space="preserve">Lim </w:t>
      </w:r>
      <w:r>
        <w:rPr>
          <w:sz w:val="18"/>
        </w:rPr>
        <w:tab/>
      </w:r>
      <w:r>
        <w:rPr>
          <w:sz w:val="18"/>
        </w:rPr>
        <w:t>B.</w:t>
      </w:r>
      <w:r>
        <w:rPr>
          <w:sz w:val="18"/>
        </w:rPr>
        <w:t>，</w:t>
      </w:r>
      <w:r>
        <w:rPr>
          <w:sz w:val="18"/>
        </w:rPr>
        <w:tab/>
      </w:r>
      <w:r>
        <w:rPr>
          <w:sz w:val="18"/>
        </w:rPr>
        <w:t xml:space="preserve">Son </w:t>
      </w:r>
      <w:r>
        <w:rPr>
          <w:sz w:val="18"/>
        </w:rPr>
        <w:tab/>
      </w:r>
      <w:r>
        <w:rPr>
          <w:sz w:val="18"/>
        </w:rPr>
        <w:t>S.</w:t>
      </w:r>
      <w:r>
        <w:rPr>
          <w:sz w:val="18"/>
        </w:rPr>
        <w:t>，</w:t>
      </w:r>
      <w:r>
        <w:rPr>
          <w:sz w:val="18"/>
        </w:rPr>
        <w:tab/>
      </w:r>
      <w:r>
        <w:rPr>
          <w:sz w:val="18"/>
        </w:rPr>
        <w:t xml:space="preserve">Kim </w:t>
      </w:r>
      <w:r>
        <w:rPr>
          <w:sz w:val="18"/>
        </w:rPr>
        <w:tab/>
      </w:r>
      <w:r>
        <w:rPr>
          <w:sz w:val="18"/>
        </w:rPr>
        <w:t>H.</w:t>
      </w:r>
      <w:r>
        <w:rPr>
          <w:sz w:val="18"/>
        </w:rPr>
        <w:t>，</w:t>
      </w:r>
      <w:r>
        <w:rPr>
          <w:sz w:val="18"/>
        </w:rPr>
        <w:tab/>
      </w:r>
      <w:r>
        <w:rPr>
          <w:sz w:val="18"/>
        </w:rPr>
        <w:t xml:space="preserve">Nah </w:t>
      </w:r>
      <w:r>
        <w:rPr>
          <w:sz w:val="18"/>
        </w:rPr>
        <w:tab/>
      </w:r>
      <w:r>
        <w:rPr>
          <w:sz w:val="18"/>
        </w:rPr>
        <w:t>S.</w:t>
      </w:r>
      <w:r>
        <w:rPr>
          <w:sz w:val="18"/>
        </w:rPr>
        <w:t>和</w:t>
      </w:r>
      <w:r>
        <w:rPr>
          <w:sz w:val="18"/>
        </w:rPr>
        <w:tab/>
      </w:r>
      <w:r>
        <w:rPr>
          <w:sz w:val="18"/>
        </w:rPr>
        <w:t>Lee</w:t>
      </w:r>
      <w:r>
        <w:rPr>
          <w:sz w:val="18"/>
        </w:rPr>
        <w:t>，</w:t>
      </w:r>
      <w:r>
        <w:rPr>
          <w:sz w:val="18"/>
        </w:rPr>
        <w:tab/>
      </w:r>
      <w:r>
        <w:rPr>
          <w:sz w:val="18"/>
        </w:rPr>
        <w:t>KM</w:t>
      </w:r>
    </w:p>
    <w:p w:rsidR="00000000" w:rsidRDefault="00140DB2">
      <w:pPr>
        <w:spacing w:after="92" w:line="266" w:lineRule="auto"/>
        <w:ind w:left="398" w:right="-6" w:firstLine="0"/>
      </w:pPr>
      <w:r>
        <w:rPr>
          <w:sz w:val="18"/>
        </w:rPr>
        <w:t>（</w:t>
      </w:r>
      <w:r>
        <w:rPr>
          <w:sz w:val="18"/>
        </w:rPr>
        <w:t>2017</w:t>
      </w:r>
      <w:r>
        <w:rPr>
          <w:sz w:val="18"/>
        </w:rPr>
        <w:t>）</w:t>
      </w:r>
      <w:r>
        <w:rPr>
          <w:sz w:val="18"/>
        </w:rPr>
        <w:t>。</w:t>
      </w:r>
      <w:r>
        <w:rPr>
          <w:sz w:val="18"/>
        </w:rPr>
        <w:t>针对单图像超分辨率的增强型深度残差网络</w:t>
      </w:r>
      <w:r>
        <w:rPr>
          <w:sz w:val="18"/>
        </w:rPr>
        <w:t>，</w:t>
      </w:r>
      <w:r>
        <w:rPr>
          <w:i/>
          <w:sz w:val="18"/>
        </w:rPr>
        <w:t>IEEE</w:t>
      </w:r>
      <w:r>
        <w:rPr>
          <w:i/>
          <w:sz w:val="18"/>
        </w:rPr>
        <w:t>计算机视觉和模式识别会议（</w:t>
      </w:r>
      <w:r>
        <w:rPr>
          <w:i/>
          <w:sz w:val="18"/>
        </w:rPr>
        <w:t>CVPR</w:t>
      </w:r>
      <w:r>
        <w:rPr>
          <w:i/>
          <w:sz w:val="18"/>
        </w:rPr>
        <w:t>）研讨会，美</w:t>
      </w:r>
      <w:r>
        <w:rPr>
          <w:i/>
          <w:sz w:val="18"/>
        </w:rPr>
        <w:t>国</w:t>
      </w:r>
      <w:r>
        <w:rPr>
          <w:sz w:val="18"/>
        </w:rPr>
        <w:t>，</w:t>
      </w:r>
      <w:r>
        <w:rPr>
          <w:i/>
          <w:sz w:val="18"/>
        </w:rPr>
        <w:t>檀香山，美</w:t>
      </w:r>
      <w:r>
        <w:rPr>
          <w:i/>
          <w:sz w:val="18"/>
        </w:rPr>
        <w:t>国</w:t>
      </w:r>
      <w:r>
        <w:rPr>
          <w:sz w:val="18"/>
        </w:rPr>
        <w:t>，第</w:t>
      </w:r>
      <w:r>
        <w:rPr>
          <w:sz w:val="18"/>
        </w:rPr>
        <w:t>1</w:t>
      </w:r>
      <w:r>
        <w:rPr>
          <w:sz w:val="18"/>
        </w:rPr>
        <w:t>卷</w:t>
      </w:r>
      <w:r>
        <w:rPr>
          <w:sz w:val="18"/>
        </w:rPr>
        <w:t>。</w:t>
      </w:r>
      <w:r>
        <w:rPr>
          <w:sz w:val="18"/>
        </w:rPr>
        <w:t>1</w:t>
      </w:r>
      <w:r>
        <w:rPr>
          <w:sz w:val="18"/>
        </w:rPr>
        <w:t>页</w:t>
      </w:r>
      <w:r>
        <w:rPr>
          <w:sz w:val="18"/>
        </w:rPr>
        <w:t xml:space="preserve"> </w:t>
      </w:r>
      <w:r>
        <w:rPr>
          <w:sz w:val="18"/>
        </w:rPr>
        <w:t>3</w:t>
      </w:r>
      <w:r>
        <w:rPr>
          <w:sz w:val="18"/>
        </w:rPr>
        <w:t>。</w:t>
      </w:r>
    </w:p>
    <w:p w:rsidR="00000000" w:rsidRDefault="00140DB2">
      <w:pPr>
        <w:spacing w:after="67" w:line="268" w:lineRule="auto"/>
        <w:ind w:left="403" w:right="5" w:hanging="408"/>
      </w:pPr>
      <w:r>
        <w:rPr>
          <w:sz w:val="18"/>
        </w:rPr>
        <w:t>Long</w:t>
      </w:r>
      <w:r>
        <w:rPr>
          <w:sz w:val="18"/>
        </w:rPr>
        <w:t>，</w:t>
      </w:r>
      <w:r>
        <w:rPr>
          <w:sz w:val="18"/>
        </w:rPr>
        <w:t>J.</w:t>
      </w:r>
      <w:r>
        <w:rPr>
          <w:sz w:val="18"/>
        </w:rPr>
        <w:t>，</w:t>
      </w:r>
      <w:r>
        <w:rPr>
          <w:sz w:val="18"/>
        </w:rPr>
        <w:t>Shelhamer</w:t>
      </w:r>
      <w:r>
        <w:rPr>
          <w:sz w:val="18"/>
        </w:rPr>
        <w:t>，</w:t>
      </w:r>
      <w:r>
        <w:rPr>
          <w:sz w:val="18"/>
        </w:rPr>
        <w:t>E.</w:t>
      </w:r>
      <w:r>
        <w:rPr>
          <w:sz w:val="18"/>
        </w:rPr>
        <w:t>和</w:t>
      </w:r>
      <w:r>
        <w:rPr>
          <w:sz w:val="18"/>
        </w:rPr>
        <w:t>Darrell</w:t>
      </w:r>
      <w:r>
        <w:rPr>
          <w:sz w:val="18"/>
        </w:rPr>
        <w:t>，</w:t>
      </w:r>
      <w:r>
        <w:rPr>
          <w:sz w:val="18"/>
        </w:rPr>
        <w:t>T.</w:t>
      </w:r>
      <w:r>
        <w:rPr>
          <w:sz w:val="18"/>
        </w:rPr>
        <w:t>（</w:t>
      </w:r>
      <w:r>
        <w:rPr>
          <w:sz w:val="18"/>
        </w:rPr>
        <w:t>2015</w:t>
      </w:r>
      <w:r>
        <w:rPr>
          <w:sz w:val="18"/>
        </w:rPr>
        <w:t>年）</w:t>
      </w:r>
      <w:r>
        <w:rPr>
          <w:sz w:val="18"/>
        </w:rPr>
        <w:t>。</w:t>
      </w:r>
      <w:r>
        <w:rPr>
          <w:sz w:val="18"/>
        </w:rPr>
        <w:t>用于语义分割的全卷积网络</w:t>
      </w:r>
      <w:r>
        <w:rPr>
          <w:sz w:val="18"/>
        </w:rPr>
        <w:t>，</w:t>
      </w:r>
      <w:r>
        <w:rPr>
          <w:i/>
          <w:sz w:val="18"/>
        </w:rPr>
        <w:t>IEEE</w:t>
      </w:r>
      <w:r>
        <w:rPr>
          <w:i/>
          <w:sz w:val="18"/>
        </w:rPr>
        <w:t>计算机视觉和模式识别会议论文集，美国马萨诸塞州波士</w:t>
      </w:r>
      <w:r>
        <w:rPr>
          <w:i/>
          <w:sz w:val="18"/>
        </w:rPr>
        <w:t>顿</w:t>
      </w:r>
      <w:r>
        <w:rPr>
          <w:sz w:val="18"/>
        </w:rPr>
        <w:t>，第</w:t>
      </w:r>
      <w:r>
        <w:rPr>
          <w:sz w:val="18"/>
        </w:rPr>
        <w:t>3431–3440</w:t>
      </w:r>
      <w:r>
        <w:rPr>
          <w:sz w:val="18"/>
        </w:rPr>
        <w:t>页。</w:t>
      </w:r>
    </w:p>
    <w:p w:rsidR="00000000" w:rsidRDefault="00140DB2">
      <w:pPr>
        <w:spacing w:after="67" w:line="268" w:lineRule="auto"/>
        <w:ind w:left="403" w:right="5" w:hanging="408"/>
      </w:pPr>
      <w:r>
        <w:rPr>
          <w:sz w:val="18"/>
        </w:rPr>
        <w:t>Mao</w:t>
      </w:r>
      <w:r>
        <w:rPr>
          <w:sz w:val="18"/>
        </w:rPr>
        <w:t>，</w:t>
      </w:r>
      <w:r>
        <w:rPr>
          <w:sz w:val="18"/>
        </w:rPr>
        <w:t>X.</w:t>
      </w:r>
      <w:r>
        <w:rPr>
          <w:sz w:val="18"/>
        </w:rPr>
        <w:t>，</w:t>
      </w:r>
      <w:r>
        <w:rPr>
          <w:sz w:val="18"/>
        </w:rPr>
        <w:t>Shen C. and Yang</w:t>
      </w:r>
      <w:r>
        <w:rPr>
          <w:sz w:val="18"/>
        </w:rPr>
        <w:t>，</w:t>
      </w:r>
      <w:r>
        <w:rPr>
          <w:sz w:val="18"/>
        </w:rPr>
        <w:t>Y.-B.</w:t>
      </w:r>
      <w:r>
        <w:rPr>
          <w:sz w:val="18"/>
        </w:rPr>
        <w:t xml:space="preserve"> </w:t>
      </w:r>
      <w:r>
        <w:rPr>
          <w:sz w:val="18"/>
        </w:rPr>
        <w:t>（</w:t>
      </w:r>
      <w:r>
        <w:rPr>
          <w:sz w:val="18"/>
        </w:rPr>
        <w:t>2016</w:t>
      </w:r>
      <w:r>
        <w:rPr>
          <w:sz w:val="18"/>
        </w:rPr>
        <w:t>）</w:t>
      </w:r>
      <w:r>
        <w:rPr>
          <w:sz w:val="18"/>
        </w:rPr>
        <w:t>。</w:t>
      </w:r>
      <w:r>
        <w:rPr>
          <w:sz w:val="18"/>
        </w:rPr>
        <w:t>使用具有对称跳过连接的非常深的卷积编码器</w:t>
      </w:r>
      <w:r>
        <w:rPr>
          <w:sz w:val="18"/>
        </w:rPr>
        <w:t>/</w:t>
      </w:r>
      <w:r>
        <w:rPr>
          <w:sz w:val="18"/>
        </w:rPr>
        <w:t>解码器网络进行图像恢复</w:t>
      </w:r>
      <w:r>
        <w:rPr>
          <w:sz w:val="18"/>
        </w:rPr>
        <w:t>，</w:t>
      </w:r>
      <w:r>
        <w:rPr>
          <w:i/>
          <w:sz w:val="18"/>
        </w:rPr>
        <w:t>神经信息处理系统，西班牙巴塞罗</w:t>
      </w:r>
      <w:r>
        <w:rPr>
          <w:i/>
          <w:sz w:val="18"/>
        </w:rPr>
        <w:t>那</w:t>
      </w:r>
      <w:r>
        <w:rPr>
          <w:sz w:val="18"/>
        </w:rPr>
        <w:t>，第</w:t>
      </w:r>
      <w:r>
        <w:rPr>
          <w:sz w:val="18"/>
        </w:rPr>
        <w:t>2802–2810</w:t>
      </w:r>
      <w:r>
        <w:rPr>
          <w:sz w:val="18"/>
        </w:rPr>
        <w:t>页。</w:t>
      </w:r>
    </w:p>
    <w:p w:rsidR="00000000" w:rsidRDefault="00140DB2">
      <w:pPr>
        <w:spacing w:after="67" w:line="268" w:lineRule="auto"/>
        <w:ind w:left="403" w:right="5" w:hanging="408"/>
      </w:pPr>
      <w:r>
        <w:rPr>
          <w:sz w:val="18"/>
        </w:rPr>
        <w:t>马丁</w:t>
      </w:r>
      <w:r>
        <w:rPr>
          <w:sz w:val="18"/>
        </w:rPr>
        <w:t>·D</w:t>
      </w:r>
      <w:r>
        <w:rPr>
          <w:sz w:val="18"/>
        </w:rPr>
        <w:t>。，福克斯</w:t>
      </w:r>
      <w:r>
        <w:rPr>
          <w:sz w:val="18"/>
        </w:rPr>
        <w:t>·C</w:t>
      </w:r>
      <w:r>
        <w:rPr>
          <w:sz w:val="18"/>
        </w:rPr>
        <w:t>。，塔尔</w:t>
      </w:r>
      <w:r>
        <w:rPr>
          <w:sz w:val="18"/>
        </w:rPr>
        <w:t>·D</w:t>
      </w:r>
      <w:r>
        <w:rPr>
          <w:sz w:val="18"/>
        </w:rPr>
        <w:t>。和马利克</w:t>
      </w:r>
      <w:r>
        <w:rPr>
          <w:sz w:val="18"/>
        </w:rPr>
        <w:t>·J</w:t>
      </w:r>
      <w:r>
        <w:rPr>
          <w:sz w:val="18"/>
        </w:rPr>
        <w:t>。（</w:t>
      </w:r>
      <w:r>
        <w:rPr>
          <w:sz w:val="18"/>
        </w:rPr>
        <w:t>2001</w:t>
      </w:r>
      <w:r>
        <w:rPr>
          <w:sz w:val="18"/>
        </w:rPr>
        <w:t>）</w:t>
      </w:r>
      <w:r>
        <w:rPr>
          <w:sz w:val="18"/>
        </w:rPr>
        <w:t>。</w:t>
      </w:r>
      <w:r>
        <w:rPr>
          <w:sz w:val="18"/>
        </w:rPr>
        <w:t>人类分割的自然图像数据库及其在评估分割算法和测量生态统计中的应用</w:t>
      </w:r>
      <w:r>
        <w:rPr>
          <w:sz w:val="18"/>
        </w:rPr>
        <w:t>，</w:t>
      </w:r>
      <w:r>
        <w:rPr>
          <w:i/>
          <w:sz w:val="18"/>
        </w:rPr>
        <w:t>第八届</w:t>
      </w:r>
      <w:r>
        <w:rPr>
          <w:i/>
          <w:sz w:val="18"/>
        </w:rPr>
        <w:t>IEEE</w:t>
      </w:r>
      <w:r>
        <w:rPr>
          <w:i/>
          <w:sz w:val="18"/>
        </w:rPr>
        <w:t>国际计算机视觉会议，</w:t>
      </w:r>
      <w:r>
        <w:rPr>
          <w:i/>
          <w:sz w:val="18"/>
        </w:rPr>
        <w:t>ICCV 2001</w:t>
      </w:r>
      <w:r>
        <w:rPr>
          <w:i/>
          <w:sz w:val="18"/>
        </w:rPr>
        <w:t>，加拿大温哥</w:t>
      </w:r>
      <w:r>
        <w:rPr>
          <w:i/>
          <w:sz w:val="18"/>
        </w:rPr>
        <w:t>华</w:t>
      </w:r>
      <w:r>
        <w:rPr>
          <w:sz w:val="18"/>
        </w:rPr>
        <w:t>，第</w:t>
      </w:r>
      <w:r>
        <w:rPr>
          <w:sz w:val="18"/>
        </w:rPr>
        <w:t>1</w:t>
      </w:r>
      <w:r>
        <w:rPr>
          <w:sz w:val="18"/>
        </w:rPr>
        <w:t>卷</w:t>
      </w:r>
      <w:r>
        <w:rPr>
          <w:sz w:val="18"/>
        </w:rPr>
        <w:t>。</w:t>
      </w:r>
      <w:r>
        <w:rPr>
          <w:sz w:val="18"/>
        </w:rPr>
        <w:t>2</w:t>
      </w:r>
      <w:r>
        <w:rPr>
          <w:sz w:val="18"/>
        </w:rPr>
        <w:t>，第</w:t>
      </w:r>
      <w:r>
        <w:rPr>
          <w:sz w:val="18"/>
        </w:rPr>
        <w:t>416–42</w:t>
      </w:r>
      <w:r>
        <w:rPr>
          <w:sz w:val="18"/>
        </w:rPr>
        <w:t>3</w:t>
      </w:r>
      <w:r>
        <w:rPr>
          <w:sz w:val="18"/>
        </w:rPr>
        <w:t>页。</w:t>
      </w:r>
    </w:p>
    <w:p w:rsidR="00000000" w:rsidRDefault="00140DB2">
      <w:pPr>
        <w:spacing w:after="67" w:line="268" w:lineRule="auto"/>
        <w:ind w:left="403" w:right="5" w:hanging="408"/>
      </w:pPr>
      <w:r>
        <w:rPr>
          <w:sz w:val="18"/>
        </w:rPr>
        <w:t>Peng</w:t>
      </w:r>
      <w:r>
        <w:rPr>
          <w:sz w:val="18"/>
        </w:rPr>
        <w:t>，</w:t>
      </w:r>
      <w:r>
        <w:rPr>
          <w:sz w:val="18"/>
        </w:rPr>
        <w:t>X.</w:t>
      </w:r>
      <w:r>
        <w:rPr>
          <w:sz w:val="18"/>
        </w:rPr>
        <w:t>，</w:t>
      </w:r>
      <w:r>
        <w:rPr>
          <w:sz w:val="18"/>
        </w:rPr>
        <w:t>Hoffman</w:t>
      </w:r>
      <w:r>
        <w:rPr>
          <w:sz w:val="18"/>
        </w:rPr>
        <w:t>，</w:t>
      </w:r>
      <w:r>
        <w:rPr>
          <w:sz w:val="18"/>
        </w:rPr>
        <w:t>J.</w:t>
      </w:r>
      <w:r>
        <w:rPr>
          <w:sz w:val="18"/>
        </w:rPr>
        <w:t>，</w:t>
      </w:r>
      <w:r>
        <w:rPr>
          <w:sz w:val="18"/>
        </w:rPr>
        <w:t>Stella</w:t>
      </w:r>
      <w:r>
        <w:rPr>
          <w:sz w:val="18"/>
        </w:rPr>
        <w:t>，</w:t>
      </w:r>
      <w:r>
        <w:rPr>
          <w:sz w:val="18"/>
        </w:rPr>
        <w:t>XY</w:t>
      </w:r>
      <w:r>
        <w:rPr>
          <w:sz w:val="18"/>
        </w:rPr>
        <w:t>和</w:t>
      </w:r>
      <w:r>
        <w:rPr>
          <w:sz w:val="18"/>
        </w:rPr>
        <w:t>Saenko</w:t>
      </w:r>
      <w:r>
        <w:rPr>
          <w:sz w:val="18"/>
        </w:rPr>
        <w:t>，</w:t>
      </w:r>
      <w:r>
        <w:rPr>
          <w:sz w:val="18"/>
        </w:rPr>
        <w:t>K.</w:t>
      </w:r>
      <w:r>
        <w:rPr>
          <w:sz w:val="18"/>
        </w:rPr>
        <w:t>（</w:t>
      </w:r>
      <w:r>
        <w:rPr>
          <w:sz w:val="18"/>
        </w:rPr>
        <w:t>2016</w:t>
      </w:r>
      <w:r>
        <w:rPr>
          <w:sz w:val="18"/>
        </w:rPr>
        <w:t>）</w:t>
      </w:r>
      <w:r>
        <w:rPr>
          <w:sz w:val="18"/>
        </w:rPr>
        <w:t>。</w:t>
      </w:r>
      <w:r>
        <w:rPr>
          <w:sz w:val="18"/>
        </w:rPr>
        <w:t>用于低分辨率图像分类的从粗到粗的知识转移</w:t>
      </w:r>
      <w:r>
        <w:rPr>
          <w:sz w:val="18"/>
        </w:rPr>
        <w:t>，</w:t>
      </w:r>
      <w:r>
        <w:rPr>
          <w:i/>
          <w:sz w:val="18"/>
        </w:rPr>
        <w:t>IEEE</w:t>
      </w:r>
      <w:r>
        <w:rPr>
          <w:i/>
          <w:sz w:val="18"/>
        </w:rPr>
        <w:t>国际图像处理会议（</w:t>
      </w:r>
      <w:r>
        <w:rPr>
          <w:i/>
          <w:sz w:val="18"/>
        </w:rPr>
        <w:t>ICIP</w:t>
      </w:r>
      <w:r>
        <w:rPr>
          <w:i/>
          <w:sz w:val="18"/>
        </w:rPr>
        <w:t>），美国亚利桑那州凤凰</w:t>
      </w:r>
      <w:r>
        <w:rPr>
          <w:i/>
          <w:sz w:val="18"/>
        </w:rPr>
        <w:t>城</w:t>
      </w:r>
      <w:r>
        <w:rPr>
          <w:sz w:val="18"/>
        </w:rPr>
        <w:t>，第</w:t>
      </w:r>
      <w:r>
        <w:rPr>
          <w:sz w:val="18"/>
        </w:rPr>
        <w:t>3683–3687</w:t>
      </w:r>
      <w:r>
        <w:rPr>
          <w:sz w:val="18"/>
        </w:rPr>
        <w:t>页。</w:t>
      </w:r>
    </w:p>
    <w:p w:rsidR="00000000" w:rsidRDefault="00140DB2">
      <w:pPr>
        <w:spacing w:after="67" w:line="268" w:lineRule="auto"/>
        <w:ind w:left="403" w:right="5" w:hanging="408"/>
      </w:pPr>
      <w:r>
        <w:rPr>
          <w:sz w:val="18"/>
        </w:rPr>
        <w:t>O.Ronneberger</w:t>
      </w:r>
      <w:r>
        <w:rPr>
          <w:sz w:val="18"/>
        </w:rPr>
        <w:t>，</w:t>
      </w:r>
      <w:r>
        <w:rPr>
          <w:sz w:val="18"/>
        </w:rPr>
        <w:t>P.Fischer</w:t>
      </w:r>
      <w:r>
        <w:rPr>
          <w:sz w:val="18"/>
        </w:rPr>
        <w:t>和</w:t>
      </w:r>
      <w:r>
        <w:rPr>
          <w:sz w:val="18"/>
        </w:rPr>
        <w:t>T.Brox</w:t>
      </w:r>
      <w:r>
        <w:rPr>
          <w:sz w:val="18"/>
        </w:rPr>
        <w:t>（</w:t>
      </w:r>
      <w:r>
        <w:rPr>
          <w:sz w:val="18"/>
        </w:rPr>
        <w:t>2015</w:t>
      </w:r>
      <w:r>
        <w:rPr>
          <w:sz w:val="18"/>
        </w:rPr>
        <w:t>）</w:t>
      </w:r>
      <w:r>
        <w:rPr>
          <w:sz w:val="18"/>
        </w:rPr>
        <w:t>。</w:t>
      </w:r>
      <w:r>
        <w:rPr>
          <w:sz w:val="18"/>
        </w:rPr>
        <w:t>U-net</w:t>
      </w:r>
      <w:r>
        <w:rPr>
          <w:sz w:val="18"/>
        </w:rPr>
        <w:t>：用于生物医学图像分割的卷积网络，医学图</w:t>
      </w:r>
      <w:r>
        <w:rPr>
          <w:sz w:val="18"/>
        </w:rPr>
        <w:t>像</w:t>
      </w:r>
      <w:r>
        <w:rPr>
          <w:i/>
          <w:sz w:val="18"/>
        </w:rPr>
        <w:t>计算和计算机辅助干预国际会议，德国慕尼</w:t>
      </w:r>
      <w:r>
        <w:rPr>
          <w:i/>
          <w:sz w:val="18"/>
        </w:rPr>
        <w:t>黑</w:t>
      </w:r>
      <w:r>
        <w:rPr>
          <w:sz w:val="18"/>
        </w:rPr>
        <w:t>，第</w:t>
      </w:r>
      <w:r>
        <w:rPr>
          <w:sz w:val="18"/>
        </w:rPr>
        <w:t>234–241</w:t>
      </w:r>
      <w:r>
        <w:rPr>
          <w:sz w:val="18"/>
        </w:rPr>
        <w:t>页。</w:t>
      </w:r>
    </w:p>
    <w:p w:rsidR="00000000" w:rsidRDefault="00140DB2">
      <w:pPr>
        <w:spacing w:after="92" w:line="268" w:lineRule="auto"/>
        <w:ind w:left="403" w:right="5" w:hanging="408"/>
      </w:pPr>
      <w:r>
        <w:rPr>
          <w:sz w:val="18"/>
        </w:rPr>
        <w:t>Russakovsky</w:t>
      </w:r>
      <w:r>
        <w:rPr>
          <w:sz w:val="18"/>
        </w:rPr>
        <w:t>，</w:t>
      </w:r>
      <w:r>
        <w:rPr>
          <w:sz w:val="18"/>
        </w:rPr>
        <w:t>O.</w:t>
      </w:r>
      <w:r>
        <w:rPr>
          <w:sz w:val="18"/>
        </w:rPr>
        <w:t>，</w:t>
      </w:r>
      <w:r>
        <w:rPr>
          <w:sz w:val="18"/>
        </w:rPr>
        <w:t>Deng</w:t>
      </w:r>
      <w:r>
        <w:rPr>
          <w:sz w:val="18"/>
        </w:rPr>
        <w:t>，</w:t>
      </w:r>
      <w:r>
        <w:rPr>
          <w:sz w:val="18"/>
        </w:rPr>
        <w:t>J.</w:t>
      </w:r>
      <w:r>
        <w:rPr>
          <w:sz w:val="18"/>
        </w:rPr>
        <w:t>，</w:t>
      </w:r>
      <w:r>
        <w:rPr>
          <w:sz w:val="18"/>
        </w:rPr>
        <w:t>Su</w:t>
      </w:r>
      <w:r>
        <w:rPr>
          <w:sz w:val="18"/>
        </w:rPr>
        <w:t>，</w:t>
      </w:r>
      <w:r>
        <w:rPr>
          <w:sz w:val="18"/>
        </w:rPr>
        <w:t>H.</w:t>
      </w:r>
      <w:r>
        <w:rPr>
          <w:sz w:val="18"/>
        </w:rPr>
        <w:t>，</w:t>
      </w:r>
      <w:r>
        <w:rPr>
          <w:sz w:val="18"/>
        </w:rPr>
        <w:t>Krause</w:t>
      </w:r>
      <w:r>
        <w:rPr>
          <w:sz w:val="18"/>
        </w:rPr>
        <w:t>，</w:t>
      </w:r>
      <w:r>
        <w:rPr>
          <w:sz w:val="18"/>
        </w:rPr>
        <w:t>J.</w:t>
      </w:r>
      <w:r>
        <w:rPr>
          <w:sz w:val="18"/>
        </w:rPr>
        <w:t>，</w:t>
      </w:r>
      <w:r>
        <w:rPr>
          <w:sz w:val="18"/>
        </w:rPr>
        <w:t>Satheesh</w:t>
      </w:r>
      <w:r>
        <w:rPr>
          <w:sz w:val="18"/>
        </w:rPr>
        <w:t>，</w:t>
      </w:r>
      <w:r>
        <w:rPr>
          <w:sz w:val="18"/>
        </w:rPr>
        <w:t>S.</w:t>
      </w:r>
      <w:r>
        <w:rPr>
          <w:sz w:val="18"/>
        </w:rPr>
        <w:t>，</w:t>
      </w:r>
      <w:r>
        <w:rPr>
          <w:sz w:val="18"/>
        </w:rPr>
        <w:t>Ma</w:t>
      </w:r>
      <w:r>
        <w:rPr>
          <w:sz w:val="18"/>
        </w:rPr>
        <w:t>，</w:t>
      </w:r>
      <w:r>
        <w:rPr>
          <w:sz w:val="18"/>
        </w:rPr>
        <w:t>S.</w:t>
      </w:r>
      <w:r>
        <w:rPr>
          <w:sz w:val="18"/>
        </w:rPr>
        <w:t>，</w:t>
      </w:r>
      <w:r>
        <w:rPr>
          <w:sz w:val="18"/>
        </w:rPr>
        <w:t>Huang</w:t>
      </w:r>
      <w:r>
        <w:rPr>
          <w:sz w:val="18"/>
        </w:rPr>
        <w:t>，</w:t>
      </w:r>
      <w:r>
        <w:rPr>
          <w:sz w:val="18"/>
        </w:rPr>
        <w:t>Z.</w:t>
      </w:r>
      <w:r>
        <w:rPr>
          <w:sz w:val="18"/>
        </w:rPr>
        <w:t>，</w:t>
      </w:r>
      <w:r>
        <w:rPr>
          <w:sz w:val="18"/>
        </w:rPr>
        <w:t>Karpathy</w:t>
      </w:r>
      <w:r>
        <w:rPr>
          <w:sz w:val="18"/>
        </w:rPr>
        <w:t>，</w:t>
      </w:r>
      <w:r>
        <w:rPr>
          <w:sz w:val="18"/>
        </w:rPr>
        <w:t>A.</w:t>
      </w:r>
      <w:r>
        <w:rPr>
          <w:sz w:val="18"/>
        </w:rPr>
        <w:t>，</w:t>
      </w:r>
      <w:r>
        <w:rPr>
          <w:sz w:val="18"/>
        </w:rPr>
        <w:t>Khosla</w:t>
      </w:r>
      <w:r>
        <w:rPr>
          <w:sz w:val="18"/>
        </w:rPr>
        <w:t>，</w:t>
      </w:r>
      <w:r>
        <w:rPr>
          <w:sz w:val="18"/>
        </w:rPr>
        <w:t>A.</w:t>
      </w:r>
      <w:r>
        <w:rPr>
          <w:sz w:val="18"/>
        </w:rPr>
        <w:t>，</w:t>
      </w:r>
      <w:r>
        <w:rPr>
          <w:sz w:val="18"/>
        </w:rPr>
        <w:t>Bernstein</w:t>
      </w:r>
      <w:r>
        <w:rPr>
          <w:sz w:val="18"/>
        </w:rPr>
        <w:t>，</w:t>
      </w:r>
      <w:r>
        <w:rPr>
          <w:sz w:val="18"/>
        </w:rPr>
        <w:t>M.</w:t>
      </w:r>
      <w:r>
        <w:rPr>
          <w:sz w:val="18"/>
        </w:rPr>
        <w:t>，</w:t>
      </w:r>
      <w:r>
        <w:rPr>
          <w:sz w:val="18"/>
        </w:rPr>
        <w:t xml:space="preserve"> Berg</w:t>
      </w:r>
      <w:r>
        <w:rPr>
          <w:sz w:val="18"/>
        </w:rPr>
        <w:t>，</w:t>
      </w:r>
      <w:r>
        <w:rPr>
          <w:sz w:val="18"/>
        </w:rPr>
        <w:t>AC</w:t>
      </w:r>
      <w:r>
        <w:rPr>
          <w:sz w:val="18"/>
        </w:rPr>
        <w:t>和</w:t>
      </w:r>
      <w:r>
        <w:rPr>
          <w:sz w:val="18"/>
        </w:rPr>
        <w:t>Fei-Fei</w:t>
      </w:r>
      <w:r>
        <w:rPr>
          <w:sz w:val="18"/>
        </w:rPr>
        <w:t>，</w:t>
      </w:r>
      <w:r>
        <w:rPr>
          <w:sz w:val="18"/>
        </w:rPr>
        <w:t>L.</w:t>
      </w:r>
      <w:r>
        <w:rPr>
          <w:sz w:val="18"/>
        </w:rPr>
        <w:t>（</w:t>
      </w:r>
      <w:r>
        <w:rPr>
          <w:sz w:val="18"/>
        </w:rPr>
        <w:t>2015</w:t>
      </w:r>
      <w:r>
        <w:rPr>
          <w:sz w:val="18"/>
        </w:rPr>
        <w:t>）</w:t>
      </w:r>
      <w:r>
        <w:rPr>
          <w:sz w:val="18"/>
        </w:rPr>
        <w:t>。</w:t>
      </w:r>
      <w:r>
        <w:rPr>
          <w:sz w:val="18"/>
        </w:rPr>
        <w:t>ImageNet</w:t>
      </w:r>
      <w:r>
        <w:rPr>
          <w:sz w:val="18"/>
        </w:rPr>
        <w:t>大规模视觉识别挑战</w:t>
      </w:r>
      <w:r>
        <w:rPr>
          <w:sz w:val="18"/>
        </w:rPr>
        <w:t>，</w:t>
      </w:r>
      <w:r>
        <w:rPr>
          <w:i/>
          <w:sz w:val="18"/>
        </w:rPr>
        <w:t>国际计算机视觉杂</w:t>
      </w:r>
      <w:r>
        <w:rPr>
          <w:i/>
          <w:sz w:val="18"/>
        </w:rPr>
        <w:t>志</w:t>
      </w:r>
      <w:r>
        <w:rPr>
          <w:b/>
          <w:sz w:val="18"/>
        </w:rPr>
        <w:t>11</w:t>
      </w:r>
      <w:r>
        <w:rPr>
          <w:b/>
          <w:sz w:val="18"/>
        </w:rPr>
        <w:t>5</w:t>
      </w:r>
      <w:r>
        <w:rPr>
          <w:sz w:val="18"/>
        </w:rPr>
        <w:t>（</w:t>
      </w:r>
      <w:r>
        <w:rPr>
          <w:sz w:val="18"/>
        </w:rPr>
        <w:t>3</w:t>
      </w:r>
      <w:r>
        <w:rPr>
          <w:sz w:val="18"/>
        </w:rPr>
        <w:t>）：</w:t>
      </w:r>
      <w:r>
        <w:rPr>
          <w:sz w:val="18"/>
        </w:rPr>
        <w:t>211–252</w:t>
      </w:r>
      <w:r>
        <w:rPr>
          <w:sz w:val="18"/>
        </w:rPr>
        <w:t>。</w:t>
      </w:r>
    </w:p>
    <w:p w:rsidR="00000000" w:rsidRDefault="00140DB2">
      <w:pPr>
        <w:spacing w:after="67" w:line="268" w:lineRule="auto"/>
        <w:ind w:left="403" w:right="5" w:hanging="408"/>
      </w:pPr>
      <w:r>
        <w:rPr>
          <w:sz w:val="18"/>
        </w:rPr>
        <w:t>Sanchez</w:t>
      </w:r>
      <w:r>
        <w:rPr>
          <w:sz w:val="18"/>
        </w:rPr>
        <w:t>，</w:t>
      </w:r>
      <w:r>
        <w:rPr>
          <w:sz w:val="18"/>
        </w:rPr>
        <w:t>A.</w:t>
      </w:r>
      <w:r>
        <w:rPr>
          <w:sz w:val="18"/>
        </w:rPr>
        <w:t>，</w:t>
      </w:r>
      <w:r>
        <w:rPr>
          <w:sz w:val="18"/>
        </w:rPr>
        <w:t>Moreno</w:t>
      </w:r>
      <w:r>
        <w:rPr>
          <w:sz w:val="18"/>
        </w:rPr>
        <w:t>，</w:t>
      </w:r>
      <w:r>
        <w:rPr>
          <w:sz w:val="18"/>
        </w:rPr>
        <w:t>AB</w:t>
      </w:r>
      <w:r>
        <w:rPr>
          <w:sz w:val="18"/>
        </w:rPr>
        <w:t>，</w:t>
      </w:r>
      <w:r>
        <w:rPr>
          <w:sz w:val="18"/>
        </w:rPr>
        <w:t>Velez</w:t>
      </w:r>
      <w:r>
        <w:rPr>
          <w:sz w:val="18"/>
        </w:rPr>
        <w:t>，</w:t>
      </w:r>
      <w:r>
        <w:rPr>
          <w:sz w:val="18"/>
        </w:rPr>
        <w:t>D. and Ve′lez</w:t>
      </w:r>
      <w:r>
        <w:rPr>
          <w:sz w:val="18"/>
        </w:rPr>
        <w:t>，</w:t>
      </w:r>
      <w:r>
        <w:rPr>
          <w:sz w:val="18"/>
        </w:rPr>
        <w:t>JF</w:t>
      </w:r>
      <w:r>
        <w:rPr>
          <w:sz w:val="18"/>
        </w:rPr>
        <w:t>（</w:t>
      </w:r>
      <w:r>
        <w:rPr>
          <w:sz w:val="18"/>
        </w:rPr>
        <w:t>2016</w:t>
      </w:r>
      <w:r>
        <w:rPr>
          <w:sz w:val="18"/>
        </w:rPr>
        <w:t>）</w:t>
      </w:r>
      <w:r>
        <w:rPr>
          <w:sz w:val="18"/>
        </w:rPr>
        <w:t>。</w:t>
      </w:r>
      <w:r>
        <w:rPr>
          <w:sz w:val="18"/>
        </w:rPr>
        <w:t>分析对比度在大范围识别自然图像中的影响</w:t>
      </w:r>
      <w:r>
        <w:rPr>
          <w:sz w:val="18"/>
        </w:rPr>
        <w:t>，</w:t>
      </w:r>
      <w:r>
        <w:rPr>
          <w:i/>
          <w:sz w:val="18"/>
        </w:rPr>
        <w:t>综合计算机辅助工</w:t>
      </w:r>
      <w:r>
        <w:rPr>
          <w:i/>
          <w:sz w:val="18"/>
        </w:rPr>
        <w:t>程</w:t>
      </w:r>
      <w:r>
        <w:rPr>
          <w:b/>
          <w:sz w:val="18"/>
        </w:rPr>
        <w:t>2</w:t>
      </w:r>
      <w:r>
        <w:rPr>
          <w:b/>
          <w:sz w:val="18"/>
        </w:rPr>
        <w:t>3</w:t>
      </w:r>
      <w:r>
        <w:rPr>
          <w:sz w:val="18"/>
        </w:rPr>
        <w:t>（</w:t>
      </w:r>
      <w:r>
        <w:rPr>
          <w:sz w:val="18"/>
        </w:rPr>
        <w:t>3</w:t>
      </w:r>
      <w:r>
        <w:rPr>
          <w:sz w:val="18"/>
        </w:rPr>
        <w:t>）：</w:t>
      </w:r>
      <w:r>
        <w:rPr>
          <w:sz w:val="18"/>
        </w:rPr>
        <w:t>221–235</w:t>
      </w:r>
      <w:r>
        <w:rPr>
          <w:sz w:val="18"/>
        </w:rPr>
        <w:t>。</w:t>
      </w:r>
    </w:p>
    <w:p w:rsidR="00000000" w:rsidRDefault="00140DB2">
      <w:pPr>
        <w:spacing w:after="67" w:line="268" w:lineRule="auto"/>
        <w:ind w:left="403" w:right="5" w:hanging="408"/>
      </w:pPr>
      <w:r>
        <w:rPr>
          <w:sz w:val="18"/>
        </w:rPr>
        <w:t>Schmidhuber</w:t>
      </w:r>
      <w:r>
        <w:rPr>
          <w:sz w:val="18"/>
        </w:rPr>
        <w:t>，</w:t>
      </w:r>
      <w:r>
        <w:rPr>
          <w:sz w:val="18"/>
        </w:rPr>
        <w:t>J.</w:t>
      </w:r>
      <w:r>
        <w:rPr>
          <w:sz w:val="18"/>
        </w:rPr>
        <w:t>（</w:t>
      </w:r>
      <w:r>
        <w:rPr>
          <w:sz w:val="18"/>
        </w:rPr>
        <w:t>2015</w:t>
      </w:r>
      <w:r>
        <w:rPr>
          <w:sz w:val="18"/>
        </w:rPr>
        <w:t>年）</w:t>
      </w:r>
      <w:r>
        <w:rPr>
          <w:sz w:val="18"/>
        </w:rPr>
        <w:t>。</w:t>
      </w:r>
      <w:r>
        <w:rPr>
          <w:sz w:val="18"/>
        </w:rPr>
        <w:t>神经网络中的深度学习：概述</w:t>
      </w:r>
      <w:r>
        <w:rPr>
          <w:sz w:val="18"/>
        </w:rPr>
        <w:t>，</w:t>
      </w:r>
      <w:r>
        <w:rPr>
          <w:i/>
          <w:sz w:val="18"/>
        </w:rPr>
        <w:t>神经网</w:t>
      </w:r>
      <w:r>
        <w:rPr>
          <w:i/>
          <w:sz w:val="18"/>
        </w:rPr>
        <w:t>络</w:t>
      </w:r>
      <w:r>
        <w:rPr>
          <w:b/>
          <w:sz w:val="18"/>
        </w:rPr>
        <w:t>6</w:t>
      </w:r>
      <w:r>
        <w:rPr>
          <w:b/>
          <w:sz w:val="18"/>
        </w:rPr>
        <w:t>1</w:t>
      </w:r>
      <w:r>
        <w:rPr>
          <w:sz w:val="18"/>
        </w:rPr>
        <w:t>（</w:t>
      </w:r>
      <w:r>
        <w:rPr>
          <w:sz w:val="18"/>
        </w:rPr>
        <w:t>1</w:t>
      </w:r>
      <w:r>
        <w:rPr>
          <w:sz w:val="18"/>
        </w:rPr>
        <w:t>）：</w:t>
      </w:r>
      <w:r>
        <w:rPr>
          <w:sz w:val="18"/>
        </w:rPr>
        <w:t>85–117</w:t>
      </w:r>
      <w:r>
        <w:rPr>
          <w:sz w:val="18"/>
        </w:rPr>
        <w:t>。</w:t>
      </w:r>
    </w:p>
    <w:p w:rsidR="00000000" w:rsidRDefault="00140DB2">
      <w:pPr>
        <w:spacing w:after="67" w:line="268" w:lineRule="auto"/>
        <w:ind w:left="403" w:right="5" w:hanging="408"/>
      </w:pPr>
      <w:r>
        <w:rPr>
          <w:sz w:val="18"/>
        </w:rPr>
        <w:t>Schulter</w:t>
      </w:r>
      <w:r>
        <w:rPr>
          <w:sz w:val="18"/>
        </w:rPr>
        <w:t>，</w:t>
      </w:r>
      <w:r>
        <w:rPr>
          <w:sz w:val="18"/>
        </w:rPr>
        <w:t>S.</w:t>
      </w:r>
      <w:r>
        <w:rPr>
          <w:sz w:val="18"/>
        </w:rPr>
        <w:t>，</w:t>
      </w:r>
      <w:r>
        <w:rPr>
          <w:sz w:val="18"/>
        </w:rPr>
        <w:t>Leistner</w:t>
      </w:r>
      <w:r>
        <w:rPr>
          <w:sz w:val="18"/>
        </w:rPr>
        <w:t>，</w:t>
      </w:r>
      <w:r>
        <w:rPr>
          <w:sz w:val="18"/>
        </w:rPr>
        <w:t>C.</w:t>
      </w:r>
      <w:r>
        <w:rPr>
          <w:sz w:val="18"/>
        </w:rPr>
        <w:t>和</w:t>
      </w:r>
      <w:r>
        <w:rPr>
          <w:sz w:val="18"/>
        </w:rPr>
        <w:t>Bischof</w:t>
      </w:r>
      <w:r>
        <w:rPr>
          <w:sz w:val="18"/>
        </w:rPr>
        <w:t>，</w:t>
      </w:r>
      <w:r>
        <w:rPr>
          <w:sz w:val="18"/>
        </w:rPr>
        <w:t>H.</w:t>
      </w:r>
      <w:r>
        <w:rPr>
          <w:sz w:val="18"/>
        </w:rPr>
        <w:t>（</w:t>
      </w:r>
      <w:r>
        <w:rPr>
          <w:sz w:val="18"/>
        </w:rPr>
        <w:t>2015</w:t>
      </w:r>
      <w:r>
        <w:rPr>
          <w:sz w:val="18"/>
        </w:rPr>
        <w:t>）</w:t>
      </w:r>
      <w:r>
        <w:rPr>
          <w:sz w:val="18"/>
        </w:rPr>
        <w:t>。</w:t>
      </w:r>
      <w:r>
        <w:rPr>
          <w:sz w:val="18"/>
        </w:rPr>
        <w:t>利用超分辨率森林快速准确地进行图像放大</w:t>
      </w:r>
      <w:r>
        <w:rPr>
          <w:sz w:val="18"/>
        </w:rPr>
        <w:t>，</w:t>
      </w:r>
      <w:r>
        <w:rPr>
          <w:i/>
          <w:sz w:val="18"/>
        </w:rPr>
        <w:t>IEEE</w:t>
      </w:r>
      <w:r>
        <w:rPr>
          <w:i/>
          <w:sz w:val="18"/>
        </w:rPr>
        <w:t>计算机视觉和模式识别会议论文集，美国马萨诸塞州波士</w:t>
      </w:r>
      <w:r>
        <w:rPr>
          <w:i/>
          <w:sz w:val="18"/>
        </w:rPr>
        <w:t>顿</w:t>
      </w:r>
      <w:r>
        <w:rPr>
          <w:sz w:val="18"/>
        </w:rPr>
        <w:t>，第</w:t>
      </w:r>
      <w:r>
        <w:rPr>
          <w:sz w:val="18"/>
        </w:rPr>
        <w:t>3791–3799</w:t>
      </w:r>
      <w:r>
        <w:rPr>
          <w:sz w:val="18"/>
        </w:rPr>
        <w:t>页。</w:t>
      </w:r>
    </w:p>
    <w:p w:rsidR="00000000" w:rsidRDefault="00140DB2">
      <w:pPr>
        <w:spacing w:after="67" w:line="268" w:lineRule="auto"/>
        <w:ind w:left="403" w:right="5" w:hanging="408"/>
      </w:pPr>
      <w:r>
        <w:rPr>
          <w:sz w:val="18"/>
        </w:rPr>
        <w:t>Shi</w:t>
      </w:r>
      <w:r>
        <w:rPr>
          <w:sz w:val="18"/>
        </w:rPr>
        <w:t>，</w:t>
      </w:r>
      <w:r>
        <w:rPr>
          <w:sz w:val="18"/>
        </w:rPr>
        <w:t>W.</w:t>
      </w:r>
      <w:r>
        <w:rPr>
          <w:sz w:val="18"/>
        </w:rPr>
        <w:t>，</w:t>
      </w:r>
      <w:r>
        <w:rPr>
          <w:sz w:val="18"/>
        </w:rPr>
        <w:t>Caballero</w:t>
      </w:r>
      <w:r>
        <w:rPr>
          <w:sz w:val="18"/>
        </w:rPr>
        <w:t>，</w:t>
      </w:r>
      <w:r>
        <w:rPr>
          <w:sz w:val="18"/>
        </w:rPr>
        <w:t>J.</w:t>
      </w:r>
      <w:r>
        <w:rPr>
          <w:sz w:val="18"/>
        </w:rPr>
        <w:t>，</w:t>
      </w:r>
      <w:r>
        <w:rPr>
          <w:sz w:val="18"/>
        </w:rPr>
        <w:t>Husza′r</w:t>
      </w:r>
      <w:r>
        <w:rPr>
          <w:sz w:val="18"/>
        </w:rPr>
        <w:t>，</w:t>
      </w:r>
      <w:r>
        <w:rPr>
          <w:sz w:val="18"/>
        </w:rPr>
        <w:t>F.</w:t>
      </w:r>
      <w:r>
        <w:rPr>
          <w:sz w:val="18"/>
        </w:rPr>
        <w:t>，</w:t>
      </w:r>
      <w:r>
        <w:rPr>
          <w:sz w:val="18"/>
        </w:rPr>
        <w:t>Totz</w:t>
      </w:r>
      <w:r>
        <w:rPr>
          <w:sz w:val="18"/>
        </w:rPr>
        <w:t>，</w:t>
      </w:r>
      <w:r>
        <w:rPr>
          <w:sz w:val="18"/>
        </w:rPr>
        <w:t>J.</w:t>
      </w:r>
      <w:r>
        <w:rPr>
          <w:sz w:val="18"/>
        </w:rPr>
        <w:t>，</w:t>
      </w:r>
      <w:r>
        <w:rPr>
          <w:sz w:val="18"/>
        </w:rPr>
        <w:t>Aitken</w:t>
      </w:r>
      <w:r>
        <w:rPr>
          <w:sz w:val="18"/>
        </w:rPr>
        <w:t>，</w:t>
      </w:r>
      <w:r>
        <w:rPr>
          <w:sz w:val="18"/>
        </w:rPr>
        <w:t>AP</w:t>
      </w:r>
      <w:r>
        <w:rPr>
          <w:sz w:val="18"/>
        </w:rPr>
        <w:t>，</w:t>
      </w:r>
      <w:r>
        <w:rPr>
          <w:sz w:val="18"/>
        </w:rPr>
        <w:t>Bishop</w:t>
      </w:r>
      <w:r>
        <w:rPr>
          <w:sz w:val="18"/>
        </w:rPr>
        <w:t>，</w:t>
      </w:r>
      <w:r>
        <w:rPr>
          <w:sz w:val="18"/>
        </w:rPr>
        <w:t>R.</w:t>
      </w:r>
      <w:r>
        <w:rPr>
          <w:sz w:val="18"/>
        </w:rPr>
        <w:t>，</w:t>
      </w:r>
      <w:r>
        <w:rPr>
          <w:sz w:val="18"/>
        </w:rPr>
        <w:t>Rueckert</w:t>
      </w:r>
      <w:r>
        <w:rPr>
          <w:sz w:val="18"/>
        </w:rPr>
        <w:t>，</w:t>
      </w:r>
      <w:r>
        <w:rPr>
          <w:sz w:val="18"/>
        </w:rPr>
        <w:t>D.</w:t>
      </w:r>
      <w:r>
        <w:rPr>
          <w:sz w:val="18"/>
        </w:rPr>
        <w:t>和</w:t>
      </w:r>
      <w:r>
        <w:rPr>
          <w:sz w:val="18"/>
        </w:rPr>
        <w:t>Wang</w:t>
      </w:r>
      <w:r>
        <w:rPr>
          <w:sz w:val="18"/>
        </w:rPr>
        <w:t>，</w:t>
      </w:r>
      <w:r>
        <w:rPr>
          <w:sz w:val="18"/>
        </w:rPr>
        <w:t>Z.</w:t>
      </w:r>
      <w:r>
        <w:rPr>
          <w:sz w:val="18"/>
        </w:rPr>
        <w:t>（</w:t>
      </w:r>
      <w:r>
        <w:rPr>
          <w:sz w:val="18"/>
        </w:rPr>
        <w:t>2016</w:t>
      </w:r>
      <w:r>
        <w:rPr>
          <w:sz w:val="18"/>
        </w:rPr>
        <w:t>）</w:t>
      </w:r>
      <w:r>
        <w:rPr>
          <w:sz w:val="18"/>
        </w:rPr>
        <w:t>。</w:t>
      </w:r>
      <w:r>
        <w:rPr>
          <w:sz w:val="18"/>
        </w:rPr>
        <w:t>使用有效的亚像素卷积神经</w:t>
      </w:r>
      <w:r>
        <w:rPr>
          <w:sz w:val="18"/>
        </w:rPr>
        <w:t>网络实现实时单图像和视频超分辨率</w:t>
      </w:r>
      <w:r>
        <w:rPr>
          <w:sz w:val="18"/>
        </w:rPr>
        <w:t>，</w:t>
      </w:r>
      <w:r>
        <w:rPr>
          <w:i/>
          <w:sz w:val="18"/>
        </w:rPr>
        <w:t>IEEE</w:t>
      </w:r>
      <w:r>
        <w:rPr>
          <w:i/>
          <w:sz w:val="18"/>
        </w:rPr>
        <w:t>视觉与模式识别会议会议记录，美国内华达州拉斯维加</w:t>
      </w:r>
      <w:r>
        <w:rPr>
          <w:i/>
          <w:sz w:val="18"/>
        </w:rPr>
        <w:t>斯</w:t>
      </w:r>
      <w:r>
        <w:rPr>
          <w:sz w:val="18"/>
        </w:rPr>
        <w:t>，第</w:t>
      </w:r>
      <w:r>
        <w:rPr>
          <w:sz w:val="18"/>
        </w:rPr>
        <w:t>1874–1883</w:t>
      </w:r>
      <w:r>
        <w:rPr>
          <w:sz w:val="18"/>
        </w:rPr>
        <w:t>页。</w:t>
      </w:r>
    </w:p>
    <w:p w:rsidR="00000000" w:rsidRDefault="00140DB2">
      <w:pPr>
        <w:spacing w:after="90" w:line="268" w:lineRule="auto"/>
        <w:ind w:left="403" w:right="5" w:hanging="408"/>
      </w:pPr>
      <w:r>
        <w:rPr>
          <w:sz w:val="18"/>
        </w:rPr>
        <w:t>Simonyan</w:t>
      </w:r>
      <w:r>
        <w:rPr>
          <w:sz w:val="18"/>
        </w:rPr>
        <w:t>，</w:t>
      </w:r>
      <w:r>
        <w:rPr>
          <w:sz w:val="18"/>
        </w:rPr>
        <w:t>K.</w:t>
      </w:r>
      <w:r>
        <w:rPr>
          <w:sz w:val="18"/>
        </w:rPr>
        <w:t>和</w:t>
      </w:r>
      <w:r>
        <w:rPr>
          <w:sz w:val="18"/>
        </w:rPr>
        <w:t>Zisserman</w:t>
      </w:r>
      <w:r>
        <w:rPr>
          <w:sz w:val="18"/>
        </w:rPr>
        <w:t>，</w:t>
      </w:r>
      <w:r>
        <w:rPr>
          <w:sz w:val="18"/>
        </w:rPr>
        <w:t>A.</w:t>
      </w:r>
      <w:r>
        <w:rPr>
          <w:sz w:val="18"/>
        </w:rPr>
        <w:t>（</w:t>
      </w:r>
      <w:r>
        <w:rPr>
          <w:sz w:val="18"/>
        </w:rPr>
        <w:t>2014</w:t>
      </w:r>
      <w:r>
        <w:rPr>
          <w:sz w:val="18"/>
        </w:rPr>
        <w:t>年）</w:t>
      </w:r>
      <w:r>
        <w:rPr>
          <w:sz w:val="18"/>
        </w:rPr>
        <w:t>。</w:t>
      </w:r>
      <w:r>
        <w:rPr>
          <w:sz w:val="18"/>
        </w:rPr>
        <w:t>用于大规模图像识别的非常深的卷积网络</w:t>
      </w:r>
      <w:r>
        <w:rPr>
          <w:sz w:val="18"/>
        </w:rPr>
        <w:t>，</w:t>
      </w:r>
      <w:r>
        <w:rPr>
          <w:i/>
          <w:sz w:val="18"/>
        </w:rPr>
        <w:t>arXiv</w:t>
      </w:r>
      <w:r>
        <w:rPr>
          <w:i/>
          <w:sz w:val="18"/>
        </w:rPr>
        <w:t>：</w:t>
      </w:r>
      <w:r>
        <w:rPr>
          <w:sz w:val="18"/>
        </w:rPr>
        <w:t xml:space="preserve"> </w:t>
      </w:r>
      <w:r>
        <w:rPr>
          <w:sz w:val="18"/>
        </w:rPr>
        <w:t>1409.1556</w:t>
      </w:r>
      <w:r>
        <w:rPr>
          <w:sz w:val="18"/>
        </w:rPr>
        <w:t>。</w:t>
      </w:r>
    </w:p>
    <w:p w:rsidR="00000000" w:rsidRDefault="00140DB2">
      <w:pPr>
        <w:spacing w:after="67" w:line="268" w:lineRule="auto"/>
        <w:ind w:left="403" w:right="5" w:hanging="408"/>
      </w:pPr>
      <w:r>
        <w:rPr>
          <w:sz w:val="18"/>
        </w:rPr>
        <w:t>Sun</w:t>
      </w:r>
      <w:r>
        <w:rPr>
          <w:sz w:val="18"/>
        </w:rPr>
        <w:t>，</w:t>
      </w:r>
      <w:r>
        <w:rPr>
          <w:sz w:val="18"/>
        </w:rPr>
        <w:t>Y.</w:t>
      </w:r>
      <w:r>
        <w:rPr>
          <w:sz w:val="18"/>
        </w:rPr>
        <w:t>，</w:t>
      </w:r>
      <w:r>
        <w:rPr>
          <w:sz w:val="18"/>
        </w:rPr>
        <w:t>Wang</w:t>
      </w:r>
      <w:r>
        <w:rPr>
          <w:sz w:val="18"/>
        </w:rPr>
        <w:t>，</w:t>
      </w:r>
      <w:r>
        <w:rPr>
          <w:sz w:val="18"/>
        </w:rPr>
        <w:t>X. and Tang</w:t>
      </w:r>
      <w:r>
        <w:rPr>
          <w:sz w:val="18"/>
        </w:rPr>
        <w:t>，</w:t>
      </w:r>
      <w:r>
        <w:rPr>
          <w:sz w:val="18"/>
        </w:rPr>
        <w:t>X.</w:t>
      </w:r>
      <w:r>
        <w:rPr>
          <w:sz w:val="18"/>
        </w:rPr>
        <w:t>（</w:t>
      </w:r>
      <w:r>
        <w:rPr>
          <w:sz w:val="18"/>
        </w:rPr>
        <w:t>2013</w:t>
      </w:r>
      <w:r>
        <w:rPr>
          <w:sz w:val="18"/>
        </w:rPr>
        <w:t>）</w:t>
      </w:r>
      <w:r>
        <w:rPr>
          <w:sz w:val="18"/>
        </w:rPr>
        <w:t>。</w:t>
      </w:r>
      <w:r>
        <w:rPr>
          <w:sz w:val="18"/>
        </w:rPr>
        <w:t>用于面部点检测的深度卷积网络级联</w:t>
      </w:r>
      <w:r>
        <w:rPr>
          <w:sz w:val="18"/>
        </w:rPr>
        <w:t>，</w:t>
      </w:r>
      <w:r>
        <w:rPr>
          <w:i/>
          <w:sz w:val="18"/>
        </w:rPr>
        <w:t>IEEE</w:t>
      </w:r>
      <w:r>
        <w:rPr>
          <w:i/>
          <w:sz w:val="18"/>
        </w:rPr>
        <w:t>计算机视觉和模式识别会议论文集，美国俄勒冈州波特</w:t>
      </w:r>
      <w:r>
        <w:rPr>
          <w:i/>
          <w:sz w:val="18"/>
        </w:rPr>
        <w:t>兰</w:t>
      </w:r>
      <w:r>
        <w:rPr>
          <w:sz w:val="18"/>
        </w:rPr>
        <w:t>，第</w:t>
      </w:r>
      <w:r>
        <w:rPr>
          <w:sz w:val="18"/>
        </w:rPr>
        <w:t>3476–3483</w:t>
      </w:r>
      <w:r>
        <w:rPr>
          <w:sz w:val="18"/>
        </w:rPr>
        <w:t>页。</w:t>
      </w:r>
    </w:p>
    <w:p w:rsidR="00000000" w:rsidRDefault="00140DB2">
      <w:pPr>
        <w:spacing w:after="67" w:line="268" w:lineRule="auto"/>
        <w:ind w:left="403" w:right="5" w:hanging="408"/>
      </w:pPr>
      <w:r>
        <w:rPr>
          <w:sz w:val="18"/>
        </w:rPr>
        <w:t>戴</w:t>
      </w:r>
      <w:r>
        <w:rPr>
          <w:sz w:val="18"/>
        </w:rPr>
        <w:t>Y</w:t>
      </w:r>
      <w:r>
        <w:rPr>
          <w:sz w:val="18"/>
        </w:rPr>
        <w:t>，杨洁和刘新。（</w:t>
      </w:r>
      <w:r>
        <w:rPr>
          <w:sz w:val="18"/>
        </w:rPr>
        <w:t>2017</w:t>
      </w:r>
      <w:r>
        <w:rPr>
          <w:sz w:val="18"/>
        </w:rPr>
        <w:t>）</w:t>
      </w:r>
      <w:r>
        <w:rPr>
          <w:sz w:val="18"/>
        </w:rPr>
        <w:t>。</w:t>
      </w:r>
      <w:r>
        <w:rPr>
          <w:sz w:val="18"/>
        </w:rPr>
        <w:t>通过深度递归残差网络实现图像超分辨率</w:t>
      </w:r>
      <w:r>
        <w:rPr>
          <w:sz w:val="18"/>
        </w:rPr>
        <w:t>，</w:t>
      </w:r>
      <w:r>
        <w:rPr>
          <w:i/>
          <w:sz w:val="18"/>
        </w:rPr>
        <w:t>2017</w:t>
      </w:r>
      <w:r>
        <w:rPr>
          <w:i/>
          <w:sz w:val="18"/>
        </w:rPr>
        <w:t>年</w:t>
      </w:r>
      <w:r>
        <w:rPr>
          <w:i/>
          <w:sz w:val="18"/>
        </w:rPr>
        <w:t>IEEE</w:t>
      </w:r>
      <w:r>
        <w:rPr>
          <w:i/>
          <w:sz w:val="18"/>
        </w:rPr>
        <w:t>计算机视觉和模式识别会议（</w:t>
      </w:r>
      <w:r>
        <w:rPr>
          <w:i/>
          <w:sz w:val="18"/>
        </w:rPr>
        <w:t>CVPR</w:t>
      </w:r>
      <w:r>
        <w:rPr>
          <w:i/>
          <w:sz w:val="18"/>
        </w:rPr>
        <w:t>），美</w:t>
      </w:r>
      <w:r>
        <w:rPr>
          <w:i/>
          <w:sz w:val="18"/>
        </w:rPr>
        <w:t>国</w:t>
      </w:r>
      <w:r>
        <w:rPr>
          <w:sz w:val="18"/>
        </w:rPr>
        <w:t>，</w:t>
      </w:r>
      <w:r>
        <w:rPr>
          <w:i/>
          <w:sz w:val="18"/>
        </w:rPr>
        <w:t>檀香山，美</w:t>
      </w:r>
      <w:r>
        <w:rPr>
          <w:i/>
          <w:sz w:val="18"/>
        </w:rPr>
        <w:t>国</w:t>
      </w:r>
      <w:r>
        <w:rPr>
          <w:sz w:val="18"/>
        </w:rPr>
        <w:t>，第</w:t>
      </w:r>
      <w:r>
        <w:rPr>
          <w:sz w:val="18"/>
        </w:rPr>
        <w:t>2790–2798</w:t>
      </w:r>
      <w:r>
        <w:rPr>
          <w:sz w:val="18"/>
        </w:rPr>
        <w:t>页。</w:t>
      </w:r>
    </w:p>
    <w:p w:rsidR="00000000" w:rsidRDefault="00140DB2">
      <w:pPr>
        <w:spacing w:after="67" w:line="268" w:lineRule="auto"/>
        <w:ind w:left="403" w:right="5" w:hanging="408"/>
      </w:pPr>
      <w:r>
        <w:rPr>
          <w:sz w:val="18"/>
        </w:rPr>
        <w:t>Timofte</w:t>
      </w:r>
      <w:r>
        <w:rPr>
          <w:sz w:val="18"/>
        </w:rPr>
        <w:t>，</w:t>
      </w:r>
      <w:r>
        <w:rPr>
          <w:sz w:val="18"/>
        </w:rPr>
        <w:t>R.</w:t>
      </w:r>
      <w:r>
        <w:rPr>
          <w:sz w:val="18"/>
        </w:rPr>
        <w:t>，</w:t>
      </w:r>
      <w:r>
        <w:rPr>
          <w:sz w:val="18"/>
        </w:rPr>
        <w:t>De Smet</w:t>
      </w:r>
      <w:r>
        <w:rPr>
          <w:sz w:val="18"/>
        </w:rPr>
        <w:t>，</w:t>
      </w:r>
      <w:r>
        <w:rPr>
          <w:sz w:val="18"/>
        </w:rPr>
        <w:t>V.</w:t>
      </w:r>
      <w:r>
        <w:rPr>
          <w:sz w:val="18"/>
        </w:rPr>
        <w:t>和</w:t>
      </w:r>
      <w:r>
        <w:rPr>
          <w:sz w:val="18"/>
        </w:rPr>
        <w:t>Van Gool</w:t>
      </w:r>
      <w:r>
        <w:rPr>
          <w:sz w:val="18"/>
        </w:rPr>
        <w:t>，</w:t>
      </w:r>
      <w:r>
        <w:rPr>
          <w:sz w:val="18"/>
        </w:rPr>
        <w:t>L.</w:t>
      </w:r>
      <w:r>
        <w:rPr>
          <w:sz w:val="18"/>
        </w:rPr>
        <w:t>（</w:t>
      </w:r>
      <w:r>
        <w:rPr>
          <w:sz w:val="18"/>
        </w:rPr>
        <w:t>2014</w:t>
      </w:r>
      <w:r>
        <w:rPr>
          <w:sz w:val="18"/>
        </w:rPr>
        <w:t>年）</w:t>
      </w:r>
      <w:r>
        <w:rPr>
          <w:sz w:val="18"/>
        </w:rPr>
        <w:t>。</w:t>
      </w:r>
      <w:r>
        <w:rPr>
          <w:sz w:val="18"/>
        </w:rPr>
        <w:t>A +</w:t>
      </w:r>
      <w:r>
        <w:rPr>
          <w:sz w:val="18"/>
        </w:rPr>
        <w:t>：调整后的锚定邻域回归以实现快速超分辨率</w:t>
      </w:r>
      <w:r>
        <w:rPr>
          <w:sz w:val="18"/>
        </w:rPr>
        <w:t>，</w:t>
      </w:r>
      <w:r>
        <w:rPr>
          <w:i/>
          <w:sz w:val="18"/>
        </w:rPr>
        <w:t>亚洲计算机视觉会议，新加坡，新加</w:t>
      </w:r>
      <w:r>
        <w:rPr>
          <w:i/>
          <w:sz w:val="18"/>
        </w:rPr>
        <w:t>坡</w:t>
      </w:r>
      <w:r>
        <w:rPr>
          <w:sz w:val="18"/>
        </w:rPr>
        <w:t>，第</w:t>
      </w:r>
      <w:r>
        <w:rPr>
          <w:sz w:val="18"/>
        </w:rPr>
        <w:t>111–126</w:t>
      </w:r>
      <w:r>
        <w:rPr>
          <w:sz w:val="18"/>
        </w:rPr>
        <w:t>页。</w:t>
      </w:r>
    </w:p>
    <w:p w:rsidR="00000000" w:rsidRDefault="00140DB2">
      <w:pPr>
        <w:spacing w:after="67" w:line="268" w:lineRule="auto"/>
        <w:ind w:left="403" w:right="5" w:hanging="408"/>
      </w:pPr>
      <w:r>
        <w:rPr>
          <w:sz w:val="18"/>
        </w:rPr>
        <w:t>Vasiljevic</w:t>
      </w:r>
      <w:r>
        <w:rPr>
          <w:sz w:val="18"/>
        </w:rPr>
        <w:t>，</w:t>
      </w:r>
      <w:r>
        <w:rPr>
          <w:sz w:val="18"/>
        </w:rPr>
        <w:t>I.</w:t>
      </w:r>
      <w:r>
        <w:rPr>
          <w:sz w:val="18"/>
        </w:rPr>
        <w:t>，</w:t>
      </w:r>
      <w:r>
        <w:rPr>
          <w:sz w:val="18"/>
        </w:rPr>
        <w:t>Chakrabarti</w:t>
      </w:r>
      <w:r>
        <w:rPr>
          <w:sz w:val="18"/>
        </w:rPr>
        <w:t>，</w:t>
      </w:r>
      <w:r>
        <w:rPr>
          <w:sz w:val="18"/>
        </w:rPr>
        <w:t>A.</w:t>
      </w:r>
      <w:r>
        <w:rPr>
          <w:sz w:val="18"/>
        </w:rPr>
        <w:t>和</w:t>
      </w:r>
      <w:r>
        <w:rPr>
          <w:sz w:val="18"/>
        </w:rPr>
        <w:t>Shakhnarovich</w:t>
      </w:r>
      <w:r>
        <w:rPr>
          <w:sz w:val="18"/>
        </w:rPr>
        <w:t>，</w:t>
      </w:r>
      <w:r>
        <w:rPr>
          <w:sz w:val="18"/>
        </w:rPr>
        <w:t>G.</w:t>
      </w:r>
      <w:r>
        <w:rPr>
          <w:sz w:val="18"/>
        </w:rPr>
        <w:t>（</w:t>
      </w:r>
      <w:r>
        <w:rPr>
          <w:sz w:val="18"/>
        </w:rPr>
        <w:t>2016</w:t>
      </w:r>
      <w:r>
        <w:rPr>
          <w:sz w:val="18"/>
        </w:rPr>
        <w:t>）</w:t>
      </w:r>
      <w:r>
        <w:rPr>
          <w:sz w:val="18"/>
        </w:rPr>
        <w:t>。</w:t>
      </w:r>
      <w:r>
        <w:rPr>
          <w:sz w:val="18"/>
        </w:rPr>
        <w:t>检验模糊对卷积网络识别的影响</w:t>
      </w:r>
      <w:r>
        <w:rPr>
          <w:sz w:val="18"/>
        </w:rPr>
        <w:t>，</w:t>
      </w:r>
      <w:r>
        <w:rPr>
          <w:i/>
          <w:sz w:val="18"/>
        </w:rPr>
        <w:t>arXiv</w:t>
      </w:r>
      <w:r>
        <w:rPr>
          <w:i/>
          <w:sz w:val="18"/>
        </w:rPr>
        <w:t>：</w:t>
      </w:r>
      <w:r>
        <w:rPr>
          <w:i/>
          <w:sz w:val="18"/>
        </w:rPr>
        <w:t xml:space="preserve"> </w:t>
      </w:r>
      <w:r>
        <w:rPr>
          <w:sz w:val="18"/>
        </w:rPr>
        <w:t>1611.05760</w:t>
      </w:r>
      <w:r>
        <w:rPr>
          <w:sz w:val="18"/>
        </w:rPr>
        <w:t>。</w:t>
      </w:r>
    </w:p>
    <w:p w:rsidR="00000000" w:rsidRDefault="00140DB2">
      <w:pPr>
        <w:spacing w:after="67" w:line="268" w:lineRule="auto"/>
        <w:ind w:left="403" w:right="5" w:hanging="408"/>
      </w:pPr>
      <w:r>
        <w:rPr>
          <w:sz w:val="18"/>
        </w:rPr>
        <w:t>Yang</w:t>
      </w:r>
      <w:r>
        <w:rPr>
          <w:sz w:val="18"/>
        </w:rPr>
        <w:t>，</w:t>
      </w:r>
      <w:r>
        <w:rPr>
          <w:sz w:val="18"/>
        </w:rPr>
        <w:t>J</w:t>
      </w:r>
      <w:r>
        <w:rPr>
          <w:sz w:val="18"/>
        </w:rPr>
        <w:t>.</w:t>
      </w:r>
      <w:r>
        <w:rPr>
          <w:sz w:val="18"/>
        </w:rPr>
        <w:t>，</w:t>
      </w:r>
      <w:r>
        <w:rPr>
          <w:sz w:val="18"/>
        </w:rPr>
        <w:t>Wright</w:t>
      </w:r>
      <w:r>
        <w:rPr>
          <w:sz w:val="18"/>
        </w:rPr>
        <w:t>，</w:t>
      </w:r>
      <w:r>
        <w:rPr>
          <w:sz w:val="18"/>
        </w:rPr>
        <w:t>J.</w:t>
      </w:r>
      <w:r>
        <w:rPr>
          <w:sz w:val="18"/>
        </w:rPr>
        <w:t>，</w:t>
      </w:r>
      <w:r>
        <w:rPr>
          <w:sz w:val="18"/>
        </w:rPr>
        <w:t>Huang</w:t>
      </w:r>
      <w:r>
        <w:rPr>
          <w:sz w:val="18"/>
        </w:rPr>
        <w:t>，</w:t>
      </w:r>
      <w:r>
        <w:rPr>
          <w:sz w:val="18"/>
        </w:rPr>
        <w:t>TS</w:t>
      </w:r>
      <w:r>
        <w:rPr>
          <w:sz w:val="18"/>
        </w:rPr>
        <w:t>和</w:t>
      </w:r>
      <w:r>
        <w:rPr>
          <w:sz w:val="18"/>
        </w:rPr>
        <w:t>Ma</w:t>
      </w:r>
      <w:r>
        <w:rPr>
          <w:sz w:val="18"/>
        </w:rPr>
        <w:t>，</w:t>
      </w:r>
      <w:r>
        <w:rPr>
          <w:sz w:val="18"/>
        </w:rPr>
        <w:t>Y.</w:t>
      </w:r>
      <w:r>
        <w:rPr>
          <w:sz w:val="18"/>
        </w:rPr>
        <w:t>（</w:t>
      </w:r>
      <w:r>
        <w:rPr>
          <w:sz w:val="18"/>
        </w:rPr>
        <w:t>2010</w:t>
      </w:r>
      <w:r>
        <w:rPr>
          <w:sz w:val="18"/>
        </w:rPr>
        <w:t>）</w:t>
      </w:r>
      <w:r>
        <w:rPr>
          <w:sz w:val="18"/>
        </w:rPr>
        <w:t>。</w:t>
      </w:r>
      <w:r>
        <w:rPr>
          <w:sz w:val="18"/>
        </w:rPr>
        <w:t>通过稀疏表示实现图像超分辨率</w:t>
      </w:r>
      <w:r>
        <w:rPr>
          <w:sz w:val="18"/>
        </w:rPr>
        <w:t>，</w:t>
      </w:r>
      <w:r>
        <w:rPr>
          <w:i/>
          <w:sz w:val="18"/>
        </w:rPr>
        <w:t>IEEE Transactions on Image Processing</w:t>
      </w:r>
      <w:r>
        <w:rPr>
          <w:i/>
          <w:sz w:val="18"/>
        </w:rPr>
        <w:t xml:space="preserve"> </w:t>
      </w:r>
      <w:r>
        <w:rPr>
          <w:b/>
          <w:sz w:val="18"/>
        </w:rPr>
        <w:t>1</w:t>
      </w:r>
      <w:r>
        <w:rPr>
          <w:b/>
          <w:sz w:val="18"/>
        </w:rPr>
        <w:t>9</w:t>
      </w:r>
      <w:r>
        <w:rPr>
          <w:sz w:val="18"/>
        </w:rPr>
        <w:t>（</w:t>
      </w:r>
      <w:r>
        <w:rPr>
          <w:sz w:val="18"/>
        </w:rPr>
        <w:t>11</w:t>
      </w:r>
      <w:r>
        <w:rPr>
          <w:sz w:val="18"/>
        </w:rPr>
        <w:t>）：</w:t>
      </w:r>
      <w:r>
        <w:rPr>
          <w:sz w:val="18"/>
        </w:rPr>
        <w:t>2861–2873</w:t>
      </w:r>
      <w:r>
        <w:rPr>
          <w:sz w:val="18"/>
        </w:rPr>
        <w:t>。</w:t>
      </w:r>
    </w:p>
    <w:p w:rsidR="00000000" w:rsidRDefault="00140DB2">
      <w:pPr>
        <w:spacing w:after="67" w:line="268" w:lineRule="auto"/>
        <w:ind w:left="403" w:right="5" w:hanging="408"/>
      </w:pPr>
      <w:r>
        <w:rPr>
          <w:sz w:val="18"/>
        </w:rPr>
        <w:t>Zeyde</w:t>
      </w:r>
      <w:r>
        <w:rPr>
          <w:sz w:val="18"/>
        </w:rPr>
        <w:t>，</w:t>
      </w:r>
      <w:r>
        <w:rPr>
          <w:sz w:val="18"/>
        </w:rPr>
        <w:t>R.</w:t>
      </w:r>
      <w:r>
        <w:rPr>
          <w:sz w:val="18"/>
        </w:rPr>
        <w:t>，</w:t>
      </w:r>
      <w:r>
        <w:rPr>
          <w:sz w:val="18"/>
        </w:rPr>
        <w:t>Elad</w:t>
      </w:r>
      <w:r>
        <w:rPr>
          <w:sz w:val="18"/>
        </w:rPr>
        <w:t>，</w:t>
      </w:r>
      <w:r>
        <w:rPr>
          <w:sz w:val="18"/>
        </w:rPr>
        <w:t>M. and Protter</w:t>
      </w:r>
      <w:r>
        <w:rPr>
          <w:sz w:val="18"/>
        </w:rPr>
        <w:t>，</w:t>
      </w:r>
      <w:r>
        <w:rPr>
          <w:sz w:val="18"/>
        </w:rPr>
        <w:t>M.</w:t>
      </w:r>
      <w:r>
        <w:rPr>
          <w:sz w:val="18"/>
        </w:rPr>
        <w:t>（</w:t>
      </w:r>
      <w:r>
        <w:rPr>
          <w:sz w:val="18"/>
        </w:rPr>
        <w:t>2010</w:t>
      </w:r>
      <w:r>
        <w:rPr>
          <w:sz w:val="18"/>
        </w:rPr>
        <w:t>年）</w:t>
      </w:r>
      <w:r>
        <w:rPr>
          <w:sz w:val="18"/>
        </w:rPr>
        <w:t>。</w:t>
      </w:r>
      <w:r>
        <w:rPr>
          <w:sz w:val="18"/>
        </w:rPr>
        <w:t>关于使用稀疏表示的单幅图像放大</w:t>
      </w:r>
      <w:r>
        <w:rPr>
          <w:sz w:val="18"/>
        </w:rPr>
        <w:t>，</w:t>
      </w:r>
      <w:r>
        <w:rPr>
          <w:i/>
          <w:sz w:val="18"/>
        </w:rPr>
        <w:t>国际曲线和曲面会议，法国巴</w:t>
      </w:r>
      <w:r>
        <w:rPr>
          <w:i/>
          <w:sz w:val="18"/>
        </w:rPr>
        <w:t>黎</w:t>
      </w:r>
      <w:r>
        <w:rPr>
          <w:sz w:val="18"/>
        </w:rPr>
        <w:t>，第</w:t>
      </w:r>
      <w:r>
        <w:rPr>
          <w:sz w:val="18"/>
        </w:rPr>
        <w:t>711–730</w:t>
      </w:r>
      <w:r>
        <w:rPr>
          <w:sz w:val="18"/>
        </w:rPr>
        <w:t>页。</w:t>
      </w:r>
    </w:p>
    <w:p w:rsidR="00000000" w:rsidRDefault="00140DB2">
      <w:pPr>
        <w:spacing w:after="376" w:line="268" w:lineRule="auto"/>
        <w:ind w:left="403" w:right="5" w:hanging="408"/>
      </w:pPr>
      <w:r>
        <w:rPr>
          <w:sz w:val="18"/>
        </w:rPr>
        <w:t>Zou</w:t>
      </w:r>
      <w:r>
        <w:rPr>
          <w:sz w:val="18"/>
        </w:rPr>
        <w:t>，</w:t>
      </w:r>
      <w:r>
        <w:rPr>
          <w:sz w:val="18"/>
        </w:rPr>
        <w:t>WW</w:t>
      </w:r>
      <w:r>
        <w:rPr>
          <w:sz w:val="18"/>
        </w:rPr>
        <w:t>和</w:t>
      </w:r>
      <w:r>
        <w:rPr>
          <w:sz w:val="18"/>
        </w:rPr>
        <w:t>Yuen</w:t>
      </w:r>
      <w:r>
        <w:rPr>
          <w:sz w:val="18"/>
        </w:rPr>
        <w:t>，</w:t>
      </w:r>
      <w:r>
        <w:rPr>
          <w:sz w:val="18"/>
        </w:rPr>
        <w:t>PC</w:t>
      </w:r>
      <w:r>
        <w:rPr>
          <w:sz w:val="18"/>
        </w:rPr>
        <w:t>（</w:t>
      </w:r>
      <w:r>
        <w:rPr>
          <w:sz w:val="18"/>
        </w:rPr>
        <w:t>2012</w:t>
      </w:r>
      <w:r>
        <w:rPr>
          <w:sz w:val="18"/>
        </w:rPr>
        <w:t>）</w:t>
      </w:r>
      <w:r>
        <w:rPr>
          <w:sz w:val="18"/>
        </w:rPr>
        <w:t>。</w:t>
      </w:r>
      <w:r>
        <w:rPr>
          <w:sz w:val="18"/>
        </w:rPr>
        <w:t>分辨率极低的人脸识别问题</w:t>
      </w:r>
      <w:r>
        <w:rPr>
          <w:sz w:val="18"/>
        </w:rPr>
        <w:t>，</w:t>
      </w:r>
      <w:r>
        <w:rPr>
          <w:i/>
          <w:sz w:val="18"/>
        </w:rPr>
        <w:t>IEEE</w:t>
      </w:r>
      <w:r>
        <w:rPr>
          <w:i/>
          <w:sz w:val="18"/>
        </w:rPr>
        <w:t>图像处理事</w:t>
      </w:r>
      <w:r>
        <w:rPr>
          <w:i/>
          <w:sz w:val="18"/>
        </w:rPr>
        <w:t>务</w:t>
      </w:r>
      <w:r>
        <w:rPr>
          <w:sz w:val="18"/>
        </w:rPr>
        <w:t>（</w:t>
      </w:r>
      <w:r>
        <w:rPr>
          <w:b/>
          <w:sz w:val="18"/>
        </w:rPr>
        <w:t>21</w:t>
      </w:r>
      <w:r>
        <w:rPr>
          <w:b/>
          <w:sz w:val="18"/>
        </w:rPr>
        <w:t>）</w:t>
      </w:r>
      <w:r>
        <w:rPr>
          <w:sz w:val="18"/>
        </w:rPr>
        <w:t>（</w:t>
      </w:r>
      <w:r>
        <w:rPr>
          <w:sz w:val="18"/>
        </w:rPr>
        <w:t>1</w:t>
      </w:r>
      <w:r>
        <w:rPr>
          <w:sz w:val="18"/>
        </w:rPr>
        <w:t>）：</w:t>
      </w:r>
      <w:r>
        <w:rPr>
          <w:sz w:val="18"/>
        </w:rPr>
        <w:t>327–340</w:t>
      </w:r>
      <w:r>
        <w:rPr>
          <w:sz w:val="18"/>
        </w:rPr>
        <w:t>。</w:t>
      </w:r>
    </w:p>
    <w:p w:rsidR="00000000" w:rsidRDefault="00140DB2">
      <w:pPr>
        <w:spacing w:after="795" w:line="247" w:lineRule="auto"/>
        <w:ind w:left="0" w:right="3" w:firstLine="0"/>
      </w:pPr>
      <w:r>
        <w:rPr>
          <w:noProof/>
        </w:rPr>
        <w:drawing>
          <wp:anchor distT="0" distB="0" distL="114300" distR="114300" simplePos="0" relativeHeight="251662336" behindDoc="0" locked="0" layoutInCell="1" allowOverlap="0">
            <wp:simplePos x="0" y="0"/>
            <wp:positionH relativeFrom="column">
              <wp:posOffset>0</wp:posOffset>
            </wp:positionH>
            <wp:positionV relativeFrom="paragraph">
              <wp:posOffset>0</wp:posOffset>
            </wp:positionV>
            <wp:extent cx="899160" cy="1151255"/>
            <wp:effectExtent l="0" t="0" r="0" b="0"/>
            <wp:wrapSquare wrapText="bothSides"/>
            <wp:docPr id="40"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9160" cy="1151255"/>
                    </a:xfrm>
                    <a:prstGeom prst="rect">
                      <a:avLst/>
                    </a:prstGeom>
                    <a:noFill/>
                  </pic:spPr>
                </pic:pic>
              </a:graphicData>
            </a:graphic>
            <wp14:sizeRelH relativeFrom="page">
              <wp14:pctWidth>0</wp14:pctWidth>
            </wp14:sizeRelH>
            <wp14:sizeRelV relativeFrom="page">
              <wp14:pctHeight>0</wp14:pctHeight>
            </wp14:sizeRelV>
          </wp:anchor>
        </w:drawing>
      </w:r>
      <w:r>
        <w:rPr>
          <w:b/>
          <w:sz w:val="16"/>
        </w:rPr>
        <w:t>Michał</w:t>
      </w:r>
      <w:r>
        <w:rPr>
          <w:b/>
          <w:sz w:val="16"/>
        </w:rPr>
        <w:t>Koz</w:t>
      </w:r>
      <w:r>
        <w:rPr>
          <w:b/>
          <w:sz w:val="16"/>
        </w:rPr>
        <w:t>iarski</w:t>
      </w:r>
      <w:r>
        <w:rPr>
          <w:b/>
          <w:sz w:val="16"/>
        </w:rPr>
        <w:t>于</w:t>
      </w:r>
      <w:r>
        <w:rPr>
          <w:b/>
          <w:sz w:val="16"/>
        </w:rPr>
        <w:t>2016</w:t>
      </w:r>
      <w:r>
        <w:rPr>
          <w:b/>
          <w:sz w:val="16"/>
        </w:rPr>
        <w:t>年</w:t>
      </w:r>
      <w:r>
        <w:rPr>
          <w:sz w:val="16"/>
        </w:rPr>
        <w:t>获得波兰弗罗茨瓦夫科技大学的计算机科学硕士学位。目前，他是波兰</w:t>
      </w:r>
      <w:r>
        <w:rPr>
          <w:sz w:val="16"/>
        </w:rPr>
        <w:t>AGH</w:t>
      </w:r>
      <w:r>
        <w:rPr>
          <w:sz w:val="16"/>
        </w:rPr>
        <w:t>科技大学电子学系的博士学位</w:t>
      </w:r>
      <w:r>
        <w:rPr>
          <w:sz w:val="16"/>
        </w:rPr>
        <w:t>。</w:t>
      </w:r>
      <w:r>
        <w:rPr>
          <w:sz w:val="16"/>
        </w:rPr>
        <w:t>他的研究兴趣包括计算机视觉，神经网络和不平衡数据分类。</w:t>
      </w:r>
    </w:p>
    <w:p w:rsidR="00000000" w:rsidRDefault="00140DB2">
      <w:pPr>
        <w:spacing w:after="1" w:line="247" w:lineRule="auto"/>
        <w:ind w:left="0" w:right="3" w:firstLine="0"/>
      </w:pPr>
      <w:r>
        <w:rPr>
          <w:noProof/>
        </w:rPr>
        <w:drawing>
          <wp:anchor distT="0" distB="0" distL="114300" distR="114300" simplePos="0" relativeHeight="251663360" behindDoc="0" locked="0" layoutInCell="1" allowOverlap="0">
            <wp:simplePos x="0" y="0"/>
            <wp:positionH relativeFrom="column">
              <wp:posOffset>0</wp:posOffset>
            </wp:positionH>
            <wp:positionV relativeFrom="paragraph">
              <wp:posOffset>4445</wp:posOffset>
            </wp:positionV>
            <wp:extent cx="899160" cy="1146810"/>
            <wp:effectExtent l="0" t="0" r="0" b="0"/>
            <wp:wrapSquare wrapText="bothSides"/>
            <wp:docPr id="39"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9160" cy="1146810"/>
                    </a:xfrm>
                    <a:prstGeom prst="rect">
                      <a:avLst/>
                    </a:prstGeom>
                    <a:noFill/>
                  </pic:spPr>
                </pic:pic>
              </a:graphicData>
            </a:graphic>
            <wp14:sizeRelH relativeFrom="page">
              <wp14:pctWidth>0</wp14:pctWidth>
            </wp14:sizeRelH>
            <wp14:sizeRelV relativeFrom="page">
              <wp14:pctHeight>0</wp14:pctHeight>
            </wp14:sizeRelV>
          </wp:anchor>
        </w:drawing>
      </w:r>
      <w:r>
        <w:rPr>
          <w:b/>
          <w:sz w:val="16"/>
        </w:rPr>
        <w:t>BogusławCygane</w:t>
      </w:r>
      <w:r>
        <w:rPr>
          <w:b/>
          <w:sz w:val="16"/>
        </w:rPr>
        <w:t>k</w:t>
      </w:r>
      <w:r>
        <w:rPr>
          <w:sz w:val="16"/>
        </w:rPr>
        <w:t>于</w:t>
      </w:r>
      <w:r>
        <w:rPr>
          <w:sz w:val="16"/>
        </w:rPr>
        <w:t>1993</w:t>
      </w:r>
      <w:r>
        <w:rPr>
          <w:sz w:val="16"/>
        </w:rPr>
        <w:t>年在波兰的</w:t>
      </w:r>
      <w:r>
        <w:rPr>
          <w:sz w:val="16"/>
        </w:rPr>
        <w:t>Krako′w</w:t>
      </w:r>
      <w:r>
        <w:rPr>
          <w:sz w:val="16"/>
        </w:rPr>
        <w:t>的</w:t>
      </w:r>
      <w:r>
        <w:rPr>
          <w:sz w:val="16"/>
        </w:rPr>
        <w:t>AGH</w:t>
      </w:r>
      <w:r>
        <w:rPr>
          <w:sz w:val="16"/>
        </w:rPr>
        <w:t>科技大学获得了电子学硕士学位，然后在</w:t>
      </w:r>
      <w:r>
        <w:rPr>
          <w:sz w:val="16"/>
        </w:rPr>
        <w:t>1996</w:t>
      </w:r>
      <w:r>
        <w:rPr>
          <w:sz w:val="16"/>
        </w:rPr>
        <w:t>年获得了计算机科学硕士学位</w:t>
      </w:r>
      <w:r>
        <w:rPr>
          <w:sz w:val="16"/>
        </w:rPr>
        <w:t>。</w:t>
      </w:r>
      <w:r>
        <w:rPr>
          <w:sz w:val="16"/>
        </w:rPr>
        <w:t>他</w:t>
      </w:r>
      <w:r>
        <w:rPr>
          <w:sz w:val="16"/>
        </w:rPr>
        <w:t>于</w:t>
      </w:r>
      <w:r>
        <w:rPr>
          <w:sz w:val="16"/>
        </w:rPr>
        <w:t>2001</w:t>
      </w:r>
      <w:r>
        <w:rPr>
          <w:sz w:val="16"/>
        </w:rPr>
        <w:t>年</w:t>
      </w:r>
      <w:r>
        <w:rPr>
          <w:sz w:val="16"/>
        </w:rPr>
        <w:t>以</w:t>
      </w:r>
      <w:r>
        <w:rPr>
          <w:i/>
          <w:sz w:val="16"/>
        </w:rPr>
        <w:t>优异的成绩获</w:t>
      </w:r>
      <w:r>
        <w:rPr>
          <w:i/>
          <w:sz w:val="16"/>
        </w:rPr>
        <w:t>得</w:t>
      </w:r>
      <w:r>
        <w:rPr>
          <w:sz w:val="16"/>
        </w:rPr>
        <w:t>了立体图像相关性博士学位，并于</w:t>
      </w:r>
      <w:r>
        <w:rPr>
          <w:sz w:val="16"/>
        </w:rPr>
        <w:t>2011</w:t>
      </w:r>
      <w:r>
        <w:rPr>
          <w:sz w:val="16"/>
        </w:rPr>
        <w:t>年获得了</w:t>
      </w:r>
      <w:r>
        <w:rPr>
          <w:sz w:val="16"/>
        </w:rPr>
        <w:t>DSc</w:t>
      </w:r>
      <w:r>
        <w:rPr>
          <w:sz w:val="16"/>
        </w:rPr>
        <w:t>学位，并获得了数字图像中对象识别的方法和算法的博士学位，并于</w:t>
      </w:r>
      <w:r>
        <w:rPr>
          <w:sz w:val="16"/>
        </w:rPr>
        <w:t>2017</w:t>
      </w:r>
      <w:r>
        <w:rPr>
          <w:sz w:val="16"/>
        </w:rPr>
        <w:t>年获得了教授职位。近年来，</w:t>
      </w:r>
      <w:r>
        <w:rPr>
          <w:sz w:val="16"/>
        </w:rPr>
        <w:t>Bogus</w:t>
      </w:r>
      <w:r>
        <w:rPr>
          <w:sz w:val="16"/>
        </w:rPr>
        <w:t>ł</w:t>
      </w:r>
      <w:r>
        <w:rPr>
          <w:sz w:val="16"/>
        </w:rPr>
        <w:t>a</w:t>
      </w:r>
      <w:r>
        <w:rPr>
          <w:sz w:val="16"/>
        </w:rPr>
        <w:t>wCyganek</w:t>
      </w:r>
      <w:r>
        <w:rPr>
          <w:sz w:val="16"/>
        </w:rPr>
        <w:t>教授有合作社</w:t>
      </w:r>
    </w:p>
    <w:p w:rsidR="00000000" w:rsidRDefault="00140DB2">
      <w:pPr>
        <w:spacing w:after="438" w:line="247" w:lineRule="auto"/>
        <w:ind w:left="0" w:right="3" w:firstLine="0"/>
      </w:pPr>
      <w:r>
        <w:rPr>
          <w:sz w:val="16"/>
        </w:rPr>
        <w:t>与许多科学和工业合作伙伴合作，例如格拉斯哥大学，德国</w:t>
      </w:r>
      <w:r>
        <w:rPr>
          <w:sz w:val="16"/>
        </w:rPr>
        <w:t>DLR</w:t>
      </w:r>
      <w:r>
        <w:rPr>
          <w:sz w:val="16"/>
        </w:rPr>
        <w:t>，萨里大学以及弗罗茨瓦夫科技大学</w:t>
      </w:r>
      <w:r>
        <w:rPr>
          <w:sz w:val="16"/>
        </w:rPr>
        <w:t>。</w:t>
      </w:r>
      <w:r>
        <w:rPr>
          <w:sz w:val="16"/>
        </w:rPr>
        <w:t>目前，他是</w:t>
      </w:r>
      <w:r>
        <w:rPr>
          <w:sz w:val="16"/>
        </w:rPr>
        <w:t>AGH</w:t>
      </w:r>
      <w:r>
        <w:rPr>
          <w:sz w:val="16"/>
        </w:rPr>
        <w:t>科技大学电子系的研究员和讲师</w:t>
      </w:r>
      <w:r>
        <w:rPr>
          <w:sz w:val="16"/>
        </w:rPr>
        <w:t>。</w:t>
      </w:r>
      <w:r>
        <w:rPr>
          <w:sz w:val="16"/>
        </w:rPr>
        <w:t>他的研究兴趣包括计算机视觉，模式识别以及可编程设备和嵌入式系统的开发</w:t>
      </w:r>
      <w:r>
        <w:rPr>
          <w:sz w:val="16"/>
        </w:rPr>
        <w:t>。</w:t>
      </w:r>
      <w:r>
        <w:rPr>
          <w:sz w:val="16"/>
        </w:rPr>
        <w:t>他还是</w:t>
      </w:r>
      <w:r>
        <w:rPr>
          <w:sz w:val="16"/>
        </w:rPr>
        <w:t>100</w:t>
      </w:r>
      <w:r>
        <w:rPr>
          <w:sz w:val="16"/>
        </w:rPr>
        <w:t>多篇期刊和会议论文以及几本书的作者或合著者，其最新著</w:t>
      </w:r>
      <w:r>
        <w:rPr>
          <w:sz w:val="16"/>
        </w:rPr>
        <w:t>作</w:t>
      </w:r>
      <w:r>
        <w:rPr>
          <w:i/>
          <w:sz w:val="16"/>
        </w:rPr>
        <w:t>是《数字图像中的对象检测和识别：理论与实</w:t>
      </w:r>
      <w:r>
        <w:rPr>
          <w:i/>
          <w:sz w:val="16"/>
        </w:rPr>
        <w:t>践</w:t>
      </w:r>
      <w:r>
        <w:rPr>
          <w:sz w:val="16"/>
        </w:rPr>
        <w:t>》（由</w:t>
      </w:r>
      <w:r>
        <w:rPr>
          <w:sz w:val="16"/>
        </w:rPr>
        <w:t>Wiley</w:t>
      </w:r>
      <w:r>
        <w:rPr>
          <w:sz w:val="16"/>
        </w:rPr>
        <w:t>于</w:t>
      </w:r>
      <w:r>
        <w:rPr>
          <w:sz w:val="16"/>
        </w:rPr>
        <w:t>2013</w:t>
      </w:r>
      <w:r>
        <w:rPr>
          <w:sz w:val="16"/>
        </w:rPr>
        <w:t>年出版）。</w:t>
      </w:r>
      <w:r>
        <w:rPr>
          <w:sz w:val="16"/>
        </w:rPr>
        <w:t>Cyganek</w:t>
      </w:r>
      <w:r>
        <w:rPr>
          <w:sz w:val="16"/>
        </w:rPr>
        <w:t>教授是</w:t>
      </w:r>
      <w:r>
        <w:rPr>
          <w:sz w:val="16"/>
        </w:rPr>
        <w:t>IEEE</w:t>
      </w:r>
      <w:r>
        <w:rPr>
          <w:sz w:val="16"/>
        </w:rPr>
        <w:t>，</w:t>
      </w:r>
      <w:r>
        <w:rPr>
          <w:sz w:val="16"/>
        </w:rPr>
        <w:t>IAPR</w:t>
      </w:r>
      <w:r>
        <w:rPr>
          <w:sz w:val="16"/>
        </w:rPr>
        <w:t>和</w:t>
      </w:r>
      <w:r>
        <w:rPr>
          <w:sz w:val="16"/>
        </w:rPr>
        <w:t>SPIE</w:t>
      </w:r>
      <w:r>
        <w:rPr>
          <w:sz w:val="16"/>
        </w:rPr>
        <w:t>的成员。</w:t>
      </w:r>
    </w:p>
    <w:p w:rsidR="00000000" w:rsidRDefault="00140DB2">
      <w:pPr>
        <w:spacing w:after="7" w:line="266" w:lineRule="auto"/>
        <w:ind w:right="6"/>
        <w:jc w:val="right"/>
      </w:pPr>
      <w:r>
        <w:rPr>
          <w:sz w:val="18"/>
        </w:rPr>
        <w:t>收到：</w:t>
      </w:r>
      <w:r>
        <w:rPr>
          <w:sz w:val="18"/>
        </w:rPr>
        <w:t>2017</w:t>
      </w:r>
      <w:r>
        <w:rPr>
          <w:sz w:val="18"/>
        </w:rPr>
        <w:t>年</w:t>
      </w:r>
      <w:r>
        <w:rPr>
          <w:sz w:val="18"/>
        </w:rPr>
        <w:t>12</w:t>
      </w:r>
      <w:r>
        <w:rPr>
          <w:sz w:val="18"/>
        </w:rPr>
        <w:t>月</w:t>
      </w:r>
      <w:r>
        <w:rPr>
          <w:sz w:val="18"/>
        </w:rPr>
        <w:t>5</w:t>
      </w:r>
      <w:r>
        <w:rPr>
          <w:sz w:val="18"/>
        </w:rPr>
        <w:t>日</w:t>
      </w:r>
    </w:p>
    <w:p w:rsidR="00000000" w:rsidRDefault="00140DB2">
      <w:pPr>
        <w:spacing w:after="67" w:line="268" w:lineRule="auto"/>
        <w:ind w:left="2554" w:right="5" w:firstLine="0"/>
      </w:pPr>
      <w:r>
        <w:rPr>
          <w:sz w:val="18"/>
        </w:rPr>
        <w:t>修订日期：</w:t>
      </w:r>
      <w:r>
        <w:rPr>
          <w:sz w:val="18"/>
        </w:rPr>
        <w:t>2018</w:t>
      </w:r>
      <w:r>
        <w:rPr>
          <w:sz w:val="18"/>
        </w:rPr>
        <w:t>年</w:t>
      </w:r>
      <w:r>
        <w:rPr>
          <w:sz w:val="18"/>
        </w:rPr>
        <w:t>3</w:t>
      </w:r>
      <w:r>
        <w:rPr>
          <w:sz w:val="18"/>
        </w:rPr>
        <w:t>月</w:t>
      </w:r>
      <w:r>
        <w:rPr>
          <w:sz w:val="18"/>
        </w:rPr>
        <w:t>19</w:t>
      </w:r>
      <w:r>
        <w:rPr>
          <w:sz w:val="18"/>
        </w:rPr>
        <w:t>日接受：</w:t>
      </w:r>
      <w:r>
        <w:rPr>
          <w:sz w:val="18"/>
        </w:rPr>
        <w:t>2018</w:t>
      </w:r>
      <w:r>
        <w:rPr>
          <w:sz w:val="18"/>
        </w:rPr>
        <w:t>年</w:t>
      </w:r>
      <w:r>
        <w:rPr>
          <w:sz w:val="18"/>
        </w:rPr>
        <w:t>4</w:t>
      </w:r>
      <w:r>
        <w:rPr>
          <w:sz w:val="18"/>
        </w:rPr>
        <w:t>月</w:t>
      </w:r>
      <w:r>
        <w:rPr>
          <w:sz w:val="18"/>
        </w:rPr>
        <w:t>12</w:t>
      </w:r>
      <w:r>
        <w:rPr>
          <w:sz w:val="18"/>
        </w:rPr>
        <w:t>日</w:t>
      </w:r>
    </w:p>
    <w:p w:rsidR="00000000" w:rsidRDefault="00140DB2">
      <w:pPr>
        <w:shd w:val="clear" w:color="auto" w:fill="FFFFFF"/>
        <w:spacing w:after="0" w:line="240" w:lineRule="auto"/>
        <w:ind w:left="0" w:firstLine="0"/>
        <w:jc w:val="left"/>
        <w:textAlignment w:val="baseline"/>
        <w:divId w:val="1190754632"/>
        <w:rPr>
          <w:rFonts w:ascii="Arial" w:eastAsia="宋体" w:hAnsi="Arial" w:cs="Arial"/>
          <w:vanish/>
          <w:color w:val="222222"/>
          <w:kern w:val="0"/>
          <w:szCs w:val="20"/>
        </w:rPr>
      </w:pPr>
      <w:r>
        <w:rPr>
          <w:rFonts w:ascii="Arial" w:eastAsia="宋体" w:hAnsi="Arial" w:cs="Arial"/>
          <w:noProof/>
          <w:vanish/>
          <w:color w:val="222222"/>
          <w:kern w:val="0"/>
          <w:szCs w:val="20"/>
        </w:rPr>
        <w:drawing>
          <wp:inline distT="0" distB="0" distL="0" distR="0">
            <wp:extent cx="190500" cy="190500"/>
            <wp:effectExtent l="0" t="0" r="0" b="0"/>
            <wp:docPr id="35" name="图片 5" descr="Google 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翻译"/>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00000" w:rsidRDefault="00140DB2">
      <w:pPr>
        <w:keepNext/>
        <w:keepLines/>
        <w:numPr>
          <w:ilvl w:val="0"/>
          <w:numId w:val="2"/>
        </w:numPr>
        <w:shd w:val="clear" w:color="auto" w:fill="FFFFFF"/>
        <w:spacing w:before="60" w:after="60" w:line="240" w:lineRule="auto"/>
        <w:ind w:hanging="10"/>
        <w:jc w:val="left"/>
        <w:textAlignment w:val="baseline"/>
        <w:outlineLvl w:val="0"/>
        <w:divId w:val="1190754632"/>
        <w:rPr>
          <w:rFonts w:ascii="Arial" w:eastAsia="Times New Roman" w:hAnsi="Arial" w:cs="Arial"/>
          <w:b/>
          <w:vanish/>
          <w:color w:val="999999"/>
          <w:szCs w:val="20"/>
        </w:rPr>
      </w:pPr>
      <w:r>
        <w:rPr>
          <w:rFonts w:ascii="Arial" w:hAnsi="Arial" w:cs="Arial"/>
          <w:b/>
          <w:vanish/>
          <w:color w:val="999999"/>
          <w:szCs w:val="20"/>
        </w:rPr>
        <w:t>原文</w:t>
      </w:r>
    </w:p>
    <w:p w:rsidR="00000000" w:rsidRDefault="00140DB2">
      <w:pPr>
        <w:shd w:val="clear" w:color="auto" w:fill="FFFFFF"/>
        <w:spacing w:after="0" w:line="240" w:lineRule="auto"/>
        <w:ind w:left="0" w:firstLine="0"/>
        <w:jc w:val="left"/>
        <w:textAlignment w:val="baseline"/>
        <w:divId w:val="1190754632"/>
        <w:rPr>
          <w:rFonts w:ascii="Arial" w:eastAsia="宋体" w:hAnsi="Arial" w:cs="Arial"/>
          <w:vanish/>
          <w:color w:val="222222"/>
          <w:kern w:val="0"/>
          <w:szCs w:val="20"/>
        </w:rPr>
      </w:pPr>
      <w:r>
        <w:rPr>
          <w:rStyle w:val="activity-link2"/>
          <w:rFonts w:eastAsia="宋体"/>
          <w:vanish/>
          <w:kern w:val="0"/>
        </w:rPr>
        <w:t>提供更好的翻译建议</w:t>
      </w:r>
    </w:p>
    <w:p w:rsidR="00140DB2" w:rsidRDefault="00140DB2">
      <w:pPr>
        <w:shd w:val="clear" w:color="auto" w:fill="FFFFFF"/>
        <w:spacing w:after="0" w:line="240" w:lineRule="auto"/>
        <w:ind w:left="0" w:firstLine="0"/>
        <w:jc w:val="left"/>
        <w:textAlignment w:val="baseline"/>
        <w:divId w:val="1190754632"/>
        <w:rPr>
          <w:rFonts w:ascii="Arial" w:eastAsia="宋体" w:hAnsi="Arial" w:cs="Arial"/>
          <w:vanish/>
          <w:color w:val="222222"/>
          <w:kern w:val="0"/>
          <w:szCs w:val="20"/>
        </w:rPr>
      </w:pPr>
      <w:r>
        <w:rPr>
          <w:rFonts w:ascii="Arial" w:eastAsia="宋体" w:hAnsi="Arial" w:cs="Arial"/>
          <w:vanish/>
          <w:color w:val="222222"/>
          <w:kern w:val="0"/>
          <w:szCs w:val="20"/>
        </w:rPr>
        <w:pict>
          <v:rect id="_x0000_i1030" style="width:0;height:.75pt" o:hralign="center" o:hrstd="t" o:hrnoshade="t" o:hr="t" fillcolor="#ccc" stroked="f"/>
        </w:pict>
      </w:r>
    </w:p>
    <w:sectPr w:rsidR="00140DB2">
      <w:type w:val="continuous"/>
      <w:pgSz w:w="11952" w:h="16848"/>
      <w:pgMar w:top="2174" w:right="1145" w:bottom="432" w:left="1152" w:header="720" w:footer="720" w:gutter="0"/>
      <w:cols w:num="2" w:space="4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DB2" w:rsidRDefault="00140DB2">
      <w:pPr>
        <w:spacing w:after="0" w:line="240" w:lineRule="auto"/>
      </w:pPr>
      <w:r>
        <w:separator/>
      </w:r>
    </w:p>
  </w:endnote>
  <w:endnote w:type="continuationSeparator" w:id="0">
    <w:p w:rsidR="00140DB2" w:rsidRDefault="00140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DB2" w:rsidRDefault="00140DB2">
      <w:pPr>
        <w:spacing w:after="0" w:line="240" w:lineRule="auto"/>
      </w:pPr>
      <w:r>
        <w:separator/>
      </w:r>
    </w:p>
  </w:footnote>
  <w:footnote w:type="continuationSeparator" w:id="0">
    <w:p w:rsidR="00140DB2" w:rsidRDefault="00140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140DB2">
    <w:pPr>
      <w:spacing w:after="0" w:line="256" w:lineRule="auto"/>
      <w:ind w:left="-1154" w:right="10376"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233680</wp:posOffset>
              </wp:positionH>
              <wp:positionV relativeFrom="page">
                <wp:posOffset>485775</wp:posOffset>
              </wp:positionV>
              <wp:extent cx="6617335" cy="850265"/>
              <wp:effectExtent l="5080" t="0" r="502285" b="6985"/>
              <wp:wrapSquare wrapText="bothSides"/>
              <wp:docPr id="23" name="Group 31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335" cy="850265"/>
                        <a:chOff x="0" y="0"/>
                        <a:chExt cx="66171" cy="8503"/>
                      </a:xfrm>
                    </wpg:grpSpPr>
                    <wps:wsp>
                      <wps:cNvPr id="24" name="Shape 31511"/>
                      <wps:cNvSpPr>
                        <a:spLocks/>
                      </wps:cNvSpPr>
                      <wps:spPr bwMode="auto">
                        <a:xfrm>
                          <a:off x="7437" y="7333"/>
                          <a:ext cx="58649" cy="0"/>
                        </a:xfrm>
                        <a:custGeom>
                          <a:avLst/>
                          <a:gdLst>
                            <a:gd name="T0" fmla="*/ 5864880 w 5864880"/>
                            <a:gd name="T1" fmla="*/ 0 w 5864880"/>
                            <a:gd name="T2" fmla="*/ 0 w 5864880"/>
                            <a:gd name="T3" fmla="*/ 5864880 w 5864880"/>
                          </a:gdLst>
                          <a:ahLst/>
                          <a:cxnLst>
                            <a:cxn ang="0">
                              <a:pos x="T0" y="0"/>
                            </a:cxn>
                            <a:cxn ang="0">
                              <a:pos x="T1" y="0"/>
                            </a:cxn>
                          </a:cxnLst>
                          <a:rect l="T2" t="0" r="T3" b="0"/>
                          <a:pathLst>
                            <a:path w="5864880">
                              <a:moveTo>
                                <a:pt x="5864880" y="0"/>
                              </a:moveTo>
                              <a:lnTo>
                                <a:pt x="0" y="0"/>
                              </a:lnTo>
                            </a:path>
                          </a:pathLst>
                        </a:custGeom>
                        <a:noFill/>
                        <a:ln w="2715">
                          <a:solidFill>
                            <a:srgbClr val="111111"/>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31517"/>
                      <wps:cNvSpPr>
                        <a:spLocks/>
                      </wps:cNvSpPr>
                      <wps:spPr bwMode="auto">
                        <a:xfrm>
                          <a:off x="0" y="6836"/>
                          <a:ext cx="458" cy="766"/>
                        </a:xfrm>
                        <a:custGeom>
                          <a:avLst/>
                          <a:gdLst>
                            <a:gd name="T0" fmla="*/ 45834 w 45834"/>
                            <a:gd name="T1" fmla="*/ 0 h 76526"/>
                            <a:gd name="T2" fmla="*/ 45834 w 45834"/>
                            <a:gd name="T3" fmla="*/ 17618 h 76526"/>
                            <a:gd name="T4" fmla="*/ 30988 w 45834"/>
                            <a:gd name="T5" fmla="*/ 22297 h 76526"/>
                            <a:gd name="T6" fmla="*/ 20942 w 45834"/>
                            <a:gd name="T7" fmla="*/ 41588 h 76526"/>
                            <a:gd name="T8" fmla="*/ 42647 w 45834"/>
                            <a:gd name="T9" fmla="*/ 59978 h 76526"/>
                            <a:gd name="T10" fmla="*/ 45834 w 45834"/>
                            <a:gd name="T11" fmla="*/ 59172 h 76526"/>
                            <a:gd name="T12" fmla="*/ 45834 w 45834"/>
                            <a:gd name="T13" fmla="*/ 74503 h 76526"/>
                            <a:gd name="T14" fmla="*/ 34290 w 45834"/>
                            <a:gd name="T15" fmla="*/ 76526 h 76526"/>
                            <a:gd name="T16" fmla="*/ 10185 w 45834"/>
                            <a:gd name="T17" fmla="*/ 66442 h 76526"/>
                            <a:gd name="T18" fmla="*/ 0 w 45834"/>
                            <a:gd name="T19" fmla="*/ 41359 h 76526"/>
                            <a:gd name="T20" fmla="*/ 15723 w 45834"/>
                            <a:gd name="T21" fmla="*/ 11019 h 76526"/>
                            <a:gd name="T22" fmla="*/ 33572 w 45834"/>
                            <a:gd name="T23" fmla="*/ 1715 h 76526"/>
                            <a:gd name="T24" fmla="*/ 45834 w 45834"/>
                            <a:gd name="T25" fmla="*/ 0 h 76526"/>
                            <a:gd name="T26" fmla="*/ 0 w 45834"/>
                            <a:gd name="T27" fmla="*/ 0 h 76526"/>
                            <a:gd name="T28" fmla="*/ 45834 w 45834"/>
                            <a:gd name="T29" fmla="*/ 76526 h 76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834" h="76526">
                              <a:moveTo>
                                <a:pt x="45834" y="0"/>
                              </a:moveTo>
                              <a:lnTo>
                                <a:pt x="45834" y="17618"/>
                              </a:lnTo>
                              <a:lnTo>
                                <a:pt x="30988" y="22297"/>
                              </a:lnTo>
                              <a:cubicBezTo>
                                <a:pt x="24295" y="27758"/>
                                <a:pt x="20942" y="34184"/>
                                <a:pt x="20942" y="41588"/>
                              </a:cubicBezTo>
                              <a:cubicBezTo>
                                <a:pt x="20942" y="53843"/>
                                <a:pt x="28156" y="59978"/>
                                <a:pt x="42647" y="59978"/>
                              </a:cubicBezTo>
                              <a:lnTo>
                                <a:pt x="45834" y="59172"/>
                              </a:lnTo>
                              <a:lnTo>
                                <a:pt x="45834" y="74503"/>
                              </a:lnTo>
                              <a:lnTo>
                                <a:pt x="34290" y="76526"/>
                              </a:lnTo>
                              <a:cubicBezTo>
                                <a:pt x="25006" y="76526"/>
                                <a:pt x="16993" y="73135"/>
                                <a:pt x="10185" y="66442"/>
                              </a:cubicBezTo>
                              <a:cubicBezTo>
                                <a:pt x="3429" y="59711"/>
                                <a:pt x="0" y="51367"/>
                                <a:pt x="0" y="41359"/>
                              </a:cubicBezTo>
                              <a:cubicBezTo>
                                <a:pt x="0" y="29409"/>
                                <a:pt x="5270" y="19287"/>
                                <a:pt x="15723" y="11019"/>
                              </a:cubicBezTo>
                              <a:cubicBezTo>
                                <a:pt x="20949" y="6885"/>
                                <a:pt x="26899" y="3783"/>
                                <a:pt x="33572" y="1715"/>
                              </a:cubicBezTo>
                              <a:lnTo>
                                <a:pt x="45834" y="0"/>
                              </a:ln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31518"/>
                      <wps:cNvSpPr>
                        <a:spLocks/>
                      </wps:cNvSpPr>
                      <wps:spPr bwMode="auto">
                        <a:xfrm>
                          <a:off x="61" y="6378"/>
                          <a:ext cx="397" cy="293"/>
                        </a:xfrm>
                        <a:custGeom>
                          <a:avLst/>
                          <a:gdLst>
                            <a:gd name="T0" fmla="*/ 36576 w 39662"/>
                            <a:gd name="T1" fmla="*/ 0 h 29286"/>
                            <a:gd name="T2" fmla="*/ 39662 w 39662"/>
                            <a:gd name="T3" fmla="*/ 405 h 29286"/>
                            <a:gd name="T4" fmla="*/ 39662 w 39662"/>
                            <a:gd name="T5" fmla="*/ 18957 h 29286"/>
                            <a:gd name="T6" fmla="*/ 39027 w 39662"/>
                            <a:gd name="T7" fmla="*/ 18720 h 29286"/>
                            <a:gd name="T8" fmla="*/ 8826 w 39662"/>
                            <a:gd name="T9" fmla="*/ 29286 h 29286"/>
                            <a:gd name="T10" fmla="*/ 0 w 39662"/>
                            <a:gd name="T11" fmla="*/ 11760 h 29286"/>
                            <a:gd name="T12" fmla="*/ 16459 w 39662"/>
                            <a:gd name="T13" fmla="*/ 3454 h 29286"/>
                            <a:gd name="T14" fmla="*/ 36576 w 39662"/>
                            <a:gd name="T15" fmla="*/ 0 h 29286"/>
                            <a:gd name="T16" fmla="*/ 0 w 39662"/>
                            <a:gd name="T17" fmla="*/ 0 h 29286"/>
                            <a:gd name="T18" fmla="*/ 39662 w 39662"/>
                            <a:gd name="T19" fmla="*/ 29286 h 2928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9662" h="29286">
                              <a:moveTo>
                                <a:pt x="36576" y="0"/>
                              </a:moveTo>
                              <a:lnTo>
                                <a:pt x="39662" y="405"/>
                              </a:lnTo>
                              <a:lnTo>
                                <a:pt x="39662" y="18957"/>
                              </a:lnTo>
                              <a:lnTo>
                                <a:pt x="39027" y="18720"/>
                              </a:lnTo>
                              <a:cubicBezTo>
                                <a:pt x="25933" y="18720"/>
                                <a:pt x="15862" y="22212"/>
                                <a:pt x="8826" y="29286"/>
                              </a:cubicBezTo>
                              <a:lnTo>
                                <a:pt x="0" y="11760"/>
                              </a:lnTo>
                              <a:cubicBezTo>
                                <a:pt x="3975" y="8534"/>
                                <a:pt x="9474" y="5778"/>
                                <a:pt x="16459" y="3454"/>
                              </a:cubicBezTo>
                              <a:cubicBezTo>
                                <a:pt x="23495" y="1118"/>
                                <a:pt x="30188" y="0"/>
                                <a:pt x="36576"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31519"/>
                      <wps:cNvSpPr>
                        <a:spLocks/>
                      </wps:cNvSpPr>
                      <wps:spPr bwMode="auto">
                        <a:xfrm>
                          <a:off x="458" y="6382"/>
                          <a:ext cx="551" cy="1218"/>
                        </a:xfrm>
                        <a:custGeom>
                          <a:avLst/>
                          <a:gdLst>
                            <a:gd name="T0" fmla="*/ 0 w 55080"/>
                            <a:gd name="T1" fmla="*/ 0 h 121858"/>
                            <a:gd name="T2" fmla="*/ 19074 w 55080"/>
                            <a:gd name="T3" fmla="*/ 2503 h 121858"/>
                            <a:gd name="T4" fmla="*/ 34214 w 55080"/>
                            <a:gd name="T5" fmla="*/ 11241 h 121858"/>
                            <a:gd name="T6" fmla="*/ 45834 w 55080"/>
                            <a:gd name="T7" fmla="*/ 48388 h 121858"/>
                            <a:gd name="T8" fmla="*/ 45834 w 55080"/>
                            <a:gd name="T9" fmla="*/ 90692 h 121858"/>
                            <a:gd name="T10" fmla="*/ 55080 w 55080"/>
                            <a:gd name="T11" fmla="*/ 111368 h 121858"/>
                            <a:gd name="T12" fmla="*/ 55080 w 55080"/>
                            <a:gd name="T13" fmla="*/ 121858 h 121858"/>
                            <a:gd name="T14" fmla="*/ 35979 w 55080"/>
                            <a:gd name="T15" fmla="*/ 118213 h 121858"/>
                            <a:gd name="T16" fmla="*/ 26886 w 55080"/>
                            <a:gd name="T17" fmla="*/ 106224 h 121858"/>
                            <a:gd name="T18" fmla="*/ 10986 w 55080"/>
                            <a:gd name="T19" fmla="*/ 118038 h 121858"/>
                            <a:gd name="T20" fmla="*/ 0 w 55080"/>
                            <a:gd name="T21" fmla="*/ 119963 h 121858"/>
                            <a:gd name="T22" fmla="*/ 0 w 55080"/>
                            <a:gd name="T23" fmla="*/ 104631 h 121858"/>
                            <a:gd name="T24" fmla="*/ 11752 w 55080"/>
                            <a:gd name="T25" fmla="*/ 101662 h 121858"/>
                            <a:gd name="T26" fmla="*/ 24892 w 55080"/>
                            <a:gd name="T27" fmla="*/ 90362 h 121858"/>
                            <a:gd name="T28" fmla="*/ 24892 w 55080"/>
                            <a:gd name="T29" fmla="*/ 61812 h 121858"/>
                            <a:gd name="T30" fmla="*/ 11024 w 55080"/>
                            <a:gd name="T31" fmla="*/ 59602 h 121858"/>
                            <a:gd name="T32" fmla="*/ 0 w 55080"/>
                            <a:gd name="T33" fmla="*/ 63077 h 121858"/>
                            <a:gd name="T34" fmla="*/ 0 w 55080"/>
                            <a:gd name="T35" fmla="*/ 45459 h 121858"/>
                            <a:gd name="T36" fmla="*/ 9931 w 55080"/>
                            <a:gd name="T37" fmla="*/ 44070 h 121858"/>
                            <a:gd name="T38" fmla="*/ 24892 w 55080"/>
                            <a:gd name="T39" fmla="*/ 46928 h 121858"/>
                            <a:gd name="T40" fmla="*/ 18515 w 55080"/>
                            <a:gd name="T41" fmla="*/ 25473 h 121858"/>
                            <a:gd name="T42" fmla="*/ 0 w 55080"/>
                            <a:gd name="T43" fmla="*/ 18552 h 121858"/>
                            <a:gd name="T44" fmla="*/ 0 w 55080"/>
                            <a:gd name="T45" fmla="*/ 0 h 121858"/>
                            <a:gd name="T46" fmla="*/ 0 w 55080"/>
                            <a:gd name="T47" fmla="*/ 0 h 121858"/>
                            <a:gd name="T48" fmla="*/ 55080 w 55080"/>
                            <a:gd name="T49" fmla="*/ 121858 h 121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55080" h="121858">
                              <a:moveTo>
                                <a:pt x="0" y="0"/>
                              </a:moveTo>
                              <a:lnTo>
                                <a:pt x="19074" y="2503"/>
                              </a:lnTo>
                              <a:cubicBezTo>
                                <a:pt x="25292" y="4443"/>
                                <a:pt x="30340" y="7355"/>
                                <a:pt x="34214" y="11241"/>
                              </a:cubicBezTo>
                              <a:cubicBezTo>
                                <a:pt x="41961" y="19026"/>
                                <a:pt x="45834" y="31396"/>
                                <a:pt x="45834" y="48388"/>
                              </a:cubicBezTo>
                              <a:lnTo>
                                <a:pt x="45834" y="90692"/>
                              </a:lnTo>
                              <a:cubicBezTo>
                                <a:pt x="45834" y="101030"/>
                                <a:pt x="48920" y="107951"/>
                                <a:pt x="55080" y="111368"/>
                              </a:cubicBezTo>
                              <a:lnTo>
                                <a:pt x="55080" y="121858"/>
                              </a:lnTo>
                              <a:cubicBezTo>
                                <a:pt x="46546" y="121858"/>
                                <a:pt x="40196" y="120626"/>
                                <a:pt x="35979" y="118213"/>
                              </a:cubicBezTo>
                              <a:cubicBezTo>
                                <a:pt x="31737" y="115813"/>
                                <a:pt x="28727" y="111787"/>
                                <a:pt x="26886" y="106224"/>
                              </a:cubicBezTo>
                              <a:cubicBezTo>
                                <a:pt x="22695" y="111469"/>
                                <a:pt x="17393" y="115409"/>
                                <a:pt x="10986" y="118038"/>
                              </a:cubicBezTo>
                              <a:lnTo>
                                <a:pt x="0" y="119963"/>
                              </a:lnTo>
                              <a:lnTo>
                                <a:pt x="0" y="104631"/>
                              </a:lnTo>
                              <a:lnTo>
                                <a:pt x="11752" y="101662"/>
                              </a:lnTo>
                              <a:cubicBezTo>
                                <a:pt x="16434" y="99147"/>
                                <a:pt x="20815" y="95378"/>
                                <a:pt x="24892" y="90362"/>
                              </a:cubicBezTo>
                              <a:lnTo>
                                <a:pt x="24892" y="61812"/>
                              </a:lnTo>
                              <a:cubicBezTo>
                                <a:pt x="18275" y="60352"/>
                                <a:pt x="13653" y="59602"/>
                                <a:pt x="11024" y="59602"/>
                              </a:cubicBezTo>
                              <a:lnTo>
                                <a:pt x="0" y="63077"/>
                              </a:lnTo>
                              <a:lnTo>
                                <a:pt x="0" y="45459"/>
                              </a:lnTo>
                              <a:lnTo>
                                <a:pt x="9931" y="44070"/>
                              </a:lnTo>
                              <a:cubicBezTo>
                                <a:pt x="14326" y="44070"/>
                                <a:pt x="19329" y="45048"/>
                                <a:pt x="24892" y="46928"/>
                              </a:cubicBezTo>
                              <a:cubicBezTo>
                                <a:pt x="24892" y="37397"/>
                                <a:pt x="22768" y="30243"/>
                                <a:pt x="18515" y="25473"/>
                              </a:cubicBezTo>
                              <a:lnTo>
                                <a:pt x="0" y="18552"/>
                              </a:lnTo>
                              <a:lnTo>
                                <a:pt x="0" y="0"/>
                              </a:ln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31512"/>
                      <wps:cNvSpPr>
                        <a:spLocks/>
                      </wps:cNvSpPr>
                      <wps:spPr bwMode="auto">
                        <a:xfrm>
                          <a:off x="3549" y="6378"/>
                          <a:ext cx="770" cy="1224"/>
                        </a:xfrm>
                        <a:custGeom>
                          <a:avLst/>
                          <a:gdLst>
                            <a:gd name="T0" fmla="*/ 39027 w 77000"/>
                            <a:gd name="T1" fmla="*/ 0 h 122390"/>
                            <a:gd name="T2" fmla="*/ 71514 w 77000"/>
                            <a:gd name="T3" fmla="*/ 8115 h 122390"/>
                            <a:gd name="T4" fmla="*/ 65570 w 77000"/>
                            <a:gd name="T5" fmla="*/ 27521 h 122390"/>
                            <a:gd name="T6" fmla="*/ 40564 w 77000"/>
                            <a:gd name="T7" fmla="*/ 17589 h 122390"/>
                            <a:gd name="T8" fmla="*/ 27940 w 77000"/>
                            <a:gd name="T9" fmla="*/ 21120 h 122390"/>
                            <a:gd name="T10" fmla="*/ 22822 w 77000"/>
                            <a:gd name="T11" fmla="*/ 30074 h 122390"/>
                            <a:gd name="T12" fmla="*/ 35712 w 77000"/>
                            <a:gd name="T13" fmla="*/ 47257 h 122390"/>
                            <a:gd name="T14" fmla="*/ 50686 w 77000"/>
                            <a:gd name="T15" fmla="*/ 54064 h 122390"/>
                            <a:gd name="T16" fmla="*/ 70726 w 77000"/>
                            <a:gd name="T17" fmla="*/ 68389 h 122390"/>
                            <a:gd name="T18" fmla="*/ 77000 w 77000"/>
                            <a:gd name="T19" fmla="*/ 88544 h 122390"/>
                            <a:gd name="T20" fmla="*/ 65875 w 77000"/>
                            <a:gd name="T21" fmla="*/ 113398 h 122390"/>
                            <a:gd name="T22" fmla="*/ 35039 w 77000"/>
                            <a:gd name="T23" fmla="*/ 122390 h 122390"/>
                            <a:gd name="T24" fmla="*/ 0 w 77000"/>
                            <a:gd name="T25" fmla="*/ 113093 h 122390"/>
                            <a:gd name="T26" fmla="*/ 437 w 77000"/>
                            <a:gd name="T27" fmla="*/ 111924 h 122390"/>
                            <a:gd name="T28" fmla="*/ 1461 w 77000"/>
                            <a:gd name="T29" fmla="*/ 111481 h 122390"/>
                            <a:gd name="T30" fmla="*/ 984 w 77000"/>
                            <a:gd name="T31" fmla="*/ 110460 h 122390"/>
                            <a:gd name="T32" fmla="*/ 7404 w 77000"/>
                            <a:gd name="T33" fmla="*/ 93281 h 122390"/>
                            <a:gd name="T34" fmla="*/ 35611 w 77000"/>
                            <a:gd name="T35" fmla="*/ 104750 h 122390"/>
                            <a:gd name="T36" fmla="*/ 54966 w 77000"/>
                            <a:gd name="T37" fmla="*/ 88430 h 122390"/>
                            <a:gd name="T38" fmla="*/ 36246 w 77000"/>
                            <a:gd name="T39" fmla="*/ 68389 h 122390"/>
                            <a:gd name="T40" fmla="*/ 16802 w 77000"/>
                            <a:gd name="T41" fmla="*/ 58344 h 122390"/>
                            <a:gd name="T42" fmla="*/ 8115 w 77000"/>
                            <a:gd name="T43" fmla="*/ 50609 h 122390"/>
                            <a:gd name="T44" fmla="*/ 2591 w 77000"/>
                            <a:gd name="T45" fmla="*/ 41351 h 122390"/>
                            <a:gd name="T46" fmla="*/ 787 w 77000"/>
                            <a:gd name="T47" fmla="*/ 30823 h 122390"/>
                            <a:gd name="T48" fmla="*/ 11354 w 77000"/>
                            <a:gd name="T49" fmla="*/ 8115 h 122390"/>
                            <a:gd name="T50" fmla="*/ 39027 w 77000"/>
                            <a:gd name="T51" fmla="*/ 0 h 122390"/>
                            <a:gd name="T52" fmla="*/ 0 w 77000"/>
                            <a:gd name="T53" fmla="*/ 0 h 122390"/>
                            <a:gd name="T54" fmla="*/ 77000 w 77000"/>
                            <a:gd name="T55" fmla="*/ 122390 h 122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77000" h="122390">
                              <a:moveTo>
                                <a:pt x="39027" y="0"/>
                              </a:moveTo>
                              <a:cubicBezTo>
                                <a:pt x="47600" y="0"/>
                                <a:pt x="58433" y="2705"/>
                                <a:pt x="71514" y="8115"/>
                              </a:cubicBezTo>
                              <a:lnTo>
                                <a:pt x="65570" y="27521"/>
                              </a:lnTo>
                              <a:cubicBezTo>
                                <a:pt x="57264" y="20904"/>
                                <a:pt x="48920" y="17589"/>
                                <a:pt x="40564" y="17589"/>
                              </a:cubicBezTo>
                              <a:cubicBezTo>
                                <a:pt x="35573" y="17589"/>
                                <a:pt x="31356" y="18796"/>
                                <a:pt x="27940" y="21120"/>
                              </a:cubicBezTo>
                              <a:cubicBezTo>
                                <a:pt x="24511" y="23495"/>
                                <a:pt x="22822" y="26467"/>
                                <a:pt x="22822" y="30074"/>
                              </a:cubicBezTo>
                              <a:cubicBezTo>
                                <a:pt x="22822" y="37630"/>
                                <a:pt x="27102" y="43345"/>
                                <a:pt x="35712" y="47257"/>
                              </a:cubicBezTo>
                              <a:lnTo>
                                <a:pt x="50686" y="54064"/>
                              </a:lnTo>
                              <a:cubicBezTo>
                                <a:pt x="59855" y="58280"/>
                                <a:pt x="66548" y="63005"/>
                                <a:pt x="70726" y="68389"/>
                              </a:cubicBezTo>
                              <a:cubicBezTo>
                                <a:pt x="74930" y="73762"/>
                                <a:pt x="77000" y="80454"/>
                                <a:pt x="77000" y="88544"/>
                              </a:cubicBezTo>
                              <a:cubicBezTo>
                                <a:pt x="77000" y="99111"/>
                                <a:pt x="73317" y="107417"/>
                                <a:pt x="65875" y="113398"/>
                              </a:cubicBezTo>
                              <a:cubicBezTo>
                                <a:pt x="58471" y="119380"/>
                                <a:pt x="48197" y="122390"/>
                                <a:pt x="35039" y="122390"/>
                              </a:cubicBezTo>
                              <a:cubicBezTo>
                                <a:pt x="22631" y="122390"/>
                                <a:pt x="10935" y="119304"/>
                                <a:pt x="0" y="113093"/>
                              </a:cubicBezTo>
                              <a:lnTo>
                                <a:pt x="437" y="111924"/>
                              </a:lnTo>
                              <a:lnTo>
                                <a:pt x="1461" y="111481"/>
                              </a:lnTo>
                              <a:lnTo>
                                <a:pt x="984" y="110460"/>
                              </a:lnTo>
                              <a:lnTo>
                                <a:pt x="7404" y="93281"/>
                              </a:lnTo>
                              <a:cubicBezTo>
                                <a:pt x="19063" y="100914"/>
                                <a:pt x="28461" y="104750"/>
                                <a:pt x="35611" y="104750"/>
                              </a:cubicBezTo>
                              <a:cubicBezTo>
                                <a:pt x="48501" y="104750"/>
                                <a:pt x="54966" y="99301"/>
                                <a:pt x="54966" y="88430"/>
                              </a:cubicBezTo>
                              <a:cubicBezTo>
                                <a:pt x="54966" y="80645"/>
                                <a:pt x="48730" y="73952"/>
                                <a:pt x="36246" y="68389"/>
                              </a:cubicBezTo>
                              <a:cubicBezTo>
                                <a:pt x="26619" y="63995"/>
                                <a:pt x="20155" y="60642"/>
                                <a:pt x="16802" y="58344"/>
                              </a:cubicBezTo>
                              <a:cubicBezTo>
                                <a:pt x="13462" y="56096"/>
                                <a:pt x="10566" y="53505"/>
                                <a:pt x="8115" y="50609"/>
                              </a:cubicBezTo>
                              <a:cubicBezTo>
                                <a:pt x="5639" y="47714"/>
                                <a:pt x="3835" y="44628"/>
                                <a:pt x="2591" y="41351"/>
                              </a:cubicBezTo>
                              <a:cubicBezTo>
                                <a:pt x="1384" y="38087"/>
                                <a:pt x="787" y="34582"/>
                                <a:pt x="787" y="30823"/>
                              </a:cubicBezTo>
                              <a:cubicBezTo>
                                <a:pt x="787" y="21120"/>
                                <a:pt x="4318" y="13564"/>
                                <a:pt x="11354" y="8115"/>
                              </a:cubicBezTo>
                              <a:cubicBezTo>
                                <a:pt x="18415" y="2705"/>
                                <a:pt x="27635" y="0"/>
                                <a:pt x="39027"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31513"/>
                      <wps:cNvSpPr>
                        <a:spLocks/>
                      </wps:cNvSpPr>
                      <wps:spPr bwMode="auto">
                        <a:xfrm>
                          <a:off x="2595" y="6378"/>
                          <a:ext cx="963" cy="1224"/>
                        </a:xfrm>
                        <a:custGeom>
                          <a:avLst/>
                          <a:gdLst>
                            <a:gd name="T0" fmla="*/ 60579 w 96349"/>
                            <a:gd name="T1" fmla="*/ 0 h 122390"/>
                            <a:gd name="T2" fmla="*/ 80429 w 96349"/>
                            <a:gd name="T3" fmla="*/ 3835 h 122390"/>
                            <a:gd name="T4" fmla="*/ 96190 w 96349"/>
                            <a:gd name="T5" fmla="*/ 11760 h 122390"/>
                            <a:gd name="T6" fmla="*/ 85814 w 96349"/>
                            <a:gd name="T7" fmla="*/ 26543 h 122390"/>
                            <a:gd name="T8" fmla="*/ 74524 w 96349"/>
                            <a:gd name="T9" fmla="*/ 20485 h 122390"/>
                            <a:gd name="T10" fmla="*/ 58623 w 96349"/>
                            <a:gd name="T11" fmla="*/ 17589 h 122390"/>
                            <a:gd name="T12" fmla="*/ 31521 w 96349"/>
                            <a:gd name="T13" fmla="*/ 29553 h 122390"/>
                            <a:gd name="T14" fmla="*/ 21476 w 96349"/>
                            <a:gd name="T15" fmla="*/ 62332 h 122390"/>
                            <a:gd name="T16" fmla="*/ 31737 w 96349"/>
                            <a:gd name="T17" fmla="*/ 93878 h 122390"/>
                            <a:gd name="T18" fmla="*/ 60160 w 96349"/>
                            <a:gd name="T19" fmla="*/ 104750 h 122390"/>
                            <a:gd name="T20" fmla="*/ 88595 w 96349"/>
                            <a:gd name="T21" fmla="*/ 93840 h 122390"/>
                            <a:gd name="T22" fmla="*/ 96349 w 96349"/>
                            <a:gd name="T23" fmla="*/ 110460 h 122390"/>
                            <a:gd name="T24" fmla="*/ 95801 w 96349"/>
                            <a:gd name="T25" fmla="*/ 111924 h 122390"/>
                            <a:gd name="T26" fmla="*/ 77964 w 96349"/>
                            <a:gd name="T27" fmla="*/ 119655 h 122390"/>
                            <a:gd name="T28" fmla="*/ 55093 w 96349"/>
                            <a:gd name="T29" fmla="*/ 122390 h 122390"/>
                            <a:gd name="T30" fmla="*/ 15202 w 96349"/>
                            <a:gd name="T31" fmla="*/ 106172 h 122390"/>
                            <a:gd name="T32" fmla="*/ 3388 w 96349"/>
                            <a:gd name="T33" fmla="*/ 87119 h 122390"/>
                            <a:gd name="T34" fmla="*/ 0 w 96349"/>
                            <a:gd name="T35" fmla="*/ 65841 h 122390"/>
                            <a:gd name="T36" fmla="*/ 0 w 96349"/>
                            <a:gd name="T37" fmla="*/ 58858 h 122390"/>
                            <a:gd name="T38" fmla="*/ 3529 w 96349"/>
                            <a:gd name="T39" fmla="*/ 36924 h 122390"/>
                            <a:gd name="T40" fmla="*/ 15799 w 96349"/>
                            <a:gd name="T41" fmla="*/ 17069 h 122390"/>
                            <a:gd name="T42" fmla="*/ 60579 w 96349"/>
                            <a:gd name="T43" fmla="*/ 0 h 122390"/>
                            <a:gd name="T44" fmla="*/ 0 w 96349"/>
                            <a:gd name="T45" fmla="*/ 0 h 122390"/>
                            <a:gd name="T46" fmla="*/ 96349 w 96349"/>
                            <a:gd name="T47" fmla="*/ 122390 h 122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96349" h="122390">
                              <a:moveTo>
                                <a:pt x="60579" y="0"/>
                              </a:moveTo>
                              <a:cubicBezTo>
                                <a:pt x="66713" y="0"/>
                                <a:pt x="73292" y="1270"/>
                                <a:pt x="80429" y="3835"/>
                              </a:cubicBezTo>
                              <a:cubicBezTo>
                                <a:pt x="87541" y="6426"/>
                                <a:pt x="92799" y="9055"/>
                                <a:pt x="96190" y="11760"/>
                              </a:cubicBezTo>
                              <a:lnTo>
                                <a:pt x="85814" y="26543"/>
                              </a:lnTo>
                              <a:cubicBezTo>
                                <a:pt x="83706" y="24397"/>
                                <a:pt x="79946" y="22365"/>
                                <a:pt x="74524" y="20485"/>
                              </a:cubicBezTo>
                              <a:cubicBezTo>
                                <a:pt x="69113" y="18567"/>
                                <a:pt x="63817" y="17589"/>
                                <a:pt x="58623" y="17589"/>
                              </a:cubicBezTo>
                              <a:cubicBezTo>
                                <a:pt x="47231" y="17589"/>
                                <a:pt x="38202" y="21577"/>
                                <a:pt x="31521" y="29553"/>
                              </a:cubicBezTo>
                              <a:cubicBezTo>
                                <a:pt x="24816" y="37516"/>
                                <a:pt x="21476" y="48463"/>
                                <a:pt x="21476" y="62332"/>
                              </a:cubicBezTo>
                              <a:cubicBezTo>
                                <a:pt x="21476" y="76136"/>
                                <a:pt x="24892" y="86665"/>
                                <a:pt x="31737" y="93878"/>
                              </a:cubicBezTo>
                              <a:cubicBezTo>
                                <a:pt x="38544" y="101143"/>
                                <a:pt x="48019" y="104750"/>
                                <a:pt x="60160" y="104750"/>
                              </a:cubicBezTo>
                              <a:cubicBezTo>
                                <a:pt x="69571" y="104750"/>
                                <a:pt x="79045" y="101105"/>
                                <a:pt x="88595" y="93840"/>
                              </a:cubicBezTo>
                              <a:lnTo>
                                <a:pt x="96349" y="110460"/>
                              </a:lnTo>
                              <a:lnTo>
                                <a:pt x="95801" y="111924"/>
                              </a:lnTo>
                              <a:lnTo>
                                <a:pt x="77964" y="119655"/>
                              </a:lnTo>
                              <a:cubicBezTo>
                                <a:pt x="71009" y="121475"/>
                                <a:pt x="63386" y="122390"/>
                                <a:pt x="55093" y="122390"/>
                              </a:cubicBezTo>
                              <a:cubicBezTo>
                                <a:pt x="39002" y="122390"/>
                                <a:pt x="25717" y="116967"/>
                                <a:pt x="15202" y="106172"/>
                              </a:cubicBezTo>
                              <a:cubicBezTo>
                                <a:pt x="9957" y="100781"/>
                                <a:pt x="6017" y="94428"/>
                                <a:pt x="3388" y="87119"/>
                              </a:cubicBezTo>
                              <a:lnTo>
                                <a:pt x="0" y="65841"/>
                              </a:lnTo>
                              <a:lnTo>
                                <a:pt x="0" y="58858"/>
                              </a:lnTo>
                              <a:lnTo>
                                <a:pt x="3529" y="36924"/>
                              </a:lnTo>
                              <a:cubicBezTo>
                                <a:pt x="6255" y="29381"/>
                                <a:pt x="10344" y="22765"/>
                                <a:pt x="15799" y="17069"/>
                              </a:cubicBezTo>
                              <a:cubicBezTo>
                                <a:pt x="26733" y="5677"/>
                                <a:pt x="41669" y="0"/>
                                <a:pt x="60579"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31514"/>
                      <wps:cNvSpPr>
                        <a:spLocks/>
                      </wps:cNvSpPr>
                      <wps:spPr bwMode="auto">
                        <a:xfrm>
                          <a:off x="1020" y="6378"/>
                          <a:ext cx="1575" cy="1201"/>
                        </a:xfrm>
                        <a:custGeom>
                          <a:avLst/>
                          <a:gdLst>
                            <a:gd name="T0" fmla="*/ 50876 w 157505"/>
                            <a:gd name="T1" fmla="*/ 0 h 120167"/>
                            <a:gd name="T2" fmla="*/ 86335 w 157505"/>
                            <a:gd name="T3" fmla="*/ 15748 h 120167"/>
                            <a:gd name="T4" fmla="*/ 99454 w 157505"/>
                            <a:gd name="T5" fmla="*/ 4508 h 120167"/>
                            <a:gd name="T6" fmla="*/ 119151 w 157505"/>
                            <a:gd name="T7" fmla="*/ 0 h 120167"/>
                            <a:gd name="T8" fmla="*/ 147472 w 157505"/>
                            <a:gd name="T9" fmla="*/ 10820 h 120167"/>
                            <a:gd name="T10" fmla="*/ 157505 w 157505"/>
                            <a:gd name="T11" fmla="*/ 41275 h 120167"/>
                            <a:gd name="T12" fmla="*/ 157505 w 157505"/>
                            <a:gd name="T13" fmla="*/ 58858 h 120167"/>
                            <a:gd name="T14" fmla="*/ 156947 w 157505"/>
                            <a:gd name="T15" fmla="*/ 62332 h 120167"/>
                            <a:gd name="T16" fmla="*/ 157505 w 157505"/>
                            <a:gd name="T17" fmla="*/ 65841 h 120167"/>
                            <a:gd name="T18" fmla="*/ 157505 w 157505"/>
                            <a:gd name="T19" fmla="*/ 120167 h 120167"/>
                            <a:gd name="T20" fmla="*/ 136563 w 157505"/>
                            <a:gd name="T21" fmla="*/ 120167 h 120167"/>
                            <a:gd name="T22" fmla="*/ 136563 w 157505"/>
                            <a:gd name="T23" fmla="*/ 45491 h 120167"/>
                            <a:gd name="T24" fmla="*/ 112471 w 157505"/>
                            <a:gd name="T25" fmla="*/ 17589 h 120167"/>
                            <a:gd name="T26" fmla="*/ 98247 w 157505"/>
                            <a:gd name="T27" fmla="*/ 22288 h 120167"/>
                            <a:gd name="T28" fmla="*/ 89230 w 157505"/>
                            <a:gd name="T29" fmla="*/ 32931 h 120167"/>
                            <a:gd name="T30" fmla="*/ 89230 w 157505"/>
                            <a:gd name="T31" fmla="*/ 120167 h 120167"/>
                            <a:gd name="T32" fmla="*/ 68288 w 157505"/>
                            <a:gd name="T33" fmla="*/ 120167 h 120167"/>
                            <a:gd name="T34" fmla="*/ 68288 w 157505"/>
                            <a:gd name="T35" fmla="*/ 36309 h 120167"/>
                            <a:gd name="T36" fmla="*/ 61747 w 157505"/>
                            <a:gd name="T37" fmla="*/ 22631 h 120167"/>
                            <a:gd name="T38" fmla="*/ 44374 w 157505"/>
                            <a:gd name="T39" fmla="*/ 17589 h 120167"/>
                            <a:gd name="T40" fmla="*/ 30988 w 157505"/>
                            <a:gd name="T41" fmla="*/ 22441 h 120167"/>
                            <a:gd name="T42" fmla="*/ 20904 w 157505"/>
                            <a:gd name="T43" fmla="*/ 33160 h 120167"/>
                            <a:gd name="T44" fmla="*/ 20904 w 157505"/>
                            <a:gd name="T45" fmla="*/ 120167 h 120167"/>
                            <a:gd name="T46" fmla="*/ 0 w 157505"/>
                            <a:gd name="T47" fmla="*/ 120167 h 120167"/>
                            <a:gd name="T48" fmla="*/ 0 w 157505"/>
                            <a:gd name="T49" fmla="*/ 2172 h 120167"/>
                            <a:gd name="T50" fmla="*/ 13653 w 157505"/>
                            <a:gd name="T51" fmla="*/ 2172 h 120167"/>
                            <a:gd name="T52" fmla="*/ 20574 w 157505"/>
                            <a:gd name="T53" fmla="*/ 15862 h 120167"/>
                            <a:gd name="T54" fmla="*/ 50876 w 157505"/>
                            <a:gd name="T55" fmla="*/ 0 h 120167"/>
                            <a:gd name="T56" fmla="*/ 0 w 157505"/>
                            <a:gd name="T57" fmla="*/ 0 h 120167"/>
                            <a:gd name="T58" fmla="*/ 157505 w 157505"/>
                            <a:gd name="T59" fmla="*/ 120167 h 120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57505" h="120167">
                              <a:moveTo>
                                <a:pt x="50876" y="0"/>
                              </a:moveTo>
                              <a:cubicBezTo>
                                <a:pt x="67755" y="0"/>
                                <a:pt x="79604" y="5220"/>
                                <a:pt x="86335" y="15748"/>
                              </a:cubicBezTo>
                              <a:cubicBezTo>
                                <a:pt x="88697" y="11278"/>
                                <a:pt x="93066" y="7518"/>
                                <a:pt x="99454" y="4508"/>
                              </a:cubicBezTo>
                              <a:cubicBezTo>
                                <a:pt x="105855" y="1499"/>
                                <a:pt x="112433" y="0"/>
                                <a:pt x="119151" y="0"/>
                              </a:cubicBezTo>
                              <a:cubicBezTo>
                                <a:pt x="131381" y="0"/>
                                <a:pt x="140818" y="3607"/>
                                <a:pt x="147472" y="10820"/>
                              </a:cubicBezTo>
                              <a:cubicBezTo>
                                <a:pt x="154165" y="18085"/>
                                <a:pt x="157505" y="28232"/>
                                <a:pt x="157505" y="41275"/>
                              </a:cubicBezTo>
                              <a:lnTo>
                                <a:pt x="157505" y="58858"/>
                              </a:lnTo>
                              <a:lnTo>
                                <a:pt x="156947" y="62332"/>
                              </a:lnTo>
                              <a:lnTo>
                                <a:pt x="157505" y="65841"/>
                              </a:lnTo>
                              <a:lnTo>
                                <a:pt x="157505" y="120167"/>
                              </a:lnTo>
                              <a:lnTo>
                                <a:pt x="136563" y="120167"/>
                              </a:lnTo>
                              <a:lnTo>
                                <a:pt x="136563" y="45491"/>
                              </a:lnTo>
                              <a:cubicBezTo>
                                <a:pt x="136563" y="26911"/>
                                <a:pt x="128524" y="17589"/>
                                <a:pt x="112471" y="17589"/>
                              </a:cubicBezTo>
                              <a:cubicBezTo>
                                <a:pt x="107391" y="17589"/>
                                <a:pt x="102654" y="19164"/>
                                <a:pt x="98247" y="22288"/>
                              </a:cubicBezTo>
                              <a:cubicBezTo>
                                <a:pt x="93853" y="25413"/>
                                <a:pt x="90843" y="28943"/>
                                <a:pt x="89230" y="32931"/>
                              </a:cubicBezTo>
                              <a:lnTo>
                                <a:pt x="89230" y="120167"/>
                              </a:lnTo>
                              <a:lnTo>
                                <a:pt x="68288" y="120167"/>
                              </a:lnTo>
                              <a:lnTo>
                                <a:pt x="68288" y="36309"/>
                              </a:lnTo>
                              <a:cubicBezTo>
                                <a:pt x="68288" y="30531"/>
                                <a:pt x="66104" y="25971"/>
                                <a:pt x="61747" y="22631"/>
                              </a:cubicBezTo>
                              <a:cubicBezTo>
                                <a:pt x="57340" y="19279"/>
                                <a:pt x="51587" y="17589"/>
                                <a:pt x="44374" y="17589"/>
                              </a:cubicBezTo>
                              <a:cubicBezTo>
                                <a:pt x="40195" y="17589"/>
                                <a:pt x="35725" y="19202"/>
                                <a:pt x="30988" y="22441"/>
                              </a:cubicBezTo>
                              <a:cubicBezTo>
                                <a:pt x="26251" y="25679"/>
                                <a:pt x="22898" y="29248"/>
                                <a:pt x="20904" y="33160"/>
                              </a:cubicBezTo>
                              <a:lnTo>
                                <a:pt x="20904" y="120167"/>
                              </a:lnTo>
                              <a:lnTo>
                                <a:pt x="0" y="120167"/>
                              </a:lnTo>
                              <a:lnTo>
                                <a:pt x="0" y="2172"/>
                              </a:lnTo>
                              <a:lnTo>
                                <a:pt x="13653" y="2172"/>
                              </a:lnTo>
                              <a:lnTo>
                                <a:pt x="20574" y="15862"/>
                              </a:lnTo>
                              <a:cubicBezTo>
                                <a:pt x="28651" y="5258"/>
                                <a:pt x="38773" y="0"/>
                                <a:pt x="50876"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31515"/>
                      <wps:cNvSpPr>
                        <a:spLocks/>
                      </wps:cNvSpPr>
                      <wps:spPr bwMode="auto">
                        <a:xfrm>
                          <a:off x="5337" y="0"/>
                          <a:ext cx="3359" cy="7497"/>
                        </a:xfrm>
                        <a:custGeom>
                          <a:avLst/>
                          <a:gdLst>
                            <a:gd name="T0" fmla="*/ 0 w 335852"/>
                            <a:gd name="T1" fmla="*/ 0 h 749732"/>
                            <a:gd name="T2" fmla="*/ 335852 w 335852"/>
                            <a:gd name="T3" fmla="*/ 0 h 749732"/>
                            <a:gd name="T4" fmla="*/ 335852 w 335852"/>
                            <a:gd name="T5" fmla="*/ 749732 h 749732"/>
                            <a:gd name="T6" fmla="*/ 0 w 335852"/>
                            <a:gd name="T7" fmla="*/ 687489 h 749732"/>
                            <a:gd name="T8" fmla="*/ 0 w 335852"/>
                            <a:gd name="T9" fmla="*/ 0 h 749732"/>
                            <a:gd name="T10" fmla="*/ 0 w 335852"/>
                            <a:gd name="T11" fmla="*/ 0 h 749732"/>
                            <a:gd name="T12" fmla="*/ 335852 w 335852"/>
                            <a:gd name="T13" fmla="*/ 749732 h 749732"/>
                          </a:gdLst>
                          <a:ahLst/>
                          <a:cxnLst>
                            <a:cxn ang="0">
                              <a:pos x="T0" y="T1"/>
                            </a:cxn>
                            <a:cxn ang="0">
                              <a:pos x="T2" y="T3"/>
                            </a:cxn>
                            <a:cxn ang="0">
                              <a:pos x="T4" y="T5"/>
                            </a:cxn>
                            <a:cxn ang="0">
                              <a:pos x="T6" y="T7"/>
                            </a:cxn>
                            <a:cxn ang="0">
                              <a:pos x="T8" y="T9"/>
                            </a:cxn>
                          </a:cxnLst>
                          <a:rect l="T10" t="T11" r="T12" b="T13"/>
                          <a:pathLst>
                            <a:path w="335852" h="749732">
                              <a:moveTo>
                                <a:pt x="0" y="0"/>
                              </a:moveTo>
                              <a:lnTo>
                                <a:pt x="335852" y="0"/>
                              </a:lnTo>
                              <a:lnTo>
                                <a:pt x="335852" y="749732"/>
                              </a:lnTo>
                              <a:lnTo>
                                <a:pt x="0" y="687489"/>
                              </a:lnTo>
                              <a:lnTo>
                                <a:pt x="0" y="0"/>
                              </a:lnTo>
                              <a:close/>
                            </a:path>
                          </a:pathLst>
                        </a:custGeom>
                        <a:solidFill>
                          <a:srgbClr val="D4D6D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31516"/>
                      <wps:cNvSpPr>
                        <a:spLocks/>
                      </wps:cNvSpPr>
                      <wps:spPr bwMode="auto">
                        <a:xfrm>
                          <a:off x="4790" y="5025"/>
                          <a:ext cx="4574" cy="3478"/>
                        </a:xfrm>
                        <a:custGeom>
                          <a:avLst/>
                          <a:gdLst>
                            <a:gd name="T0" fmla="*/ 0 w 457391"/>
                            <a:gd name="T1" fmla="*/ 0 h 347802"/>
                            <a:gd name="T2" fmla="*/ 245923 w 457391"/>
                            <a:gd name="T3" fmla="*/ 56934 h 347802"/>
                            <a:gd name="T4" fmla="*/ 377127 w 457391"/>
                            <a:gd name="T5" fmla="*/ 86893 h 347802"/>
                            <a:gd name="T6" fmla="*/ 436410 w 457391"/>
                            <a:gd name="T7" fmla="*/ 135915 h 347802"/>
                            <a:gd name="T8" fmla="*/ 457391 w 457391"/>
                            <a:gd name="T9" fmla="*/ 207391 h 347802"/>
                            <a:gd name="T10" fmla="*/ 411797 w 457391"/>
                            <a:gd name="T11" fmla="*/ 307569 h 347802"/>
                            <a:gd name="T12" fmla="*/ 278460 w 457391"/>
                            <a:gd name="T13" fmla="*/ 347802 h 347802"/>
                            <a:gd name="T14" fmla="*/ 123711 w 457391"/>
                            <a:gd name="T15" fmla="*/ 309702 h 347802"/>
                            <a:gd name="T16" fmla="*/ 24181 w 457391"/>
                            <a:gd name="T17" fmla="*/ 205689 h 347802"/>
                            <a:gd name="T18" fmla="*/ 0 w 457391"/>
                            <a:gd name="T19" fmla="*/ 55220 h 347802"/>
                            <a:gd name="T20" fmla="*/ 0 w 457391"/>
                            <a:gd name="T21" fmla="*/ 0 h 347802"/>
                            <a:gd name="T22" fmla="*/ 0 w 457391"/>
                            <a:gd name="T23" fmla="*/ 0 h 347802"/>
                            <a:gd name="T24" fmla="*/ 457391 w 457391"/>
                            <a:gd name="T25" fmla="*/ 347802 h 347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7391" h="347802">
                              <a:moveTo>
                                <a:pt x="0" y="0"/>
                              </a:moveTo>
                              <a:cubicBezTo>
                                <a:pt x="54585" y="22263"/>
                                <a:pt x="136550" y="41313"/>
                                <a:pt x="245923" y="56934"/>
                              </a:cubicBezTo>
                              <a:cubicBezTo>
                                <a:pt x="307785" y="65710"/>
                                <a:pt x="351447" y="75768"/>
                                <a:pt x="377127" y="86893"/>
                              </a:cubicBezTo>
                              <a:cubicBezTo>
                                <a:pt x="402806" y="98031"/>
                                <a:pt x="422504" y="114300"/>
                                <a:pt x="436410" y="135915"/>
                              </a:cubicBezTo>
                              <a:cubicBezTo>
                                <a:pt x="450329" y="157315"/>
                                <a:pt x="457391" y="181077"/>
                                <a:pt x="457391" y="207391"/>
                              </a:cubicBezTo>
                              <a:cubicBezTo>
                                <a:pt x="457391" y="247421"/>
                                <a:pt x="442189" y="280810"/>
                                <a:pt x="411797" y="307569"/>
                              </a:cubicBezTo>
                              <a:cubicBezTo>
                                <a:pt x="381406" y="334315"/>
                                <a:pt x="336880" y="347802"/>
                                <a:pt x="278460" y="347802"/>
                              </a:cubicBezTo>
                              <a:cubicBezTo>
                                <a:pt x="220447" y="347802"/>
                                <a:pt x="168872" y="335166"/>
                                <a:pt x="123711" y="309702"/>
                              </a:cubicBezTo>
                              <a:cubicBezTo>
                                <a:pt x="78550" y="284442"/>
                                <a:pt x="45377" y="249771"/>
                                <a:pt x="24181" y="205689"/>
                              </a:cubicBezTo>
                              <a:cubicBezTo>
                                <a:pt x="8128" y="171653"/>
                                <a:pt x="0" y="121577"/>
                                <a:pt x="0" y="55220"/>
                              </a:cubicBezTo>
                              <a:lnTo>
                                <a:pt x="0" y="0"/>
                              </a:ln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Rectangle 31521"/>
                      <wps:cNvSpPr>
                        <a:spLocks noChangeArrowheads="1"/>
                      </wps:cNvSpPr>
                      <wps:spPr bwMode="auto">
                        <a:xfrm>
                          <a:off x="6154" y="6499"/>
                          <a:ext cx="2544" cy="1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40DB2">
                            <w:pPr>
                              <w:spacing w:after="160" w:line="256" w:lineRule="auto"/>
                              <w:ind w:left="0" w:firstLine="0"/>
                              <w:jc w:val="left"/>
                            </w:pPr>
                            <w:r>
                              <w:fldChar w:fldCharType="begin"/>
                            </w:r>
                            <w:r>
                              <w:instrText xml:space="preserve"> PAGE   \* MERGEFORMAT </w:instrText>
                            </w:r>
                            <w:r>
                              <w:fldChar w:fldCharType="separate"/>
                            </w:r>
                            <w:r>
                              <w:rPr>
                                <w:b/>
                                <w:color w:val="FFFFFF"/>
                              </w:rPr>
                              <w:t>736</w:t>
                            </w:r>
                            <w:r>
                              <w:rPr>
                                <w:b/>
                                <w:color w:val="FFFFFF"/>
                              </w:rPr>
                              <w:fldChar w:fldCharType="end"/>
                            </w:r>
                          </w:p>
                        </w:txbxContent>
                      </wps:txbx>
                      <wps:bodyPr rot="0" vert="horz" wrap="square" lIns="0" tIns="0" rIns="0" bIns="0" anchor="t" anchorCtr="0" upright="1">
                        <a:noAutofit/>
                      </wps:bodyPr>
                    </wps:wsp>
                    <wps:wsp>
                      <wps:cNvPr id="34" name="Rectangle 31520"/>
                      <wps:cNvSpPr>
                        <a:spLocks noChangeArrowheads="1"/>
                      </wps:cNvSpPr>
                      <wps:spPr bwMode="auto">
                        <a:xfrm>
                          <a:off x="50899" y="6072"/>
                          <a:ext cx="20312" cy="1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40DB2">
                            <w:pPr>
                              <w:spacing w:after="160" w:line="256" w:lineRule="auto"/>
                              <w:ind w:left="0" w:firstLine="0"/>
                              <w:jc w:val="left"/>
                            </w:pPr>
                            <w:r>
                              <w:t>M.KoziarskiandB.Cyganek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510" o:spid="_x0000_s1055" style="position:absolute;left:0;text-align:left;margin-left:18.4pt;margin-top:38.25pt;width:521.05pt;height:66.95pt;z-index:251658240;mso-position-horizontal-relative:page;mso-position-vertical-relative:page" coordsize="66171,8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">
              <v:shape id="Shape 31511" o:spid="_x0000_s1056" style="position:absolute;left:7437;top:7333;width:58649;height:0;visibility:visible;mso-wrap-style:square;v-text-anchor:top" coordsize="586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" path="m5864880,l,e" filled="f" strokecolor="#111" strokeweight=".07542mm">
                <v:stroke miterlimit="1" joinstyle="miter"/>
                <v:path arrowok="t" o:connecttype="custom" o:connectlocs="58649,0;0,0" o:connectangles="0,0" textboxrect="0,0,5864880,0"/>
              </v:shape>
              <v:shape id="Shape 31517" o:spid="_x0000_s1057" style="position:absolute;top:6836;width:458;height:766;visibility:visible;mso-wrap-style:square;v-text-anchor:top" coordsize="45834,7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" path="m45834,r,17618l30988,22297c24295,27758,20942,34184,20942,41588v,12255,7214,18390,21705,18390l45834,59172r,15331l34290,76526v-9284,,-17297,-3391,-24105,-10084c3429,59711,,51367,,41359,,29409,5270,19287,15723,11019,20949,6885,26899,3783,33572,1715l45834,xe" fillcolor="#797b7d" stroked="f" strokeweight="0">
                <v:stroke miterlimit="83231f" joinstyle="miter"/>
                <v:path arrowok="t" o:connecttype="custom" o:connectlocs="458,0;458,176;310,223;209,416;426,600;458,592;458,746;343,766;102,665;0,414;157,110;335,17;458,0" o:connectangles="0,0,0,0,0,0,0,0,0,0,0,0,0" textboxrect="0,0,45834,76526"/>
              </v:shape>
              <v:shape id="Shape 31518" o:spid="_x0000_s1058" style="position:absolute;left:61;top:6378;width:397;height:293;visibility:visible;mso-wrap-style:square;v-text-anchor:top" coordsize="39662,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" path="m36576,r3086,405l39662,18957r-635,-237c25933,18720,15862,22212,8826,29286l,11760c3975,8534,9474,5778,16459,3454,23495,1118,30188,,36576,xe" fillcolor="#797b7d" stroked="f" strokeweight="0">
                <v:stroke miterlimit="83231f" joinstyle="miter"/>
                <v:path arrowok="t" o:connecttype="custom" o:connectlocs="366,0;397,4;397,190;391,187;88,293;0,118;165,35;366,0" o:connectangles="0,0,0,0,0,0,0,0" textboxrect="0,0,39662,29286"/>
              </v:shape>
              <v:shape id="Shape 31519" o:spid="_x0000_s1059" style="position:absolute;left:458;top:6382;width:551;height:1218;visibility:visible;mso-wrap-style:square;v-text-anchor:top" coordsize="55080,12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" path="m,l19074,2503v6218,1940,11266,4852,15140,8738c41961,19026,45834,31396,45834,48388r,42304c45834,101030,48920,107951,55080,111368r,10490c46546,121858,40196,120626,35979,118213v-4242,-2400,-7252,-6426,-9093,-11989c22695,111469,17393,115409,10986,118038l,119963,,104631r11752,-2969c16434,99147,20815,95378,24892,90362r,-28550c18275,60352,13653,59602,11024,59602l,63077,,45459,9931,44070v4395,,9398,978,14961,2858c24892,37397,22768,30243,18515,25473l,18552,,xe" fillcolor="#797b7d" stroked="f" strokeweight="0">
                <v:stroke miterlimit="83231f" joinstyle="miter"/>
                <v:path arrowok="t" o:connecttype="custom" o:connectlocs="0,0;191,25;342,112;459,484;459,906;551,1113;551,1218;360,1182;269,1062;110,1180;0,1199;0,1046;118,1016;249,903;249,618;110,596;0,630;0,454;99,440;249,469;185,255;0,185;0,0" o:connectangles="0,0,0,0,0,0,0,0,0,0,0,0,0,0,0,0,0,0,0,0,0,0,0" textboxrect="0,0,55080,121858"/>
              </v:shape>
              <v:shape id="Shape 31512" o:spid="_x0000_s1060" style="position:absolute;left:3549;top:6378;width:770;height:1224;visibility:visible;mso-wrap-style:square;v-text-anchor:top" coordsize="77000,1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" path="m39027,v8573,,19406,2705,32487,8115l65570,27521c57264,20904,48920,17589,40564,17589v-4991,,-9208,1207,-12624,3531c24511,23495,22822,26467,22822,30074v,7556,4280,13271,12890,17183l50686,54064v9169,4216,15862,8941,20040,14325c74930,73762,77000,80454,77000,88544v,10567,-3683,18873,-11125,24854c58471,119380,48197,122390,35039,122390,22631,122390,10935,119304,,113093r437,-1169l1461,111481,984,110460,7404,93281v11659,7633,21057,11469,28207,11469c48501,104750,54966,99301,54966,88430v,-7785,-6236,-14478,-18720,-20041c26619,63995,20155,60642,16802,58344,13462,56096,10566,53505,8115,50609,5639,47714,3835,44628,2591,41351,1384,38087,787,34582,787,30823,787,21120,4318,13564,11354,8115,18415,2705,27635,,39027,xe" fillcolor="#797b7d" stroked="f" strokeweight="0">
                <v:stroke miterlimit="83231f" joinstyle="miter"/>
                <v:path arrowok="t" o:connecttype="custom" o:connectlocs="390,0;715,81;656,275;406,176;279,211;228,301;357,473;507,541;707,684;770,886;659,1134;350,1224;0,1131;4,1119;15,1115;10,1105;74,933;356,1048;550,884;362,684;168,583;81,506;26,414;8,308;114,81;390,0" o:connectangles="0,0,0,0,0,0,0,0,0,0,0,0,0,0,0,0,0,0,0,0,0,0,0,0,0,0" textboxrect="0,0,77000,122390"/>
              </v:shape>
              <v:shape id="Shape 31513" o:spid="_x0000_s1061" style="position:absolute;left:2595;top:6378;width:963;height:1224;visibility:visible;mso-wrap-style:square;v-text-anchor:top" coordsize="96349,1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" path="m60579,v6134,,12713,1270,19850,3835c87541,6426,92799,9055,96190,11760l85814,26543c83706,24397,79946,22365,74524,20485,69113,18567,63817,17589,58623,17589v-11392,,-20421,3988,-27102,11964c24816,37516,21476,48463,21476,62332v,13804,3416,24333,10261,31546c38544,101143,48019,104750,60160,104750v9411,,18885,-3645,28435,-10910l96349,110460r-548,1464l77964,119655v-6955,1820,-14578,2735,-22871,2735c39002,122390,25717,116967,15202,106172,9957,100781,6017,94428,3388,87119l,65841,,58858,3529,36924c6255,29381,10344,22765,15799,17069,26733,5677,41669,,60579,xe" fillcolor="#797b7d" stroked="f" strokeweight="0">
                <v:stroke miterlimit="83231f" joinstyle="miter"/>
                <v:path arrowok="t" o:connecttype="custom" o:connectlocs="605,0;804,38;961,118;858,265;745,205;586,176;315,296;215,623;317,939;601,1048;885,938;963,1105;958,1119;779,1197;551,1224;152,1062;34,871;0,658;0,589;35,369;158,171;605,0" o:connectangles="0,0,0,0,0,0,0,0,0,0,0,0,0,0,0,0,0,0,0,0,0,0" textboxrect="0,0,96349,122390"/>
              </v:shape>
              <v:shape id="Shape 31514" o:spid="_x0000_s1062" style="position:absolute;left:1020;top:6378;width:1575;height:1201;visibility:visible;mso-wrap-style:square;v-text-anchor:top" coordsize="157505,12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" path="m50876,c67755,,79604,5220,86335,15748,88697,11278,93066,7518,99454,4508,105855,1499,112433,,119151,v12230,,21667,3607,28321,10820c154165,18085,157505,28232,157505,41275r,17583l156947,62332r558,3509l157505,120167r-20942,l136563,45491v,-18580,-8039,-27902,-24092,-27902c107391,17589,102654,19164,98247,22288v-4394,3125,-7404,6655,-9017,10643l89230,120167r-20942,l68288,36309v,-5778,-2184,-10338,-6541,-13678c57340,19279,51587,17589,44374,17589v-4179,,-8649,1613,-13386,4852c26251,25679,22898,29248,20904,33160r,87007l,120167,,2172r13653,l20574,15862c28651,5258,38773,,50876,xe" fillcolor="#797b7d" stroked="f" strokeweight="0">
                <v:stroke miterlimit="83231f" joinstyle="miter"/>
                <v:path arrowok="t" o:connecttype="custom" o:connectlocs="509,0;863,157;995,45;1191,0;1475,108;1575,413;1575,588;1569,623;1575,658;1575,1201;1366,1201;1366,455;1125,176;982,223;892,329;892,1201;683,1201;683,363;617,226;444,176;310,224;209,331;209,1201;0,1201;0,22;137,22;206,159;509,0" o:connectangles="0,0,0,0,0,0,0,0,0,0,0,0,0,0,0,0,0,0,0,0,0,0,0,0,0,0,0,0" textboxrect="0,0,157505,120167"/>
              </v:shape>
              <v:shape id="Shape 31515" o:spid="_x0000_s1063" style="position:absolute;left:5337;width:3359;height:7497;visibility:visible;mso-wrap-style:square;v-text-anchor:top" coordsize="335852,7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" path="m,l335852,r,749732l,687489,,xe" fillcolor="#d4d6d7" stroked="f" strokeweight="0">
                <v:stroke miterlimit="83231f" joinstyle="miter"/>
                <v:path arrowok="t" o:connecttype="custom" o:connectlocs="0,0;3359,0;3359,7497;0,6875;0,0" o:connectangles="0,0,0,0,0" textboxrect="0,0,335852,749732"/>
              </v:shape>
              <v:shape id="Shape 31516" o:spid="_x0000_s1064" style="position:absolute;left:4790;top:5025;width:4574;height:3478;visibility:visible;mso-wrap-style:square;v-text-anchor:top" coordsize="457391,34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" path="m,c54585,22263,136550,41313,245923,56934v61862,8776,105524,18834,131204,29959c402806,98031,422504,114300,436410,135915v13919,21400,20981,45162,20981,71476c457391,247421,442189,280810,411797,307569v-30391,26746,-74917,40233,-133337,40233c220447,347802,168872,335166,123711,309702,78550,284442,45377,249771,24181,205689,8128,171653,,121577,,55220l,xe" fillcolor="#797b7d" stroked="f" strokeweight="0">
                <v:stroke miterlimit="83231f" joinstyle="miter"/>
                <v:path arrowok="t" o:connecttype="custom" o:connectlocs="0,0;2459,569;3771,869;4364,1359;4574,2074;4118,3076;2785,3478;1237,3097;242,2057;0,552;0,0" o:connectangles="0,0,0,0,0,0,0,0,0,0,0" textboxrect="0,0,457391,347802"/>
              </v:shape>
              <v:rect id="Rectangle 31521" o:spid="_x0000_s1065" style="position:absolute;left:6154;top:6499;width:25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000000" w:rsidRDefault="00140DB2">
                      <w:pPr>
                        <w:spacing w:after="160" w:line="256" w:lineRule="auto"/>
                        <w:ind w:left="0" w:firstLine="0"/>
                        <w:jc w:val="left"/>
                      </w:pPr>
                      <w:r>
                        <w:fldChar w:fldCharType="begin"/>
                      </w:r>
                      <w:r>
                        <w:instrText xml:space="preserve"> PAGE   \* MERGEFORMAT </w:instrText>
                      </w:r>
                      <w:r>
                        <w:fldChar w:fldCharType="separate"/>
                      </w:r>
                      <w:r>
                        <w:rPr>
                          <w:b/>
                          <w:color w:val="FFFFFF"/>
                        </w:rPr>
                        <w:t>736</w:t>
                      </w:r>
                      <w:r>
                        <w:rPr>
                          <w:b/>
                          <w:color w:val="FFFFFF"/>
                        </w:rPr>
                        <w:fldChar w:fldCharType="end"/>
                      </w:r>
                    </w:p>
                  </w:txbxContent>
                </v:textbox>
              </v:rect>
              <v:rect id="Rectangle 31520" o:spid="_x0000_s1066" style="position:absolute;left:50899;top:6072;width:20312;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000000" w:rsidRDefault="00140DB2">
                      <w:pPr>
                        <w:spacing w:after="160" w:line="256" w:lineRule="auto"/>
                        <w:ind w:left="0" w:firstLine="0"/>
                        <w:jc w:val="left"/>
                      </w:pPr>
                      <w:r>
                        <w:t>M.KoziarskiandB.Cyganek</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140DB2">
    <w:pPr>
      <w:spacing w:after="0" w:line="256" w:lineRule="auto"/>
      <w:ind w:left="-1154" w:right="10376"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737870</wp:posOffset>
              </wp:positionH>
              <wp:positionV relativeFrom="page">
                <wp:posOffset>485775</wp:posOffset>
              </wp:positionV>
              <wp:extent cx="6617335" cy="850265"/>
              <wp:effectExtent l="13970" t="0" r="7620" b="6985"/>
              <wp:wrapSquare wrapText="bothSides"/>
              <wp:docPr id="11" name="Group 3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335" cy="850265"/>
                        <a:chOff x="0" y="0"/>
                        <a:chExt cx="66174" cy="8503"/>
                      </a:xfrm>
                    </wpg:grpSpPr>
                    <wps:wsp>
                      <wps:cNvPr id="12" name="Shape 31495"/>
                      <wps:cNvSpPr>
                        <a:spLocks/>
                      </wps:cNvSpPr>
                      <wps:spPr bwMode="auto">
                        <a:xfrm>
                          <a:off x="0" y="7333"/>
                          <a:ext cx="58648" cy="0"/>
                        </a:xfrm>
                        <a:custGeom>
                          <a:avLst/>
                          <a:gdLst>
                            <a:gd name="T0" fmla="*/ 0 w 5864880"/>
                            <a:gd name="T1" fmla="*/ 5864880 w 5864880"/>
                            <a:gd name="T2" fmla="*/ 0 w 5864880"/>
                            <a:gd name="T3" fmla="*/ 5864880 w 5864880"/>
                          </a:gdLst>
                          <a:ahLst/>
                          <a:cxnLst>
                            <a:cxn ang="0">
                              <a:pos x="T0" y="0"/>
                            </a:cxn>
                            <a:cxn ang="0">
                              <a:pos x="T1" y="0"/>
                            </a:cxn>
                          </a:cxnLst>
                          <a:rect l="T2" t="0" r="T3" b="0"/>
                          <a:pathLst>
                            <a:path w="5864880">
                              <a:moveTo>
                                <a:pt x="0" y="0"/>
                              </a:moveTo>
                              <a:lnTo>
                                <a:pt x="5864880" y="0"/>
                              </a:lnTo>
                            </a:path>
                          </a:pathLst>
                        </a:custGeom>
                        <a:noFill/>
                        <a:ln w="2715">
                          <a:solidFill>
                            <a:srgbClr val="111111"/>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31496"/>
                      <wps:cNvSpPr>
                        <a:spLocks/>
                      </wps:cNvSpPr>
                      <wps:spPr bwMode="auto">
                        <a:xfrm>
                          <a:off x="61855" y="6836"/>
                          <a:ext cx="458" cy="766"/>
                        </a:xfrm>
                        <a:custGeom>
                          <a:avLst/>
                          <a:gdLst>
                            <a:gd name="T0" fmla="*/ 45834 w 45834"/>
                            <a:gd name="T1" fmla="*/ 0 h 76526"/>
                            <a:gd name="T2" fmla="*/ 45834 w 45834"/>
                            <a:gd name="T3" fmla="*/ 17618 h 76526"/>
                            <a:gd name="T4" fmla="*/ 30988 w 45834"/>
                            <a:gd name="T5" fmla="*/ 22297 h 76526"/>
                            <a:gd name="T6" fmla="*/ 20942 w 45834"/>
                            <a:gd name="T7" fmla="*/ 41588 h 76526"/>
                            <a:gd name="T8" fmla="*/ 42647 w 45834"/>
                            <a:gd name="T9" fmla="*/ 59978 h 76526"/>
                            <a:gd name="T10" fmla="*/ 45834 w 45834"/>
                            <a:gd name="T11" fmla="*/ 59172 h 76526"/>
                            <a:gd name="T12" fmla="*/ 45834 w 45834"/>
                            <a:gd name="T13" fmla="*/ 74503 h 76526"/>
                            <a:gd name="T14" fmla="*/ 34290 w 45834"/>
                            <a:gd name="T15" fmla="*/ 76526 h 76526"/>
                            <a:gd name="T16" fmla="*/ 10185 w 45834"/>
                            <a:gd name="T17" fmla="*/ 66442 h 76526"/>
                            <a:gd name="T18" fmla="*/ 0 w 45834"/>
                            <a:gd name="T19" fmla="*/ 41359 h 76526"/>
                            <a:gd name="T20" fmla="*/ 15723 w 45834"/>
                            <a:gd name="T21" fmla="*/ 11019 h 76526"/>
                            <a:gd name="T22" fmla="*/ 33572 w 45834"/>
                            <a:gd name="T23" fmla="*/ 1715 h 76526"/>
                            <a:gd name="T24" fmla="*/ 45834 w 45834"/>
                            <a:gd name="T25" fmla="*/ 0 h 76526"/>
                            <a:gd name="T26" fmla="*/ 0 w 45834"/>
                            <a:gd name="T27" fmla="*/ 0 h 76526"/>
                            <a:gd name="T28" fmla="*/ 45834 w 45834"/>
                            <a:gd name="T29" fmla="*/ 76526 h 76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834" h="76526">
                              <a:moveTo>
                                <a:pt x="45834" y="0"/>
                              </a:moveTo>
                              <a:lnTo>
                                <a:pt x="45834" y="17618"/>
                              </a:lnTo>
                              <a:lnTo>
                                <a:pt x="30988" y="22297"/>
                              </a:lnTo>
                              <a:cubicBezTo>
                                <a:pt x="24295" y="27758"/>
                                <a:pt x="20942" y="34184"/>
                                <a:pt x="20942" y="41588"/>
                              </a:cubicBezTo>
                              <a:cubicBezTo>
                                <a:pt x="20942" y="53844"/>
                                <a:pt x="28156" y="59978"/>
                                <a:pt x="42647" y="59978"/>
                              </a:cubicBezTo>
                              <a:lnTo>
                                <a:pt x="45834" y="59172"/>
                              </a:lnTo>
                              <a:lnTo>
                                <a:pt x="45834" y="74503"/>
                              </a:lnTo>
                              <a:lnTo>
                                <a:pt x="34290" y="76526"/>
                              </a:lnTo>
                              <a:cubicBezTo>
                                <a:pt x="25006" y="76526"/>
                                <a:pt x="16993" y="73135"/>
                                <a:pt x="10185" y="66442"/>
                              </a:cubicBezTo>
                              <a:cubicBezTo>
                                <a:pt x="3429" y="59711"/>
                                <a:pt x="0" y="51367"/>
                                <a:pt x="0" y="41359"/>
                              </a:cubicBezTo>
                              <a:cubicBezTo>
                                <a:pt x="0" y="29409"/>
                                <a:pt x="5271" y="19287"/>
                                <a:pt x="15723" y="11019"/>
                              </a:cubicBezTo>
                              <a:cubicBezTo>
                                <a:pt x="20949" y="6885"/>
                                <a:pt x="26899" y="3783"/>
                                <a:pt x="33572" y="1715"/>
                              </a:cubicBezTo>
                              <a:lnTo>
                                <a:pt x="45834" y="0"/>
                              </a:ln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31497"/>
                      <wps:cNvSpPr>
                        <a:spLocks/>
                      </wps:cNvSpPr>
                      <wps:spPr bwMode="auto">
                        <a:xfrm>
                          <a:off x="61916" y="6378"/>
                          <a:ext cx="397" cy="293"/>
                        </a:xfrm>
                        <a:custGeom>
                          <a:avLst/>
                          <a:gdLst>
                            <a:gd name="T0" fmla="*/ 36576 w 39662"/>
                            <a:gd name="T1" fmla="*/ 0 h 29286"/>
                            <a:gd name="T2" fmla="*/ 39662 w 39662"/>
                            <a:gd name="T3" fmla="*/ 405 h 29286"/>
                            <a:gd name="T4" fmla="*/ 39662 w 39662"/>
                            <a:gd name="T5" fmla="*/ 18957 h 29286"/>
                            <a:gd name="T6" fmla="*/ 39027 w 39662"/>
                            <a:gd name="T7" fmla="*/ 18720 h 29286"/>
                            <a:gd name="T8" fmla="*/ 8827 w 39662"/>
                            <a:gd name="T9" fmla="*/ 29286 h 29286"/>
                            <a:gd name="T10" fmla="*/ 0 w 39662"/>
                            <a:gd name="T11" fmla="*/ 11760 h 29286"/>
                            <a:gd name="T12" fmla="*/ 16459 w 39662"/>
                            <a:gd name="T13" fmla="*/ 3454 h 29286"/>
                            <a:gd name="T14" fmla="*/ 36576 w 39662"/>
                            <a:gd name="T15" fmla="*/ 0 h 29286"/>
                            <a:gd name="T16" fmla="*/ 0 w 39662"/>
                            <a:gd name="T17" fmla="*/ 0 h 29286"/>
                            <a:gd name="T18" fmla="*/ 39662 w 39662"/>
                            <a:gd name="T19" fmla="*/ 29286 h 2928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9662" h="29286">
                              <a:moveTo>
                                <a:pt x="36576" y="0"/>
                              </a:moveTo>
                              <a:lnTo>
                                <a:pt x="39662" y="405"/>
                              </a:lnTo>
                              <a:lnTo>
                                <a:pt x="39662" y="18957"/>
                              </a:lnTo>
                              <a:lnTo>
                                <a:pt x="39027" y="18720"/>
                              </a:lnTo>
                              <a:cubicBezTo>
                                <a:pt x="25933" y="18720"/>
                                <a:pt x="15862" y="22212"/>
                                <a:pt x="8827" y="29286"/>
                              </a:cubicBezTo>
                              <a:lnTo>
                                <a:pt x="0" y="11760"/>
                              </a:lnTo>
                              <a:cubicBezTo>
                                <a:pt x="3975" y="8534"/>
                                <a:pt x="9474" y="5778"/>
                                <a:pt x="16459" y="3454"/>
                              </a:cubicBezTo>
                              <a:cubicBezTo>
                                <a:pt x="23495" y="1118"/>
                                <a:pt x="30188" y="0"/>
                                <a:pt x="36576"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31498"/>
                      <wps:cNvSpPr>
                        <a:spLocks/>
                      </wps:cNvSpPr>
                      <wps:spPr bwMode="auto">
                        <a:xfrm>
                          <a:off x="62313" y="6382"/>
                          <a:ext cx="551" cy="1218"/>
                        </a:xfrm>
                        <a:custGeom>
                          <a:avLst/>
                          <a:gdLst>
                            <a:gd name="T0" fmla="*/ 0 w 55080"/>
                            <a:gd name="T1" fmla="*/ 0 h 121858"/>
                            <a:gd name="T2" fmla="*/ 19074 w 55080"/>
                            <a:gd name="T3" fmla="*/ 2503 h 121858"/>
                            <a:gd name="T4" fmla="*/ 34214 w 55080"/>
                            <a:gd name="T5" fmla="*/ 11241 h 121858"/>
                            <a:gd name="T6" fmla="*/ 45834 w 55080"/>
                            <a:gd name="T7" fmla="*/ 48388 h 121858"/>
                            <a:gd name="T8" fmla="*/ 45834 w 55080"/>
                            <a:gd name="T9" fmla="*/ 90692 h 121858"/>
                            <a:gd name="T10" fmla="*/ 55080 w 55080"/>
                            <a:gd name="T11" fmla="*/ 111368 h 121858"/>
                            <a:gd name="T12" fmla="*/ 55080 w 55080"/>
                            <a:gd name="T13" fmla="*/ 121858 h 121858"/>
                            <a:gd name="T14" fmla="*/ 35979 w 55080"/>
                            <a:gd name="T15" fmla="*/ 118213 h 121858"/>
                            <a:gd name="T16" fmla="*/ 26886 w 55080"/>
                            <a:gd name="T17" fmla="*/ 106224 h 121858"/>
                            <a:gd name="T18" fmla="*/ 10986 w 55080"/>
                            <a:gd name="T19" fmla="*/ 118038 h 121858"/>
                            <a:gd name="T20" fmla="*/ 0 w 55080"/>
                            <a:gd name="T21" fmla="*/ 119963 h 121858"/>
                            <a:gd name="T22" fmla="*/ 0 w 55080"/>
                            <a:gd name="T23" fmla="*/ 104631 h 121858"/>
                            <a:gd name="T24" fmla="*/ 11752 w 55080"/>
                            <a:gd name="T25" fmla="*/ 101662 h 121858"/>
                            <a:gd name="T26" fmla="*/ 24892 w 55080"/>
                            <a:gd name="T27" fmla="*/ 90362 h 121858"/>
                            <a:gd name="T28" fmla="*/ 24892 w 55080"/>
                            <a:gd name="T29" fmla="*/ 61812 h 121858"/>
                            <a:gd name="T30" fmla="*/ 11023 w 55080"/>
                            <a:gd name="T31" fmla="*/ 59602 h 121858"/>
                            <a:gd name="T32" fmla="*/ 0 w 55080"/>
                            <a:gd name="T33" fmla="*/ 63077 h 121858"/>
                            <a:gd name="T34" fmla="*/ 0 w 55080"/>
                            <a:gd name="T35" fmla="*/ 45459 h 121858"/>
                            <a:gd name="T36" fmla="*/ 9931 w 55080"/>
                            <a:gd name="T37" fmla="*/ 44070 h 121858"/>
                            <a:gd name="T38" fmla="*/ 24892 w 55080"/>
                            <a:gd name="T39" fmla="*/ 46928 h 121858"/>
                            <a:gd name="T40" fmla="*/ 18515 w 55080"/>
                            <a:gd name="T41" fmla="*/ 25473 h 121858"/>
                            <a:gd name="T42" fmla="*/ 0 w 55080"/>
                            <a:gd name="T43" fmla="*/ 18552 h 121858"/>
                            <a:gd name="T44" fmla="*/ 0 w 55080"/>
                            <a:gd name="T45" fmla="*/ 0 h 121858"/>
                            <a:gd name="T46" fmla="*/ 0 w 55080"/>
                            <a:gd name="T47" fmla="*/ 0 h 121858"/>
                            <a:gd name="T48" fmla="*/ 55080 w 55080"/>
                            <a:gd name="T49" fmla="*/ 121858 h 121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55080" h="121858">
                              <a:moveTo>
                                <a:pt x="0" y="0"/>
                              </a:moveTo>
                              <a:lnTo>
                                <a:pt x="19074" y="2503"/>
                              </a:lnTo>
                              <a:cubicBezTo>
                                <a:pt x="25292" y="4443"/>
                                <a:pt x="30340" y="7355"/>
                                <a:pt x="34214" y="11241"/>
                              </a:cubicBezTo>
                              <a:cubicBezTo>
                                <a:pt x="41961" y="19026"/>
                                <a:pt x="45834" y="31396"/>
                                <a:pt x="45834" y="48388"/>
                              </a:cubicBezTo>
                              <a:lnTo>
                                <a:pt x="45834" y="90692"/>
                              </a:lnTo>
                              <a:cubicBezTo>
                                <a:pt x="45834" y="101030"/>
                                <a:pt x="48920" y="107951"/>
                                <a:pt x="55080" y="111368"/>
                              </a:cubicBezTo>
                              <a:lnTo>
                                <a:pt x="55080" y="121858"/>
                              </a:lnTo>
                              <a:cubicBezTo>
                                <a:pt x="46545" y="121858"/>
                                <a:pt x="40195" y="120626"/>
                                <a:pt x="35979" y="118213"/>
                              </a:cubicBezTo>
                              <a:cubicBezTo>
                                <a:pt x="31738" y="115813"/>
                                <a:pt x="28728" y="111787"/>
                                <a:pt x="26886" y="106224"/>
                              </a:cubicBezTo>
                              <a:cubicBezTo>
                                <a:pt x="22696" y="111469"/>
                                <a:pt x="17393" y="115409"/>
                                <a:pt x="10986" y="118038"/>
                              </a:cubicBezTo>
                              <a:lnTo>
                                <a:pt x="0" y="119963"/>
                              </a:lnTo>
                              <a:lnTo>
                                <a:pt x="0" y="104631"/>
                              </a:lnTo>
                              <a:lnTo>
                                <a:pt x="11752" y="101662"/>
                              </a:lnTo>
                              <a:cubicBezTo>
                                <a:pt x="16434" y="99147"/>
                                <a:pt x="20815" y="95378"/>
                                <a:pt x="24892" y="90362"/>
                              </a:cubicBezTo>
                              <a:lnTo>
                                <a:pt x="24892" y="61812"/>
                              </a:lnTo>
                              <a:cubicBezTo>
                                <a:pt x="18276" y="60352"/>
                                <a:pt x="13653" y="59602"/>
                                <a:pt x="11023" y="59602"/>
                              </a:cubicBezTo>
                              <a:lnTo>
                                <a:pt x="0" y="63077"/>
                              </a:lnTo>
                              <a:lnTo>
                                <a:pt x="0" y="45459"/>
                              </a:lnTo>
                              <a:lnTo>
                                <a:pt x="9931" y="44070"/>
                              </a:lnTo>
                              <a:cubicBezTo>
                                <a:pt x="14325" y="44070"/>
                                <a:pt x="19330" y="45048"/>
                                <a:pt x="24892" y="46928"/>
                              </a:cubicBezTo>
                              <a:cubicBezTo>
                                <a:pt x="24892" y="37397"/>
                                <a:pt x="22768" y="30243"/>
                                <a:pt x="18515" y="25473"/>
                              </a:cubicBezTo>
                              <a:lnTo>
                                <a:pt x="0" y="18552"/>
                              </a:lnTo>
                              <a:lnTo>
                                <a:pt x="0" y="0"/>
                              </a:ln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31499"/>
                      <wps:cNvSpPr>
                        <a:spLocks/>
                      </wps:cNvSpPr>
                      <wps:spPr bwMode="auto">
                        <a:xfrm>
                          <a:off x="65404" y="6378"/>
                          <a:ext cx="770" cy="1224"/>
                        </a:xfrm>
                        <a:custGeom>
                          <a:avLst/>
                          <a:gdLst>
                            <a:gd name="T0" fmla="*/ 39027 w 77001"/>
                            <a:gd name="T1" fmla="*/ 0 h 122390"/>
                            <a:gd name="T2" fmla="*/ 71514 w 77001"/>
                            <a:gd name="T3" fmla="*/ 8115 h 122390"/>
                            <a:gd name="T4" fmla="*/ 65570 w 77001"/>
                            <a:gd name="T5" fmla="*/ 27521 h 122390"/>
                            <a:gd name="T6" fmla="*/ 40564 w 77001"/>
                            <a:gd name="T7" fmla="*/ 17589 h 122390"/>
                            <a:gd name="T8" fmla="*/ 27940 w 77001"/>
                            <a:gd name="T9" fmla="*/ 21120 h 122390"/>
                            <a:gd name="T10" fmla="*/ 22823 w 77001"/>
                            <a:gd name="T11" fmla="*/ 30074 h 122390"/>
                            <a:gd name="T12" fmla="*/ 35713 w 77001"/>
                            <a:gd name="T13" fmla="*/ 47257 h 122390"/>
                            <a:gd name="T14" fmla="*/ 50686 w 77001"/>
                            <a:gd name="T15" fmla="*/ 54064 h 122390"/>
                            <a:gd name="T16" fmla="*/ 70727 w 77001"/>
                            <a:gd name="T17" fmla="*/ 68389 h 122390"/>
                            <a:gd name="T18" fmla="*/ 77001 w 77001"/>
                            <a:gd name="T19" fmla="*/ 88544 h 122390"/>
                            <a:gd name="T20" fmla="*/ 65875 w 77001"/>
                            <a:gd name="T21" fmla="*/ 113398 h 122390"/>
                            <a:gd name="T22" fmla="*/ 35040 w 77001"/>
                            <a:gd name="T23" fmla="*/ 122390 h 122390"/>
                            <a:gd name="T24" fmla="*/ 0 w 77001"/>
                            <a:gd name="T25" fmla="*/ 113093 h 122390"/>
                            <a:gd name="T26" fmla="*/ 437 w 77001"/>
                            <a:gd name="T27" fmla="*/ 111924 h 122390"/>
                            <a:gd name="T28" fmla="*/ 1461 w 77001"/>
                            <a:gd name="T29" fmla="*/ 111481 h 122390"/>
                            <a:gd name="T30" fmla="*/ 984 w 77001"/>
                            <a:gd name="T31" fmla="*/ 110459 h 122390"/>
                            <a:gd name="T32" fmla="*/ 7404 w 77001"/>
                            <a:gd name="T33" fmla="*/ 93281 h 122390"/>
                            <a:gd name="T34" fmla="*/ 35599 w 77001"/>
                            <a:gd name="T35" fmla="*/ 104750 h 122390"/>
                            <a:gd name="T36" fmla="*/ 54966 w 77001"/>
                            <a:gd name="T37" fmla="*/ 88430 h 122390"/>
                            <a:gd name="T38" fmla="*/ 36246 w 77001"/>
                            <a:gd name="T39" fmla="*/ 68389 h 122390"/>
                            <a:gd name="T40" fmla="*/ 16802 w 77001"/>
                            <a:gd name="T41" fmla="*/ 58344 h 122390"/>
                            <a:gd name="T42" fmla="*/ 8116 w 77001"/>
                            <a:gd name="T43" fmla="*/ 50609 h 122390"/>
                            <a:gd name="T44" fmla="*/ 2591 w 77001"/>
                            <a:gd name="T45" fmla="*/ 41351 h 122390"/>
                            <a:gd name="T46" fmla="*/ 788 w 77001"/>
                            <a:gd name="T47" fmla="*/ 30823 h 122390"/>
                            <a:gd name="T48" fmla="*/ 11354 w 77001"/>
                            <a:gd name="T49" fmla="*/ 8115 h 122390"/>
                            <a:gd name="T50" fmla="*/ 39027 w 77001"/>
                            <a:gd name="T51" fmla="*/ 0 h 122390"/>
                            <a:gd name="T52" fmla="*/ 0 w 77001"/>
                            <a:gd name="T53" fmla="*/ 0 h 122390"/>
                            <a:gd name="T54" fmla="*/ 77001 w 77001"/>
                            <a:gd name="T55" fmla="*/ 122390 h 122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77001" h="122390">
                              <a:moveTo>
                                <a:pt x="39027" y="0"/>
                              </a:moveTo>
                              <a:cubicBezTo>
                                <a:pt x="47600" y="0"/>
                                <a:pt x="58433" y="2705"/>
                                <a:pt x="71514" y="8115"/>
                              </a:cubicBezTo>
                              <a:lnTo>
                                <a:pt x="65570" y="27521"/>
                              </a:lnTo>
                              <a:cubicBezTo>
                                <a:pt x="57265" y="20904"/>
                                <a:pt x="48921" y="17589"/>
                                <a:pt x="40564" y="17589"/>
                              </a:cubicBezTo>
                              <a:cubicBezTo>
                                <a:pt x="35573" y="17589"/>
                                <a:pt x="31357" y="18796"/>
                                <a:pt x="27940" y="21120"/>
                              </a:cubicBezTo>
                              <a:cubicBezTo>
                                <a:pt x="24512" y="23495"/>
                                <a:pt x="22823" y="26467"/>
                                <a:pt x="22823" y="30074"/>
                              </a:cubicBezTo>
                              <a:cubicBezTo>
                                <a:pt x="22823" y="37630"/>
                                <a:pt x="27102" y="43345"/>
                                <a:pt x="35713" y="47257"/>
                              </a:cubicBezTo>
                              <a:lnTo>
                                <a:pt x="50686" y="54064"/>
                              </a:lnTo>
                              <a:cubicBezTo>
                                <a:pt x="59855" y="58280"/>
                                <a:pt x="66549" y="63005"/>
                                <a:pt x="70727" y="68389"/>
                              </a:cubicBezTo>
                              <a:cubicBezTo>
                                <a:pt x="74930" y="73762"/>
                                <a:pt x="77001" y="80454"/>
                                <a:pt x="77001" y="88544"/>
                              </a:cubicBezTo>
                              <a:cubicBezTo>
                                <a:pt x="77001" y="99111"/>
                                <a:pt x="73317" y="107417"/>
                                <a:pt x="65875" y="113398"/>
                              </a:cubicBezTo>
                              <a:cubicBezTo>
                                <a:pt x="58471" y="119380"/>
                                <a:pt x="48197" y="122390"/>
                                <a:pt x="35040" y="122390"/>
                              </a:cubicBezTo>
                              <a:cubicBezTo>
                                <a:pt x="22632" y="122390"/>
                                <a:pt x="10935" y="119304"/>
                                <a:pt x="0" y="113093"/>
                              </a:cubicBezTo>
                              <a:lnTo>
                                <a:pt x="437" y="111924"/>
                              </a:lnTo>
                              <a:lnTo>
                                <a:pt x="1461" y="111481"/>
                              </a:lnTo>
                              <a:lnTo>
                                <a:pt x="984" y="110459"/>
                              </a:lnTo>
                              <a:lnTo>
                                <a:pt x="7404" y="93281"/>
                              </a:lnTo>
                              <a:cubicBezTo>
                                <a:pt x="19063" y="100914"/>
                                <a:pt x="28461" y="104750"/>
                                <a:pt x="35599" y="104750"/>
                              </a:cubicBezTo>
                              <a:cubicBezTo>
                                <a:pt x="48502" y="104750"/>
                                <a:pt x="54966" y="99301"/>
                                <a:pt x="54966" y="88430"/>
                              </a:cubicBezTo>
                              <a:cubicBezTo>
                                <a:pt x="54966" y="80645"/>
                                <a:pt x="48730" y="73952"/>
                                <a:pt x="36246" y="68389"/>
                              </a:cubicBezTo>
                              <a:cubicBezTo>
                                <a:pt x="26619" y="63995"/>
                                <a:pt x="20155" y="60642"/>
                                <a:pt x="16802" y="58344"/>
                              </a:cubicBezTo>
                              <a:cubicBezTo>
                                <a:pt x="13463" y="56096"/>
                                <a:pt x="10567" y="53505"/>
                                <a:pt x="8116" y="50609"/>
                              </a:cubicBezTo>
                              <a:cubicBezTo>
                                <a:pt x="5639" y="47714"/>
                                <a:pt x="3835" y="44628"/>
                                <a:pt x="2591" y="41351"/>
                              </a:cubicBezTo>
                              <a:cubicBezTo>
                                <a:pt x="1384" y="38087"/>
                                <a:pt x="788" y="34582"/>
                                <a:pt x="788" y="30823"/>
                              </a:cubicBezTo>
                              <a:cubicBezTo>
                                <a:pt x="788" y="21120"/>
                                <a:pt x="4318" y="13564"/>
                                <a:pt x="11354" y="8115"/>
                              </a:cubicBezTo>
                              <a:cubicBezTo>
                                <a:pt x="18415" y="2705"/>
                                <a:pt x="27636" y="0"/>
                                <a:pt x="39027"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31500"/>
                      <wps:cNvSpPr>
                        <a:spLocks/>
                      </wps:cNvSpPr>
                      <wps:spPr bwMode="auto">
                        <a:xfrm>
                          <a:off x="64450" y="6378"/>
                          <a:ext cx="964" cy="1224"/>
                        </a:xfrm>
                        <a:custGeom>
                          <a:avLst/>
                          <a:gdLst>
                            <a:gd name="T0" fmla="*/ 60579 w 96348"/>
                            <a:gd name="T1" fmla="*/ 0 h 122390"/>
                            <a:gd name="T2" fmla="*/ 80429 w 96348"/>
                            <a:gd name="T3" fmla="*/ 3835 h 122390"/>
                            <a:gd name="T4" fmla="*/ 96189 w 96348"/>
                            <a:gd name="T5" fmla="*/ 11760 h 122390"/>
                            <a:gd name="T6" fmla="*/ 85814 w 96348"/>
                            <a:gd name="T7" fmla="*/ 26543 h 122390"/>
                            <a:gd name="T8" fmla="*/ 74523 w 96348"/>
                            <a:gd name="T9" fmla="*/ 20485 h 122390"/>
                            <a:gd name="T10" fmla="*/ 58624 w 96348"/>
                            <a:gd name="T11" fmla="*/ 17589 h 122390"/>
                            <a:gd name="T12" fmla="*/ 31509 w 96348"/>
                            <a:gd name="T13" fmla="*/ 29553 h 122390"/>
                            <a:gd name="T14" fmla="*/ 21475 w 96348"/>
                            <a:gd name="T15" fmla="*/ 62332 h 122390"/>
                            <a:gd name="T16" fmla="*/ 31738 w 96348"/>
                            <a:gd name="T17" fmla="*/ 93878 h 122390"/>
                            <a:gd name="T18" fmla="*/ 60160 w 96348"/>
                            <a:gd name="T19" fmla="*/ 104750 h 122390"/>
                            <a:gd name="T20" fmla="*/ 88595 w 96348"/>
                            <a:gd name="T21" fmla="*/ 93840 h 122390"/>
                            <a:gd name="T22" fmla="*/ 96348 w 96348"/>
                            <a:gd name="T23" fmla="*/ 110459 h 122390"/>
                            <a:gd name="T24" fmla="*/ 95801 w 96348"/>
                            <a:gd name="T25" fmla="*/ 111924 h 122390"/>
                            <a:gd name="T26" fmla="*/ 77959 w 96348"/>
                            <a:gd name="T27" fmla="*/ 119655 h 122390"/>
                            <a:gd name="T28" fmla="*/ 55093 w 96348"/>
                            <a:gd name="T29" fmla="*/ 122390 h 122390"/>
                            <a:gd name="T30" fmla="*/ 15202 w 96348"/>
                            <a:gd name="T31" fmla="*/ 106172 h 122390"/>
                            <a:gd name="T32" fmla="*/ 3387 w 96348"/>
                            <a:gd name="T33" fmla="*/ 87119 h 122390"/>
                            <a:gd name="T34" fmla="*/ 0 w 96348"/>
                            <a:gd name="T35" fmla="*/ 65842 h 122390"/>
                            <a:gd name="T36" fmla="*/ 0 w 96348"/>
                            <a:gd name="T37" fmla="*/ 58858 h 122390"/>
                            <a:gd name="T38" fmla="*/ 3529 w 96348"/>
                            <a:gd name="T39" fmla="*/ 36924 h 122390"/>
                            <a:gd name="T40" fmla="*/ 15799 w 96348"/>
                            <a:gd name="T41" fmla="*/ 17069 h 122390"/>
                            <a:gd name="T42" fmla="*/ 60579 w 96348"/>
                            <a:gd name="T43" fmla="*/ 0 h 122390"/>
                            <a:gd name="T44" fmla="*/ 0 w 96348"/>
                            <a:gd name="T45" fmla="*/ 0 h 122390"/>
                            <a:gd name="T46" fmla="*/ 96348 w 96348"/>
                            <a:gd name="T47" fmla="*/ 122390 h 122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96348" h="122390">
                              <a:moveTo>
                                <a:pt x="60579" y="0"/>
                              </a:moveTo>
                              <a:cubicBezTo>
                                <a:pt x="66713" y="0"/>
                                <a:pt x="73292" y="1270"/>
                                <a:pt x="80429" y="3835"/>
                              </a:cubicBezTo>
                              <a:cubicBezTo>
                                <a:pt x="87541" y="6426"/>
                                <a:pt x="92799" y="9055"/>
                                <a:pt x="96189" y="11760"/>
                              </a:cubicBezTo>
                              <a:lnTo>
                                <a:pt x="85814" y="26543"/>
                              </a:lnTo>
                              <a:cubicBezTo>
                                <a:pt x="83706" y="24397"/>
                                <a:pt x="79946" y="22365"/>
                                <a:pt x="74523" y="20485"/>
                              </a:cubicBezTo>
                              <a:cubicBezTo>
                                <a:pt x="69114" y="18567"/>
                                <a:pt x="63818" y="17589"/>
                                <a:pt x="58624" y="17589"/>
                              </a:cubicBezTo>
                              <a:cubicBezTo>
                                <a:pt x="47231" y="17589"/>
                                <a:pt x="38202" y="21577"/>
                                <a:pt x="31509" y="29553"/>
                              </a:cubicBezTo>
                              <a:cubicBezTo>
                                <a:pt x="24816" y="37516"/>
                                <a:pt x="21475" y="48463"/>
                                <a:pt x="21475" y="62332"/>
                              </a:cubicBezTo>
                              <a:cubicBezTo>
                                <a:pt x="21475" y="76136"/>
                                <a:pt x="24892" y="86665"/>
                                <a:pt x="31738" y="93878"/>
                              </a:cubicBezTo>
                              <a:cubicBezTo>
                                <a:pt x="38544" y="101143"/>
                                <a:pt x="48019" y="104750"/>
                                <a:pt x="60160" y="104750"/>
                              </a:cubicBezTo>
                              <a:cubicBezTo>
                                <a:pt x="69571" y="104750"/>
                                <a:pt x="79045" y="101105"/>
                                <a:pt x="88595" y="93840"/>
                              </a:cubicBezTo>
                              <a:lnTo>
                                <a:pt x="96348" y="110459"/>
                              </a:lnTo>
                              <a:lnTo>
                                <a:pt x="95801" y="111924"/>
                              </a:lnTo>
                              <a:lnTo>
                                <a:pt x="77959" y="119655"/>
                              </a:lnTo>
                              <a:cubicBezTo>
                                <a:pt x="71003" y="121475"/>
                                <a:pt x="63380" y="122390"/>
                                <a:pt x="55093" y="122390"/>
                              </a:cubicBezTo>
                              <a:cubicBezTo>
                                <a:pt x="39001" y="122390"/>
                                <a:pt x="25718" y="116967"/>
                                <a:pt x="15202" y="106172"/>
                              </a:cubicBezTo>
                              <a:cubicBezTo>
                                <a:pt x="9957" y="100781"/>
                                <a:pt x="6017" y="94428"/>
                                <a:pt x="3387" y="87119"/>
                              </a:cubicBezTo>
                              <a:lnTo>
                                <a:pt x="0" y="65842"/>
                              </a:lnTo>
                              <a:lnTo>
                                <a:pt x="0" y="58858"/>
                              </a:lnTo>
                              <a:lnTo>
                                <a:pt x="3529" y="36924"/>
                              </a:lnTo>
                              <a:cubicBezTo>
                                <a:pt x="6255" y="29381"/>
                                <a:pt x="10344" y="22765"/>
                                <a:pt x="15799" y="17069"/>
                              </a:cubicBezTo>
                              <a:cubicBezTo>
                                <a:pt x="26746" y="5677"/>
                                <a:pt x="41669" y="0"/>
                                <a:pt x="60579"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31501"/>
                      <wps:cNvSpPr>
                        <a:spLocks/>
                      </wps:cNvSpPr>
                      <wps:spPr bwMode="auto">
                        <a:xfrm>
                          <a:off x="62875" y="6378"/>
                          <a:ext cx="1575" cy="1201"/>
                        </a:xfrm>
                        <a:custGeom>
                          <a:avLst/>
                          <a:gdLst>
                            <a:gd name="T0" fmla="*/ 50876 w 157505"/>
                            <a:gd name="T1" fmla="*/ 0 h 120167"/>
                            <a:gd name="T2" fmla="*/ 86334 w 157505"/>
                            <a:gd name="T3" fmla="*/ 15748 h 120167"/>
                            <a:gd name="T4" fmla="*/ 99454 w 157505"/>
                            <a:gd name="T5" fmla="*/ 4508 h 120167"/>
                            <a:gd name="T6" fmla="*/ 119151 w 157505"/>
                            <a:gd name="T7" fmla="*/ 0 h 120167"/>
                            <a:gd name="T8" fmla="*/ 147472 w 157505"/>
                            <a:gd name="T9" fmla="*/ 10820 h 120167"/>
                            <a:gd name="T10" fmla="*/ 157505 w 157505"/>
                            <a:gd name="T11" fmla="*/ 41275 h 120167"/>
                            <a:gd name="T12" fmla="*/ 157505 w 157505"/>
                            <a:gd name="T13" fmla="*/ 58858 h 120167"/>
                            <a:gd name="T14" fmla="*/ 156946 w 157505"/>
                            <a:gd name="T15" fmla="*/ 62332 h 120167"/>
                            <a:gd name="T16" fmla="*/ 157505 w 157505"/>
                            <a:gd name="T17" fmla="*/ 65842 h 120167"/>
                            <a:gd name="T18" fmla="*/ 157505 w 157505"/>
                            <a:gd name="T19" fmla="*/ 120167 h 120167"/>
                            <a:gd name="T20" fmla="*/ 136563 w 157505"/>
                            <a:gd name="T21" fmla="*/ 120167 h 120167"/>
                            <a:gd name="T22" fmla="*/ 136563 w 157505"/>
                            <a:gd name="T23" fmla="*/ 45491 h 120167"/>
                            <a:gd name="T24" fmla="*/ 112471 w 157505"/>
                            <a:gd name="T25" fmla="*/ 17589 h 120167"/>
                            <a:gd name="T26" fmla="*/ 98247 w 157505"/>
                            <a:gd name="T27" fmla="*/ 22288 h 120167"/>
                            <a:gd name="T28" fmla="*/ 89230 w 157505"/>
                            <a:gd name="T29" fmla="*/ 32931 h 120167"/>
                            <a:gd name="T30" fmla="*/ 89230 w 157505"/>
                            <a:gd name="T31" fmla="*/ 120167 h 120167"/>
                            <a:gd name="T32" fmla="*/ 68287 w 157505"/>
                            <a:gd name="T33" fmla="*/ 120167 h 120167"/>
                            <a:gd name="T34" fmla="*/ 68287 w 157505"/>
                            <a:gd name="T35" fmla="*/ 36309 h 120167"/>
                            <a:gd name="T36" fmla="*/ 61747 w 157505"/>
                            <a:gd name="T37" fmla="*/ 22631 h 120167"/>
                            <a:gd name="T38" fmla="*/ 44373 w 157505"/>
                            <a:gd name="T39" fmla="*/ 17589 h 120167"/>
                            <a:gd name="T40" fmla="*/ 30988 w 157505"/>
                            <a:gd name="T41" fmla="*/ 22441 h 120167"/>
                            <a:gd name="T42" fmla="*/ 20904 w 157505"/>
                            <a:gd name="T43" fmla="*/ 33160 h 120167"/>
                            <a:gd name="T44" fmla="*/ 20904 w 157505"/>
                            <a:gd name="T45" fmla="*/ 120167 h 120167"/>
                            <a:gd name="T46" fmla="*/ 0 w 157505"/>
                            <a:gd name="T47" fmla="*/ 120167 h 120167"/>
                            <a:gd name="T48" fmla="*/ 0 w 157505"/>
                            <a:gd name="T49" fmla="*/ 2172 h 120167"/>
                            <a:gd name="T50" fmla="*/ 13652 w 157505"/>
                            <a:gd name="T51" fmla="*/ 2172 h 120167"/>
                            <a:gd name="T52" fmla="*/ 20574 w 157505"/>
                            <a:gd name="T53" fmla="*/ 15862 h 120167"/>
                            <a:gd name="T54" fmla="*/ 50876 w 157505"/>
                            <a:gd name="T55" fmla="*/ 0 h 120167"/>
                            <a:gd name="T56" fmla="*/ 0 w 157505"/>
                            <a:gd name="T57" fmla="*/ 0 h 120167"/>
                            <a:gd name="T58" fmla="*/ 157505 w 157505"/>
                            <a:gd name="T59" fmla="*/ 120167 h 120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57505" h="120167">
                              <a:moveTo>
                                <a:pt x="50876" y="0"/>
                              </a:moveTo>
                              <a:cubicBezTo>
                                <a:pt x="67754" y="0"/>
                                <a:pt x="79604" y="5220"/>
                                <a:pt x="86334" y="15748"/>
                              </a:cubicBezTo>
                              <a:cubicBezTo>
                                <a:pt x="88697" y="11278"/>
                                <a:pt x="93066" y="7518"/>
                                <a:pt x="99454" y="4508"/>
                              </a:cubicBezTo>
                              <a:cubicBezTo>
                                <a:pt x="105854" y="1499"/>
                                <a:pt x="112433" y="0"/>
                                <a:pt x="119151" y="0"/>
                              </a:cubicBezTo>
                              <a:cubicBezTo>
                                <a:pt x="131381" y="0"/>
                                <a:pt x="140817" y="3607"/>
                                <a:pt x="147472" y="10820"/>
                              </a:cubicBezTo>
                              <a:cubicBezTo>
                                <a:pt x="154165" y="18085"/>
                                <a:pt x="157505" y="28232"/>
                                <a:pt x="157505" y="41275"/>
                              </a:cubicBezTo>
                              <a:lnTo>
                                <a:pt x="157505" y="58858"/>
                              </a:lnTo>
                              <a:lnTo>
                                <a:pt x="156946" y="62332"/>
                              </a:lnTo>
                              <a:lnTo>
                                <a:pt x="157505" y="65842"/>
                              </a:lnTo>
                              <a:lnTo>
                                <a:pt x="157505" y="120167"/>
                              </a:lnTo>
                              <a:lnTo>
                                <a:pt x="136563" y="120167"/>
                              </a:lnTo>
                              <a:lnTo>
                                <a:pt x="136563" y="45491"/>
                              </a:lnTo>
                              <a:cubicBezTo>
                                <a:pt x="136563" y="26911"/>
                                <a:pt x="128524" y="17589"/>
                                <a:pt x="112471" y="17589"/>
                              </a:cubicBezTo>
                              <a:cubicBezTo>
                                <a:pt x="107391" y="17589"/>
                                <a:pt x="102654" y="19164"/>
                                <a:pt x="98247" y="22288"/>
                              </a:cubicBezTo>
                              <a:cubicBezTo>
                                <a:pt x="93852" y="25413"/>
                                <a:pt x="90843" y="28943"/>
                                <a:pt x="89230" y="32931"/>
                              </a:cubicBezTo>
                              <a:lnTo>
                                <a:pt x="89230" y="120167"/>
                              </a:lnTo>
                              <a:lnTo>
                                <a:pt x="68287" y="120167"/>
                              </a:lnTo>
                              <a:lnTo>
                                <a:pt x="68287" y="36309"/>
                              </a:lnTo>
                              <a:cubicBezTo>
                                <a:pt x="68287" y="30531"/>
                                <a:pt x="66103" y="25971"/>
                                <a:pt x="61747" y="22631"/>
                              </a:cubicBezTo>
                              <a:cubicBezTo>
                                <a:pt x="57340" y="19279"/>
                                <a:pt x="51587" y="17589"/>
                                <a:pt x="44373" y="17589"/>
                              </a:cubicBezTo>
                              <a:cubicBezTo>
                                <a:pt x="40195" y="17589"/>
                                <a:pt x="35725" y="19202"/>
                                <a:pt x="30988" y="22441"/>
                              </a:cubicBezTo>
                              <a:cubicBezTo>
                                <a:pt x="26250" y="25679"/>
                                <a:pt x="22898" y="29248"/>
                                <a:pt x="20904" y="33160"/>
                              </a:cubicBezTo>
                              <a:lnTo>
                                <a:pt x="20904" y="120167"/>
                              </a:lnTo>
                              <a:lnTo>
                                <a:pt x="0" y="120167"/>
                              </a:lnTo>
                              <a:lnTo>
                                <a:pt x="0" y="2172"/>
                              </a:lnTo>
                              <a:lnTo>
                                <a:pt x="13652" y="2172"/>
                              </a:lnTo>
                              <a:lnTo>
                                <a:pt x="20574" y="15862"/>
                              </a:lnTo>
                              <a:cubicBezTo>
                                <a:pt x="28651" y="5258"/>
                                <a:pt x="38773" y="0"/>
                                <a:pt x="50876"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31502"/>
                      <wps:cNvSpPr>
                        <a:spLocks/>
                      </wps:cNvSpPr>
                      <wps:spPr bwMode="auto">
                        <a:xfrm>
                          <a:off x="57390" y="0"/>
                          <a:ext cx="3358" cy="7497"/>
                        </a:xfrm>
                        <a:custGeom>
                          <a:avLst/>
                          <a:gdLst>
                            <a:gd name="T0" fmla="*/ 0 w 335852"/>
                            <a:gd name="T1" fmla="*/ 0 h 749732"/>
                            <a:gd name="T2" fmla="*/ 335852 w 335852"/>
                            <a:gd name="T3" fmla="*/ 0 h 749732"/>
                            <a:gd name="T4" fmla="*/ 335852 w 335852"/>
                            <a:gd name="T5" fmla="*/ 687489 h 749732"/>
                            <a:gd name="T6" fmla="*/ 0 w 335852"/>
                            <a:gd name="T7" fmla="*/ 749732 h 749732"/>
                            <a:gd name="T8" fmla="*/ 0 w 335852"/>
                            <a:gd name="T9" fmla="*/ 0 h 749732"/>
                            <a:gd name="T10" fmla="*/ 0 w 335852"/>
                            <a:gd name="T11" fmla="*/ 0 h 749732"/>
                            <a:gd name="T12" fmla="*/ 335852 w 335852"/>
                            <a:gd name="T13" fmla="*/ 749732 h 749732"/>
                          </a:gdLst>
                          <a:ahLst/>
                          <a:cxnLst>
                            <a:cxn ang="0">
                              <a:pos x="T0" y="T1"/>
                            </a:cxn>
                            <a:cxn ang="0">
                              <a:pos x="T2" y="T3"/>
                            </a:cxn>
                            <a:cxn ang="0">
                              <a:pos x="T4" y="T5"/>
                            </a:cxn>
                            <a:cxn ang="0">
                              <a:pos x="T6" y="T7"/>
                            </a:cxn>
                            <a:cxn ang="0">
                              <a:pos x="T8" y="T9"/>
                            </a:cxn>
                          </a:cxnLst>
                          <a:rect l="T10" t="T11" r="T12" b="T13"/>
                          <a:pathLst>
                            <a:path w="335852" h="749732">
                              <a:moveTo>
                                <a:pt x="0" y="0"/>
                              </a:moveTo>
                              <a:lnTo>
                                <a:pt x="335852" y="0"/>
                              </a:lnTo>
                              <a:lnTo>
                                <a:pt x="335852" y="687489"/>
                              </a:lnTo>
                              <a:lnTo>
                                <a:pt x="0" y="749732"/>
                              </a:lnTo>
                              <a:lnTo>
                                <a:pt x="0" y="0"/>
                              </a:lnTo>
                              <a:close/>
                            </a:path>
                          </a:pathLst>
                        </a:custGeom>
                        <a:solidFill>
                          <a:srgbClr val="D4D6D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31503"/>
                      <wps:cNvSpPr>
                        <a:spLocks/>
                      </wps:cNvSpPr>
                      <wps:spPr bwMode="auto">
                        <a:xfrm>
                          <a:off x="56722" y="5025"/>
                          <a:ext cx="4573" cy="3478"/>
                        </a:xfrm>
                        <a:custGeom>
                          <a:avLst/>
                          <a:gdLst>
                            <a:gd name="T0" fmla="*/ 457391 w 457391"/>
                            <a:gd name="T1" fmla="*/ 0 h 347802"/>
                            <a:gd name="T2" fmla="*/ 457391 w 457391"/>
                            <a:gd name="T3" fmla="*/ 55220 h 347802"/>
                            <a:gd name="T4" fmla="*/ 433210 w 457391"/>
                            <a:gd name="T5" fmla="*/ 205689 h 347802"/>
                            <a:gd name="T6" fmla="*/ 333680 w 457391"/>
                            <a:gd name="T7" fmla="*/ 309702 h 347802"/>
                            <a:gd name="T8" fmla="*/ 178930 w 457391"/>
                            <a:gd name="T9" fmla="*/ 347802 h 347802"/>
                            <a:gd name="T10" fmla="*/ 45593 w 457391"/>
                            <a:gd name="T11" fmla="*/ 307569 h 347802"/>
                            <a:gd name="T12" fmla="*/ 0 w 457391"/>
                            <a:gd name="T13" fmla="*/ 207391 h 347802"/>
                            <a:gd name="T14" fmla="*/ 20981 w 457391"/>
                            <a:gd name="T15" fmla="*/ 135915 h 347802"/>
                            <a:gd name="T16" fmla="*/ 80264 w 457391"/>
                            <a:gd name="T17" fmla="*/ 86893 h 347802"/>
                            <a:gd name="T18" fmla="*/ 211468 w 457391"/>
                            <a:gd name="T19" fmla="*/ 56934 h 347802"/>
                            <a:gd name="T20" fmla="*/ 457391 w 457391"/>
                            <a:gd name="T21" fmla="*/ 0 h 347802"/>
                            <a:gd name="T22" fmla="*/ 0 w 457391"/>
                            <a:gd name="T23" fmla="*/ 0 h 347802"/>
                            <a:gd name="T24" fmla="*/ 457391 w 457391"/>
                            <a:gd name="T25" fmla="*/ 347802 h 347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7391" h="347802">
                              <a:moveTo>
                                <a:pt x="457391" y="0"/>
                              </a:moveTo>
                              <a:lnTo>
                                <a:pt x="457391" y="55220"/>
                              </a:lnTo>
                              <a:cubicBezTo>
                                <a:pt x="457391" y="121577"/>
                                <a:pt x="449263" y="171653"/>
                                <a:pt x="433210" y="205689"/>
                              </a:cubicBezTo>
                              <a:cubicBezTo>
                                <a:pt x="412014" y="249771"/>
                                <a:pt x="378841" y="284442"/>
                                <a:pt x="333680" y="309702"/>
                              </a:cubicBezTo>
                              <a:cubicBezTo>
                                <a:pt x="288519" y="335166"/>
                                <a:pt x="236944" y="347802"/>
                                <a:pt x="178930" y="347802"/>
                              </a:cubicBezTo>
                              <a:cubicBezTo>
                                <a:pt x="120510" y="347802"/>
                                <a:pt x="75984" y="334315"/>
                                <a:pt x="45593" y="307569"/>
                              </a:cubicBezTo>
                              <a:cubicBezTo>
                                <a:pt x="15202" y="280810"/>
                                <a:pt x="0" y="247421"/>
                                <a:pt x="0" y="207391"/>
                              </a:cubicBezTo>
                              <a:cubicBezTo>
                                <a:pt x="0" y="181077"/>
                                <a:pt x="7062" y="157315"/>
                                <a:pt x="20981" y="135915"/>
                              </a:cubicBezTo>
                              <a:cubicBezTo>
                                <a:pt x="34887" y="114300"/>
                                <a:pt x="54585" y="98031"/>
                                <a:pt x="80264" y="86893"/>
                              </a:cubicBezTo>
                              <a:cubicBezTo>
                                <a:pt x="105944" y="75768"/>
                                <a:pt x="149619" y="65710"/>
                                <a:pt x="211468" y="56934"/>
                              </a:cubicBezTo>
                              <a:cubicBezTo>
                                <a:pt x="320840" y="41313"/>
                                <a:pt x="402806" y="22263"/>
                                <a:pt x="457391" y="0"/>
                              </a:cubicBezTo>
                              <a:close/>
                            </a:path>
                          </a:pathLst>
                        </a:custGeom>
                        <a:solidFill>
                          <a:srgbClr val="797B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31504"/>
                      <wps:cNvSpPr>
                        <a:spLocks noChangeArrowheads="1"/>
                      </wps:cNvSpPr>
                      <wps:spPr bwMode="auto">
                        <a:xfrm>
                          <a:off x="15" y="5889"/>
                          <a:ext cx="66045" cy="1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40DB2">
                            <w:pPr>
                              <w:spacing w:after="160" w:line="256" w:lineRule="auto"/>
                              <w:ind w:left="0" w:firstLine="0"/>
                              <w:jc w:val="left"/>
                            </w:pPr>
                            <w:r>
                              <w:t>Impactoflowresolutiononimagerecognitionwithdeepneuralnetworks:Anexperimentalstudy</w:t>
                            </w:r>
                          </w:p>
                        </w:txbxContent>
                      </wps:txbx>
                      <wps:bodyPr rot="0" vert="horz" wrap="square" lIns="0" tIns="0" rIns="0" bIns="0" anchor="t" anchorCtr="0" upright="1">
                        <a:noAutofit/>
                      </wps:bodyPr>
                    </wps:wsp>
                    <wps:wsp>
                      <wps:cNvPr id="22" name="Rectangle 31505"/>
                      <wps:cNvSpPr>
                        <a:spLocks noChangeArrowheads="1"/>
                      </wps:cNvSpPr>
                      <wps:spPr bwMode="auto">
                        <a:xfrm>
                          <a:off x="57912" y="6499"/>
                          <a:ext cx="2544" cy="1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40DB2">
                            <w:pPr>
                              <w:spacing w:after="160" w:line="256" w:lineRule="auto"/>
                              <w:ind w:left="0" w:firstLine="0"/>
                              <w:jc w:val="left"/>
                            </w:pPr>
                            <w:r>
                              <w:fldChar w:fldCharType="begin"/>
                            </w:r>
                            <w:r>
                              <w:instrText xml:space="preserve"> PAGE   \* MERGEFORMAT </w:instrText>
                            </w:r>
                            <w:r>
                              <w:fldChar w:fldCharType="separate"/>
                            </w:r>
                            <w:r>
                              <w:rPr>
                                <w:b/>
                                <w:color w:val="FFFFFF"/>
                              </w:rPr>
                              <w:t>737</w:t>
                            </w:r>
                            <w:r>
                              <w:rPr>
                                <w:b/>
                                <w:color w:val="FFFFFF"/>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94" o:spid="_x0000_s1067" style="position:absolute;left:0;text-align:left;margin-left:58.1pt;margin-top:38.25pt;width:521.05pt;height:66.95pt;z-index:251659264;mso-position-horizontal-relative:page;mso-position-vertical-relative:page" coordsize="66174,8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">
              <v:shape id="Shape 31495" o:spid="_x0000_s1068" style="position:absolute;top:7333;width:58648;height:0;visibility:visible;mso-wrap-style:square;v-text-anchor:top" coordsize="5864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" path="m,l5864880,e" filled="f" strokecolor="#111" strokeweight=".07542mm">
                <v:stroke miterlimit="1" joinstyle="miter"/>
                <v:path arrowok="t" o:connecttype="custom" o:connectlocs="0,0;58648,0" o:connectangles="0,0" textboxrect="0,0,5864880,0"/>
              </v:shape>
              <v:shape id="Shape 31496" o:spid="_x0000_s1069" style="position:absolute;left:61855;top:6836;width:458;height:766;visibility:visible;mso-wrap-style:square;v-text-anchor:top" coordsize="45834,7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" path="m45834,r,17618l30988,22297c24295,27758,20942,34184,20942,41588v,12256,7214,18390,21705,18390l45834,59172r,15331l34290,76526v-9284,,-17297,-3391,-24105,-10084c3429,59711,,51367,,41359,,29409,5271,19287,15723,11019,20949,6885,26899,3783,33572,1715l45834,xe" fillcolor="#797b7d" stroked="f" strokeweight="0">
                <v:stroke miterlimit="83231f" joinstyle="miter"/>
                <v:path arrowok="t" o:connecttype="custom" o:connectlocs="458,0;458,176;310,223;209,416;426,600;458,592;458,746;343,766;102,665;0,414;157,110;335,17;458,0" o:connectangles="0,0,0,0,0,0,0,0,0,0,0,0,0" textboxrect="0,0,45834,76526"/>
              </v:shape>
              <v:shape id="Shape 31497" o:spid="_x0000_s1070" style="position:absolute;left:61916;top:6378;width:397;height:293;visibility:visible;mso-wrap-style:square;v-text-anchor:top" coordsize="39662,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" path="m36576,r3086,405l39662,18957r-635,-237c25933,18720,15862,22212,8827,29286l,11760c3975,8534,9474,5778,16459,3454,23495,1118,30188,,36576,xe" fillcolor="#797b7d" stroked="f" strokeweight="0">
                <v:stroke miterlimit="83231f" joinstyle="miter"/>
                <v:path arrowok="t" o:connecttype="custom" o:connectlocs="366,0;397,4;397,190;391,187;88,293;0,118;165,35;366,0" o:connectangles="0,0,0,0,0,0,0,0" textboxrect="0,0,39662,29286"/>
              </v:shape>
              <v:shape id="Shape 31498" o:spid="_x0000_s1071" style="position:absolute;left:62313;top:6382;width:551;height:1218;visibility:visible;mso-wrap-style:square;v-text-anchor:top" coordsize="55080,12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" path="m,l19074,2503v6218,1940,11266,4852,15140,8738c41961,19026,45834,31396,45834,48388r,42304c45834,101030,48920,107951,55080,111368r,10490c46545,121858,40195,120626,35979,118213v-4241,-2400,-7251,-6426,-9093,-11989c22696,111469,17393,115409,10986,118038l,119963,,104631r11752,-2969c16434,99147,20815,95378,24892,90362r,-28550c18276,60352,13653,59602,11023,59602l,63077,,45459,9931,44070v4394,,9399,978,14961,2858c24892,37397,22768,30243,18515,25473l,18552,,xe" fillcolor="#797b7d" stroked="f" strokeweight="0">
                <v:stroke miterlimit="83231f" joinstyle="miter"/>
                <v:path arrowok="t" o:connecttype="custom" o:connectlocs="0,0;191,25;342,112;459,484;459,906;551,1113;551,1218;360,1182;269,1062;110,1180;0,1199;0,1046;118,1016;249,903;249,618;110,596;0,630;0,454;99,440;249,469;185,255;0,185;0,0" o:connectangles="0,0,0,0,0,0,0,0,0,0,0,0,0,0,0,0,0,0,0,0,0,0,0" textboxrect="0,0,55080,121858"/>
              </v:shape>
              <v:shape id="Shape 31499" o:spid="_x0000_s1072" style="position:absolute;left:65404;top:6378;width:770;height:1224;visibility:visible;mso-wrap-style:square;v-text-anchor:top" coordsize="77001,1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" path="m39027,v8573,,19406,2705,32487,8115l65570,27521c57265,20904,48921,17589,40564,17589v-4991,,-9207,1207,-12624,3531c24512,23495,22823,26467,22823,30074v,7556,4279,13271,12890,17183l50686,54064v9169,4216,15863,8941,20041,14325c74930,73762,77001,80454,77001,88544v,10567,-3684,18873,-11126,24854c58471,119380,48197,122390,35040,122390,22632,122390,10935,119304,,113093r437,-1169l1461,111481,984,110459,7404,93281v11659,7633,21057,11469,28195,11469c48502,104750,54966,99301,54966,88430v,-7785,-6236,-14478,-18720,-20041c26619,63995,20155,60642,16802,58344,13463,56096,10567,53505,8116,50609,5639,47714,3835,44628,2591,41351,1384,38087,788,34582,788,30823,788,21120,4318,13564,11354,8115,18415,2705,27636,,39027,xe" fillcolor="#797b7d" stroked="f" strokeweight="0">
                <v:stroke miterlimit="83231f" joinstyle="miter"/>
                <v:path arrowok="t" o:connecttype="custom" o:connectlocs="390,0;715,81;656,275;406,176;279,211;228,301;357,473;507,541;707,684;770,886;659,1134;350,1224;0,1131;4,1119;15,1115;10,1105;74,933;356,1048;550,884;362,684;168,583;81,506;26,414;8,308;114,81;390,0" o:connectangles="0,0,0,0,0,0,0,0,0,0,0,0,0,0,0,0,0,0,0,0,0,0,0,0,0,0" textboxrect="0,0,77001,122390"/>
              </v:shape>
              <v:shape id="Shape 31500" o:spid="_x0000_s1073" style="position:absolute;left:64450;top:6378;width:964;height:1224;visibility:visible;mso-wrap-style:square;v-text-anchor:top" coordsize="96348,1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" path="m60579,v6134,,12713,1270,19850,3835c87541,6426,92799,9055,96189,11760l85814,26543c83706,24397,79946,22365,74523,20485,69114,18567,63818,17589,58624,17589v-11393,,-20422,3988,-27115,11964c24816,37516,21475,48463,21475,62332v,13804,3417,24333,10263,31546c38544,101143,48019,104750,60160,104750v9411,,18885,-3645,28435,-10910l96348,110459r-547,1465l77959,119655v-6956,1820,-14579,2735,-22866,2735c39001,122390,25718,116967,15202,106172,9957,100781,6017,94428,3387,87119l,65842,,58858,3529,36924c6255,29381,10344,22765,15799,17069,26746,5677,41669,,60579,xe" fillcolor="#797b7d" stroked="f" strokeweight="0">
                <v:stroke miterlimit="83231f" joinstyle="miter"/>
                <v:path arrowok="t" o:connecttype="custom" o:connectlocs="606,0;805,38;962,118;859,265;746,205;587,176;315,296;215,623;318,939;602,1048;886,938;964,1105;959,1119;780,1197;551,1224;152,1062;34,871;0,658;0,589;35,369;158,171;606,0" o:connectangles="0,0,0,0,0,0,0,0,0,0,0,0,0,0,0,0,0,0,0,0,0,0" textboxrect="0,0,96348,122390"/>
              </v:shape>
              <v:shape id="Shape 31501" o:spid="_x0000_s1074" style="position:absolute;left:62875;top:6378;width:1575;height:1201;visibility:visible;mso-wrap-style:square;v-text-anchor:top" coordsize="157505,12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" path="m50876,c67754,,79604,5220,86334,15748,88697,11278,93066,7518,99454,4508,105854,1499,112433,,119151,v12230,,21666,3607,28321,10820c154165,18085,157505,28232,157505,41275r,17583l156946,62332r559,3510l157505,120167r-20942,l136563,45491v,-18580,-8039,-27902,-24092,-27902c107391,17589,102654,19164,98247,22288v-4395,3125,-7404,6655,-9017,10643l89230,120167r-20943,l68287,36309v,-5778,-2184,-10338,-6540,-13678c57340,19279,51587,17589,44373,17589v-4178,,-8648,1613,-13385,4852c26250,25679,22898,29248,20904,33160r,87007l,120167,,2172r13652,l20574,15862c28651,5258,38773,,50876,xe" fillcolor="#797b7d" stroked="f" strokeweight="0">
                <v:stroke miterlimit="83231f" joinstyle="miter"/>
                <v:path arrowok="t" o:connecttype="custom" o:connectlocs="509,0;863,157;995,45;1191,0;1475,108;1575,413;1575,588;1569,623;1575,658;1575,1201;1366,1201;1366,455;1125,176;982,223;892,329;892,1201;683,1201;683,363;617,226;444,176;310,224;209,331;209,1201;0,1201;0,22;137,22;206,159;509,0" o:connectangles="0,0,0,0,0,0,0,0,0,0,0,0,0,0,0,0,0,0,0,0,0,0,0,0,0,0,0,0" textboxrect="0,0,157505,120167"/>
              </v:shape>
              <v:shape id="Shape 31502" o:spid="_x0000_s1075" style="position:absolute;left:57390;width:3358;height:7497;visibility:visible;mso-wrap-style:square;v-text-anchor:top" coordsize="335852,7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" path="m,l335852,r,687489l,749732,,xe" fillcolor="#d4d6d7" stroked="f" strokeweight="0">
                <v:stroke miterlimit="83231f" joinstyle="miter"/>
                <v:path arrowok="t" o:connecttype="custom" o:connectlocs="0,0;3358,0;3358,6875;0,7497;0,0" o:connectangles="0,0,0,0,0" textboxrect="0,0,335852,749732"/>
              </v:shape>
              <v:shape id="Shape 31503" o:spid="_x0000_s1076" style="position:absolute;left:56722;top:5025;width:4573;height:3478;visibility:visible;mso-wrap-style:square;v-text-anchor:top" coordsize="457391,34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" path="m457391,r,55220c457391,121577,449263,171653,433210,205689v-21196,44082,-54369,78753,-99530,104013c288519,335166,236944,347802,178930,347802v-58420,,-102946,-13487,-133337,-40233c15202,280810,,247421,,207391,,181077,7062,157315,20981,135915,34887,114300,54585,98031,80264,86893,105944,75768,149619,65710,211468,56934,320840,41313,402806,22263,457391,xe" fillcolor="#797b7d" stroked="f" strokeweight="0">
                <v:stroke miterlimit="83231f" joinstyle="miter"/>
                <v:path arrowok="t" o:connecttype="custom" o:connectlocs="4573,0;4573,552;4331,2057;3336,3097;1789,3478;456,3076;0,2074;210,1359;802,869;2114,569;4573,0" o:connectangles="0,0,0,0,0,0,0,0,0,0,0" textboxrect="0,0,457391,347802"/>
              </v:shape>
              <v:rect id="Rectangle 31504" o:spid="_x0000_s1077" style="position:absolute;left:15;top:5889;width:66045;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000000" w:rsidRDefault="00140DB2">
                      <w:pPr>
                        <w:spacing w:after="160" w:line="256" w:lineRule="auto"/>
                        <w:ind w:left="0" w:firstLine="0"/>
                        <w:jc w:val="left"/>
                      </w:pPr>
                      <w:r>
                        <w:t>Impactoflowresolutiononimagerecognitionwithdeepneuralnetworks:Anexperimentalstudy</w:t>
                      </w:r>
                    </w:p>
                  </w:txbxContent>
                </v:textbox>
              </v:rect>
              <v:rect id="Rectangle 31505" o:spid="_x0000_s1078" style="position:absolute;left:57912;top:6499;width:25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000000" w:rsidRDefault="00140DB2">
                      <w:pPr>
                        <w:spacing w:after="160" w:line="256" w:lineRule="auto"/>
                        <w:ind w:left="0" w:firstLine="0"/>
                        <w:jc w:val="left"/>
                      </w:pPr>
                      <w:r>
                        <w:fldChar w:fldCharType="begin"/>
                      </w:r>
                      <w:r>
                        <w:instrText xml:space="preserve"> PAGE   \* MERGEFORMAT </w:instrText>
                      </w:r>
                      <w:r>
                        <w:fldChar w:fldCharType="separate"/>
                      </w:r>
                      <w:r>
                        <w:rPr>
                          <w:b/>
                          <w:color w:val="FFFFFF"/>
                        </w:rPr>
                        <w:t>737</w:t>
                      </w:r>
                      <w:r>
                        <w:rPr>
                          <w:b/>
                          <w:color w:val="FFFFFF"/>
                        </w:rPr>
                        <w:fldChar w:fldCharType="end"/>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140DB2">
    <w:pPr>
      <w:spacing w:after="0" w:line="256" w:lineRule="auto"/>
      <w:ind w:left="-1154" w:right="10376"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737870</wp:posOffset>
              </wp:positionH>
              <wp:positionV relativeFrom="page">
                <wp:posOffset>474980</wp:posOffset>
              </wp:positionV>
              <wp:extent cx="6617335" cy="850265"/>
              <wp:effectExtent l="13970" t="8255" r="7620" b="8255"/>
              <wp:wrapSquare wrapText="bothSides"/>
              <wp:docPr id="1" name="Group 31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335" cy="850265"/>
                        <a:chOff x="0" y="0"/>
                        <a:chExt cx="66174" cy="8503"/>
                      </a:xfrm>
                    </wpg:grpSpPr>
                    <wps:wsp>
                      <wps:cNvPr id="2" name="Shape 31481"/>
                      <wps:cNvSpPr>
                        <a:spLocks/>
                      </wps:cNvSpPr>
                      <wps:spPr bwMode="auto">
                        <a:xfrm>
                          <a:off x="0" y="7333"/>
                          <a:ext cx="58648" cy="0"/>
                        </a:xfrm>
                        <a:custGeom>
                          <a:avLst/>
                          <a:gdLst>
                            <a:gd name="T0" fmla="*/ 0 w 5864859"/>
                            <a:gd name="T1" fmla="*/ 5864859 w 5864859"/>
                            <a:gd name="T2" fmla="*/ 0 w 5864859"/>
                            <a:gd name="T3" fmla="*/ 5864859 w 5864859"/>
                          </a:gdLst>
                          <a:ahLst/>
                          <a:cxnLst>
                            <a:cxn ang="0">
                              <a:pos x="T0" y="0"/>
                            </a:cxn>
                            <a:cxn ang="0">
                              <a:pos x="T1" y="0"/>
                            </a:cxn>
                          </a:cxnLst>
                          <a:rect l="T2" t="0" r="T3" b="0"/>
                          <a:pathLst>
                            <a:path w="5864859">
                              <a:moveTo>
                                <a:pt x="0" y="0"/>
                              </a:moveTo>
                              <a:lnTo>
                                <a:pt x="5864859" y="0"/>
                              </a:lnTo>
                            </a:path>
                          </a:pathLst>
                        </a:custGeom>
                        <a:noFill/>
                        <a:ln w="2715">
                          <a:solidFill>
                            <a:srgbClr val="111111"/>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Shape 31482"/>
                      <wps:cNvSpPr>
                        <a:spLocks/>
                      </wps:cNvSpPr>
                      <wps:spPr bwMode="auto">
                        <a:xfrm>
                          <a:off x="61855" y="6836"/>
                          <a:ext cx="458" cy="766"/>
                        </a:xfrm>
                        <a:custGeom>
                          <a:avLst/>
                          <a:gdLst>
                            <a:gd name="T0" fmla="*/ 45834 w 45834"/>
                            <a:gd name="T1" fmla="*/ 0 h 76526"/>
                            <a:gd name="T2" fmla="*/ 45834 w 45834"/>
                            <a:gd name="T3" fmla="*/ 17618 h 76526"/>
                            <a:gd name="T4" fmla="*/ 30988 w 45834"/>
                            <a:gd name="T5" fmla="*/ 22297 h 76526"/>
                            <a:gd name="T6" fmla="*/ 20942 w 45834"/>
                            <a:gd name="T7" fmla="*/ 41588 h 76526"/>
                            <a:gd name="T8" fmla="*/ 42647 w 45834"/>
                            <a:gd name="T9" fmla="*/ 59978 h 76526"/>
                            <a:gd name="T10" fmla="*/ 45834 w 45834"/>
                            <a:gd name="T11" fmla="*/ 59172 h 76526"/>
                            <a:gd name="T12" fmla="*/ 45834 w 45834"/>
                            <a:gd name="T13" fmla="*/ 74503 h 76526"/>
                            <a:gd name="T14" fmla="*/ 34290 w 45834"/>
                            <a:gd name="T15" fmla="*/ 76526 h 76526"/>
                            <a:gd name="T16" fmla="*/ 10185 w 45834"/>
                            <a:gd name="T17" fmla="*/ 66442 h 76526"/>
                            <a:gd name="T18" fmla="*/ 0 w 45834"/>
                            <a:gd name="T19" fmla="*/ 41359 h 76526"/>
                            <a:gd name="T20" fmla="*/ 15723 w 45834"/>
                            <a:gd name="T21" fmla="*/ 11019 h 76526"/>
                            <a:gd name="T22" fmla="*/ 33572 w 45834"/>
                            <a:gd name="T23" fmla="*/ 1715 h 76526"/>
                            <a:gd name="T24" fmla="*/ 45834 w 45834"/>
                            <a:gd name="T25" fmla="*/ 0 h 76526"/>
                            <a:gd name="T26" fmla="*/ 0 w 45834"/>
                            <a:gd name="T27" fmla="*/ 0 h 76526"/>
                            <a:gd name="T28" fmla="*/ 45834 w 45834"/>
                            <a:gd name="T29" fmla="*/ 76526 h 76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834" h="76526">
                              <a:moveTo>
                                <a:pt x="45834" y="0"/>
                              </a:moveTo>
                              <a:lnTo>
                                <a:pt x="45834" y="17618"/>
                              </a:lnTo>
                              <a:lnTo>
                                <a:pt x="30988" y="22297"/>
                              </a:lnTo>
                              <a:cubicBezTo>
                                <a:pt x="24295" y="27758"/>
                                <a:pt x="20942" y="34184"/>
                                <a:pt x="20942" y="41588"/>
                              </a:cubicBezTo>
                              <a:cubicBezTo>
                                <a:pt x="20942" y="53844"/>
                                <a:pt x="28156" y="59978"/>
                                <a:pt x="42647" y="59978"/>
                              </a:cubicBezTo>
                              <a:lnTo>
                                <a:pt x="45834" y="59172"/>
                              </a:lnTo>
                              <a:lnTo>
                                <a:pt x="45834" y="74503"/>
                              </a:lnTo>
                              <a:lnTo>
                                <a:pt x="34290" y="76526"/>
                              </a:lnTo>
                              <a:cubicBezTo>
                                <a:pt x="25006" y="76526"/>
                                <a:pt x="16993" y="73135"/>
                                <a:pt x="10185" y="66442"/>
                              </a:cubicBezTo>
                              <a:cubicBezTo>
                                <a:pt x="3429" y="59711"/>
                                <a:pt x="0" y="51367"/>
                                <a:pt x="0" y="41359"/>
                              </a:cubicBezTo>
                              <a:cubicBezTo>
                                <a:pt x="0" y="29409"/>
                                <a:pt x="5271" y="19287"/>
                                <a:pt x="15723" y="11019"/>
                              </a:cubicBezTo>
                              <a:cubicBezTo>
                                <a:pt x="20949" y="6885"/>
                                <a:pt x="26899" y="3783"/>
                                <a:pt x="33572" y="1715"/>
                              </a:cubicBezTo>
                              <a:lnTo>
                                <a:pt x="45834" y="0"/>
                              </a:lnTo>
                              <a:close/>
                            </a:path>
                          </a:pathLst>
                        </a:custGeom>
                        <a:solidFill>
                          <a:srgbClr val="797B7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 name="Shape 31483"/>
                      <wps:cNvSpPr>
                        <a:spLocks/>
                      </wps:cNvSpPr>
                      <wps:spPr bwMode="auto">
                        <a:xfrm>
                          <a:off x="61916" y="6378"/>
                          <a:ext cx="397" cy="293"/>
                        </a:xfrm>
                        <a:custGeom>
                          <a:avLst/>
                          <a:gdLst>
                            <a:gd name="T0" fmla="*/ 36576 w 39662"/>
                            <a:gd name="T1" fmla="*/ 0 h 29286"/>
                            <a:gd name="T2" fmla="*/ 39662 w 39662"/>
                            <a:gd name="T3" fmla="*/ 405 h 29286"/>
                            <a:gd name="T4" fmla="*/ 39662 w 39662"/>
                            <a:gd name="T5" fmla="*/ 18957 h 29286"/>
                            <a:gd name="T6" fmla="*/ 39027 w 39662"/>
                            <a:gd name="T7" fmla="*/ 18720 h 29286"/>
                            <a:gd name="T8" fmla="*/ 8827 w 39662"/>
                            <a:gd name="T9" fmla="*/ 29286 h 29286"/>
                            <a:gd name="T10" fmla="*/ 0 w 39662"/>
                            <a:gd name="T11" fmla="*/ 11760 h 29286"/>
                            <a:gd name="T12" fmla="*/ 16459 w 39662"/>
                            <a:gd name="T13" fmla="*/ 3454 h 29286"/>
                            <a:gd name="T14" fmla="*/ 36576 w 39662"/>
                            <a:gd name="T15" fmla="*/ 0 h 29286"/>
                            <a:gd name="T16" fmla="*/ 0 w 39662"/>
                            <a:gd name="T17" fmla="*/ 0 h 29286"/>
                            <a:gd name="T18" fmla="*/ 39662 w 39662"/>
                            <a:gd name="T19" fmla="*/ 29286 h 2928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9662" h="29286">
                              <a:moveTo>
                                <a:pt x="36576" y="0"/>
                              </a:moveTo>
                              <a:lnTo>
                                <a:pt x="39662" y="405"/>
                              </a:lnTo>
                              <a:lnTo>
                                <a:pt x="39662" y="18957"/>
                              </a:lnTo>
                              <a:lnTo>
                                <a:pt x="39027" y="18720"/>
                              </a:lnTo>
                              <a:cubicBezTo>
                                <a:pt x="25933" y="18720"/>
                                <a:pt x="15862" y="22212"/>
                                <a:pt x="8827" y="29286"/>
                              </a:cubicBezTo>
                              <a:lnTo>
                                <a:pt x="0" y="11760"/>
                              </a:lnTo>
                              <a:cubicBezTo>
                                <a:pt x="3975" y="8522"/>
                                <a:pt x="9474" y="5778"/>
                                <a:pt x="16459" y="3454"/>
                              </a:cubicBezTo>
                              <a:cubicBezTo>
                                <a:pt x="23495" y="1118"/>
                                <a:pt x="30188" y="0"/>
                                <a:pt x="36576" y="0"/>
                              </a:cubicBezTo>
                              <a:close/>
                            </a:path>
                          </a:pathLst>
                        </a:custGeom>
                        <a:solidFill>
                          <a:srgbClr val="797B7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 name="Shape 31484"/>
                      <wps:cNvSpPr>
                        <a:spLocks/>
                      </wps:cNvSpPr>
                      <wps:spPr bwMode="auto">
                        <a:xfrm>
                          <a:off x="62313" y="6382"/>
                          <a:ext cx="551" cy="1218"/>
                        </a:xfrm>
                        <a:custGeom>
                          <a:avLst/>
                          <a:gdLst>
                            <a:gd name="T0" fmla="*/ 0 w 55080"/>
                            <a:gd name="T1" fmla="*/ 0 h 121858"/>
                            <a:gd name="T2" fmla="*/ 19074 w 55080"/>
                            <a:gd name="T3" fmla="*/ 2503 h 121858"/>
                            <a:gd name="T4" fmla="*/ 34214 w 55080"/>
                            <a:gd name="T5" fmla="*/ 11241 h 121858"/>
                            <a:gd name="T6" fmla="*/ 45834 w 55080"/>
                            <a:gd name="T7" fmla="*/ 48388 h 121858"/>
                            <a:gd name="T8" fmla="*/ 45834 w 55080"/>
                            <a:gd name="T9" fmla="*/ 90692 h 121858"/>
                            <a:gd name="T10" fmla="*/ 55080 w 55080"/>
                            <a:gd name="T11" fmla="*/ 111368 h 121858"/>
                            <a:gd name="T12" fmla="*/ 55080 w 55080"/>
                            <a:gd name="T13" fmla="*/ 121858 h 121858"/>
                            <a:gd name="T14" fmla="*/ 35979 w 55080"/>
                            <a:gd name="T15" fmla="*/ 118213 h 121858"/>
                            <a:gd name="T16" fmla="*/ 26886 w 55080"/>
                            <a:gd name="T17" fmla="*/ 106224 h 121858"/>
                            <a:gd name="T18" fmla="*/ 10986 w 55080"/>
                            <a:gd name="T19" fmla="*/ 118038 h 121858"/>
                            <a:gd name="T20" fmla="*/ 0 w 55080"/>
                            <a:gd name="T21" fmla="*/ 119963 h 121858"/>
                            <a:gd name="T22" fmla="*/ 0 w 55080"/>
                            <a:gd name="T23" fmla="*/ 104631 h 121858"/>
                            <a:gd name="T24" fmla="*/ 11752 w 55080"/>
                            <a:gd name="T25" fmla="*/ 101662 h 121858"/>
                            <a:gd name="T26" fmla="*/ 24892 w 55080"/>
                            <a:gd name="T27" fmla="*/ 90362 h 121858"/>
                            <a:gd name="T28" fmla="*/ 24892 w 55080"/>
                            <a:gd name="T29" fmla="*/ 61812 h 121858"/>
                            <a:gd name="T30" fmla="*/ 11023 w 55080"/>
                            <a:gd name="T31" fmla="*/ 59602 h 121858"/>
                            <a:gd name="T32" fmla="*/ 0 w 55080"/>
                            <a:gd name="T33" fmla="*/ 63077 h 121858"/>
                            <a:gd name="T34" fmla="*/ 0 w 55080"/>
                            <a:gd name="T35" fmla="*/ 45459 h 121858"/>
                            <a:gd name="T36" fmla="*/ 9931 w 55080"/>
                            <a:gd name="T37" fmla="*/ 44070 h 121858"/>
                            <a:gd name="T38" fmla="*/ 24892 w 55080"/>
                            <a:gd name="T39" fmla="*/ 46928 h 121858"/>
                            <a:gd name="T40" fmla="*/ 18515 w 55080"/>
                            <a:gd name="T41" fmla="*/ 25473 h 121858"/>
                            <a:gd name="T42" fmla="*/ 0 w 55080"/>
                            <a:gd name="T43" fmla="*/ 18552 h 121858"/>
                            <a:gd name="T44" fmla="*/ 0 w 55080"/>
                            <a:gd name="T45" fmla="*/ 0 h 121858"/>
                            <a:gd name="T46" fmla="*/ 0 w 55080"/>
                            <a:gd name="T47" fmla="*/ 0 h 121858"/>
                            <a:gd name="T48" fmla="*/ 55080 w 55080"/>
                            <a:gd name="T49" fmla="*/ 121858 h 121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55080" h="121858">
                              <a:moveTo>
                                <a:pt x="0" y="0"/>
                              </a:moveTo>
                              <a:lnTo>
                                <a:pt x="19074" y="2503"/>
                              </a:lnTo>
                              <a:cubicBezTo>
                                <a:pt x="25292" y="4443"/>
                                <a:pt x="30340" y="7355"/>
                                <a:pt x="34214" y="11241"/>
                              </a:cubicBezTo>
                              <a:cubicBezTo>
                                <a:pt x="41961" y="19026"/>
                                <a:pt x="45834" y="31396"/>
                                <a:pt x="45834" y="48388"/>
                              </a:cubicBezTo>
                              <a:lnTo>
                                <a:pt x="45834" y="90692"/>
                              </a:lnTo>
                              <a:cubicBezTo>
                                <a:pt x="45834" y="101030"/>
                                <a:pt x="48920" y="107951"/>
                                <a:pt x="55080" y="111368"/>
                              </a:cubicBezTo>
                              <a:lnTo>
                                <a:pt x="55080" y="121858"/>
                              </a:lnTo>
                              <a:cubicBezTo>
                                <a:pt x="46545" y="121858"/>
                                <a:pt x="40195" y="120626"/>
                                <a:pt x="35979" y="118213"/>
                              </a:cubicBezTo>
                              <a:cubicBezTo>
                                <a:pt x="31738" y="115813"/>
                                <a:pt x="28728" y="111787"/>
                                <a:pt x="26886" y="106224"/>
                              </a:cubicBezTo>
                              <a:cubicBezTo>
                                <a:pt x="22696" y="111469"/>
                                <a:pt x="17393" y="115409"/>
                                <a:pt x="10986" y="118038"/>
                              </a:cubicBezTo>
                              <a:lnTo>
                                <a:pt x="0" y="119963"/>
                              </a:lnTo>
                              <a:lnTo>
                                <a:pt x="0" y="104631"/>
                              </a:lnTo>
                              <a:lnTo>
                                <a:pt x="11752" y="101662"/>
                              </a:lnTo>
                              <a:cubicBezTo>
                                <a:pt x="16434" y="99147"/>
                                <a:pt x="20815" y="95378"/>
                                <a:pt x="24892" y="90362"/>
                              </a:cubicBezTo>
                              <a:lnTo>
                                <a:pt x="24892" y="61812"/>
                              </a:lnTo>
                              <a:cubicBezTo>
                                <a:pt x="18276" y="60352"/>
                                <a:pt x="13653" y="59602"/>
                                <a:pt x="11023" y="59602"/>
                              </a:cubicBezTo>
                              <a:lnTo>
                                <a:pt x="0" y="63077"/>
                              </a:lnTo>
                              <a:lnTo>
                                <a:pt x="0" y="45459"/>
                              </a:lnTo>
                              <a:lnTo>
                                <a:pt x="9931" y="44070"/>
                              </a:lnTo>
                              <a:cubicBezTo>
                                <a:pt x="14325" y="44070"/>
                                <a:pt x="19330" y="45048"/>
                                <a:pt x="24892" y="46928"/>
                              </a:cubicBezTo>
                              <a:cubicBezTo>
                                <a:pt x="24892" y="37397"/>
                                <a:pt x="22768" y="30243"/>
                                <a:pt x="18515" y="25473"/>
                              </a:cubicBezTo>
                              <a:lnTo>
                                <a:pt x="0" y="18552"/>
                              </a:lnTo>
                              <a:lnTo>
                                <a:pt x="0" y="0"/>
                              </a:lnTo>
                              <a:close/>
                            </a:path>
                          </a:pathLst>
                        </a:custGeom>
                        <a:solidFill>
                          <a:srgbClr val="797B7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 name="Shape 31485"/>
                      <wps:cNvSpPr>
                        <a:spLocks/>
                      </wps:cNvSpPr>
                      <wps:spPr bwMode="auto">
                        <a:xfrm>
                          <a:off x="65404" y="6378"/>
                          <a:ext cx="770" cy="1224"/>
                        </a:xfrm>
                        <a:custGeom>
                          <a:avLst/>
                          <a:gdLst>
                            <a:gd name="T0" fmla="*/ 39027 w 77001"/>
                            <a:gd name="T1" fmla="*/ 0 h 122390"/>
                            <a:gd name="T2" fmla="*/ 71514 w 77001"/>
                            <a:gd name="T3" fmla="*/ 8115 h 122390"/>
                            <a:gd name="T4" fmla="*/ 65570 w 77001"/>
                            <a:gd name="T5" fmla="*/ 27521 h 122390"/>
                            <a:gd name="T6" fmla="*/ 40564 w 77001"/>
                            <a:gd name="T7" fmla="*/ 17589 h 122390"/>
                            <a:gd name="T8" fmla="*/ 27940 w 77001"/>
                            <a:gd name="T9" fmla="*/ 21120 h 122390"/>
                            <a:gd name="T10" fmla="*/ 22823 w 77001"/>
                            <a:gd name="T11" fmla="*/ 30074 h 122390"/>
                            <a:gd name="T12" fmla="*/ 35713 w 77001"/>
                            <a:gd name="T13" fmla="*/ 47257 h 122390"/>
                            <a:gd name="T14" fmla="*/ 50686 w 77001"/>
                            <a:gd name="T15" fmla="*/ 54064 h 122390"/>
                            <a:gd name="T16" fmla="*/ 70727 w 77001"/>
                            <a:gd name="T17" fmla="*/ 68389 h 122390"/>
                            <a:gd name="T18" fmla="*/ 77001 w 77001"/>
                            <a:gd name="T19" fmla="*/ 88544 h 122390"/>
                            <a:gd name="T20" fmla="*/ 65875 w 77001"/>
                            <a:gd name="T21" fmla="*/ 113398 h 122390"/>
                            <a:gd name="T22" fmla="*/ 35040 w 77001"/>
                            <a:gd name="T23" fmla="*/ 122390 h 122390"/>
                            <a:gd name="T24" fmla="*/ 0 w 77001"/>
                            <a:gd name="T25" fmla="*/ 113093 h 122390"/>
                            <a:gd name="T26" fmla="*/ 437 w 77001"/>
                            <a:gd name="T27" fmla="*/ 111924 h 122390"/>
                            <a:gd name="T28" fmla="*/ 1461 w 77001"/>
                            <a:gd name="T29" fmla="*/ 111481 h 122390"/>
                            <a:gd name="T30" fmla="*/ 984 w 77001"/>
                            <a:gd name="T31" fmla="*/ 110459 h 122390"/>
                            <a:gd name="T32" fmla="*/ 7404 w 77001"/>
                            <a:gd name="T33" fmla="*/ 93281 h 122390"/>
                            <a:gd name="T34" fmla="*/ 35599 w 77001"/>
                            <a:gd name="T35" fmla="*/ 104750 h 122390"/>
                            <a:gd name="T36" fmla="*/ 54966 w 77001"/>
                            <a:gd name="T37" fmla="*/ 88430 h 122390"/>
                            <a:gd name="T38" fmla="*/ 36246 w 77001"/>
                            <a:gd name="T39" fmla="*/ 68389 h 122390"/>
                            <a:gd name="T40" fmla="*/ 16802 w 77001"/>
                            <a:gd name="T41" fmla="*/ 58344 h 122390"/>
                            <a:gd name="T42" fmla="*/ 8116 w 77001"/>
                            <a:gd name="T43" fmla="*/ 50609 h 122390"/>
                            <a:gd name="T44" fmla="*/ 2591 w 77001"/>
                            <a:gd name="T45" fmla="*/ 41351 h 122390"/>
                            <a:gd name="T46" fmla="*/ 788 w 77001"/>
                            <a:gd name="T47" fmla="*/ 30823 h 122390"/>
                            <a:gd name="T48" fmla="*/ 11354 w 77001"/>
                            <a:gd name="T49" fmla="*/ 8115 h 122390"/>
                            <a:gd name="T50" fmla="*/ 39027 w 77001"/>
                            <a:gd name="T51" fmla="*/ 0 h 122390"/>
                            <a:gd name="T52" fmla="*/ 0 w 77001"/>
                            <a:gd name="T53" fmla="*/ 0 h 122390"/>
                            <a:gd name="T54" fmla="*/ 77001 w 77001"/>
                            <a:gd name="T55" fmla="*/ 122390 h 122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77001" h="122390">
                              <a:moveTo>
                                <a:pt x="39027" y="0"/>
                              </a:moveTo>
                              <a:cubicBezTo>
                                <a:pt x="47600" y="0"/>
                                <a:pt x="58433" y="2705"/>
                                <a:pt x="71514" y="8115"/>
                              </a:cubicBezTo>
                              <a:lnTo>
                                <a:pt x="65570" y="27521"/>
                              </a:lnTo>
                              <a:cubicBezTo>
                                <a:pt x="57265" y="20904"/>
                                <a:pt x="48921" y="17589"/>
                                <a:pt x="40564" y="17589"/>
                              </a:cubicBezTo>
                              <a:cubicBezTo>
                                <a:pt x="35573" y="17589"/>
                                <a:pt x="31357" y="18796"/>
                                <a:pt x="27940" y="21120"/>
                              </a:cubicBezTo>
                              <a:cubicBezTo>
                                <a:pt x="24512" y="23495"/>
                                <a:pt x="22823" y="26467"/>
                                <a:pt x="22823" y="30074"/>
                              </a:cubicBezTo>
                              <a:cubicBezTo>
                                <a:pt x="22823" y="37630"/>
                                <a:pt x="27102" y="43345"/>
                                <a:pt x="35713" y="47257"/>
                              </a:cubicBezTo>
                              <a:lnTo>
                                <a:pt x="50686" y="54064"/>
                              </a:lnTo>
                              <a:cubicBezTo>
                                <a:pt x="59855" y="58280"/>
                                <a:pt x="66549" y="63005"/>
                                <a:pt x="70727" y="68389"/>
                              </a:cubicBezTo>
                              <a:cubicBezTo>
                                <a:pt x="74930" y="73762"/>
                                <a:pt x="77001" y="80454"/>
                                <a:pt x="77001" y="88544"/>
                              </a:cubicBezTo>
                              <a:cubicBezTo>
                                <a:pt x="77001" y="99111"/>
                                <a:pt x="73317" y="107417"/>
                                <a:pt x="65875" y="113398"/>
                              </a:cubicBezTo>
                              <a:cubicBezTo>
                                <a:pt x="58471" y="119380"/>
                                <a:pt x="48197" y="122390"/>
                                <a:pt x="35040" y="122390"/>
                              </a:cubicBezTo>
                              <a:cubicBezTo>
                                <a:pt x="22632" y="122390"/>
                                <a:pt x="10935" y="119304"/>
                                <a:pt x="0" y="113093"/>
                              </a:cubicBezTo>
                              <a:lnTo>
                                <a:pt x="437" y="111924"/>
                              </a:lnTo>
                              <a:lnTo>
                                <a:pt x="1461" y="111481"/>
                              </a:lnTo>
                              <a:lnTo>
                                <a:pt x="984" y="110459"/>
                              </a:lnTo>
                              <a:lnTo>
                                <a:pt x="7404" y="93281"/>
                              </a:lnTo>
                              <a:cubicBezTo>
                                <a:pt x="19063" y="100914"/>
                                <a:pt x="28461" y="104750"/>
                                <a:pt x="35599" y="104750"/>
                              </a:cubicBezTo>
                              <a:cubicBezTo>
                                <a:pt x="48502" y="104750"/>
                                <a:pt x="54966" y="99301"/>
                                <a:pt x="54966" y="88430"/>
                              </a:cubicBezTo>
                              <a:cubicBezTo>
                                <a:pt x="54966" y="80645"/>
                                <a:pt x="48730" y="73952"/>
                                <a:pt x="36246" y="68389"/>
                              </a:cubicBezTo>
                              <a:cubicBezTo>
                                <a:pt x="26619" y="63995"/>
                                <a:pt x="20155" y="60642"/>
                                <a:pt x="16802" y="58344"/>
                              </a:cubicBezTo>
                              <a:cubicBezTo>
                                <a:pt x="13463" y="56096"/>
                                <a:pt x="10567" y="53505"/>
                                <a:pt x="8116" y="50609"/>
                              </a:cubicBezTo>
                              <a:cubicBezTo>
                                <a:pt x="5639" y="47714"/>
                                <a:pt x="3835" y="44628"/>
                                <a:pt x="2591" y="41351"/>
                              </a:cubicBezTo>
                              <a:cubicBezTo>
                                <a:pt x="1384" y="38087"/>
                                <a:pt x="788" y="34582"/>
                                <a:pt x="788" y="30823"/>
                              </a:cubicBezTo>
                              <a:cubicBezTo>
                                <a:pt x="788" y="21120"/>
                                <a:pt x="4318" y="13564"/>
                                <a:pt x="11354" y="8115"/>
                              </a:cubicBezTo>
                              <a:cubicBezTo>
                                <a:pt x="18415" y="2705"/>
                                <a:pt x="27636" y="0"/>
                                <a:pt x="39027" y="0"/>
                              </a:cubicBezTo>
                              <a:close/>
                            </a:path>
                          </a:pathLst>
                        </a:custGeom>
                        <a:solidFill>
                          <a:srgbClr val="797B7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 name="Shape 31486"/>
                      <wps:cNvSpPr>
                        <a:spLocks/>
                      </wps:cNvSpPr>
                      <wps:spPr bwMode="auto">
                        <a:xfrm>
                          <a:off x="64450" y="6378"/>
                          <a:ext cx="964" cy="1224"/>
                        </a:xfrm>
                        <a:custGeom>
                          <a:avLst/>
                          <a:gdLst>
                            <a:gd name="T0" fmla="*/ 60579 w 96348"/>
                            <a:gd name="T1" fmla="*/ 0 h 122390"/>
                            <a:gd name="T2" fmla="*/ 80429 w 96348"/>
                            <a:gd name="T3" fmla="*/ 3835 h 122390"/>
                            <a:gd name="T4" fmla="*/ 96189 w 96348"/>
                            <a:gd name="T5" fmla="*/ 11760 h 122390"/>
                            <a:gd name="T6" fmla="*/ 85814 w 96348"/>
                            <a:gd name="T7" fmla="*/ 26543 h 122390"/>
                            <a:gd name="T8" fmla="*/ 74523 w 96348"/>
                            <a:gd name="T9" fmla="*/ 20485 h 122390"/>
                            <a:gd name="T10" fmla="*/ 58624 w 96348"/>
                            <a:gd name="T11" fmla="*/ 17589 h 122390"/>
                            <a:gd name="T12" fmla="*/ 31509 w 96348"/>
                            <a:gd name="T13" fmla="*/ 29540 h 122390"/>
                            <a:gd name="T14" fmla="*/ 21475 w 96348"/>
                            <a:gd name="T15" fmla="*/ 62332 h 122390"/>
                            <a:gd name="T16" fmla="*/ 31738 w 96348"/>
                            <a:gd name="T17" fmla="*/ 93878 h 122390"/>
                            <a:gd name="T18" fmla="*/ 60160 w 96348"/>
                            <a:gd name="T19" fmla="*/ 104750 h 122390"/>
                            <a:gd name="T20" fmla="*/ 88595 w 96348"/>
                            <a:gd name="T21" fmla="*/ 93840 h 122390"/>
                            <a:gd name="T22" fmla="*/ 96348 w 96348"/>
                            <a:gd name="T23" fmla="*/ 110459 h 122390"/>
                            <a:gd name="T24" fmla="*/ 95801 w 96348"/>
                            <a:gd name="T25" fmla="*/ 111924 h 122390"/>
                            <a:gd name="T26" fmla="*/ 77959 w 96348"/>
                            <a:gd name="T27" fmla="*/ 119655 h 122390"/>
                            <a:gd name="T28" fmla="*/ 55093 w 96348"/>
                            <a:gd name="T29" fmla="*/ 122390 h 122390"/>
                            <a:gd name="T30" fmla="*/ 15202 w 96348"/>
                            <a:gd name="T31" fmla="*/ 106172 h 122390"/>
                            <a:gd name="T32" fmla="*/ 3387 w 96348"/>
                            <a:gd name="T33" fmla="*/ 87119 h 122390"/>
                            <a:gd name="T34" fmla="*/ 0 w 96348"/>
                            <a:gd name="T35" fmla="*/ 65842 h 122390"/>
                            <a:gd name="T36" fmla="*/ 0 w 96348"/>
                            <a:gd name="T37" fmla="*/ 58858 h 122390"/>
                            <a:gd name="T38" fmla="*/ 3529 w 96348"/>
                            <a:gd name="T39" fmla="*/ 36924 h 122390"/>
                            <a:gd name="T40" fmla="*/ 15799 w 96348"/>
                            <a:gd name="T41" fmla="*/ 17069 h 122390"/>
                            <a:gd name="T42" fmla="*/ 60579 w 96348"/>
                            <a:gd name="T43" fmla="*/ 0 h 122390"/>
                            <a:gd name="T44" fmla="*/ 0 w 96348"/>
                            <a:gd name="T45" fmla="*/ 0 h 122390"/>
                            <a:gd name="T46" fmla="*/ 96348 w 96348"/>
                            <a:gd name="T47" fmla="*/ 122390 h 122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96348" h="122390">
                              <a:moveTo>
                                <a:pt x="60579" y="0"/>
                              </a:moveTo>
                              <a:cubicBezTo>
                                <a:pt x="66713" y="0"/>
                                <a:pt x="73292" y="1270"/>
                                <a:pt x="80429" y="3835"/>
                              </a:cubicBezTo>
                              <a:cubicBezTo>
                                <a:pt x="87541" y="6426"/>
                                <a:pt x="92799" y="9055"/>
                                <a:pt x="96189" y="11760"/>
                              </a:cubicBezTo>
                              <a:lnTo>
                                <a:pt x="85814" y="26543"/>
                              </a:lnTo>
                              <a:cubicBezTo>
                                <a:pt x="83706" y="24397"/>
                                <a:pt x="79946" y="22365"/>
                                <a:pt x="74523" y="20485"/>
                              </a:cubicBezTo>
                              <a:cubicBezTo>
                                <a:pt x="69114" y="18567"/>
                                <a:pt x="63818" y="17589"/>
                                <a:pt x="58624" y="17589"/>
                              </a:cubicBezTo>
                              <a:cubicBezTo>
                                <a:pt x="47231" y="17589"/>
                                <a:pt x="38202" y="21577"/>
                                <a:pt x="31509" y="29540"/>
                              </a:cubicBezTo>
                              <a:cubicBezTo>
                                <a:pt x="24816" y="37516"/>
                                <a:pt x="21475" y="48463"/>
                                <a:pt x="21475" y="62332"/>
                              </a:cubicBezTo>
                              <a:cubicBezTo>
                                <a:pt x="21475" y="76136"/>
                                <a:pt x="24892" y="86665"/>
                                <a:pt x="31738" y="93878"/>
                              </a:cubicBezTo>
                              <a:cubicBezTo>
                                <a:pt x="38544" y="101143"/>
                                <a:pt x="48019" y="104750"/>
                                <a:pt x="60160" y="104750"/>
                              </a:cubicBezTo>
                              <a:cubicBezTo>
                                <a:pt x="69571" y="104750"/>
                                <a:pt x="79045" y="101105"/>
                                <a:pt x="88595" y="93840"/>
                              </a:cubicBezTo>
                              <a:lnTo>
                                <a:pt x="96348" y="110459"/>
                              </a:lnTo>
                              <a:lnTo>
                                <a:pt x="95801" y="111924"/>
                              </a:lnTo>
                              <a:lnTo>
                                <a:pt x="77959" y="119655"/>
                              </a:lnTo>
                              <a:cubicBezTo>
                                <a:pt x="71003" y="121475"/>
                                <a:pt x="63380" y="122390"/>
                                <a:pt x="55093" y="122390"/>
                              </a:cubicBezTo>
                              <a:cubicBezTo>
                                <a:pt x="39001" y="122390"/>
                                <a:pt x="25718" y="116967"/>
                                <a:pt x="15202" y="106172"/>
                              </a:cubicBezTo>
                              <a:cubicBezTo>
                                <a:pt x="9957" y="100781"/>
                                <a:pt x="6017" y="94428"/>
                                <a:pt x="3387" y="87119"/>
                              </a:cubicBezTo>
                              <a:lnTo>
                                <a:pt x="0" y="65842"/>
                              </a:lnTo>
                              <a:lnTo>
                                <a:pt x="0" y="58858"/>
                              </a:lnTo>
                              <a:lnTo>
                                <a:pt x="3529" y="36924"/>
                              </a:lnTo>
                              <a:cubicBezTo>
                                <a:pt x="6255" y="29381"/>
                                <a:pt x="10344" y="22765"/>
                                <a:pt x="15799" y="17069"/>
                              </a:cubicBezTo>
                              <a:cubicBezTo>
                                <a:pt x="26746" y="5677"/>
                                <a:pt x="41669" y="0"/>
                                <a:pt x="60579" y="0"/>
                              </a:cubicBezTo>
                              <a:close/>
                            </a:path>
                          </a:pathLst>
                        </a:custGeom>
                        <a:solidFill>
                          <a:srgbClr val="797B7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31487"/>
                      <wps:cNvSpPr>
                        <a:spLocks/>
                      </wps:cNvSpPr>
                      <wps:spPr bwMode="auto">
                        <a:xfrm>
                          <a:off x="62875" y="6378"/>
                          <a:ext cx="1575" cy="1201"/>
                        </a:xfrm>
                        <a:custGeom>
                          <a:avLst/>
                          <a:gdLst>
                            <a:gd name="T0" fmla="*/ 50876 w 157505"/>
                            <a:gd name="T1" fmla="*/ 0 h 120167"/>
                            <a:gd name="T2" fmla="*/ 86334 w 157505"/>
                            <a:gd name="T3" fmla="*/ 15748 h 120167"/>
                            <a:gd name="T4" fmla="*/ 99454 w 157505"/>
                            <a:gd name="T5" fmla="*/ 4508 h 120167"/>
                            <a:gd name="T6" fmla="*/ 119151 w 157505"/>
                            <a:gd name="T7" fmla="*/ 0 h 120167"/>
                            <a:gd name="T8" fmla="*/ 147472 w 157505"/>
                            <a:gd name="T9" fmla="*/ 10820 h 120167"/>
                            <a:gd name="T10" fmla="*/ 157505 w 157505"/>
                            <a:gd name="T11" fmla="*/ 41275 h 120167"/>
                            <a:gd name="T12" fmla="*/ 157505 w 157505"/>
                            <a:gd name="T13" fmla="*/ 58858 h 120167"/>
                            <a:gd name="T14" fmla="*/ 156946 w 157505"/>
                            <a:gd name="T15" fmla="*/ 62332 h 120167"/>
                            <a:gd name="T16" fmla="*/ 157505 w 157505"/>
                            <a:gd name="T17" fmla="*/ 65842 h 120167"/>
                            <a:gd name="T18" fmla="*/ 157505 w 157505"/>
                            <a:gd name="T19" fmla="*/ 120167 h 120167"/>
                            <a:gd name="T20" fmla="*/ 136563 w 157505"/>
                            <a:gd name="T21" fmla="*/ 120167 h 120167"/>
                            <a:gd name="T22" fmla="*/ 136563 w 157505"/>
                            <a:gd name="T23" fmla="*/ 45491 h 120167"/>
                            <a:gd name="T24" fmla="*/ 112471 w 157505"/>
                            <a:gd name="T25" fmla="*/ 17589 h 120167"/>
                            <a:gd name="T26" fmla="*/ 98247 w 157505"/>
                            <a:gd name="T27" fmla="*/ 22288 h 120167"/>
                            <a:gd name="T28" fmla="*/ 89230 w 157505"/>
                            <a:gd name="T29" fmla="*/ 32931 h 120167"/>
                            <a:gd name="T30" fmla="*/ 89230 w 157505"/>
                            <a:gd name="T31" fmla="*/ 120167 h 120167"/>
                            <a:gd name="T32" fmla="*/ 68287 w 157505"/>
                            <a:gd name="T33" fmla="*/ 120167 h 120167"/>
                            <a:gd name="T34" fmla="*/ 68287 w 157505"/>
                            <a:gd name="T35" fmla="*/ 36309 h 120167"/>
                            <a:gd name="T36" fmla="*/ 61747 w 157505"/>
                            <a:gd name="T37" fmla="*/ 22631 h 120167"/>
                            <a:gd name="T38" fmla="*/ 44373 w 157505"/>
                            <a:gd name="T39" fmla="*/ 17589 h 120167"/>
                            <a:gd name="T40" fmla="*/ 30988 w 157505"/>
                            <a:gd name="T41" fmla="*/ 22441 h 120167"/>
                            <a:gd name="T42" fmla="*/ 20904 w 157505"/>
                            <a:gd name="T43" fmla="*/ 33160 h 120167"/>
                            <a:gd name="T44" fmla="*/ 20904 w 157505"/>
                            <a:gd name="T45" fmla="*/ 120167 h 120167"/>
                            <a:gd name="T46" fmla="*/ 0 w 157505"/>
                            <a:gd name="T47" fmla="*/ 120167 h 120167"/>
                            <a:gd name="T48" fmla="*/ 0 w 157505"/>
                            <a:gd name="T49" fmla="*/ 2172 h 120167"/>
                            <a:gd name="T50" fmla="*/ 13652 w 157505"/>
                            <a:gd name="T51" fmla="*/ 2172 h 120167"/>
                            <a:gd name="T52" fmla="*/ 20574 w 157505"/>
                            <a:gd name="T53" fmla="*/ 15862 h 120167"/>
                            <a:gd name="T54" fmla="*/ 50876 w 157505"/>
                            <a:gd name="T55" fmla="*/ 0 h 120167"/>
                            <a:gd name="T56" fmla="*/ 0 w 157505"/>
                            <a:gd name="T57" fmla="*/ 0 h 120167"/>
                            <a:gd name="T58" fmla="*/ 157505 w 157505"/>
                            <a:gd name="T59" fmla="*/ 120167 h 120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57505" h="120167">
                              <a:moveTo>
                                <a:pt x="50876" y="0"/>
                              </a:moveTo>
                              <a:cubicBezTo>
                                <a:pt x="67754" y="0"/>
                                <a:pt x="79604" y="5220"/>
                                <a:pt x="86334" y="15748"/>
                              </a:cubicBezTo>
                              <a:cubicBezTo>
                                <a:pt x="88697" y="11278"/>
                                <a:pt x="93066" y="7518"/>
                                <a:pt x="99454" y="4508"/>
                              </a:cubicBezTo>
                              <a:cubicBezTo>
                                <a:pt x="105854" y="1499"/>
                                <a:pt x="112433" y="0"/>
                                <a:pt x="119151" y="0"/>
                              </a:cubicBezTo>
                              <a:cubicBezTo>
                                <a:pt x="131381" y="0"/>
                                <a:pt x="140817" y="3607"/>
                                <a:pt x="147472" y="10820"/>
                              </a:cubicBezTo>
                              <a:cubicBezTo>
                                <a:pt x="154165" y="18085"/>
                                <a:pt x="157505" y="28232"/>
                                <a:pt x="157505" y="41275"/>
                              </a:cubicBezTo>
                              <a:lnTo>
                                <a:pt x="157505" y="58858"/>
                              </a:lnTo>
                              <a:lnTo>
                                <a:pt x="156946" y="62332"/>
                              </a:lnTo>
                              <a:lnTo>
                                <a:pt x="157505" y="65842"/>
                              </a:lnTo>
                              <a:lnTo>
                                <a:pt x="157505" y="120167"/>
                              </a:lnTo>
                              <a:lnTo>
                                <a:pt x="136563" y="120167"/>
                              </a:lnTo>
                              <a:lnTo>
                                <a:pt x="136563" y="45491"/>
                              </a:lnTo>
                              <a:cubicBezTo>
                                <a:pt x="136563" y="26911"/>
                                <a:pt x="128524" y="17589"/>
                                <a:pt x="112471" y="17589"/>
                              </a:cubicBezTo>
                              <a:cubicBezTo>
                                <a:pt x="107391" y="17589"/>
                                <a:pt x="102654" y="19164"/>
                                <a:pt x="98247" y="22288"/>
                              </a:cubicBezTo>
                              <a:cubicBezTo>
                                <a:pt x="93852" y="25413"/>
                                <a:pt x="90843" y="28943"/>
                                <a:pt x="89230" y="32931"/>
                              </a:cubicBezTo>
                              <a:lnTo>
                                <a:pt x="89230" y="120167"/>
                              </a:lnTo>
                              <a:lnTo>
                                <a:pt x="68287" y="120167"/>
                              </a:lnTo>
                              <a:lnTo>
                                <a:pt x="68287" y="36309"/>
                              </a:lnTo>
                              <a:cubicBezTo>
                                <a:pt x="68287" y="30531"/>
                                <a:pt x="66103" y="25971"/>
                                <a:pt x="61747" y="22631"/>
                              </a:cubicBezTo>
                              <a:cubicBezTo>
                                <a:pt x="57340" y="19279"/>
                                <a:pt x="51587" y="17589"/>
                                <a:pt x="44373" y="17589"/>
                              </a:cubicBezTo>
                              <a:cubicBezTo>
                                <a:pt x="40195" y="17589"/>
                                <a:pt x="35725" y="19202"/>
                                <a:pt x="30988" y="22441"/>
                              </a:cubicBezTo>
                              <a:cubicBezTo>
                                <a:pt x="26250" y="25679"/>
                                <a:pt x="22898" y="29248"/>
                                <a:pt x="20904" y="33160"/>
                              </a:cubicBezTo>
                              <a:lnTo>
                                <a:pt x="20904" y="120167"/>
                              </a:lnTo>
                              <a:lnTo>
                                <a:pt x="0" y="120167"/>
                              </a:lnTo>
                              <a:lnTo>
                                <a:pt x="0" y="2172"/>
                              </a:lnTo>
                              <a:lnTo>
                                <a:pt x="13652" y="2172"/>
                              </a:lnTo>
                              <a:lnTo>
                                <a:pt x="20574" y="15862"/>
                              </a:lnTo>
                              <a:cubicBezTo>
                                <a:pt x="28651" y="5258"/>
                                <a:pt x="38773" y="0"/>
                                <a:pt x="50876" y="0"/>
                              </a:cubicBezTo>
                              <a:close/>
                            </a:path>
                          </a:pathLst>
                        </a:custGeom>
                        <a:solidFill>
                          <a:srgbClr val="797B7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31488"/>
                      <wps:cNvSpPr>
                        <a:spLocks/>
                      </wps:cNvSpPr>
                      <wps:spPr bwMode="auto">
                        <a:xfrm>
                          <a:off x="57390" y="0"/>
                          <a:ext cx="3358" cy="7497"/>
                        </a:xfrm>
                        <a:custGeom>
                          <a:avLst/>
                          <a:gdLst>
                            <a:gd name="T0" fmla="*/ 0 w 335852"/>
                            <a:gd name="T1" fmla="*/ 0 h 749732"/>
                            <a:gd name="T2" fmla="*/ 335852 w 335852"/>
                            <a:gd name="T3" fmla="*/ 0 h 749732"/>
                            <a:gd name="T4" fmla="*/ 335852 w 335852"/>
                            <a:gd name="T5" fmla="*/ 687489 h 749732"/>
                            <a:gd name="T6" fmla="*/ 0 w 335852"/>
                            <a:gd name="T7" fmla="*/ 749732 h 749732"/>
                            <a:gd name="T8" fmla="*/ 0 w 335852"/>
                            <a:gd name="T9" fmla="*/ 0 h 749732"/>
                            <a:gd name="T10" fmla="*/ 0 w 335852"/>
                            <a:gd name="T11" fmla="*/ 0 h 749732"/>
                            <a:gd name="T12" fmla="*/ 335852 w 335852"/>
                            <a:gd name="T13" fmla="*/ 749732 h 749732"/>
                          </a:gdLst>
                          <a:ahLst/>
                          <a:cxnLst>
                            <a:cxn ang="0">
                              <a:pos x="T0" y="T1"/>
                            </a:cxn>
                            <a:cxn ang="0">
                              <a:pos x="T2" y="T3"/>
                            </a:cxn>
                            <a:cxn ang="0">
                              <a:pos x="T4" y="T5"/>
                            </a:cxn>
                            <a:cxn ang="0">
                              <a:pos x="T6" y="T7"/>
                            </a:cxn>
                            <a:cxn ang="0">
                              <a:pos x="T8" y="T9"/>
                            </a:cxn>
                          </a:cxnLst>
                          <a:rect l="T10" t="T11" r="T12" b="T13"/>
                          <a:pathLst>
                            <a:path w="335852" h="749732">
                              <a:moveTo>
                                <a:pt x="0" y="0"/>
                              </a:moveTo>
                              <a:lnTo>
                                <a:pt x="335852" y="0"/>
                              </a:lnTo>
                              <a:lnTo>
                                <a:pt x="335852" y="687489"/>
                              </a:lnTo>
                              <a:lnTo>
                                <a:pt x="0" y="749732"/>
                              </a:lnTo>
                              <a:lnTo>
                                <a:pt x="0" y="0"/>
                              </a:lnTo>
                              <a:close/>
                            </a:path>
                          </a:pathLst>
                        </a:custGeom>
                        <a:solidFill>
                          <a:srgbClr val="D4D5D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31489"/>
                      <wps:cNvSpPr>
                        <a:spLocks/>
                      </wps:cNvSpPr>
                      <wps:spPr bwMode="auto">
                        <a:xfrm>
                          <a:off x="56722" y="5025"/>
                          <a:ext cx="4573" cy="3478"/>
                        </a:xfrm>
                        <a:custGeom>
                          <a:avLst/>
                          <a:gdLst>
                            <a:gd name="T0" fmla="*/ 457391 w 457391"/>
                            <a:gd name="T1" fmla="*/ 0 h 347802"/>
                            <a:gd name="T2" fmla="*/ 457391 w 457391"/>
                            <a:gd name="T3" fmla="*/ 55220 h 347802"/>
                            <a:gd name="T4" fmla="*/ 433210 w 457391"/>
                            <a:gd name="T5" fmla="*/ 205689 h 347802"/>
                            <a:gd name="T6" fmla="*/ 333680 w 457391"/>
                            <a:gd name="T7" fmla="*/ 309702 h 347802"/>
                            <a:gd name="T8" fmla="*/ 178930 w 457391"/>
                            <a:gd name="T9" fmla="*/ 347802 h 347802"/>
                            <a:gd name="T10" fmla="*/ 45593 w 457391"/>
                            <a:gd name="T11" fmla="*/ 307569 h 347802"/>
                            <a:gd name="T12" fmla="*/ 0 w 457391"/>
                            <a:gd name="T13" fmla="*/ 207391 h 347802"/>
                            <a:gd name="T14" fmla="*/ 20981 w 457391"/>
                            <a:gd name="T15" fmla="*/ 135915 h 347802"/>
                            <a:gd name="T16" fmla="*/ 80264 w 457391"/>
                            <a:gd name="T17" fmla="*/ 86893 h 347802"/>
                            <a:gd name="T18" fmla="*/ 211468 w 457391"/>
                            <a:gd name="T19" fmla="*/ 56934 h 347802"/>
                            <a:gd name="T20" fmla="*/ 457391 w 457391"/>
                            <a:gd name="T21" fmla="*/ 0 h 347802"/>
                            <a:gd name="T22" fmla="*/ 0 w 457391"/>
                            <a:gd name="T23" fmla="*/ 0 h 347802"/>
                            <a:gd name="T24" fmla="*/ 457391 w 457391"/>
                            <a:gd name="T25" fmla="*/ 347802 h 347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57391" h="347802">
                              <a:moveTo>
                                <a:pt x="457391" y="0"/>
                              </a:moveTo>
                              <a:lnTo>
                                <a:pt x="457391" y="55220"/>
                              </a:lnTo>
                              <a:cubicBezTo>
                                <a:pt x="457391" y="121577"/>
                                <a:pt x="449263" y="171653"/>
                                <a:pt x="433210" y="205689"/>
                              </a:cubicBezTo>
                              <a:cubicBezTo>
                                <a:pt x="412014" y="249771"/>
                                <a:pt x="378841" y="284442"/>
                                <a:pt x="333680" y="309702"/>
                              </a:cubicBezTo>
                              <a:cubicBezTo>
                                <a:pt x="288519" y="335166"/>
                                <a:pt x="236944" y="347802"/>
                                <a:pt x="178930" y="347802"/>
                              </a:cubicBezTo>
                              <a:cubicBezTo>
                                <a:pt x="120510" y="347802"/>
                                <a:pt x="75984" y="334315"/>
                                <a:pt x="45593" y="307569"/>
                              </a:cubicBezTo>
                              <a:cubicBezTo>
                                <a:pt x="15202" y="280810"/>
                                <a:pt x="0" y="247421"/>
                                <a:pt x="0" y="207391"/>
                              </a:cubicBezTo>
                              <a:cubicBezTo>
                                <a:pt x="0" y="181077"/>
                                <a:pt x="7062" y="157315"/>
                                <a:pt x="20981" y="135915"/>
                              </a:cubicBezTo>
                              <a:cubicBezTo>
                                <a:pt x="34887" y="114300"/>
                                <a:pt x="54585" y="98031"/>
                                <a:pt x="80264" y="86893"/>
                              </a:cubicBezTo>
                              <a:cubicBezTo>
                                <a:pt x="105944" y="75768"/>
                                <a:pt x="149619" y="65710"/>
                                <a:pt x="211468" y="56934"/>
                              </a:cubicBezTo>
                              <a:cubicBezTo>
                                <a:pt x="320840" y="41313"/>
                                <a:pt x="402806" y="22263"/>
                                <a:pt x="457391" y="0"/>
                              </a:cubicBezTo>
                              <a:close/>
                            </a:path>
                          </a:pathLst>
                        </a:custGeom>
                        <a:solidFill>
                          <a:srgbClr val="797B7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C6D03" id="Group 31480" o:spid="_x0000_s1026" style="position:absolute;left:0;text-align:left;margin-left:58.1pt;margin-top:37.4pt;width:521.05pt;height:66.95pt;z-index:251660288;mso-position-horizontal-relative:page;mso-position-vertical-relative:page" coordsize="66174,8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">
              <v:shape id="Shape 31481" o:spid="_x0000_s1027" style="position:absolute;top:7333;width:58648;height:0;visibility:visible;mso-wrap-style:square;v-text-anchor:top" coordsize="586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" path="m,l5864859,e" filled="f" strokecolor="#111" strokeweight=".07542mm">
                <v:stroke miterlimit="1" joinstyle="miter"/>
                <v:path arrowok="t" o:connecttype="custom" o:connectlocs="0,0;58648,0" o:connectangles="0,0" textboxrect="0,0,5864859,0"/>
              </v:shape>
              <v:shape id="Shape 31482" o:spid="_x0000_s1028" style="position:absolute;left:61855;top:6836;width:458;height:766;visibility:visible;mso-wrap-style:square;v-text-anchor:top" coordsize="45834,7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" path="m45834,r,17618l30988,22297c24295,27758,20942,34184,20942,41588v,12256,7214,18390,21705,18390l45834,59172r,15331l34290,76526v-9284,,-17297,-3391,-24105,-10084c3429,59711,,51367,,41359,,29409,5271,19287,15723,11019,20949,6885,26899,3783,33572,1715l45834,xe" fillcolor="#797b7c" stroked="f" strokeweight="0">
                <v:stroke miterlimit="83231f" joinstyle="miter"/>
                <v:path arrowok="t" o:connecttype="custom" o:connectlocs="458,0;458,176;310,223;209,416;426,600;458,592;458,746;343,766;102,665;0,414;157,110;335,17;458,0" o:connectangles="0,0,0,0,0,0,0,0,0,0,0,0,0" textboxrect="0,0,45834,76526"/>
              </v:shape>
              <v:shape id="Shape 31483" o:spid="_x0000_s1029" style="position:absolute;left:61916;top:6378;width:397;height:293;visibility:visible;mso-wrap-style:square;v-text-anchor:top" coordsize="39662,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" path="m36576,r3086,405l39662,18957r-635,-237c25933,18720,15862,22212,8827,29286l,11760c3975,8522,9474,5778,16459,3454,23495,1118,30188,,36576,xe" fillcolor="#797b7c" stroked="f" strokeweight="0">
                <v:stroke miterlimit="83231f" joinstyle="miter"/>
                <v:path arrowok="t" o:connecttype="custom" o:connectlocs="366,0;397,4;397,190;391,187;88,293;0,118;165,35;366,0" o:connectangles="0,0,0,0,0,0,0,0" textboxrect="0,0,39662,29286"/>
              </v:shape>
              <v:shape id="Shape 31484" o:spid="_x0000_s1030" style="position:absolute;left:62313;top:6382;width:551;height:1218;visibility:visible;mso-wrap-style:square;v-text-anchor:top" coordsize="55080,12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" path="m,l19074,2503v6218,1940,11266,4852,15140,8738c41961,19026,45834,31396,45834,48388r,42304c45834,101030,48920,107951,55080,111368r,10490c46545,121858,40195,120626,35979,118213v-4241,-2400,-7251,-6426,-9093,-11989c22696,111469,17393,115409,10986,118038l,119963,,104631r11752,-2969c16434,99147,20815,95378,24892,90362r,-28550c18276,60352,13653,59602,11023,59602l,63077,,45459,9931,44070v4394,,9399,978,14961,2858c24892,37397,22768,30243,18515,25473l,18552,,xe" fillcolor="#797b7c" stroked="f" strokeweight="0">
                <v:stroke miterlimit="83231f" joinstyle="miter"/>
                <v:path arrowok="t" o:connecttype="custom" o:connectlocs="0,0;191,25;342,112;459,484;459,906;551,1113;551,1218;360,1182;269,1062;110,1180;0,1199;0,1046;118,1016;249,903;249,618;110,596;0,630;0,454;99,440;249,469;185,255;0,185;0,0" o:connectangles="0,0,0,0,0,0,0,0,0,0,0,0,0,0,0,0,0,0,0,0,0,0,0" textboxrect="0,0,55080,121858"/>
              </v:shape>
              <v:shape id="Shape 31485" o:spid="_x0000_s1031" style="position:absolute;left:65404;top:6378;width:770;height:1224;visibility:visible;mso-wrap-style:square;v-text-anchor:top" coordsize="77001,1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" path="m39027,v8573,,19406,2705,32487,8115l65570,27521c57265,20904,48921,17589,40564,17589v-4991,,-9207,1207,-12624,3531c24512,23495,22823,26467,22823,30074v,7556,4279,13271,12890,17183l50686,54064v9169,4216,15863,8941,20041,14325c74930,73762,77001,80454,77001,88544v,10567,-3684,18873,-11126,24854c58471,119380,48197,122390,35040,122390,22632,122390,10935,119304,,113093r437,-1169l1461,111481,984,110459,7404,93281v11659,7633,21057,11469,28195,11469c48502,104750,54966,99301,54966,88430v,-7785,-6236,-14478,-18720,-20041c26619,63995,20155,60642,16802,58344,13463,56096,10567,53505,8116,50609,5639,47714,3835,44628,2591,41351,1384,38087,788,34582,788,30823,788,21120,4318,13564,11354,8115,18415,2705,27636,,39027,xe" fillcolor="#797b7c" stroked="f" strokeweight="0">
                <v:stroke miterlimit="83231f" joinstyle="miter"/>
                <v:path arrowok="t" o:connecttype="custom" o:connectlocs="390,0;715,81;656,275;406,176;279,211;228,301;357,473;507,541;707,684;770,886;659,1134;350,1224;0,1131;4,1119;15,1115;10,1105;74,933;356,1048;550,884;362,684;168,583;81,506;26,414;8,308;114,81;390,0" o:connectangles="0,0,0,0,0,0,0,0,0,0,0,0,0,0,0,0,0,0,0,0,0,0,0,0,0,0" textboxrect="0,0,77001,122390"/>
              </v:shape>
              <v:shape id="Shape 31486" o:spid="_x0000_s1032" style="position:absolute;left:64450;top:6378;width:964;height:1224;visibility:visible;mso-wrap-style:square;v-text-anchor:top" coordsize="96348,1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" path="m60579,v6134,,12713,1270,19850,3835c87541,6426,92799,9055,96189,11760l85814,26543c83706,24397,79946,22365,74523,20485,69114,18567,63818,17589,58624,17589v-11393,,-20422,3988,-27115,11951c24816,37516,21475,48463,21475,62332v,13804,3417,24333,10263,31546c38544,101143,48019,104750,60160,104750v9411,,18885,-3645,28435,-10910l96348,110459r-547,1465l77959,119655v-6956,1820,-14579,2735,-22866,2735c39001,122390,25718,116967,15202,106172,9957,100781,6017,94428,3387,87119l,65842,,58858,3529,36924c6255,29381,10344,22765,15799,17069,26746,5677,41669,,60579,xe" fillcolor="#797b7c" stroked="f" strokeweight="0">
                <v:stroke miterlimit="83231f" joinstyle="miter"/>
                <v:path arrowok="t" o:connecttype="custom" o:connectlocs="606,0;805,38;962,118;859,265;746,205;587,176;315,295;215,623;318,939;602,1048;886,938;964,1105;959,1119;780,1197;551,1224;152,1062;34,871;0,658;0,589;35,369;158,171;606,0" o:connectangles="0,0,0,0,0,0,0,0,0,0,0,0,0,0,0,0,0,0,0,0,0,0" textboxrect="0,0,96348,122390"/>
              </v:shape>
              <v:shape id="Shape 31487" o:spid="_x0000_s1033" style="position:absolute;left:62875;top:6378;width:1575;height:1201;visibility:visible;mso-wrap-style:square;v-text-anchor:top" coordsize="157505,12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" path="m50876,c67754,,79604,5220,86334,15748,88697,11278,93066,7518,99454,4508,105854,1499,112433,,119151,v12230,,21666,3607,28321,10820c154165,18085,157505,28232,157505,41275r,17583l156946,62332r559,3510l157505,120167r-20942,l136563,45491v,-18580,-8039,-27902,-24092,-27902c107391,17589,102654,19164,98247,22288v-4395,3125,-7404,6655,-9017,10643l89230,120167r-20943,l68287,36309v,-5778,-2184,-10338,-6540,-13678c57340,19279,51587,17589,44373,17589v-4178,,-8648,1613,-13385,4852c26250,25679,22898,29248,20904,33160r,87007l,120167,,2172r13652,l20574,15862c28651,5258,38773,,50876,xe" fillcolor="#797b7c" stroked="f" strokeweight="0">
                <v:stroke miterlimit="83231f" joinstyle="miter"/>
                <v:path arrowok="t" o:connecttype="custom" o:connectlocs="509,0;863,157;995,45;1191,0;1475,108;1575,413;1575,588;1569,623;1575,658;1575,1201;1366,1201;1366,455;1125,176;982,223;892,329;892,1201;683,1201;683,363;617,226;444,176;310,224;209,331;209,1201;0,1201;0,22;137,22;206,159;509,0" o:connectangles="0,0,0,0,0,0,0,0,0,0,0,0,0,0,0,0,0,0,0,0,0,0,0,0,0,0,0,0" textboxrect="0,0,157505,120167"/>
              </v:shape>
              <v:shape id="Shape 31488" o:spid="_x0000_s1034" style="position:absolute;left:57390;width:3358;height:7497;visibility:visible;mso-wrap-style:square;v-text-anchor:top" coordsize="335852,7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" path="m,l335852,r,687489l,749732,,xe" fillcolor="#d4d5d6" stroked="f" strokeweight="0">
                <v:stroke miterlimit="83231f" joinstyle="miter"/>
                <v:path arrowok="t" o:connecttype="custom" o:connectlocs="0,0;3358,0;3358,6875;0,7497;0,0" o:connectangles="0,0,0,0,0" textboxrect="0,0,335852,749732"/>
              </v:shape>
              <v:shape id="Shape 31489" o:spid="_x0000_s1035" style="position:absolute;left:56722;top:5025;width:4573;height:3478;visibility:visible;mso-wrap-style:square;v-text-anchor:top" coordsize="457391,34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" path="m457391,r,55220c457391,121577,449263,171653,433210,205689v-21196,44082,-54369,78753,-99530,104013c288519,335166,236944,347802,178930,347802v-58420,,-102946,-13487,-133337,-40233c15202,280810,,247421,,207391,,181077,7062,157315,20981,135915,34887,114300,54585,98031,80264,86893,105944,75768,149619,65710,211468,56934,320840,41313,402806,22263,457391,xe" fillcolor="#797b7c" stroked="f" strokeweight="0">
                <v:stroke miterlimit="83231f" joinstyle="miter"/>
                <v:path arrowok="t" o:connecttype="custom" o:connectlocs="4573,0;4573,552;4331,2057;3336,3097;1789,3478;456,3076;0,2074;210,1359;802,869;2114,569;4573,0" o:connectangles="0,0,0,0,0,0,0,0,0,0,0" textboxrect="0,0,457391,347802"/>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20AB0"/>
    <w:multiLevelType w:val="hybridMultilevel"/>
    <w:tmpl w:val="467C90B6"/>
    <w:lvl w:ilvl="0" w:tplc="1EA856C6">
      <w:start w:val="1"/>
      <w:numFmt w:val="decimal"/>
      <w:pStyle w:val="1"/>
      <w:lvlText w:val="%1."/>
      <w:lvlJc w:val="left"/>
      <w:pPr>
        <w:ind w:left="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1" w:tplc="74AC802A">
      <w:start w:val="1"/>
      <w:numFmt w:val="lowerLetter"/>
      <w:lvlText w:val="%2"/>
      <w:lvlJc w:val="left"/>
      <w:pPr>
        <w:ind w:left="108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2" w:tplc="638417D0">
      <w:start w:val="1"/>
      <w:numFmt w:val="lowerRoman"/>
      <w:lvlText w:val="%3"/>
      <w:lvlJc w:val="left"/>
      <w:pPr>
        <w:ind w:left="180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3" w:tplc="DD523FCC">
      <w:start w:val="1"/>
      <w:numFmt w:val="decimal"/>
      <w:lvlText w:val="%4"/>
      <w:lvlJc w:val="left"/>
      <w:pPr>
        <w:ind w:left="252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4" w:tplc="FA08B324">
      <w:start w:val="1"/>
      <w:numFmt w:val="lowerLetter"/>
      <w:lvlText w:val="%5"/>
      <w:lvlJc w:val="left"/>
      <w:pPr>
        <w:ind w:left="324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5" w:tplc="E2E4F9B6">
      <w:start w:val="1"/>
      <w:numFmt w:val="lowerRoman"/>
      <w:lvlText w:val="%6"/>
      <w:lvlJc w:val="left"/>
      <w:pPr>
        <w:ind w:left="396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6" w:tplc="5824B752">
      <w:start w:val="1"/>
      <w:numFmt w:val="decimal"/>
      <w:lvlText w:val="%7"/>
      <w:lvlJc w:val="left"/>
      <w:pPr>
        <w:ind w:left="468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7" w:tplc="4A82AF84">
      <w:start w:val="1"/>
      <w:numFmt w:val="lowerLetter"/>
      <w:lvlText w:val="%8"/>
      <w:lvlJc w:val="left"/>
      <w:pPr>
        <w:ind w:left="540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lvl w:ilvl="8" w:tplc="DCA663EC">
      <w:start w:val="1"/>
      <w:numFmt w:val="lowerRoman"/>
      <w:lvlText w:val="%9"/>
      <w:lvlJc w:val="left"/>
      <w:pPr>
        <w:ind w:left="6120" w:firstLine="0"/>
      </w:pPr>
      <w:rPr>
        <w:rFonts w:ascii="Times New Roman" w:eastAsia="Times New Roman" w:hAnsi="Times New Roman" w:cs="Times New Roman"/>
        <w:b/>
        <w:bCs/>
        <w:i w:val="0"/>
        <w:strike w:val="0"/>
        <w:dstrike w:val="0"/>
        <w:color w:val="111111"/>
        <w:sz w:val="24"/>
        <w:szCs w:val="24"/>
        <w:u w:val="none" w:color="000000"/>
        <w:effect w:val="none"/>
        <w:bdr w:val="none" w:sz="0" w:space="0" w:color="auto" w:frame="1"/>
        <w:vertAlign w:val="baseline"/>
      </w:rPr>
    </w:lvl>
  </w:abstractNum>
  <w:abstractNum w:abstractNumId="1" w15:restartNumberingAfterBreak="0">
    <w:nsid w:val="2EB179E0"/>
    <w:multiLevelType w:val="hybridMultilevel"/>
    <w:tmpl w:val="B7D05A1A"/>
    <w:lvl w:ilvl="0" w:tplc="F70651F2">
      <w:start w:val="1"/>
      <w:numFmt w:val="bullet"/>
      <w:lvlText w:val="•"/>
      <w:lvlJc w:val="left"/>
      <w:pPr>
        <w:ind w:left="408"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1" w:tplc="1A5CB328">
      <w:start w:val="1"/>
      <w:numFmt w:val="bullet"/>
      <w:lvlText w:val="o"/>
      <w:lvlJc w:val="left"/>
      <w:pPr>
        <w:ind w:left="108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2" w:tplc="B9D6CE52">
      <w:start w:val="1"/>
      <w:numFmt w:val="bullet"/>
      <w:lvlText w:val="▪"/>
      <w:lvlJc w:val="left"/>
      <w:pPr>
        <w:ind w:left="180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3" w:tplc="CCEAE214">
      <w:start w:val="1"/>
      <w:numFmt w:val="bullet"/>
      <w:lvlText w:val="•"/>
      <w:lvlJc w:val="left"/>
      <w:pPr>
        <w:ind w:left="252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4" w:tplc="BFFA62AC">
      <w:start w:val="1"/>
      <w:numFmt w:val="bullet"/>
      <w:lvlText w:val="o"/>
      <w:lvlJc w:val="left"/>
      <w:pPr>
        <w:ind w:left="324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5" w:tplc="F6DE3528">
      <w:start w:val="1"/>
      <w:numFmt w:val="bullet"/>
      <w:lvlText w:val="▪"/>
      <w:lvlJc w:val="left"/>
      <w:pPr>
        <w:ind w:left="396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6" w:tplc="9B7095E8">
      <w:start w:val="1"/>
      <w:numFmt w:val="bullet"/>
      <w:lvlText w:val="•"/>
      <w:lvlJc w:val="left"/>
      <w:pPr>
        <w:ind w:left="468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7" w:tplc="4D2E703E">
      <w:start w:val="1"/>
      <w:numFmt w:val="bullet"/>
      <w:lvlText w:val="o"/>
      <w:lvlJc w:val="left"/>
      <w:pPr>
        <w:ind w:left="540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lvl w:ilvl="8" w:tplc="5A025F80">
      <w:start w:val="1"/>
      <w:numFmt w:val="bullet"/>
      <w:lvlText w:val="▪"/>
      <w:lvlJc w:val="left"/>
      <w:pPr>
        <w:ind w:left="6120" w:firstLine="0"/>
      </w:pPr>
      <w:rPr>
        <w:rFonts w:ascii="Cambria" w:eastAsia="Cambria" w:hAnsi="Cambria" w:cs="Cambria"/>
        <w:b w:val="0"/>
        <w:i w:val="0"/>
        <w:strike w:val="0"/>
        <w:dstrike w:val="0"/>
        <w:color w:val="111111"/>
        <w:sz w:val="20"/>
        <w:szCs w:val="20"/>
        <w:u w:val="none" w:color="000000"/>
        <w:effect w:val="none"/>
        <w:bdr w:val="none" w:sz="0" w:space="0" w:color="auto" w:frame="1"/>
        <w:vertAlign w:val="baseline"/>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42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DD1"/>
    <w:rsid w:val="00107DD1"/>
    <w:rsid w:val="00140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93A12A8-6DA5-4A38-B55C-16601237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9" w:lineRule="auto"/>
      <w:ind w:left="10" w:hanging="10"/>
      <w:jc w:val="both"/>
    </w:pPr>
    <w:rPr>
      <w:rFonts w:cs="Times New Roman"/>
      <w:color w:val="111111"/>
      <w:kern w:val="2"/>
      <w:szCs w:val="22"/>
    </w:rPr>
  </w:style>
  <w:style w:type="paragraph" w:styleId="1">
    <w:name w:val="heading 1"/>
    <w:next w:val="a"/>
    <w:link w:val="10"/>
    <w:uiPriority w:val="9"/>
    <w:qFormat/>
    <w:pPr>
      <w:keepNext/>
      <w:keepLines/>
      <w:numPr>
        <w:numId w:val="2"/>
      </w:numPr>
      <w:spacing w:after="110" w:line="249" w:lineRule="auto"/>
      <w:ind w:left="752" w:hanging="10"/>
      <w:outlineLvl w:val="0"/>
    </w:pPr>
    <w:rPr>
      <w:rFonts w:cs="Times New Roman"/>
      <w:b/>
      <w:color w:val="111111"/>
      <w:kern w:val="2"/>
      <w:sz w:val="24"/>
      <w:szCs w:val="22"/>
    </w:rPr>
  </w:style>
  <w:style w:type="paragraph" w:styleId="2">
    <w:name w:val="heading 2"/>
    <w:basedOn w:val="a"/>
    <w:link w:val="20"/>
    <w:uiPriority w:val="9"/>
    <w:semiHidden/>
    <w:unhideWhenUsed/>
    <w:qFormat/>
    <w:pPr>
      <w:spacing w:before="100" w:beforeAutospacing="1" w:after="100" w:afterAutospacing="1" w:line="240" w:lineRule="auto"/>
      <w:ind w:left="0" w:firstLine="0"/>
      <w:jc w:val="left"/>
      <w:outlineLvl w:val="1"/>
    </w:pPr>
    <w:rPr>
      <w:rFonts w:ascii="宋体" w:eastAsia="宋体" w:hAnsi="宋体" w:cs="宋体"/>
      <w:b/>
      <w:bCs/>
      <w:color w:val="auto"/>
      <w:kern w:val="0"/>
      <w:sz w:val="36"/>
      <w:szCs w:val="36"/>
    </w:rPr>
  </w:style>
  <w:style w:type="paragraph" w:styleId="3">
    <w:name w:val="heading 3"/>
    <w:basedOn w:val="a"/>
    <w:link w:val="30"/>
    <w:uiPriority w:val="9"/>
    <w:semiHidden/>
    <w:unhideWhenUsed/>
    <w:qFormat/>
    <w:pPr>
      <w:spacing w:before="100" w:beforeAutospacing="1" w:after="100" w:afterAutospacing="1" w:line="240" w:lineRule="auto"/>
      <w:ind w:left="0" w:firstLine="0"/>
      <w:jc w:val="left"/>
      <w:outlineLvl w:val="2"/>
    </w:pPr>
    <w:rPr>
      <w:rFonts w:ascii="宋体" w:eastAsia="宋体" w:hAnsi="宋体" w:cs="宋体"/>
      <w:b/>
      <w:bCs/>
      <w:color w:val="auto"/>
      <w:kern w:val="0"/>
      <w:sz w:val="27"/>
      <w:szCs w:val="27"/>
    </w:rPr>
  </w:style>
  <w:style w:type="paragraph" w:styleId="4">
    <w:name w:val="heading 4"/>
    <w:basedOn w:val="a"/>
    <w:link w:val="40"/>
    <w:uiPriority w:val="9"/>
    <w:semiHidden/>
    <w:unhideWhenUsed/>
    <w:qFormat/>
    <w:pPr>
      <w:spacing w:before="100" w:beforeAutospacing="1" w:after="100" w:afterAutospacing="1" w:line="240" w:lineRule="auto"/>
      <w:ind w:left="0" w:firstLine="0"/>
      <w:jc w:val="left"/>
      <w:outlineLvl w:val="3"/>
    </w:pPr>
    <w:rPr>
      <w:rFonts w:ascii="宋体" w:eastAsia="宋体" w:hAnsi="宋体" w:cs="宋体"/>
      <w:b/>
      <w:bCs/>
      <w:color w:val="auto"/>
      <w:kern w:val="0"/>
      <w:sz w:val="24"/>
      <w:szCs w:val="24"/>
    </w:rPr>
  </w:style>
  <w:style w:type="paragraph" w:styleId="5">
    <w:name w:val="heading 5"/>
    <w:basedOn w:val="a"/>
    <w:link w:val="50"/>
    <w:uiPriority w:val="9"/>
    <w:semiHidden/>
    <w:unhideWhenUsed/>
    <w:qFormat/>
    <w:pPr>
      <w:spacing w:before="100" w:beforeAutospacing="1" w:after="100" w:afterAutospacing="1" w:line="240" w:lineRule="auto"/>
      <w:ind w:left="0" w:firstLine="0"/>
      <w:jc w:val="left"/>
      <w:outlineLvl w:val="4"/>
    </w:pPr>
    <w:rPr>
      <w:rFonts w:ascii="宋体" w:eastAsia="宋体" w:hAnsi="宋体" w:cs="宋体"/>
      <w:b/>
      <w:bCs/>
      <w:color w:val="auto"/>
      <w:kern w:val="0"/>
      <w:szCs w:val="20"/>
    </w:rPr>
  </w:style>
  <w:style w:type="paragraph" w:styleId="6">
    <w:name w:val="heading 6"/>
    <w:basedOn w:val="a"/>
    <w:link w:val="60"/>
    <w:uiPriority w:val="9"/>
    <w:semiHidden/>
    <w:unhideWhenUsed/>
    <w:qFormat/>
    <w:pPr>
      <w:spacing w:before="100" w:beforeAutospacing="1" w:after="100" w:afterAutospacing="1" w:line="240" w:lineRule="auto"/>
      <w:ind w:left="0" w:firstLine="0"/>
      <w:jc w:val="left"/>
      <w:outlineLvl w:val="5"/>
    </w:pPr>
    <w:rPr>
      <w:rFonts w:ascii="宋体" w:eastAsia="宋体" w:hAnsi="宋体" w:cs="宋体"/>
      <w:b/>
      <w:bCs/>
      <w:color w:val="auto"/>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customStyle="1" w:styleId="10">
    <w:name w:val="标题 1 字符"/>
    <w:link w:val="1"/>
    <w:uiPriority w:val="9"/>
    <w:locked/>
    <w:rPr>
      <w:rFonts w:ascii="Times New Roman" w:eastAsia="Times New Roman" w:hAnsi="Times New Roman" w:cs="Times New Roman" w:hint="default"/>
      <w:b/>
      <w:bCs w:val="0"/>
      <w:color w:val="111111"/>
      <w:sz w:val="24"/>
    </w:rPr>
  </w:style>
  <w:style w:type="character" w:customStyle="1" w:styleId="20">
    <w:name w:val="标题 2 字符"/>
    <w:basedOn w:val="a0"/>
    <w:link w:val="2"/>
    <w:uiPriority w:val="9"/>
    <w:semiHidden/>
    <w:rPr>
      <w:rFonts w:asciiTheme="majorHAnsi" w:eastAsiaTheme="majorEastAsia" w:hAnsiTheme="majorHAnsi" w:cstheme="majorBidi"/>
      <w:b/>
      <w:bCs/>
      <w:color w:val="111111"/>
      <w:kern w:val="2"/>
      <w:sz w:val="32"/>
      <w:szCs w:val="32"/>
    </w:rPr>
  </w:style>
  <w:style w:type="character" w:customStyle="1" w:styleId="30">
    <w:name w:val="标题 3 字符"/>
    <w:basedOn w:val="a0"/>
    <w:link w:val="3"/>
    <w:uiPriority w:val="9"/>
    <w:semiHidden/>
    <w:rPr>
      <w:rFonts w:cs="Times New Roman"/>
      <w:b/>
      <w:bCs/>
      <w:color w:val="111111"/>
      <w:kern w:val="2"/>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color w:val="111111"/>
      <w:kern w:val="2"/>
      <w:sz w:val="28"/>
      <w:szCs w:val="28"/>
    </w:rPr>
  </w:style>
  <w:style w:type="character" w:customStyle="1" w:styleId="50">
    <w:name w:val="标题 5 字符"/>
    <w:basedOn w:val="a0"/>
    <w:link w:val="5"/>
    <w:uiPriority w:val="9"/>
    <w:semiHidden/>
    <w:rPr>
      <w:rFonts w:cs="Times New Roman"/>
      <w:b/>
      <w:bCs/>
      <w:color w:val="111111"/>
      <w:kern w:val="2"/>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color w:val="111111"/>
      <w:kern w:val="2"/>
      <w:sz w:val="24"/>
      <w:szCs w:val="24"/>
    </w:rPr>
  </w:style>
  <w:style w:type="character" w:styleId="a5">
    <w:name w:val="Strong"/>
    <w:basedOn w:val="a0"/>
    <w:uiPriority w:val="22"/>
    <w:qFormat/>
    <w:rPr>
      <w:b/>
      <w:bCs/>
    </w:rPr>
  </w:style>
  <w:style w:type="paragraph" w:customStyle="1" w:styleId="msonormal0">
    <w:name w:val="msonormal"/>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styleId="a6">
    <w:name w:val="Normal (Web)"/>
    <w:basedOn w:val="a"/>
    <w:uiPriority w:val="99"/>
    <w:semiHidden/>
    <w:unhideWhenUsed/>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nner-frame">
    <w:name w:val="goog-te-banner-frame"/>
    <w:basedOn w:val="a"/>
    <w:pPr>
      <w:pBdr>
        <w:bottom w:val="single" w:sz="6" w:space="0" w:color="6B90DA"/>
      </w:pBdr>
      <w:spacing w:after="0" w:line="240" w:lineRule="auto"/>
      <w:ind w:left="0" w:firstLine="0"/>
      <w:jc w:val="left"/>
    </w:pPr>
    <w:rPr>
      <w:rFonts w:ascii="宋体" w:eastAsia="宋体" w:hAnsi="宋体" w:cs="宋体"/>
      <w:color w:val="auto"/>
      <w:kern w:val="0"/>
      <w:sz w:val="24"/>
      <w:szCs w:val="24"/>
    </w:rPr>
  </w:style>
  <w:style w:type="paragraph" w:customStyle="1" w:styleId="goog-te-menu-frame">
    <w:name w:val="goog-te-menu-frame"/>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ftab-frame">
    <w:name w:val="goog-te-ftab-frame"/>
    <w:basedOn w:val="a"/>
    <w:pPr>
      <w:spacing w:after="0" w:line="240" w:lineRule="auto"/>
      <w:ind w:left="0" w:firstLine="0"/>
      <w:jc w:val="left"/>
    </w:pPr>
    <w:rPr>
      <w:rFonts w:ascii="宋体" w:eastAsia="宋体" w:hAnsi="宋体" w:cs="宋体"/>
      <w:color w:val="auto"/>
      <w:kern w:val="0"/>
      <w:sz w:val="24"/>
      <w:szCs w:val="24"/>
    </w:rPr>
  </w:style>
  <w:style w:type="paragraph" w:customStyle="1" w:styleId="goog-te-gadget">
    <w:name w:val="goog-te-gadget"/>
    <w:basedOn w:val="a"/>
    <w:pPr>
      <w:spacing w:before="100" w:beforeAutospacing="1" w:after="100" w:afterAutospacing="1" w:line="240" w:lineRule="auto"/>
      <w:ind w:left="0" w:firstLine="0"/>
      <w:jc w:val="left"/>
    </w:pPr>
    <w:rPr>
      <w:rFonts w:ascii="Arial" w:eastAsia="宋体" w:hAnsi="Arial" w:cs="Arial"/>
      <w:color w:val="666666"/>
      <w:kern w:val="0"/>
      <w:sz w:val="17"/>
      <w:szCs w:val="17"/>
    </w:rPr>
  </w:style>
  <w:style w:type="paragraph" w:customStyle="1" w:styleId="goog-te-gadget-simple">
    <w:name w:val="goog-te-gadget-simple"/>
    <w:basedOn w:val="a"/>
    <w:pPr>
      <w:pBdr>
        <w:top w:val="single" w:sz="6" w:space="1" w:color="9B9B9B"/>
        <w:left w:val="single" w:sz="6" w:space="0" w:color="D5D5D5"/>
        <w:bottom w:val="single" w:sz="6" w:space="2" w:color="E8E8E8"/>
        <w:right w:val="single" w:sz="6" w:space="0" w:color="D5D5D5"/>
      </w:pBdr>
      <w:shd w:val="clear" w:color="auto" w:fill="FFFFFF"/>
      <w:spacing w:before="100" w:beforeAutospacing="1" w:after="100" w:afterAutospacing="1" w:line="240" w:lineRule="auto"/>
      <w:ind w:left="0" w:firstLine="0"/>
      <w:jc w:val="left"/>
    </w:pPr>
    <w:rPr>
      <w:rFonts w:ascii="宋体" w:eastAsia="宋体" w:hAnsi="宋体" w:cs="宋体"/>
      <w:color w:val="auto"/>
      <w:kern w:val="0"/>
      <w:szCs w:val="20"/>
    </w:rPr>
  </w:style>
  <w:style w:type="paragraph" w:customStyle="1" w:styleId="goog-te-gadget-icon">
    <w:name w:val="goog-te-gadget-icon"/>
    <w:basedOn w:val="a"/>
    <w:pPr>
      <w:spacing w:before="100" w:beforeAutospacing="1" w:after="100" w:afterAutospacing="1" w:line="240" w:lineRule="auto"/>
      <w:ind w:left="30" w:right="30" w:firstLine="0"/>
      <w:jc w:val="left"/>
      <w:textAlignment w:val="center"/>
    </w:pPr>
    <w:rPr>
      <w:rFonts w:ascii="宋体" w:eastAsia="宋体" w:hAnsi="宋体" w:cs="宋体"/>
      <w:color w:val="auto"/>
      <w:kern w:val="0"/>
      <w:sz w:val="24"/>
      <w:szCs w:val="24"/>
    </w:rPr>
  </w:style>
  <w:style w:type="paragraph" w:customStyle="1" w:styleId="goog-te-combo">
    <w:name w:val="goog-te-combo"/>
    <w:basedOn w:val="a"/>
    <w:pPr>
      <w:spacing w:before="100" w:beforeAutospacing="1" w:after="100" w:afterAutospacing="1" w:line="240" w:lineRule="auto"/>
      <w:ind w:left="60" w:right="60" w:firstLine="0"/>
      <w:jc w:val="left"/>
      <w:textAlignment w:val="baseline"/>
    </w:pPr>
    <w:rPr>
      <w:rFonts w:ascii="宋体" w:eastAsia="宋体" w:hAnsi="宋体" w:cs="宋体"/>
      <w:color w:val="auto"/>
      <w:kern w:val="0"/>
      <w:sz w:val="24"/>
      <w:szCs w:val="24"/>
    </w:rPr>
  </w:style>
  <w:style w:type="paragraph" w:customStyle="1" w:styleId="goog-close-link">
    <w:name w:val="goog-close-link"/>
    <w:basedOn w:val="a"/>
    <w:pPr>
      <w:spacing w:after="0" w:line="240" w:lineRule="auto"/>
      <w:ind w:left="150" w:right="150" w:firstLine="0"/>
      <w:jc w:val="left"/>
    </w:pPr>
    <w:rPr>
      <w:rFonts w:ascii="宋体" w:eastAsia="宋体" w:hAnsi="宋体" w:cs="宋体"/>
      <w:color w:val="auto"/>
      <w:kern w:val="0"/>
      <w:sz w:val="24"/>
      <w:szCs w:val="24"/>
    </w:rPr>
  </w:style>
  <w:style w:type="paragraph" w:customStyle="1" w:styleId="goog-te-banner">
    <w:name w:val="goog-te-banner"/>
    <w:basedOn w:val="a"/>
    <w:pPr>
      <w:shd w:val="clear" w:color="auto" w:fill="E4EFFB"/>
      <w:spacing w:after="0" w:line="240" w:lineRule="auto"/>
      <w:ind w:left="0" w:firstLine="0"/>
      <w:jc w:val="left"/>
    </w:pPr>
    <w:rPr>
      <w:rFonts w:ascii="宋体" w:eastAsia="宋体" w:hAnsi="宋体" w:cs="宋体"/>
      <w:color w:val="auto"/>
      <w:kern w:val="0"/>
      <w:sz w:val="24"/>
      <w:szCs w:val="24"/>
    </w:rPr>
  </w:style>
  <w:style w:type="paragraph" w:customStyle="1" w:styleId="goog-te-banner-content">
    <w:name w:val="goog-te-banner-content"/>
    <w:basedOn w:val="a"/>
    <w:pPr>
      <w:spacing w:before="100" w:beforeAutospacing="1" w:after="100" w:afterAutospacing="1" w:line="240" w:lineRule="auto"/>
      <w:ind w:left="0" w:firstLine="0"/>
      <w:jc w:val="left"/>
    </w:pPr>
    <w:rPr>
      <w:rFonts w:ascii="宋体" w:eastAsia="宋体" w:hAnsi="宋体" w:cs="宋体"/>
      <w:color w:val="000000"/>
      <w:kern w:val="0"/>
      <w:sz w:val="24"/>
      <w:szCs w:val="24"/>
    </w:rPr>
  </w:style>
  <w:style w:type="paragraph" w:customStyle="1" w:styleId="goog-te-banner-info">
    <w:name w:val="goog-te-banner-info"/>
    <w:basedOn w:val="a"/>
    <w:pPr>
      <w:spacing w:after="100" w:afterAutospacing="1" w:line="240" w:lineRule="auto"/>
      <w:ind w:left="0" w:firstLine="0"/>
      <w:jc w:val="left"/>
      <w:textAlignment w:val="top"/>
    </w:pPr>
    <w:rPr>
      <w:rFonts w:ascii="宋体" w:eastAsia="宋体" w:hAnsi="宋体" w:cs="宋体"/>
      <w:color w:val="666666"/>
      <w:kern w:val="0"/>
      <w:sz w:val="14"/>
      <w:szCs w:val="14"/>
    </w:rPr>
  </w:style>
  <w:style w:type="paragraph" w:customStyle="1" w:styleId="goog-te-banner-margin">
    <w:name w:val="goog-te-banner-margin"/>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utton">
    <w:name w:val="goog-te-button"/>
    <w:basedOn w:val="a"/>
    <w:pPr>
      <w:pBdr>
        <w:bottom w:val="single" w:sz="6" w:space="0" w:color="E7E7E7"/>
        <w:right w:val="single" w:sz="6" w:space="0" w:color="E7E7E7"/>
      </w:pBd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ftab">
    <w:name w:val="goog-te-ftab"/>
    <w:basedOn w:val="a"/>
    <w:pPr>
      <w:shd w:val="clear" w:color="auto" w:fill="FFFFFF"/>
      <w:spacing w:after="0" w:line="240" w:lineRule="auto"/>
      <w:ind w:left="0" w:firstLine="0"/>
      <w:jc w:val="left"/>
    </w:pPr>
    <w:rPr>
      <w:rFonts w:ascii="宋体" w:eastAsia="宋体" w:hAnsi="宋体" w:cs="宋体"/>
      <w:color w:val="auto"/>
      <w:kern w:val="0"/>
      <w:sz w:val="24"/>
      <w:szCs w:val="24"/>
    </w:rPr>
  </w:style>
  <w:style w:type="paragraph" w:customStyle="1" w:styleId="goog-te-ftab-link">
    <w:name w:val="goog-te-ftab-link"/>
    <w:basedOn w:val="a"/>
    <w:pPr>
      <w:pBdr>
        <w:top w:val="outset" w:sz="6" w:space="5" w:color="888888"/>
        <w:left w:val="outset" w:sz="6" w:space="8" w:color="888888"/>
        <w:bottom w:val="outset" w:sz="6" w:space="5"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rPr>
  </w:style>
  <w:style w:type="paragraph" w:customStyle="1" w:styleId="goog-te-menu-value">
    <w:name w:val="goog-te-menu-value"/>
    <w:basedOn w:val="a"/>
    <w:pPr>
      <w:spacing w:before="100" w:beforeAutospacing="1" w:after="100" w:afterAutospacing="1" w:line="240" w:lineRule="auto"/>
      <w:ind w:left="60" w:right="60" w:firstLine="0"/>
      <w:jc w:val="left"/>
    </w:pPr>
    <w:rPr>
      <w:rFonts w:ascii="宋体" w:eastAsia="宋体" w:hAnsi="宋体" w:cs="宋体"/>
      <w:color w:val="0000CC"/>
      <w:kern w:val="0"/>
      <w:sz w:val="24"/>
      <w:szCs w:val="24"/>
    </w:rPr>
  </w:style>
  <w:style w:type="paragraph" w:customStyle="1" w:styleId="goog-te-menu">
    <w:name w:val="goog-te-menu"/>
    <w:basedOn w:val="a"/>
    <w:pPr>
      <w:pBdr>
        <w:top w:val="single" w:sz="12" w:space="0" w:color="C3D9FF"/>
        <w:left w:val="single" w:sz="12" w:space="0" w:color="C3D9FF"/>
        <w:bottom w:val="single" w:sz="12" w:space="0" w:color="C3D9FF"/>
        <w:right w:val="single" w:sz="12" w:space="0" w:color="C3D9FF"/>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item">
    <w:name w:val="goog-te-menu-ite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
    <w:name w:val="goog-te-menu2"/>
    <w:basedOn w:val="a"/>
    <w:pPr>
      <w:pBdr>
        <w:top w:val="single" w:sz="6" w:space="3" w:color="6B90DA"/>
        <w:left w:val="single" w:sz="6" w:space="3" w:color="6B90DA"/>
        <w:bottom w:val="single" w:sz="6" w:space="3" w:color="6B90DA"/>
        <w:right w:val="single" w:sz="6" w:space="3" w:color="6B90DA"/>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colpad">
    <w:name w:val="goog-te-menu2-colpad"/>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separator">
    <w:name w:val="goog-te-menu2-separator"/>
    <w:basedOn w:val="a"/>
    <w:pPr>
      <w:shd w:val="clear" w:color="auto" w:fill="AAAAAA"/>
      <w:spacing w:before="90" w:after="90" w:line="240" w:lineRule="auto"/>
      <w:ind w:left="0" w:firstLine="0"/>
      <w:jc w:val="left"/>
    </w:pPr>
    <w:rPr>
      <w:rFonts w:ascii="宋体" w:eastAsia="宋体" w:hAnsi="宋体" w:cs="宋体"/>
      <w:color w:val="auto"/>
      <w:kern w:val="0"/>
      <w:sz w:val="24"/>
      <w:szCs w:val="24"/>
    </w:rPr>
  </w:style>
  <w:style w:type="paragraph" w:customStyle="1" w:styleId="goog-te-menu2-item">
    <w:name w:val="goog-te-menu2-ite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item-selected">
    <w:name w:val="goog-te-menu2-item-selected"/>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
    <w:name w:val="goog-te-balloon"/>
    <w:basedOn w:val="a"/>
    <w:pP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frame">
    <w:name w:val="goog-te-balloon-frame"/>
    <w:basedOn w:val="a"/>
    <w:pPr>
      <w:pBdr>
        <w:top w:val="single" w:sz="6" w:space="0" w:color="6B90DA"/>
        <w:left w:val="single" w:sz="6" w:space="0" w:color="6B90DA"/>
        <w:bottom w:val="single" w:sz="6" w:space="0" w:color="6B90DA"/>
        <w:right w:val="single" w:sz="6" w:space="0" w:color="6B90DA"/>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text">
    <w:name w:val="goog-te-balloon-text"/>
    <w:basedOn w:val="a"/>
    <w:pPr>
      <w:spacing w:before="90"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zippy">
    <w:name w:val="goog-te-balloon-zippy"/>
    <w:basedOn w:val="a"/>
    <w:pPr>
      <w:spacing w:before="90"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form">
    <w:name w:val="goog-te-balloon-form"/>
    <w:basedOn w:val="a"/>
    <w:pPr>
      <w:spacing w:before="90" w:after="0" w:line="240" w:lineRule="auto"/>
      <w:ind w:left="0" w:firstLine="0"/>
      <w:jc w:val="left"/>
    </w:pPr>
    <w:rPr>
      <w:rFonts w:ascii="宋体" w:eastAsia="宋体" w:hAnsi="宋体" w:cs="宋体"/>
      <w:color w:val="auto"/>
      <w:kern w:val="0"/>
      <w:sz w:val="24"/>
      <w:szCs w:val="24"/>
    </w:rPr>
  </w:style>
  <w:style w:type="paragraph" w:customStyle="1" w:styleId="goog-te-balloon-footer">
    <w:name w:val="goog-te-balloon-footer"/>
    <w:basedOn w:val="a"/>
    <w:pPr>
      <w:spacing w:before="90" w:after="60" w:line="240" w:lineRule="auto"/>
      <w:ind w:left="0" w:firstLine="0"/>
      <w:jc w:val="left"/>
    </w:pPr>
    <w:rPr>
      <w:rFonts w:ascii="宋体" w:eastAsia="宋体" w:hAnsi="宋体" w:cs="宋体"/>
      <w:color w:val="auto"/>
      <w:kern w:val="0"/>
      <w:sz w:val="24"/>
      <w:szCs w:val="24"/>
    </w:rPr>
  </w:style>
  <w:style w:type="paragraph" w:customStyle="1" w:styleId="goog-te-spinner-animation">
    <w:name w:val="goog-te-spinner-animation"/>
    <w:basedOn w:val="a"/>
    <w:pP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spinner">
    <w:name w:val="goog-te-spinner"/>
    <w:basedOn w:val="a"/>
    <w:pPr>
      <w:spacing w:before="30" w:after="0" w:line="240" w:lineRule="auto"/>
      <w:ind w:left="30" w:firstLine="0"/>
      <w:jc w:val="left"/>
    </w:pPr>
    <w:rPr>
      <w:rFonts w:ascii="宋体" w:eastAsia="宋体" w:hAnsi="宋体" w:cs="宋体"/>
      <w:color w:val="auto"/>
      <w:kern w:val="0"/>
      <w:sz w:val="24"/>
      <w:szCs w:val="24"/>
    </w:rPr>
  </w:style>
  <w:style w:type="paragraph" w:customStyle="1" w:styleId="gt-hl-layer">
    <w:name w:val="gt-hl-layer"/>
    <w:basedOn w:val="a"/>
    <w:pPr>
      <w:spacing w:before="100" w:beforeAutospacing="1" w:after="100" w:afterAutospacing="1" w:line="240" w:lineRule="auto"/>
      <w:ind w:left="0" w:firstLine="0"/>
    </w:pPr>
    <w:rPr>
      <w:rFonts w:ascii="宋体" w:eastAsia="宋体" w:hAnsi="宋体" w:cs="宋体"/>
      <w:color w:val="auto"/>
      <w:kern w:val="0"/>
      <w:szCs w:val="20"/>
    </w:rPr>
  </w:style>
  <w:style w:type="paragraph" w:customStyle="1" w:styleId="goog-text-highlight">
    <w:name w:val="goog-text-highlight"/>
    <w:basedOn w:val="a"/>
    <w:pPr>
      <w:shd w:val="clear" w:color="auto" w:fill="C9D7F1"/>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logo-link">
    <w:name w:val="goog-logo-link"/>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indicator">
    <w:name w:val="indicator"/>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ext">
    <w:name w:val="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minus">
    <w:name w:val="minus"/>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plus">
    <w:name w:val="plus"/>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original-text">
    <w:name w:val="original-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itle">
    <w:name w:val="title"/>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close-button">
    <w:name w:val="close-button"/>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logo">
    <w:name w:val="logo"/>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started-activity-container">
    <w:name w:val="started-activity-container"/>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root">
    <w:name w:val="activity-roo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status-message">
    <w:name w:val="status-message"/>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link">
    <w:name w:val="activity-link"/>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cancel">
    <w:name w:val="activity-cancel"/>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late-form">
    <w:name w:val="translate-for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ray">
    <w:name w:val="gray"/>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lt-helper-text">
    <w:name w:val="alt-helper-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lt-error-text">
    <w:name w:val="alt-error-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submenu-arrow">
    <w:name w:val="goog-submenu-arrow"/>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t-hl-text">
    <w:name w:val="gt-hl-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target-highlight">
    <w:name w:val="trans-target-highligh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target">
    <w:name w:val="trans-targe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edit">
    <w:name w:val="trans-edi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t-trans-highlight-l">
    <w:name w:val="gt-trans-highlight-l"/>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t-trans-highlight-r">
    <w:name w:val="gt-trans-highlight-r"/>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form">
    <w:name w:val="activity-for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menuitem">
    <w:name w:val="goog-menuite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table" w:customStyle="1" w:styleId="TableGrid">
    <w:name w:val="TableGrid"/>
    <w:rPr>
      <w:rFonts w:asciiTheme="minorHAnsi" w:hAnsiTheme="minorHAnsi"/>
      <w:kern w:val="2"/>
      <w:sz w:val="21"/>
      <w:szCs w:val="22"/>
    </w:rPr>
    <w:tblPr>
      <w:tblCellMar>
        <w:top w:w="0" w:type="dxa"/>
        <w:left w:w="0" w:type="dxa"/>
        <w:bottom w:w="0" w:type="dxa"/>
        <w:right w:w="0" w:type="dxa"/>
      </w:tblCellMar>
    </w:tblPr>
  </w:style>
  <w:style w:type="paragraph" w:customStyle="1" w:styleId="goog-te-combo1">
    <w:name w:val="goog-te-combo1"/>
    <w:basedOn w:val="a"/>
    <w:pPr>
      <w:spacing w:before="60" w:after="60" w:line="240" w:lineRule="auto"/>
      <w:ind w:left="0" w:firstLine="0"/>
      <w:jc w:val="left"/>
      <w:textAlignment w:val="baseline"/>
    </w:pPr>
    <w:rPr>
      <w:rFonts w:ascii="宋体" w:eastAsia="宋体" w:hAnsi="宋体" w:cs="宋体"/>
      <w:color w:val="auto"/>
      <w:kern w:val="0"/>
      <w:sz w:val="24"/>
      <w:szCs w:val="24"/>
    </w:rPr>
  </w:style>
  <w:style w:type="paragraph" w:customStyle="1" w:styleId="goog-logo-link1">
    <w:name w:val="goog-logo-link1"/>
    <w:basedOn w:val="a"/>
    <w:pPr>
      <w:spacing w:after="0" w:line="240" w:lineRule="auto"/>
      <w:ind w:left="150" w:right="150" w:firstLine="0"/>
      <w:jc w:val="left"/>
    </w:pPr>
    <w:rPr>
      <w:rFonts w:ascii="宋体" w:eastAsia="宋体" w:hAnsi="宋体" w:cs="宋体"/>
      <w:color w:val="auto"/>
      <w:kern w:val="0"/>
      <w:sz w:val="24"/>
      <w:szCs w:val="24"/>
    </w:rPr>
  </w:style>
  <w:style w:type="paragraph" w:customStyle="1" w:styleId="goog-te-ftab-link1">
    <w:name w:val="goog-te-ftab-link1"/>
    <w:basedOn w:val="a"/>
    <w:pPr>
      <w:pBdr>
        <w:top w:val="outset" w:sz="2" w:space="2" w:color="888888"/>
        <w:left w:val="outset" w:sz="6" w:space="8" w:color="888888"/>
        <w:bottom w:val="outset" w:sz="6" w:space="5"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rPr>
  </w:style>
  <w:style w:type="paragraph" w:customStyle="1" w:styleId="goog-te-ftab-link2">
    <w:name w:val="goog-te-ftab-link2"/>
    <w:basedOn w:val="a"/>
    <w:pPr>
      <w:pBdr>
        <w:top w:val="outset" w:sz="6" w:space="5" w:color="888888"/>
        <w:left w:val="outset" w:sz="6" w:space="8" w:color="888888"/>
        <w:bottom w:val="outset" w:sz="2" w:space="2"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rPr>
  </w:style>
  <w:style w:type="paragraph" w:customStyle="1" w:styleId="goog-te-menu-value1">
    <w:name w:val="goog-te-menu-value1"/>
    <w:basedOn w:val="a"/>
    <w:pPr>
      <w:spacing w:before="100" w:beforeAutospacing="1" w:after="100" w:afterAutospacing="1" w:line="240" w:lineRule="auto"/>
      <w:ind w:left="60" w:right="60" w:firstLine="0"/>
      <w:jc w:val="left"/>
    </w:pPr>
    <w:rPr>
      <w:rFonts w:ascii="宋体" w:eastAsia="宋体" w:hAnsi="宋体" w:cs="宋体"/>
      <w:color w:val="000000"/>
      <w:kern w:val="0"/>
      <w:sz w:val="24"/>
      <w:szCs w:val="24"/>
    </w:rPr>
  </w:style>
  <w:style w:type="paragraph" w:customStyle="1" w:styleId="indicator1">
    <w:name w:val="indicator1"/>
    <w:basedOn w:val="a"/>
    <w:pPr>
      <w:spacing w:before="100" w:beforeAutospacing="1" w:after="100" w:afterAutospacing="1" w:line="240" w:lineRule="auto"/>
      <w:ind w:left="0" w:firstLine="0"/>
      <w:jc w:val="left"/>
    </w:pPr>
    <w:rPr>
      <w:rFonts w:ascii="宋体" w:eastAsia="宋体" w:hAnsi="宋体" w:cs="宋体"/>
      <w:vanish/>
      <w:color w:val="auto"/>
      <w:kern w:val="0"/>
      <w:sz w:val="24"/>
      <w:szCs w:val="24"/>
    </w:rPr>
  </w:style>
  <w:style w:type="paragraph" w:customStyle="1" w:styleId="text1">
    <w:name w:val="text1"/>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minus1">
    <w:name w:val="minus1"/>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plus1">
    <w:name w:val="plus1"/>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original-text1">
    <w:name w:val="original-text1"/>
    <w:basedOn w:val="a"/>
    <w:pPr>
      <w:spacing w:after="0" w:line="240" w:lineRule="auto"/>
      <w:ind w:left="0" w:firstLine="0"/>
      <w:textAlignment w:val="baseline"/>
    </w:pPr>
    <w:rPr>
      <w:rFonts w:ascii="宋体" w:eastAsia="宋体" w:hAnsi="宋体" w:cs="宋体"/>
      <w:color w:val="auto"/>
      <w:kern w:val="0"/>
      <w:szCs w:val="20"/>
    </w:rPr>
  </w:style>
  <w:style w:type="paragraph" w:customStyle="1" w:styleId="title1">
    <w:name w:val="title1"/>
    <w:basedOn w:val="a"/>
    <w:pPr>
      <w:spacing w:before="60" w:after="60" w:line="240" w:lineRule="auto"/>
      <w:ind w:left="0" w:firstLine="0"/>
      <w:jc w:val="left"/>
      <w:textAlignment w:val="baseline"/>
    </w:pPr>
    <w:rPr>
      <w:rFonts w:ascii="Arial" w:eastAsia="宋体" w:hAnsi="Arial" w:cs="Arial"/>
      <w:color w:val="999999"/>
      <w:kern w:val="0"/>
      <w:sz w:val="24"/>
      <w:szCs w:val="24"/>
    </w:rPr>
  </w:style>
  <w:style w:type="paragraph" w:customStyle="1" w:styleId="close-button1">
    <w:name w:val="close-button1"/>
    <w:basedOn w:val="a"/>
    <w:pPr>
      <w:spacing w:after="0" w:line="240" w:lineRule="auto"/>
      <w:ind w:left="0" w:firstLine="0"/>
      <w:jc w:val="left"/>
      <w:textAlignment w:val="baseline"/>
    </w:pPr>
    <w:rPr>
      <w:rFonts w:ascii="宋体" w:eastAsia="宋体" w:hAnsi="宋体" w:cs="宋体"/>
      <w:vanish/>
      <w:color w:val="auto"/>
      <w:kern w:val="0"/>
      <w:sz w:val="24"/>
      <w:szCs w:val="24"/>
    </w:rPr>
  </w:style>
  <w:style w:type="paragraph" w:customStyle="1" w:styleId="logo1">
    <w:name w:val="logo1"/>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started-activity-container1">
    <w:name w:val="started-activity-container1"/>
    <w:basedOn w:val="a"/>
    <w:pPr>
      <w:spacing w:after="0" w:line="240" w:lineRule="auto"/>
      <w:ind w:left="0" w:firstLine="0"/>
      <w:jc w:val="left"/>
      <w:textAlignment w:val="baseline"/>
    </w:pPr>
    <w:rPr>
      <w:rFonts w:ascii="宋体" w:eastAsia="宋体" w:hAnsi="宋体" w:cs="宋体"/>
      <w:vanish/>
      <w:color w:val="auto"/>
      <w:kern w:val="0"/>
      <w:sz w:val="24"/>
      <w:szCs w:val="24"/>
    </w:rPr>
  </w:style>
  <w:style w:type="paragraph" w:customStyle="1" w:styleId="activity-root1">
    <w:name w:val="activity-root1"/>
    <w:basedOn w:val="a"/>
    <w:pPr>
      <w:spacing w:before="300" w:after="0" w:line="240" w:lineRule="auto"/>
      <w:ind w:left="0" w:firstLine="0"/>
      <w:jc w:val="left"/>
      <w:textAlignment w:val="baseline"/>
    </w:pPr>
    <w:rPr>
      <w:rFonts w:ascii="宋体" w:eastAsia="宋体" w:hAnsi="宋体" w:cs="宋体"/>
      <w:color w:val="auto"/>
      <w:kern w:val="0"/>
      <w:sz w:val="24"/>
      <w:szCs w:val="24"/>
    </w:rPr>
  </w:style>
  <w:style w:type="paragraph" w:customStyle="1" w:styleId="status-message1">
    <w:name w:val="status-message1"/>
    <w:basedOn w:val="a"/>
    <w:pPr>
      <w:shd w:val="clear" w:color="auto" w:fill="29910D"/>
      <w:spacing w:before="180" w:after="0" w:line="240" w:lineRule="auto"/>
      <w:ind w:left="0" w:firstLine="0"/>
      <w:jc w:val="left"/>
      <w:textAlignment w:val="baseline"/>
    </w:pPr>
    <w:rPr>
      <w:rFonts w:ascii="宋体" w:eastAsia="宋体" w:hAnsi="宋体" w:cs="宋体"/>
      <w:b/>
      <w:bCs/>
      <w:color w:val="FFFFFF"/>
      <w:kern w:val="0"/>
      <w:sz w:val="18"/>
      <w:szCs w:val="18"/>
    </w:rPr>
  </w:style>
  <w:style w:type="paragraph" w:customStyle="1" w:styleId="activity-link1">
    <w:name w:val="activity-link1"/>
    <w:basedOn w:val="a"/>
    <w:pPr>
      <w:spacing w:after="0" w:line="240" w:lineRule="auto"/>
      <w:ind w:left="0" w:right="225" w:firstLine="0"/>
      <w:jc w:val="left"/>
      <w:textAlignment w:val="baseline"/>
    </w:pPr>
    <w:rPr>
      <w:rFonts w:ascii="Arial" w:eastAsia="宋体" w:hAnsi="Arial" w:cs="Arial"/>
      <w:color w:val="1155CC"/>
      <w:kern w:val="0"/>
      <w:sz w:val="17"/>
      <w:szCs w:val="17"/>
    </w:rPr>
  </w:style>
  <w:style w:type="paragraph" w:customStyle="1" w:styleId="activity-cancel1">
    <w:name w:val="activity-cancel1"/>
    <w:basedOn w:val="a"/>
    <w:pPr>
      <w:spacing w:after="0" w:line="240" w:lineRule="auto"/>
      <w:ind w:left="0" w:right="150" w:firstLine="0"/>
      <w:jc w:val="left"/>
      <w:textAlignment w:val="baseline"/>
    </w:pPr>
    <w:rPr>
      <w:rFonts w:ascii="宋体" w:eastAsia="宋体" w:hAnsi="宋体" w:cs="宋体"/>
      <w:color w:val="auto"/>
      <w:kern w:val="0"/>
      <w:sz w:val="24"/>
      <w:szCs w:val="24"/>
    </w:rPr>
  </w:style>
  <w:style w:type="paragraph" w:customStyle="1" w:styleId="translate-form1">
    <w:name w:val="translate-form1"/>
    <w:basedOn w:val="a"/>
    <w:pPr>
      <w:spacing w:after="0" w:line="240" w:lineRule="auto"/>
      <w:ind w:left="0" w:firstLine="0"/>
      <w:jc w:val="left"/>
      <w:textAlignment w:val="center"/>
    </w:pPr>
    <w:rPr>
      <w:rFonts w:ascii="宋体" w:eastAsia="宋体" w:hAnsi="宋体" w:cs="宋体"/>
      <w:color w:val="auto"/>
      <w:kern w:val="0"/>
      <w:sz w:val="24"/>
      <w:szCs w:val="24"/>
    </w:rPr>
  </w:style>
  <w:style w:type="paragraph" w:customStyle="1" w:styleId="activity-form1">
    <w:name w:val="activity-form1"/>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gray1">
    <w:name w:val="gray1"/>
    <w:basedOn w:val="a"/>
    <w:pPr>
      <w:spacing w:after="0" w:line="240" w:lineRule="auto"/>
      <w:ind w:left="0" w:firstLine="0"/>
      <w:jc w:val="left"/>
      <w:textAlignment w:val="baseline"/>
    </w:pPr>
    <w:rPr>
      <w:rFonts w:ascii="Arial" w:eastAsia="宋体" w:hAnsi="Arial" w:cs="Arial"/>
      <w:color w:val="999999"/>
      <w:kern w:val="0"/>
      <w:sz w:val="24"/>
      <w:szCs w:val="24"/>
    </w:rPr>
  </w:style>
  <w:style w:type="paragraph" w:customStyle="1" w:styleId="alt-helper-text1">
    <w:name w:val="alt-helper-text1"/>
    <w:basedOn w:val="a"/>
    <w:pPr>
      <w:spacing w:before="225" w:after="75" w:line="240" w:lineRule="auto"/>
      <w:ind w:left="0" w:firstLine="0"/>
      <w:jc w:val="left"/>
      <w:textAlignment w:val="baseline"/>
    </w:pPr>
    <w:rPr>
      <w:rFonts w:ascii="Arial" w:eastAsia="宋体" w:hAnsi="Arial" w:cs="Arial"/>
      <w:color w:val="999999"/>
      <w:kern w:val="0"/>
      <w:sz w:val="17"/>
      <w:szCs w:val="17"/>
    </w:rPr>
  </w:style>
  <w:style w:type="paragraph" w:customStyle="1" w:styleId="alt-error-text1">
    <w:name w:val="alt-error-text1"/>
    <w:basedOn w:val="a"/>
    <w:pPr>
      <w:spacing w:after="0" w:line="240" w:lineRule="auto"/>
      <w:ind w:left="0" w:firstLine="0"/>
      <w:jc w:val="left"/>
      <w:textAlignment w:val="baseline"/>
    </w:pPr>
    <w:rPr>
      <w:rFonts w:ascii="宋体" w:eastAsia="宋体" w:hAnsi="宋体" w:cs="宋体"/>
      <w:vanish/>
      <w:color w:val="880000"/>
      <w:kern w:val="0"/>
      <w:sz w:val="18"/>
      <w:szCs w:val="18"/>
    </w:rPr>
  </w:style>
  <w:style w:type="paragraph" w:customStyle="1" w:styleId="goog-menuitem1">
    <w:name w:val="goog-menuitem1"/>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goog-submenu-arrow1">
    <w:name w:val="goog-submenu-arrow1"/>
    <w:basedOn w:val="a"/>
    <w:pPr>
      <w:spacing w:after="0" w:line="240" w:lineRule="auto"/>
      <w:ind w:left="0" w:firstLine="0"/>
      <w:jc w:val="right"/>
      <w:textAlignment w:val="baseline"/>
    </w:pPr>
    <w:rPr>
      <w:rFonts w:ascii="宋体" w:eastAsia="宋体" w:hAnsi="宋体" w:cs="宋体"/>
      <w:color w:val="auto"/>
      <w:kern w:val="0"/>
      <w:sz w:val="24"/>
      <w:szCs w:val="24"/>
    </w:rPr>
  </w:style>
  <w:style w:type="paragraph" w:customStyle="1" w:styleId="goog-submenu-arrow2">
    <w:name w:val="goog-submenu-arrow2"/>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gt-hl-text1">
    <w:name w:val="gt-hl-text1"/>
    <w:basedOn w:val="a"/>
    <w:pPr>
      <w:shd w:val="clear" w:color="auto" w:fill="F1EA00"/>
      <w:spacing w:after="0" w:line="240" w:lineRule="auto"/>
      <w:ind w:left="-45" w:right="-30" w:firstLine="0"/>
      <w:jc w:val="left"/>
      <w:textAlignment w:val="baseline"/>
    </w:pPr>
    <w:rPr>
      <w:rFonts w:ascii="宋体" w:eastAsia="宋体" w:hAnsi="宋体" w:cs="宋体"/>
      <w:color w:val="F1EA00"/>
      <w:kern w:val="0"/>
      <w:sz w:val="24"/>
      <w:szCs w:val="24"/>
    </w:rPr>
  </w:style>
  <w:style w:type="paragraph" w:customStyle="1" w:styleId="trans-target-highlight1">
    <w:name w:val="trans-target-highlight1"/>
    <w:basedOn w:val="a"/>
    <w:pPr>
      <w:shd w:val="clear" w:color="auto" w:fill="F1EA00"/>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gt-hl-layer1">
    <w:name w:val="gt-hl-layer1"/>
    <w:basedOn w:val="a"/>
    <w:pPr>
      <w:spacing w:after="0" w:line="240" w:lineRule="auto"/>
      <w:ind w:left="0" w:firstLine="0"/>
      <w:jc w:val="left"/>
      <w:textAlignment w:val="baseline"/>
    </w:pPr>
    <w:rPr>
      <w:rFonts w:ascii="宋体" w:eastAsia="宋体" w:hAnsi="宋体" w:cs="宋体"/>
      <w:color w:val="FFFFFF"/>
      <w:kern w:val="0"/>
      <w:sz w:val="24"/>
      <w:szCs w:val="24"/>
    </w:rPr>
  </w:style>
  <w:style w:type="paragraph" w:customStyle="1" w:styleId="trans-target1">
    <w:name w:val="trans-target1"/>
    <w:basedOn w:val="a"/>
    <w:pPr>
      <w:shd w:val="clear" w:color="auto" w:fill="C9D7F1"/>
      <w:spacing w:after="0" w:line="240" w:lineRule="auto"/>
      <w:ind w:left="-45" w:right="-30" w:firstLine="0"/>
      <w:jc w:val="left"/>
      <w:textAlignment w:val="baseline"/>
    </w:pPr>
    <w:rPr>
      <w:rFonts w:ascii="宋体" w:eastAsia="宋体" w:hAnsi="宋体" w:cs="宋体"/>
      <w:color w:val="auto"/>
      <w:kern w:val="0"/>
      <w:sz w:val="24"/>
      <w:szCs w:val="24"/>
    </w:rPr>
  </w:style>
  <w:style w:type="paragraph" w:customStyle="1" w:styleId="trans-target-highlight2">
    <w:name w:val="trans-target-highlight2"/>
    <w:basedOn w:val="a"/>
    <w:pPr>
      <w:shd w:val="clear" w:color="auto" w:fill="C9D7F1"/>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trans-edit1">
    <w:name w:val="trans-edit1"/>
    <w:basedOn w:val="a"/>
    <w:pPr>
      <w:pBdr>
        <w:top w:val="single" w:sz="6" w:space="1" w:color="4D90FE"/>
        <w:left w:val="single" w:sz="6" w:space="1" w:color="4D90FE"/>
        <w:bottom w:val="single" w:sz="6" w:space="1" w:color="4D90FE"/>
        <w:right w:val="single" w:sz="6" w:space="1" w:color="4D90FE"/>
      </w:pBdr>
      <w:spacing w:after="0" w:line="240" w:lineRule="auto"/>
      <w:ind w:left="-30" w:right="-30" w:firstLine="0"/>
      <w:jc w:val="left"/>
      <w:textAlignment w:val="baseline"/>
    </w:pPr>
    <w:rPr>
      <w:rFonts w:ascii="宋体" w:eastAsia="宋体" w:hAnsi="宋体" w:cs="宋体"/>
      <w:color w:val="auto"/>
      <w:kern w:val="0"/>
      <w:sz w:val="24"/>
      <w:szCs w:val="24"/>
    </w:rPr>
  </w:style>
  <w:style w:type="paragraph" w:customStyle="1" w:styleId="gt-trans-highlight-l1">
    <w:name w:val="gt-trans-highlight-l1"/>
    <w:basedOn w:val="a"/>
    <w:pPr>
      <w:pBdr>
        <w:left w:val="single" w:sz="12" w:space="0" w:color="FF0000"/>
      </w:pBdr>
      <w:spacing w:after="0" w:line="240" w:lineRule="auto"/>
      <w:ind w:left="-30" w:firstLine="0"/>
      <w:jc w:val="left"/>
      <w:textAlignment w:val="baseline"/>
    </w:pPr>
    <w:rPr>
      <w:rFonts w:ascii="宋体" w:eastAsia="宋体" w:hAnsi="宋体" w:cs="宋体"/>
      <w:color w:val="auto"/>
      <w:kern w:val="0"/>
      <w:sz w:val="24"/>
      <w:szCs w:val="24"/>
    </w:rPr>
  </w:style>
  <w:style w:type="paragraph" w:customStyle="1" w:styleId="gt-trans-highlight-r1">
    <w:name w:val="gt-trans-highlight-r1"/>
    <w:basedOn w:val="a"/>
    <w:pPr>
      <w:pBdr>
        <w:right w:val="single" w:sz="12" w:space="0" w:color="FF0000"/>
      </w:pBdr>
      <w:spacing w:after="0" w:line="240" w:lineRule="auto"/>
      <w:ind w:left="0" w:right="-30" w:firstLine="0"/>
      <w:jc w:val="left"/>
      <w:textAlignment w:val="baseline"/>
    </w:pPr>
    <w:rPr>
      <w:rFonts w:ascii="宋体" w:eastAsia="宋体" w:hAnsi="宋体" w:cs="宋体"/>
      <w:color w:val="auto"/>
      <w:kern w:val="0"/>
      <w:sz w:val="24"/>
      <w:szCs w:val="24"/>
    </w:rPr>
  </w:style>
  <w:style w:type="character" w:customStyle="1" w:styleId="activity-link2">
    <w:name w:val="activity-link2"/>
    <w:basedOn w:val="a0"/>
    <w:rPr>
      <w:rFonts w:ascii="Arial" w:hAnsi="Arial" w:cs="Arial" w:hint="default"/>
      <w:strike w:val="0"/>
      <w:dstrike w:val="0"/>
      <w:color w:val="1155CC"/>
      <w:sz w:val="17"/>
      <w:szCs w:val="17"/>
      <w:u w:val="none"/>
      <w:effect w:val="none"/>
      <w:bdr w:val="none" w:sz="0" w:space="0" w:color="auto" w:frame="1"/>
      <w:vertAlign w:val="baseline"/>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Pr>
      <w:rFonts w:cs="Times New Roman"/>
      <w:color w:val="111111"/>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754632">
      <w:marLeft w:val="0"/>
      <w:marRight w:val="0"/>
      <w:marTop w:val="0"/>
      <w:marBottom w:val="0"/>
      <w:divBdr>
        <w:top w:val="single" w:sz="6" w:space="9" w:color="EEEEEE"/>
        <w:left w:val="single" w:sz="6" w:space="9" w:color="EEEEEE"/>
        <w:bottom w:val="single" w:sz="6" w:space="9" w:color="EEEEEE"/>
        <w:right w:val="single" w:sz="6" w:space="9" w:color="EEEEEE"/>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hub.com/michalkoziarski/LowResCNN"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file:///C:\Users\Administrator\Desktop\1_files\translate_24dp.png"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header" Target="header1.xml"/><Relationship Id="rId12" Type="http://schemas.openxmlformats.org/officeDocument/2006/relationships/hyperlink" Target="https://github.com/michalkoziarski/LowResCNN" TargetMode="External"/><Relationship Id="rId17" Type="http://schemas.openxmlformats.org/officeDocument/2006/relationships/hyperlink" Target="https://github.com/michalkoziarski/VDSR"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hyperlink" Target="https://github.com/michalkoziarski/VDSR"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michalkoziarski/VDSR"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s://github.com/michalkoziarski/LowResCNN"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2572</Words>
  <Characters>14662</Characters>
  <Application>Microsoft Office Word</Application>
  <DocSecurity>0</DocSecurity>
  <Lines>122</Lines>
  <Paragraphs>34</Paragraphs>
  <ScaleCrop>false</ScaleCrop>
  <Company/>
  <LinksUpToDate>false</LinksUpToDate>
  <CharactersWithSpaces>17200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2020-02-17T03:30:00Z</dcterms:created>
  <dcterms:modified xsi:type="dcterms:W3CDTF">2020-02-17T03:30:00Z</dcterms:modified>
</cp:coreProperties>
</file>